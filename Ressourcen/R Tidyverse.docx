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5F314" w14:textId="324376C4" w:rsidR="00515B3A" w:rsidRPr="009C6D72" w:rsidRDefault="009C6D72" w:rsidP="009C6D72">
      <w:pPr>
        <w:pStyle w:val="Textkrper"/>
        <w:jc w:val="center"/>
        <w:rPr>
          <w:color w:val="365F91"/>
          <w:sz w:val="34"/>
          <w:szCs w:val="20"/>
        </w:rPr>
      </w:pPr>
      <w:r w:rsidRPr="009C6D72">
        <w:rPr>
          <w:color w:val="365F91"/>
          <w:sz w:val="34"/>
          <w:szCs w:val="20"/>
        </w:rPr>
        <w:t>Inhalt</w:t>
      </w:r>
    </w:p>
    <w:p w14:paraId="1EFB2461" w14:textId="77777777" w:rsidR="009C6D72" w:rsidRPr="009C6D72" w:rsidRDefault="009C6D72" w:rsidP="009C6D72">
      <w:pPr>
        <w:pStyle w:val="Textkrper"/>
        <w:jc w:val="center"/>
        <w:rPr>
          <w:color w:val="4F81BD"/>
          <w:sz w:val="33"/>
        </w:rPr>
      </w:pPr>
    </w:p>
    <w:p w14:paraId="5DB9B0BD" w14:textId="67F4D0BC" w:rsidR="00C41AC4" w:rsidRDefault="00BA7AC1">
      <w:pPr>
        <w:pStyle w:val="Verzeichnis1"/>
        <w:tabs>
          <w:tab w:val="left" w:pos="480"/>
        </w:tabs>
        <w:rPr>
          <w:rFonts w:asciiTheme="minorHAnsi" w:eastAsiaTheme="minorEastAsia" w:hAnsiTheme="minorHAnsi" w:cstheme="minorBidi"/>
          <w:b w:val="0"/>
          <w:kern w:val="2"/>
          <w:sz w:val="24"/>
          <w:szCs w:val="24"/>
          <w:lang w:val="de-DE"/>
          <w14:ligatures w14:val="standardContextual"/>
        </w:rPr>
      </w:pPr>
      <w:r>
        <w:fldChar w:fldCharType="begin"/>
      </w:r>
      <w:r w:rsidR="00C66A38">
        <w:instrText xml:space="preserve"> TOC \o "1-2" \h \z \u </w:instrText>
      </w:r>
      <w:r>
        <w:fldChar w:fldCharType="separate"/>
      </w:r>
      <w:hyperlink w:anchor="_Toc164239393" w:history="1">
        <w:r w:rsidR="00C41AC4" w:rsidRPr="00AB0980">
          <w:rPr>
            <w:rStyle w:val="Hyperlink"/>
          </w:rPr>
          <w:t>1</w:t>
        </w:r>
        <w:r w:rsidR="00C41AC4">
          <w:rPr>
            <w:rFonts w:asciiTheme="minorHAnsi" w:eastAsiaTheme="minorEastAsia" w:hAnsiTheme="minorHAnsi" w:cstheme="minorBidi"/>
            <w:b w:val="0"/>
            <w:kern w:val="2"/>
            <w:sz w:val="24"/>
            <w:szCs w:val="24"/>
            <w:lang w:val="de-DE"/>
            <w14:ligatures w14:val="standardContextual"/>
          </w:rPr>
          <w:tab/>
        </w:r>
        <w:r w:rsidR="00C41AC4" w:rsidRPr="00AB0980">
          <w:rPr>
            <w:rStyle w:val="Hyperlink"/>
          </w:rPr>
          <w:t>Tibbles als Datensheets</w:t>
        </w:r>
        <w:r w:rsidR="00C41AC4">
          <w:rPr>
            <w:webHidden/>
          </w:rPr>
          <w:tab/>
        </w:r>
        <w:r w:rsidR="00C41AC4">
          <w:rPr>
            <w:webHidden/>
          </w:rPr>
          <w:fldChar w:fldCharType="begin"/>
        </w:r>
        <w:r w:rsidR="00C41AC4">
          <w:rPr>
            <w:webHidden/>
          </w:rPr>
          <w:instrText xml:space="preserve"> PAGEREF _Toc164239393 \h </w:instrText>
        </w:r>
        <w:r w:rsidR="00C41AC4">
          <w:rPr>
            <w:webHidden/>
          </w:rPr>
        </w:r>
        <w:r w:rsidR="00C41AC4">
          <w:rPr>
            <w:webHidden/>
          </w:rPr>
          <w:fldChar w:fldCharType="separate"/>
        </w:r>
        <w:r w:rsidR="00C41AC4">
          <w:rPr>
            <w:webHidden/>
          </w:rPr>
          <w:t>3</w:t>
        </w:r>
        <w:r w:rsidR="00C41AC4">
          <w:rPr>
            <w:webHidden/>
          </w:rPr>
          <w:fldChar w:fldCharType="end"/>
        </w:r>
      </w:hyperlink>
    </w:p>
    <w:p w14:paraId="37BE354D" w14:textId="0F203505"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394" w:history="1">
        <w:r w:rsidRPr="00AB0980">
          <w:rPr>
            <w:rStyle w:val="Hyperlink"/>
          </w:rPr>
          <w:t>1.1</w:t>
        </w:r>
        <w:r>
          <w:rPr>
            <w:rFonts w:asciiTheme="minorHAnsi" w:eastAsiaTheme="minorEastAsia" w:hAnsiTheme="minorHAnsi" w:cstheme="minorBidi"/>
            <w:kern w:val="2"/>
            <w:sz w:val="24"/>
            <w:szCs w:val="24"/>
            <w14:ligatures w14:val="standardContextual"/>
          </w:rPr>
          <w:tab/>
        </w:r>
        <w:r w:rsidRPr="00AB0980">
          <w:rPr>
            <w:rStyle w:val="Hyperlink"/>
          </w:rPr>
          <w:t>Import von Daten</w:t>
        </w:r>
        <w:r>
          <w:rPr>
            <w:webHidden/>
          </w:rPr>
          <w:tab/>
        </w:r>
        <w:r>
          <w:rPr>
            <w:webHidden/>
          </w:rPr>
          <w:fldChar w:fldCharType="begin"/>
        </w:r>
        <w:r>
          <w:rPr>
            <w:webHidden/>
          </w:rPr>
          <w:instrText xml:space="preserve"> PAGEREF _Toc164239394 \h </w:instrText>
        </w:r>
        <w:r>
          <w:rPr>
            <w:webHidden/>
          </w:rPr>
        </w:r>
        <w:r>
          <w:rPr>
            <w:webHidden/>
          </w:rPr>
          <w:fldChar w:fldCharType="separate"/>
        </w:r>
        <w:r>
          <w:rPr>
            <w:webHidden/>
          </w:rPr>
          <w:t>3</w:t>
        </w:r>
        <w:r>
          <w:rPr>
            <w:webHidden/>
          </w:rPr>
          <w:fldChar w:fldCharType="end"/>
        </w:r>
      </w:hyperlink>
    </w:p>
    <w:p w14:paraId="170FA15E" w14:textId="6BD74401"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395" w:history="1">
        <w:r w:rsidRPr="00AB0980">
          <w:rPr>
            <w:rStyle w:val="Hyperlink"/>
            <w:lang w:val="en-GB"/>
          </w:rPr>
          <w:t>1.2</w:t>
        </w:r>
        <w:r>
          <w:rPr>
            <w:rFonts w:asciiTheme="minorHAnsi" w:eastAsiaTheme="minorEastAsia" w:hAnsiTheme="minorHAnsi" w:cstheme="minorBidi"/>
            <w:kern w:val="2"/>
            <w:sz w:val="24"/>
            <w:szCs w:val="24"/>
            <w14:ligatures w14:val="standardContextual"/>
          </w:rPr>
          <w:tab/>
        </w:r>
        <w:r w:rsidRPr="00AB0980">
          <w:rPr>
            <w:rStyle w:val="Hyperlink"/>
            <w:lang w:val="en-GB"/>
          </w:rPr>
          <w:t>Export von Daten</w:t>
        </w:r>
        <w:r>
          <w:rPr>
            <w:webHidden/>
          </w:rPr>
          <w:tab/>
        </w:r>
        <w:r>
          <w:rPr>
            <w:webHidden/>
          </w:rPr>
          <w:fldChar w:fldCharType="begin"/>
        </w:r>
        <w:r>
          <w:rPr>
            <w:webHidden/>
          </w:rPr>
          <w:instrText xml:space="preserve"> PAGEREF _Toc164239395 \h </w:instrText>
        </w:r>
        <w:r>
          <w:rPr>
            <w:webHidden/>
          </w:rPr>
        </w:r>
        <w:r>
          <w:rPr>
            <w:webHidden/>
          </w:rPr>
          <w:fldChar w:fldCharType="separate"/>
        </w:r>
        <w:r>
          <w:rPr>
            <w:webHidden/>
          </w:rPr>
          <w:t>6</w:t>
        </w:r>
        <w:r>
          <w:rPr>
            <w:webHidden/>
          </w:rPr>
          <w:fldChar w:fldCharType="end"/>
        </w:r>
      </w:hyperlink>
    </w:p>
    <w:p w14:paraId="4DAE572F" w14:textId="40BB8EB4" w:rsidR="00C41AC4" w:rsidRDefault="00C41AC4">
      <w:pPr>
        <w:pStyle w:val="Verzeichnis1"/>
        <w:tabs>
          <w:tab w:val="left" w:pos="480"/>
        </w:tabs>
        <w:rPr>
          <w:rFonts w:asciiTheme="minorHAnsi" w:eastAsiaTheme="minorEastAsia" w:hAnsiTheme="minorHAnsi" w:cstheme="minorBidi"/>
          <w:b w:val="0"/>
          <w:kern w:val="2"/>
          <w:sz w:val="24"/>
          <w:szCs w:val="24"/>
          <w:lang w:val="de-DE"/>
          <w14:ligatures w14:val="standardContextual"/>
        </w:rPr>
      </w:pPr>
      <w:hyperlink w:anchor="_Toc164239396" w:history="1">
        <w:r w:rsidRPr="00AB0980">
          <w:rPr>
            <w:rStyle w:val="Hyperlink"/>
          </w:rPr>
          <w:t>2</w:t>
        </w:r>
        <w:r>
          <w:rPr>
            <w:rFonts w:asciiTheme="minorHAnsi" w:eastAsiaTheme="minorEastAsia" w:hAnsiTheme="minorHAnsi" w:cstheme="minorBidi"/>
            <w:b w:val="0"/>
            <w:kern w:val="2"/>
            <w:sz w:val="24"/>
            <w:szCs w:val="24"/>
            <w:lang w:val="de-DE"/>
            <w14:ligatures w14:val="standardContextual"/>
          </w:rPr>
          <w:tab/>
        </w:r>
        <w:r w:rsidRPr="00AB0980">
          <w:rPr>
            <w:rStyle w:val="Hyperlink"/>
          </w:rPr>
          <w:t>Daten auswählen: filter &amp; select</w:t>
        </w:r>
        <w:r>
          <w:rPr>
            <w:webHidden/>
          </w:rPr>
          <w:tab/>
        </w:r>
        <w:r>
          <w:rPr>
            <w:webHidden/>
          </w:rPr>
          <w:fldChar w:fldCharType="begin"/>
        </w:r>
        <w:r>
          <w:rPr>
            <w:webHidden/>
          </w:rPr>
          <w:instrText xml:space="preserve"> PAGEREF _Toc164239396 \h </w:instrText>
        </w:r>
        <w:r>
          <w:rPr>
            <w:webHidden/>
          </w:rPr>
        </w:r>
        <w:r>
          <w:rPr>
            <w:webHidden/>
          </w:rPr>
          <w:fldChar w:fldCharType="separate"/>
        </w:r>
        <w:r>
          <w:rPr>
            <w:webHidden/>
          </w:rPr>
          <w:t>7</w:t>
        </w:r>
        <w:r>
          <w:rPr>
            <w:webHidden/>
          </w:rPr>
          <w:fldChar w:fldCharType="end"/>
        </w:r>
      </w:hyperlink>
    </w:p>
    <w:p w14:paraId="34537D38" w14:textId="0C1D5BCB"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397" w:history="1">
        <w:r w:rsidRPr="00AB0980">
          <w:rPr>
            <w:rStyle w:val="Hyperlink"/>
          </w:rPr>
          <w:t>2.1</w:t>
        </w:r>
        <w:r>
          <w:rPr>
            <w:rFonts w:asciiTheme="minorHAnsi" w:eastAsiaTheme="minorEastAsia" w:hAnsiTheme="minorHAnsi" w:cstheme="minorBidi"/>
            <w:kern w:val="2"/>
            <w:sz w:val="24"/>
            <w:szCs w:val="24"/>
            <w14:ligatures w14:val="standardContextual"/>
          </w:rPr>
          <w:tab/>
        </w:r>
        <w:r w:rsidRPr="00AB0980">
          <w:rPr>
            <w:rStyle w:val="Hyperlink"/>
          </w:rPr>
          <w:t>Filtern</w:t>
        </w:r>
        <w:r>
          <w:rPr>
            <w:webHidden/>
          </w:rPr>
          <w:tab/>
        </w:r>
        <w:r>
          <w:rPr>
            <w:webHidden/>
          </w:rPr>
          <w:fldChar w:fldCharType="begin"/>
        </w:r>
        <w:r>
          <w:rPr>
            <w:webHidden/>
          </w:rPr>
          <w:instrText xml:space="preserve"> PAGEREF _Toc164239397 \h </w:instrText>
        </w:r>
        <w:r>
          <w:rPr>
            <w:webHidden/>
          </w:rPr>
        </w:r>
        <w:r>
          <w:rPr>
            <w:webHidden/>
          </w:rPr>
          <w:fldChar w:fldCharType="separate"/>
        </w:r>
        <w:r>
          <w:rPr>
            <w:webHidden/>
          </w:rPr>
          <w:t>7</w:t>
        </w:r>
        <w:r>
          <w:rPr>
            <w:webHidden/>
          </w:rPr>
          <w:fldChar w:fldCharType="end"/>
        </w:r>
      </w:hyperlink>
    </w:p>
    <w:p w14:paraId="01F78A57" w14:textId="685DBA8E"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398" w:history="1">
        <w:r w:rsidRPr="00AB0980">
          <w:rPr>
            <w:rStyle w:val="Hyperlink"/>
          </w:rPr>
          <w:t>2.2</w:t>
        </w:r>
        <w:r>
          <w:rPr>
            <w:rFonts w:asciiTheme="minorHAnsi" w:eastAsiaTheme="minorEastAsia" w:hAnsiTheme="minorHAnsi" w:cstheme="minorBidi"/>
            <w:kern w:val="2"/>
            <w:sz w:val="24"/>
            <w:szCs w:val="24"/>
            <w14:ligatures w14:val="standardContextual"/>
          </w:rPr>
          <w:tab/>
        </w:r>
        <w:r w:rsidRPr="00AB0980">
          <w:rPr>
            <w:rStyle w:val="Hyperlink"/>
          </w:rPr>
          <w:t>Select</w:t>
        </w:r>
        <w:r>
          <w:rPr>
            <w:webHidden/>
          </w:rPr>
          <w:tab/>
        </w:r>
        <w:r>
          <w:rPr>
            <w:webHidden/>
          </w:rPr>
          <w:fldChar w:fldCharType="begin"/>
        </w:r>
        <w:r>
          <w:rPr>
            <w:webHidden/>
          </w:rPr>
          <w:instrText xml:space="preserve"> PAGEREF _Toc164239398 \h </w:instrText>
        </w:r>
        <w:r>
          <w:rPr>
            <w:webHidden/>
          </w:rPr>
        </w:r>
        <w:r>
          <w:rPr>
            <w:webHidden/>
          </w:rPr>
          <w:fldChar w:fldCharType="separate"/>
        </w:r>
        <w:r>
          <w:rPr>
            <w:webHidden/>
          </w:rPr>
          <w:t>9</w:t>
        </w:r>
        <w:r>
          <w:rPr>
            <w:webHidden/>
          </w:rPr>
          <w:fldChar w:fldCharType="end"/>
        </w:r>
      </w:hyperlink>
    </w:p>
    <w:p w14:paraId="1082D98A" w14:textId="437A072C"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399" w:history="1">
        <w:r w:rsidRPr="00AB0980">
          <w:rPr>
            <w:rStyle w:val="Hyperlink"/>
          </w:rPr>
          <w:t>2.3</w:t>
        </w:r>
        <w:r>
          <w:rPr>
            <w:rFonts w:asciiTheme="minorHAnsi" w:eastAsiaTheme="minorEastAsia" w:hAnsiTheme="minorHAnsi" w:cstheme="minorBidi"/>
            <w:kern w:val="2"/>
            <w:sz w:val="24"/>
            <w:szCs w:val="24"/>
            <w14:ligatures w14:val="standardContextual"/>
          </w:rPr>
          <w:tab/>
        </w:r>
        <w:r w:rsidRPr="00AB0980">
          <w:rPr>
            <w:rStyle w:val="Hyperlink"/>
          </w:rPr>
          <w:t>Arrange</w:t>
        </w:r>
        <w:r>
          <w:rPr>
            <w:webHidden/>
          </w:rPr>
          <w:tab/>
        </w:r>
        <w:r>
          <w:rPr>
            <w:webHidden/>
          </w:rPr>
          <w:fldChar w:fldCharType="begin"/>
        </w:r>
        <w:r>
          <w:rPr>
            <w:webHidden/>
          </w:rPr>
          <w:instrText xml:space="preserve"> PAGEREF _Toc164239399 \h </w:instrText>
        </w:r>
        <w:r>
          <w:rPr>
            <w:webHidden/>
          </w:rPr>
        </w:r>
        <w:r>
          <w:rPr>
            <w:webHidden/>
          </w:rPr>
          <w:fldChar w:fldCharType="separate"/>
        </w:r>
        <w:r>
          <w:rPr>
            <w:webHidden/>
          </w:rPr>
          <w:t>11</w:t>
        </w:r>
        <w:r>
          <w:rPr>
            <w:webHidden/>
          </w:rPr>
          <w:fldChar w:fldCharType="end"/>
        </w:r>
      </w:hyperlink>
    </w:p>
    <w:p w14:paraId="06E043E1" w14:textId="1BE6ECDA" w:rsidR="00C41AC4" w:rsidRDefault="00C41AC4">
      <w:pPr>
        <w:pStyle w:val="Verzeichnis1"/>
        <w:tabs>
          <w:tab w:val="left" w:pos="480"/>
        </w:tabs>
        <w:rPr>
          <w:rFonts w:asciiTheme="minorHAnsi" w:eastAsiaTheme="minorEastAsia" w:hAnsiTheme="minorHAnsi" w:cstheme="minorBidi"/>
          <w:b w:val="0"/>
          <w:kern w:val="2"/>
          <w:sz w:val="24"/>
          <w:szCs w:val="24"/>
          <w:lang w:val="de-DE"/>
          <w14:ligatures w14:val="standardContextual"/>
        </w:rPr>
      </w:pPr>
      <w:hyperlink w:anchor="_Toc164239400" w:history="1">
        <w:r w:rsidRPr="00AB0980">
          <w:rPr>
            <w:rStyle w:val="Hyperlink"/>
          </w:rPr>
          <w:t>3</w:t>
        </w:r>
        <w:r>
          <w:rPr>
            <w:rFonts w:asciiTheme="minorHAnsi" w:eastAsiaTheme="minorEastAsia" w:hAnsiTheme="minorHAnsi" w:cstheme="minorBidi"/>
            <w:b w:val="0"/>
            <w:kern w:val="2"/>
            <w:sz w:val="24"/>
            <w:szCs w:val="24"/>
            <w:lang w:val="de-DE"/>
            <w14:ligatures w14:val="standardContextual"/>
          </w:rPr>
          <w:tab/>
        </w:r>
        <w:r w:rsidRPr="00AB0980">
          <w:rPr>
            <w:rStyle w:val="Hyperlink"/>
          </w:rPr>
          <w:t>Data Wrangling: Mutate, rename, separate, unite</w:t>
        </w:r>
        <w:r>
          <w:rPr>
            <w:webHidden/>
          </w:rPr>
          <w:tab/>
        </w:r>
        <w:r>
          <w:rPr>
            <w:webHidden/>
          </w:rPr>
          <w:fldChar w:fldCharType="begin"/>
        </w:r>
        <w:r>
          <w:rPr>
            <w:webHidden/>
          </w:rPr>
          <w:instrText xml:space="preserve"> PAGEREF _Toc164239400 \h </w:instrText>
        </w:r>
        <w:r>
          <w:rPr>
            <w:webHidden/>
          </w:rPr>
        </w:r>
        <w:r>
          <w:rPr>
            <w:webHidden/>
          </w:rPr>
          <w:fldChar w:fldCharType="separate"/>
        </w:r>
        <w:r>
          <w:rPr>
            <w:webHidden/>
          </w:rPr>
          <w:t>12</w:t>
        </w:r>
        <w:r>
          <w:rPr>
            <w:webHidden/>
          </w:rPr>
          <w:fldChar w:fldCharType="end"/>
        </w:r>
      </w:hyperlink>
    </w:p>
    <w:p w14:paraId="6498B074" w14:textId="6E0B6171"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01" w:history="1">
        <w:r w:rsidRPr="00AB0980">
          <w:rPr>
            <w:rStyle w:val="Hyperlink"/>
          </w:rPr>
          <w:t>3.1</w:t>
        </w:r>
        <w:r>
          <w:rPr>
            <w:rFonts w:asciiTheme="minorHAnsi" w:eastAsiaTheme="minorEastAsia" w:hAnsiTheme="minorHAnsi" w:cstheme="minorBidi"/>
            <w:kern w:val="2"/>
            <w:sz w:val="24"/>
            <w:szCs w:val="24"/>
            <w14:ligatures w14:val="standardContextual"/>
          </w:rPr>
          <w:tab/>
        </w:r>
        <w:r w:rsidRPr="00AB0980">
          <w:rPr>
            <w:rStyle w:val="Hyperlink"/>
          </w:rPr>
          <w:t>Anlegen einer Sequenz</w:t>
        </w:r>
        <w:r>
          <w:rPr>
            <w:webHidden/>
          </w:rPr>
          <w:tab/>
        </w:r>
        <w:r>
          <w:rPr>
            <w:webHidden/>
          </w:rPr>
          <w:fldChar w:fldCharType="begin"/>
        </w:r>
        <w:r>
          <w:rPr>
            <w:webHidden/>
          </w:rPr>
          <w:instrText xml:space="preserve"> PAGEREF _Toc164239401 \h </w:instrText>
        </w:r>
        <w:r>
          <w:rPr>
            <w:webHidden/>
          </w:rPr>
        </w:r>
        <w:r>
          <w:rPr>
            <w:webHidden/>
          </w:rPr>
          <w:fldChar w:fldCharType="separate"/>
        </w:r>
        <w:r>
          <w:rPr>
            <w:webHidden/>
          </w:rPr>
          <w:t>12</w:t>
        </w:r>
        <w:r>
          <w:rPr>
            <w:webHidden/>
          </w:rPr>
          <w:fldChar w:fldCharType="end"/>
        </w:r>
      </w:hyperlink>
    </w:p>
    <w:p w14:paraId="50B6484D" w14:textId="1D9D014D"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02" w:history="1">
        <w:r w:rsidRPr="00AB0980">
          <w:rPr>
            <w:rStyle w:val="Hyperlink"/>
          </w:rPr>
          <w:t>3.2</w:t>
        </w:r>
        <w:r>
          <w:rPr>
            <w:rFonts w:asciiTheme="minorHAnsi" w:eastAsiaTheme="minorEastAsia" w:hAnsiTheme="minorHAnsi" w:cstheme="minorBidi"/>
            <w:kern w:val="2"/>
            <w:sz w:val="24"/>
            <w:szCs w:val="24"/>
            <w14:ligatures w14:val="standardContextual"/>
          </w:rPr>
          <w:tab/>
        </w:r>
        <w:r w:rsidRPr="00AB0980">
          <w:rPr>
            <w:rStyle w:val="Hyperlink"/>
          </w:rPr>
          <w:t>Umbenennen von Variablen</w:t>
        </w:r>
        <w:r>
          <w:rPr>
            <w:webHidden/>
          </w:rPr>
          <w:tab/>
        </w:r>
        <w:r>
          <w:rPr>
            <w:webHidden/>
          </w:rPr>
          <w:fldChar w:fldCharType="begin"/>
        </w:r>
        <w:r>
          <w:rPr>
            <w:webHidden/>
          </w:rPr>
          <w:instrText xml:space="preserve"> PAGEREF _Toc164239402 \h </w:instrText>
        </w:r>
        <w:r>
          <w:rPr>
            <w:webHidden/>
          </w:rPr>
        </w:r>
        <w:r>
          <w:rPr>
            <w:webHidden/>
          </w:rPr>
          <w:fldChar w:fldCharType="separate"/>
        </w:r>
        <w:r>
          <w:rPr>
            <w:webHidden/>
          </w:rPr>
          <w:t>12</w:t>
        </w:r>
        <w:r>
          <w:rPr>
            <w:webHidden/>
          </w:rPr>
          <w:fldChar w:fldCharType="end"/>
        </w:r>
      </w:hyperlink>
    </w:p>
    <w:p w14:paraId="7C009CF8" w14:textId="071635CD"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03" w:history="1">
        <w:r w:rsidRPr="00AB0980">
          <w:rPr>
            <w:rStyle w:val="Hyperlink"/>
          </w:rPr>
          <w:t>3.3</w:t>
        </w:r>
        <w:r>
          <w:rPr>
            <w:rFonts w:asciiTheme="minorHAnsi" w:eastAsiaTheme="minorEastAsia" w:hAnsiTheme="minorHAnsi" w:cstheme="minorBidi"/>
            <w:kern w:val="2"/>
            <w:sz w:val="24"/>
            <w:szCs w:val="24"/>
            <w14:ligatures w14:val="standardContextual"/>
          </w:rPr>
          <w:tab/>
        </w:r>
        <w:r w:rsidRPr="00AB0980">
          <w:rPr>
            <w:rStyle w:val="Hyperlink"/>
          </w:rPr>
          <w:t>Modus und Klasse rekodieren</w:t>
        </w:r>
        <w:r>
          <w:rPr>
            <w:webHidden/>
          </w:rPr>
          <w:tab/>
        </w:r>
        <w:r>
          <w:rPr>
            <w:webHidden/>
          </w:rPr>
          <w:fldChar w:fldCharType="begin"/>
        </w:r>
        <w:r>
          <w:rPr>
            <w:webHidden/>
          </w:rPr>
          <w:instrText xml:space="preserve"> PAGEREF _Toc164239403 \h </w:instrText>
        </w:r>
        <w:r>
          <w:rPr>
            <w:webHidden/>
          </w:rPr>
        </w:r>
        <w:r>
          <w:rPr>
            <w:webHidden/>
          </w:rPr>
          <w:fldChar w:fldCharType="separate"/>
        </w:r>
        <w:r>
          <w:rPr>
            <w:webHidden/>
          </w:rPr>
          <w:t>12</w:t>
        </w:r>
        <w:r>
          <w:rPr>
            <w:webHidden/>
          </w:rPr>
          <w:fldChar w:fldCharType="end"/>
        </w:r>
      </w:hyperlink>
    </w:p>
    <w:p w14:paraId="3E92BE9E" w14:textId="229EB7A5"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04" w:history="1">
        <w:r w:rsidRPr="00AB0980">
          <w:rPr>
            <w:rStyle w:val="Hyperlink"/>
            <w:lang w:val="en-GB"/>
          </w:rPr>
          <w:t>3.4</w:t>
        </w:r>
        <w:r>
          <w:rPr>
            <w:rFonts w:asciiTheme="minorHAnsi" w:eastAsiaTheme="minorEastAsia" w:hAnsiTheme="minorHAnsi" w:cstheme="minorBidi"/>
            <w:kern w:val="2"/>
            <w:sz w:val="24"/>
            <w:szCs w:val="24"/>
            <w14:ligatures w14:val="standardContextual"/>
          </w:rPr>
          <w:tab/>
        </w:r>
        <w:r w:rsidRPr="00AB0980">
          <w:rPr>
            <w:rStyle w:val="Hyperlink"/>
            <w:lang w:val="en-GB"/>
          </w:rPr>
          <w:t>Numerische Variablen 1: Werte rekodieren</w:t>
        </w:r>
        <w:r>
          <w:rPr>
            <w:webHidden/>
          </w:rPr>
          <w:tab/>
        </w:r>
        <w:r>
          <w:rPr>
            <w:webHidden/>
          </w:rPr>
          <w:fldChar w:fldCharType="begin"/>
        </w:r>
        <w:r>
          <w:rPr>
            <w:webHidden/>
          </w:rPr>
          <w:instrText xml:space="preserve"> PAGEREF _Toc164239404 \h </w:instrText>
        </w:r>
        <w:r>
          <w:rPr>
            <w:webHidden/>
          </w:rPr>
        </w:r>
        <w:r>
          <w:rPr>
            <w:webHidden/>
          </w:rPr>
          <w:fldChar w:fldCharType="separate"/>
        </w:r>
        <w:r>
          <w:rPr>
            <w:webHidden/>
          </w:rPr>
          <w:t>13</w:t>
        </w:r>
        <w:r>
          <w:rPr>
            <w:webHidden/>
          </w:rPr>
          <w:fldChar w:fldCharType="end"/>
        </w:r>
      </w:hyperlink>
    </w:p>
    <w:p w14:paraId="1EA79C3A" w14:textId="63026994"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05" w:history="1">
        <w:r w:rsidRPr="00AB0980">
          <w:rPr>
            <w:rStyle w:val="Hyperlink"/>
          </w:rPr>
          <w:t>3.5</w:t>
        </w:r>
        <w:r>
          <w:rPr>
            <w:rFonts w:asciiTheme="minorHAnsi" w:eastAsiaTheme="minorEastAsia" w:hAnsiTheme="minorHAnsi" w:cstheme="minorBidi"/>
            <w:kern w:val="2"/>
            <w:sz w:val="24"/>
            <w:szCs w:val="24"/>
            <w14:ligatures w14:val="standardContextual"/>
          </w:rPr>
          <w:tab/>
        </w:r>
        <w:r w:rsidRPr="00AB0980">
          <w:rPr>
            <w:rStyle w:val="Hyperlink"/>
          </w:rPr>
          <w:t>Numerische Variablen 2: Kategorisieren von kontinuierlichen Variablen</w:t>
        </w:r>
        <w:r>
          <w:rPr>
            <w:webHidden/>
          </w:rPr>
          <w:tab/>
        </w:r>
        <w:r>
          <w:rPr>
            <w:webHidden/>
          </w:rPr>
          <w:fldChar w:fldCharType="begin"/>
        </w:r>
        <w:r>
          <w:rPr>
            <w:webHidden/>
          </w:rPr>
          <w:instrText xml:space="preserve"> PAGEREF _Toc164239405 \h </w:instrText>
        </w:r>
        <w:r>
          <w:rPr>
            <w:webHidden/>
          </w:rPr>
        </w:r>
        <w:r>
          <w:rPr>
            <w:webHidden/>
          </w:rPr>
          <w:fldChar w:fldCharType="separate"/>
        </w:r>
        <w:r>
          <w:rPr>
            <w:webHidden/>
          </w:rPr>
          <w:t>13</w:t>
        </w:r>
        <w:r>
          <w:rPr>
            <w:webHidden/>
          </w:rPr>
          <w:fldChar w:fldCharType="end"/>
        </w:r>
      </w:hyperlink>
    </w:p>
    <w:p w14:paraId="1F2114F8" w14:textId="0E0A6EDF"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06" w:history="1">
        <w:r w:rsidRPr="00AB0980">
          <w:rPr>
            <w:rStyle w:val="Hyperlink"/>
          </w:rPr>
          <w:t>3.6</w:t>
        </w:r>
        <w:r>
          <w:rPr>
            <w:rFonts w:asciiTheme="minorHAnsi" w:eastAsiaTheme="minorEastAsia" w:hAnsiTheme="minorHAnsi" w:cstheme="minorBidi"/>
            <w:kern w:val="2"/>
            <w:sz w:val="24"/>
            <w:szCs w:val="24"/>
            <w14:ligatures w14:val="standardContextual"/>
          </w:rPr>
          <w:tab/>
        </w:r>
        <w:r w:rsidRPr="00AB0980">
          <w:rPr>
            <w:rStyle w:val="Hyperlink"/>
            <w:lang w:val="en-GB"/>
          </w:rPr>
          <w:t xml:space="preserve">Numerische Variablen 3: Index </w:t>
        </w:r>
        <w:r w:rsidRPr="00AB0980">
          <w:rPr>
            <w:rStyle w:val="Hyperlink"/>
          </w:rPr>
          <w:t>bilden</w:t>
        </w:r>
        <w:r>
          <w:rPr>
            <w:webHidden/>
          </w:rPr>
          <w:tab/>
        </w:r>
        <w:r>
          <w:rPr>
            <w:webHidden/>
          </w:rPr>
          <w:fldChar w:fldCharType="begin"/>
        </w:r>
        <w:r>
          <w:rPr>
            <w:webHidden/>
          </w:rPr>
          <w:instrText xml:space="preserve"> PAGEREF _Toc164239406 \h </w:instrText>
        </w:r>
        <w:r>
          <w:rPr>
            <w:webHidden/>
          </w:rPr>
        </w:r>
        <w:r>
          <w:rPr>
            <w:webHidden/>
          </w:rPr>
          <w:fldChar w:fldCharType="separate"/>
        </w:r>
        <w:r>
          <w:rPr>
            <w:webHidden/>
          </w:rPr>
          <w:t>14</w:t>
        </w:r>
        <w:r>
          <w:rPr>
            <w:webHidden/>
          </w:rPr>
          <w:fldChar w:fldCharType="end"/>
        </w:r>
      </w:hyperlink>
    </w:p>
    <w:p w14:paraId="532E34E6" w14:textId="07AE9962"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07" w:history="1">
        <w:r w:rsidRPr="00AB0980">
          <w:rPr>
            <w:rStyle w:val="Hyperlink"/>
          </w:rPr>
          <w:t>3.7</w:t>
        </w:r>
        <w:r>
          <w:rPr>
            <w:rFonts w:asciiTheme="minorHAnsi" w:eastAsiaTheme="minorEastAsia" w:hAnsiTheme="minorHAnsi" w:cstheme="minorBidi"/>
            <w:kern w:val="2"/>
            <w:sz w:val="24"/>
            <w:szCs w:val="24"/>
            <w14:ligatures w14:val="standardContextual"/>
          </w:rPr>
          <w:tab/>
        </w:r>
        <w:r w:rsidRPr="00AB0980">
          <w:rPr>
            <w:rStyle w:val="Hyperlink"/>
          </w:rPr>
          <w:t>Kategoriale Variablen 1: Dummies bilden</w:t>
        </w:r>
        <w:r>
          <w:rPr>
            <w:webHidden/>
          </w:rPr>
          <w:tab/>
        </w:r>
        <w:r>
          <w:rPr>
            <w:webHidden/>
          </w:rPr>
          <w:fldChar w:fldCharType="begin"/>
        </w:r>
        <w:r>
          <w:rPr>
            <w:webHidden/>
          </w:rPr>
          <w:instrText xml:space="preserve"> PAGEREF _Toc164239407 \h </w:instrText>
        </w:r>
        <w:r>
          <w:rPr>
            <w:webHidden/>
          </w:rPr>
        </w:r>
        <w:r>
          <w:rPr>
            <w:webHidden/>
          </w:rPr>
          <w:fldChar w:fldCharType="separate"/>
        </w:r>
        <w:r>
          <w:rPr>
            <w:webHidden/>
          </w:rPr>
          <w:t>15</w:t>
        </w:r>
        <w:r>
          <w:rPr>
            <w:webHidden/>
          </w:rPr>
          <w:fldChar w:fldCharType="end"/>
        </w:r>
      </w:hyperlink>
    </w:p>
    <w:p w14:paraId="2EB04E59" w14:textId="315B5E56"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08" w:history="1">
        <w:r w:rsidRPr="00AB0980">
          <w:rPr>
            <w:rStyle w:val="Hyperlink"/>
          </w:rPr>
          <w:t>3.8</w:t>
        </w:r>
        <w:r>
          <w:rPr>
            <w:rFonts w:asciiTheme="minorHAnsi" w:eastAsiaTheme="minorEastAsia" w:hAnsiTheme="minorHAnsi" w:cstheme="minorBidi"/>
            <w:kern w:val="2"/>
            <w:sz w:val="24"/>
            <w:szCs w:val="24"/>
            <w14:ligatures w14:val="standardContextual"/>
          </w:rPr>
          <w:tab/>
        </w:r>
        <w:r w:rsidRPr="00AB0980">
          <w:rPr>
            <w:rStyle w:val="Hyperlink"/>
          </w:rPr>
          <w:t>Kategoriale Variablen 2: Kategorien zusammenlegen</w:t>
        </w:r>
        <w:r>
          <w:rPr>
            <w:webHidden/>
          </w:rPr>
          <w:tab/>
        </w:r>
        <w:r>
          <w:rPr>
            <w:webHidden/>
          </w:rPr>
          <w:fldChar w:fldCharType="begin"/>
        </w:r>
        <w:r>
          <w:rPr>
            <w:webHidden/>
          </w:rPr>
          <w:instrText xml:space="preserve"> PAGEREF _Toc164239408 \h </w:instrText>
        </w:r>
        <w:r>
          <w:rPr>
            <w:webHidden/>
          </w:rPr>
        </w:r>
        <w:r>
          <w:rPr>
            <w:webHidden/>
          </w:rPr>
          <w:fldChar w:fldCharType="separate"/>
        </w:r>
        <w:r>
          <w:rPr>
            <w:webHidden/>
          </w:rPr>
          <w:t>15</w:t>
        </w:r>
        <w:r>
          <w:rPr>
            <w:webHidden/>
          </w:rPr>
          <w:fldChar w:fldCharType="end"/>
        </w:r>
      </w:hyperlink>
    </w:p>
    <w:p w14:paraId="3CBA6A4C" w14:textId="774D0910"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09" w:history="1">
        <w:r w:rsidRPr="00AB0980">
          <w:rPr>
            <w:rStyle w:val="Hyperlink"/>
          </w:rPr>
          <w:t>3.9</w:t>
        </w:r>
        <w:r>
          <w:rPr>
            <w:rFonts w:asciiTheme="minorHAnsi" w:eastAsiaTheme="minorEastAsia" w:hAnsiTheme="minorHAnsi" w:cstheme="minorBidi"/>
            <w:kern w:val="2"/>
            <w:sz w:val="24"/>
            <w:szCs w:val="24"/>
            <w14:ligatures w14:val="standardContextual"/>
          </w:rPr>
          <w:tab/>
        </w:r>
        <w:r w:rsidRPr="00AB0980">
          <w:rPr>
            <w:rStyle w:val="Hyperlink"/>
          </w:rPr>
          <w:t>Kategoriale Variablen 3: Kategorien neu ordnen</w:t>
        </w:r>
        <w:r>
          <w:rPr>
            <w:webHidden/>
          </w:rPr>
          <w:tab/>
        </w:r>
        <w:r>
          <w:rPr>
            <w:webHidden/>
          </w:rPr>
          <w:fldChar w:fldCharType="begin"/>
        </w:r>
        <w:r>
          <w:rPr>
            <w:webHidden/>
          </w:rPr>
          <w:instrText xml:space="preserve"> PAGEREF _Toc164239409 \h </w:instrText>
        </w:r>
        <w:r>
          <w:rPr>
            <w:webHidden/>
          </w:rPr>
        </w:r>
        <w:r>
          <w:rPr>
            <w:webHidden/>
          </w:rPr>
          <w:fldChar w:fldCharType="separate"/>
        </w:r>
        <w:r>
          <w:rPr>
            <w:webHidden/>
          </w:rPr>
          <w:t>16</w:t>
        </w:r>
        <w:r>
          <w:rPr>
            <w:webHidden/>
          </w:rPr>
          <w:fldChar w:fldCharType="end"/>
        </w:r>
      </w:hyperlink>
    </w:p>
    <w:p w14:paraId="568CC7C4" w14:textId="0903F85B"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10" w:history="1">
        <w:r w:rsidRPr="00AB0980">
          <w:rPr>
            <w:rStyle w:val="Hyperlink"/>
          </w:rPr>
          <w:t>3.10</w:t>
        </w:r>
        <w:r>
          <w:rPr>
            <w:rFonts w:asciiTheme="minorHAnsi" w:eastAsiaTheme="minorEastAsia" w:hAnsiTheme="minorHAnsi" w:cstheme="minorBidi"/>
            <w:kern w:val="2"/>
            <w:sz w:val="24"/>
            <w:szCs w:val="24"/>
            <w14:ligatures w14:val="standardContextual"/>
          </w:rPr>
          <w:tab/>
        </w:r>
        <w:r w:rsidRPr="00AB0980">
          <w:rPr>
            <w:rStyle w:val="Hyperlink"/>
          </w:rPr>
          <w:t>Kategoriale Variablen 4: Kategorien umbenennen / rekodieren</w:t>
        </w:r>
        <w:r>
          <w:rPr>
            <w:webHidden/>
          </w:rPr>
          <w:tab/>
        </w:r>
        <w:r>
          <w:rPr>
            <w:webHidden/>
          </w:rPr>
          <w:fldChar w:fldCharType="begin"/>
        </w:r>
        <w:r>
          <w:rPr>
            <w:webHidden/>
          </w:rPr>
          <w:instrText xml:space="preserve"> PAGEREF _Toc164239410 \h </w:instrText>
        </w:r>
        <w:r>
          <w:rPr>
            <w:webHidden/>
          </w:rPr>
        </w:r>
        <w:r>
          <w:rPr>
            <w:webHidden/>
          </w:rPr>
          <w:fldChar w:fldCharType="separate"/>
        </w:r>
        <w:r>
          <w:rPr>
            <w:webHidden/>
          </w:rPr>
          <w:t>17</w:t>
        </w:r>
        <w:r>
          <w:rPr>
            <w:webHidden/>
          </w:rPr>
          <w:fldChar w:fldCharType="end"/>
        </w:r>
      </w:hyperlink>
    </w:p>
    <w:p w14:paraId="71D88217" w14:textId="61BDFDE7"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11" w:history="1">
        <w:r w:rsidRPr="00AB0980">
          <w:rPr>
            <w:rStyle w:val="Hyperlink"/>
          </w:rPr>
          <w:t>3.11</w:t>
        </w:r>
        <w:r>
          <w:rPr>
            <w:rFonts w:asciiTheme="minorHAnsi" w:eastAsiaTheme="minorEastAsia" w:hAnsiTheme="minorHAnsi" w:cstheme="minorBidi"/>
            <w:kern w:val="2"/>
            <w:sz w:val="24"/>
            <w:szCs w:val="24"/>
            <w14:ligatures w14:val="standardContextual"/>
          </w:rPr>
          <w:tab/>
        </w:r>
        <w:r w:rsidRPr="00AB0980">
          <w:rPr>
            <w:rStyle w:val="Hyperlink"/>
          </w:rPr>
          <w:t>Bedingtes Berechnen mit ifelse() und case_when()</w:t>
        </w:r>
        <w:r>
          <w:rPr>
            <w:webHidden/>
          </w:rPr>
          <w:tab/>
        </w:r>
        <w:r>
          <w:rPr>
            <w:webHidden/>
          </w:rPr>
          <w:fldChar w:fldCharType="begin"/>
        </w:r>
        <w:r>
          <w:rPr>
            <w:webHidden/>
          </w:rPr>
          <w:instrText xml:space="preserve"> PAGEREF _Toc164239411 \h </w:instrText>
        </w:r>
        <w:r>
          <w:rPr>
            <w:webHidden/>
          </w:rPr>
        </w:r>
        <w:r>
          <w:rPr>
            <w:webHidden/>
          </w:rPr>
          <w:fldChar w:fldCharType="separate"/>
        </w:r>
        <w:r>
          <w:rPr>
            <w:webHidden/>
          </w:rPr>
          <w:t>17</w:t>
        </w:r>
        <w:r>
          <w:rPr>
            <w:webHidden/>
          </w:rPr>
          <w:fldChar w:fldCharType="end"/>
        </w:r>
      </w:hyperlink>
    </w:p>
    <w:p w14:paraId="1A03AF08" w14:textId="14AA1D61"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12" w:history="1">
        <w:r w:rsidRPr="00AB0980">
          <w:rPr>
            <w:rStyle w:val="Hyperlink"/>
          </w:rPr>
          <w:t>3.12</w:t>
        </w:r>
        <w:r>
          <w:rPr>
            <w:rFonts w:asciiTheme="minorHAnsi" w:eastAsiaTheme="minorEastAsia" w:hAnsiTheme="minorHAnsi" w:cstheme="minorBidi"/>
            <w:kern w:val="2"/>
            <w:sz w:val="24"/>
            <w:szCs w:val="24"/>
            <w14:ligatures w14:val="standardContextual"/>
          </w:rPr>
          <w:tab/>
        </w:r>
        <w:r w:rsidRPr="00AB0980">
          <w:rPr>
            <w:rStyle w:val="Hyperlink"/>
          </w:rPr>
          <w:t>Eigene Funtionen in mutate einbinden</w:t>
        </w:r>
        <w:r>
          <w:rPr>
            <w:webHidden/>
          </w:rPr>
          <w:tab/>
        </w:r>
        <w:r>
          <w:rPr>
            <w:webHidden/>
          </w:rPr>
          <w:fldChar w:fldCharType="begin"/>
        </w:r>
        <w:r>
          <w:rPr>
            <w:webHidden/>
          </w:rPr>
          <w:instrText xml:space="preserve"> PAGEREF _Toc164239412 \h </w:instrText>
        </w:r>
        <w:r>
          <w:rPr>
            <w:webHidden/>
          </w:rPr>
        </w:r>
        <w:r>
          <w:rPr>
            <w:webHidden/>
          </w:rPr>
          <w:fldChar w:fldCharType="separate"/>
        </w:r>
        <w:r>
          <w:rPr>
            <w:webHidden/>
          </w:rPr>
          <w:t>18</w:t>
        </w:r>
        <w:r>
          <w:rPr>
            <w:webHidden/>
          </w:rPr>
          <w:fldChar w:fldCharType="end"/>
        </w:r>
      </w:hyperlink>
    </w:p>
    <w:p w14:paraId="1A5E975B" w14:textId="32780E62"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13" w:history="1">
        <w:r w:rsidRPr="00AB0980">
          <w:rPr>
            <w:rStyle w:val="Hyperlink"/>
          </w:rPr>
          <w:t>3.13</w:t>
        </w:r>
        <w:r>
          <w:rPr>
            <w:rFonts w:asciiTheme="minorHAnsi" w:eastAsiaTheme="minorEastAsia" w:hAnsiTheme="minorHAnsi" w:cstheme="minorBidi"/>
            <w:kern w:val="2"/>
            <w:sz w:val="24"/>
            <w:szCs w:val="24"/>
            <w14:ligatures w14:val="standardContextual"/>
          </w:rPr>
          <w:tab/>
        </w:r>
        <w:r w:rsidRPr="00AB0980">
          <w:rPr>
            <w:rStyle w:val="Hyperlink"/>
          </w:rPr>
          <w:t>Scientific notation ändern</w:t>
        </w:r>
        <w:r>
          <w:rPr>
            <w:webHidden/>
          </w:rPr>
          <w:tab/>
        </w:r>
        <w:r>
          <w:rPr>
            <w:webHidden/>
          </w:rPr>
          <w:fldChar w:fldCharType="begin"/>
        </w:r>
        <w:r>
          <w:rPr>
            <w:webHidden/>
          </w:rPr>
          <w:instrText xml:space="preserve"> PAGEREF _Toc164239413 \h </w:instrText>
        </w:r>
        <w:r>
          <w:rPr>
            <w:webHidden/>
          </w:rPr>
        </w:r>
        <w:r>
          <w:rPr>
            <w:webHidden/>
          </w:rPr>
          <w:fldChar w:fldCharType="separate"/>
        </w:r>
        <w:r>
          <w:rPr>
            <w:webHidden/>
          </w:rPr>
          <w:t>18</w:t>
        </w:r>
        <w:r>
          <w:rPr>
            <w:webHidden/>
          </w:rPr>
          <w:fldChar w:fldCharType="end"/>
        </w:r>
      </w:hyperlink>
    </w:p>
    <w:p w14:paraId="39E1428B" w14:textId="7B3EEF7D"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14" w:history="1">
        <w:r w:rsidRPr="00AB0980">
          <w:rPr>
            <w:rStyle w:val="Hyperlink"/>
          </w:rPr>
          <w:t>3.14</w:t>
        </w:r>
        <w:r>
          <w:rPr>
            <w:rFonts w:asciiTheme="minorHAnsi" w:eastAsiaTheme="minorEastAsia" w:hAnsiTheme="minorHAnsi" w:cstheme="minorBidi"/>
            <w:kern w:val="2"/>
            <w:sz w:val="24"/>
            <w:szCs w:val="24"/>
            <w14:ligatures w14:val="standardContextual"/>
          </w:rPr>
          <w:tab/>
        </w:r>
        <w:r w:rsidRPr="00AB0980">
          <w:rPr>
            <w:rStyle w:val="Hyperlink"/>
          </w:rPr>
          <w:t>Variablen zerlegen und zusammenfügen mit separate und unite</w:t>
        </w:r>
        <w:r>
          <w:rPr>
            <w:webHidden/>
          </w:rPr>
          <w:tab/>
        </w:r>
        <w:r>
          <w:rPr>
            <w:webHidden/>
          </w:rPr>
          <w:fldChar w:fldCharType="begin"/>
        </w:r>
        <w:r>
          <w:rPr>
            <w:webHidden/>
          </w:rPr>
          <w:instrText xml:space="preserve"> PAGEREF _Toc164239414 \h </w:instrText>
        </w:r>
        <w:r>
          <w:rPr>
            <w:webHidden/>
          </w:rPr>
        </w:r>
        <w:r>
          <w:rPr>
            <w:webHidden/>
          </w:rPr>
          <w:fldChar w:fldCharType="separate"/>
        </w:r>
        <w:r>
          <w:rPr>
            <w:webHidden/>
          </w:rPr>
          <w:t>18</w:t>
        </w:r>
        <w:r>
          <w:rPr>
            <w:webHidden/>
          </w:rPr>
          <w:fldChar w:fldCharType="end"/>
        </w:r>
      </w:hyperlink>
    </w:p>
    <w:p w14:paraId="11C2A916" w14:textId="5DE1475C"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15" w:history="1">
        <w:r w:rsidRPr="00AB0980">
          <w:rPr>
            <w:rStyle w:val="Hyperlink"/>
          </w:rPr>
          <w:t>3.15</w:t>
        </w:r>
        <w:r>
          <w:rPr>
            <w:rFonts w:asciiTheme="minorHAnsi" w:eastAsiaTheme="minorEastAsia" w:hAnsiTheme="minorHAnsi" w:cstheme="minorBidi"/>
            <w:kern w:val="2"/>
            <w:sz w:val="24"/>
            <w:szCs w:val="24"/>
            <w14:ligatures w14:val="standardContextual"/>
          </w:rPr>
          <w:tab/>
        </w:r>
        <w:r w:rsidRPr="00AB0980">
          <w:rPr>
            <w:rStyle w:val="Hyperlink"/>
          </w:rPr>
          <w:t>Datensätze joinen</w:t>
        </w:r>
        <w:r>
          <w:rPr>
            <w:webHidden/>
          </w:rPr>
          <w:tab/>
        </w:r>
        <w:r>
          <w:rPr>
            <w:webHidden/>
          </w:rPr>
          <w:fldChar w:fldCharType="begin"/>
        </w:r>
        <w:r>
          <w:rPr>
            <w:webHidden/>
          </w:rPr>
          <w:instrText xml:space="preserve"> PAGEREF _Toc164239415 \h </w:instrText>
        </w:r>
        <w:r>
          <w:rPr>
            <w:webHidden/>
          </w:rPr>
        </w:r>
        <w:r>
          <w:rPr>
            <w:webHidden/>
          </w:rPr>
          <w:fldChar w:fldCharType="separate"/>
        </w:r>
        <w:r>
          <w:rPr>
            <w:webHidden/>
          </w:rPr>
          <w:t>20</w:t>
        </w:r>
        <w:r>
          <w:rPr>
            <w:webHidden/>
          </w:rPr>
          <w:fldChar w:fldCharType="end"/>
        </w:r>
      </w:hyperlink>
    </w:p>
    <w:p w14:paraId="73DD7B9E" w14:textId="414ECBE7"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16" w:history="1">
        <w:r w:rsidRPr="00AB0980">
          <w:rPr>
            <w:rStyle w:val="Hyperlink"/>
          </w:rPr>
          <w:t>3.16</w:t>
        </w:r>
        <w:r>
          <w:rPr>
            <w:rFonts w:asciiTheme="minorHAnsi" w:eastAsiaTheme="minorEastAsia" w:hAnsiTheme="minorHAnsi" w:cstheme="minorBidi"/>
            <w:kern w:val="2"/>
            <w:sz w:val="24"/>
            <w:szCs w:val="24"/>
            <w14:ligatures w14:val="standardContextual"/>
          </w:rPr>
          <w:tab/>
        </w:r>
        <w:r w:rsidRPr="00AB0980">
          <w:rPr>
            <w:rStyle w:val="Hyperlink"/>
          </w:rPr>
          <w:t>pivot_longer() und pivot_wider: Format der Daten ändern</w:t>
        </w:r>
        <w:r>
          <w:rPr>
            <w:webHidden/>
          </w:rPr>
          <w:tab/>
        </w:r>
        <w:r>
          <w:rPr>
            <w:webHidden/>
          </w:rPr>
          <w:fldChar w:fldCharType="begin"/>
        </w:r>
        <w:r>
          <w:rPr>
            <w:webHidden/>
          </w:rPr>
          <w:instrText xml:space="preserve"> PAGEREF _Toc164239416 \h </w:instrText>
        </w:r>
        <w:r>
          <w:rPr>
            <w:webHidden/>
          </w:rPr>
        </w:r>
        <w:r>
          <w:rPr>
            <w:webHidden/>
          </w:rPr>
          <w:fldChar w:fldCharType="separate"/>
        </w:r>
        <w:r>
          <w:rPr>
            <w:webHidden/>
          </w:rPr>
          <w:t>22</w:t>
        </w:r>
        <w:r>
          <w:rPr>
            <w:webHidden/>
          </w:rPr>
          <w:fldChar w:fldCharType="end"/>
        </w:r>
      </w:hyperlink>
    </w:p>
    <w:p w14:paraId="12DC594F" w14:textId="7F95FD10"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17" w:history="1">
        <w:r w:rsidRPr="00AB0980">
          <w:rPr>
            <w:rStyle w:val="Hyperlink"/>
          </w:rPr>
          <w:t>3.17</w:t>
        </w:r>
        <w:r>
          <w:rPr>
            <w:rFonts w:asciiTheme="minorHAnsi" w:eastAsiaTheme="minorEastAsia" w:hAnsiTheme="minorHAnsi" w:cstheme="minorBidi"/>
            <w:kern w:val="2"/>
            <w:sz w:val="24"/>
            <w:szCs w:val="24"/>
            <w14:ligatures w14:val="standardContextual"/>
          </w:rPr>
          <w:tab/>
        </w:r>
        <w:r w:rsidRPr="00AB0980">
          <w:rPr>
            <w:rStyle w:val="Hyperlink"/>
          </w:rPr>
          <w:t>Programming und Funktionen</w:t>
        </w:r>
        <w:r>
          <w:rPr>
            <w:webHidden/>
          </w:rPr>
          <w:tab/>
        </w:r>
        <w:r>
          <w:rPr>
            <w:webHidden/>
          </w:rPr>
          <w:fldChar w:fldCharType="begin"/>
        </w:r>
        <w:r>
          <w:rPr>
            <w:webHidden/>
          </w:rPr>
          <w:instrText xml:space="preserve"> PAGEREF _Toc164239417 \h </w:instrText>
        </w:r>
        <w:r>
          <w:rPr>
            <w:webHidden/>
          </w:rPr>
        </w:r>
        <w:r>
          <w:rPr>
            <w:webHidden/>
          </w:rPr>
          <w:fldChar w:fldCharType="separate"/>
        </w:r>
        <w:r>
          <w:rPr>
            <w:webHidden/>
          </w:rPr>
          <w:t>24</w:t>
        </w:r>
        <w:r>
          <w:rPr>
            <w:webHidden/>
          </w:rPr>
          <w:fldChar w:fldCharType="end"/>
        </w:r>
      </w:hyperlink>
    </w:p>
    <w:p w14:paraId="2A5AD762" w14:textId="7A44971A" w:rsidR="00C41AC4" w:rsidRDefault="00C41AC4">
      <w:pPr>
        <w:pStyle w:val="Verzeichnis1"/>
        <w:tabs>
          <w:tab w:val="left" w:pos="480"/>
        </w:tabs>
        <w:rPr>
          <w:rFonts w:asciiTheme="minorHAnsi" w:eastAsiaTheme="minorEastAsia" w:hAnsiTheme="minorHAnsi" w:cstheme="minorBidi"/>
          <w:b w:val="0"/>
          <w:kern w:val="2"/>
          <w:sz w:val="24"/>
          <w:szCs w:val="24"/>
          <w:lang w:val="de-DE"/>
          <w14:ligatures w14:val="standardContextual"/>
        </w:rPr>
      </w:pPr>
      <w:hyperlink w:anchor="_Toc164239418" w:history="1">
        <w:r w:rsidRPr="00AB0980">
          <w:rPr>
            <w:rStyle w:val="Hyperlink"/>
          </w:rPr>
          <w:t>4</w:t>
        </w:r>
        <w:r>
          <w:rPr>
            <w:rFonts w:asciiTheme="minorHAnsi" w:eastAsiaTheme="minorEastAsia" w:hAnsiTheme="minorHAnsi" w:cstheme="minorBidi"/>
            <w:b w:val="0"/>
            <w:kern w:val="2"/>
            <w:sz w:val="24"/>
            <w:szCs w:val="24"/>
            <w:lang w:val="de-DE"/>
            <w14:ligatures w14:val="standardContextual"/>
          </w:rPr>
          <w:tab/>
        </w:r>
        <w:r w:rsidRPr="00AB0980">
          <w:rPr>
            <w:rStyle w:val="Hyperlink"/>
          </w:rPr>
          <w:t>Explorative Datenanalyse</w:t>
        </w:r>
        <w:r>
          <w:rPr>
            <w:webHidden/>
          </w:rPr>
          <w:tab/>
        </w:r>
        <w:r>
          <w:rPr>
            <w:webHidden/>
          </w:rPr>
          <w:fldChar w:fldCharType="begin"/>
        </w:r>
        <w:r>
          <w:rPr>
            <w:webHidden/>
          </w:rPr>
          <w:instrText xml:space="preserve"> PAGEREF _Toc164239418 \h </w:instrText>
        </w:r>
        <w:r>
          <w:rPr>
            <w:webHidden/>
          </w:rPr>
        </w:r>
        <w:r>
          <w:rPr>
            <w:webHidden/>
          </w:rPr>
          <w:fldChar w:fldCharType="separate"/>
        </w:r>
        <w:r>
          <w:rPr>
            <w:webHidden/>
          </w:rPr>
          <w:t>35</w:t>
        </w:r>
        <w:r>
          <w:rPr>
            <w:webHidden/>
          </w:rPr>
          <w:fldChar w:fldCharType="end"/>
        </w:r>
      </w:hyperlink>
    </w:p>
    <w:p w14:paraId="7A05A077" w14:textId="4E4D3D22"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19" w:history="1">
        <w:r w:rsidRPr="00AB0980">
          <w:rPr>
            <w:rStyle w:val="Hyperlink"/>
          </w:rPr>
          <w:t>4.1</w:t>
        </w:r>
        <w:r>
          <w:rPr>
            <w:rFonts w:asciiTheme="minorHAnsi" w:eastAsiaTheme="minorEastAsia" w:hAnsiTheme="minorHAnsi" w:cstheme="minorBidi"/>
            <w:kern w:val="2"/>
            <w:sz w:val="24"/>
            <w:szCs w:val="24"/>
            <w14:ligatures w14:val="standardContextual"/>
          </w:rPr>
          <w:tab/>
        </w:r>
        <w:r w:rsidRPr="00AB0980">
          <w:rPr>
            <w:rStyle w:val="Hyperlink"/>
          </w:rPr>
          <w:t>Globale Analysen</w:t>
        </w:r>
        <w:r>
          <w:rPr>
            <w:webHidden/>
          </w:rPr>
          <w:tab/>
        </w:r>
        <w:r>
          <w:rPr>
            <w:webHidden/>
          </w:rPr>
          <w:fldChar w:fldCharType="begin"/>
        </w:r>
        <w:r>
          <w:rPr>
            <w:webHidden/>
          </w:rPr>
          <w:instrText xml:space="preserve"> PAGEREF _Toc164239419 \h </w:instrText>
        </w:r>
        <w:r>
          <w:rPr>
            <w:webHidden/>
          </w:rPr>
        </w:r>
        <w:r>
          <w:rPr>
            <w:webHidden/>
          </w:rPr>
          <w:fldChar w:fldCharType="separate"/>
        </w:r>
        <w:r>
          <w:rPr>
            <w:webHidden/>
          </w:rPr>
          <w:t>35</w:t>
        </w:r>
        <w:r>
          <w:rPr>
            <w:webHidden/>
          </w:rPr>
          <w:fldChar w:fldCharType="end"/>
        </w:r>
      </w:hyperlink>
    </w:p>
    <w:p w14:paraId="44E9FB94" w14:textId="7E9C8EA2"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20" w:history="1">
        <w:r w:rsidRPr="00AB0980">
          <w:rPr>
            <w:rStyle w:val="Hyperlink"/>
          </w:rPr>
          <w:t>4.2</w:t>
        </w:r>
        <w:r>
          <w:rPr>
            <w:rFonts w:asciiTheme="minorHAnsi" w:eastAsiaTheme="minorEastAsia" w:hAnsiTheme="minorHAnsi" w:cstheme="minorBidi"/>
            <w:kern w:val="2"/>
            <w:sz w:val="24"/>
            <w:szCs w:val="24"/>
            <w14:ligatures w14:val="standardContextual"/>
          </w:rPr>
          <w:tab/>
        </w:r>
        <w:r w:rsidRPr="00AB0980">
          <w:rPr>
            <w:rStyle w:val="Hyperlink"/>
          </w:rPr>
          <w:t>Häufigkeiten (uni- und bivariat)</w:t>
        </w:r>
        <w:r>
          <w:rPr>
            <w:webHidden/>
          </w:rPr>
          <w:tab/>
        </w:r>
        <w:r>
          <w:rPr>
            <w:webHidden/>
          </w:rPr>
          <w:fldChar w:fldCharType="begin"/>
        </w:r>
        <w:r>
          <w:rPr>
            <w:webHidden/>
          </w:rPr>
          <w:instrText xml:space="preserve"> PAGEREF _Toc164239420 \h </w:instrText>
        </w:r>
        <w:r>
          <w:rPr>
            <w:webHidden/>
          </w:rPr>
        </w:r>
        <w:r>
          <w:rPr>
            <w:webHidden/>
          </w:rPr>
          <w:fldChar w:fldCharType="separate"/>
        </w:r>
        <w:r>
          <w:rPr>
            <w:webHidden/>
          </w:rPr>
          <w:t>36</w:t>
        </w:r>
        <w:r>
          <w:rPr>
            <w:webHidden/>
          </w:rPr>
          <w:fldChar w:fldCharType="end"/>
        </w:r>
      </w:hyperlink>
    </w:p>
    <w:p w14:paraId="5F652A77" w14:textId="2B8AEDF7"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21" w:history="1">
        <w:r w:rsidRPr="00AB0980">
          <w:rPr>
            <w:rStyle w:val="Hyperlink"/>
          </w:rPr>
          <w:t>4.3</w:t>
        </w:r>
        <w:r>
          <w:rPr>
            <w:rFonts w:asciiTheme="minorHAnsi" w:eastAsiaTheme="minorEastAsia" w:hAnsiTheme="minorHAnsi" w:cstheme="minorBidi"/>
            <w:kern w:val="2"/>
            <w:sz w:val="24"/>
            <w:szCs w:val="24"/>
            <w14:ligatures w14:val="standardContextual"/>
          </w:rPr>
          <w:tab/>
        </w:r>
        <w:r w:rsidRPr="00AB0980">
          <w:rPr>
            <w:rStyle w:val="Hyperlink"/>
          </w:rPr>
          <w:t>Univariate deskriptive Statistiken</w:t>
        </w:r>
        <w:r>
          <w:rPr>
            <w:webHidden/>
          </w:rPr>
          <w:tab/>
        </w:r>
        <w:r>
          <w:rPr>
            <w:webHidden/>
          </w:rPr>
          <w:fldChar w:fldCharType="begin"/>
        </w:r>
        <w:r>
          <w:rPr>
            <w:webHidden/>
          </w:rPr>
          <w:instrText xml:space="preserve"> PAGEREF _Toc164239421 \h </w:instrText>
        </w:r>
        <w:r>
          <w:rPr>
            <w:webHidden/>
          </w:rPr>
        </w:r>
        <w:r>
          <w:rPr>
            <w:webHidden/>
          </w:rPr>
          <w:fldChar w:fldCharType="separate"/>
        </w:r>
        <w:r>
          <w:rPr>
            <w:webHidden/>
          </w:rPr>
          <w:t>40</w:t>
        </w:r>
        <w:r>
          <w:rPr>
            <w:webHidden/>
          </w:rPr>
          <w:fldChar w:fldCharType="end"/>
        </w:r>
      </w:hyperlink>
    </w:p>
    <w:p w14:paraId="471AFEEE" w14:textId="1D769712"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22" w:history="1">
        <w:r w:rsidRPr="00AB0980">
          <w:rPr>
            <w:rStyle w:val="Hyperlink"/>
          </w:rPr>
          <w:t>4.4</w:t>
        </w:r>
        <w:r>
          <w:rPr>
            <w:rFonts w:asciiTheme="minorHAnsi" w:eastAsiaTheme="minorEastAsia" w:hAnsiTheme="minorHAnsi" w:cstheme="minorBidi"/>
            <w:kern w:val="2"/>
            <w:sz w:val="24"/>
            <w:szCs w:val="24"/>
            <w14:ligatures w14:val="standardContextual"/>
          </w:rPr>
          <w:tab/>
        </w:r>
        <w:r w:rsidRPr="00AB0980">
          <w:rPr>
            <w:rStyle w:val="Hyperlink"/>
          </w:rPr>
          <w:t>Kreuztablen mit Mittelwerten</w:t>
        </w:r>
        <w:r>
          <w:rPr>
            <w:webHidden/>
          </w:rPr>
          <w:tab/>
        </w:r>
        <w:r>
          <w:rPr>
            <w:webHidden/>
          </w:rPr>
          <w:fldChar w:fldCharType="begin"/>
        </w:r>
        <w:r>
          <w:rPr>
            <w:webHidden/>
          </w:rPr>
          <w:instrText xml:space="preserve"> PAGEREF _Toc164239422 \h </w:instrText>
        </w:r>
        <w:r>
          <w:rPr>
            <w:webHidden/>
          </w:rPr>
        </w:r>
        <w:r>
          <w:rPr>
            <w:webHidden/>
          </w:rPr>
          <w:fldChar w:fldCharType="separate"/>
        </w:r>
        <w:r>
          <w:rPr>
            <w:webHidden/>
          </w:rPr>
          <w:t>41</w:t>
        </w:r>
        <w:r>
          <w:rPr>
            <w:webHidden/>
          </w:rPr>
          <w:fldChar w:fldCharType="end"/>
        </w:r>
      </w:hyperlink>
    </w:p>
    <w:p w14:paraId="71B2D948" w14:textId="2679E7B0"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23" w:history="1">
        <w:r w:rsidRPr="00AB0980">
          <w:rPr>
            <w:rStyle w:val="Hyperlink"/>
          </w:rPr>
          <w:t>4.5</w:t>
        </w:r>
        <w:r>
          <w:rPr>
            <w:rFonts w:asciiTheme="minorHAnsi" w:eastAsiaTheme="minorEastAsia" w:hAnsiTheme="minorHAnsi" w:cstheme="minorBidi"/>
            <w:kern w:val="2"/>
            <w:sz w:val="24"/>
            <w:szCs w:val="24"/>
            <w14:ligatures w14:val="standardContextual"/>
          </w:rPr>
          <w:tab/>
        </w:r>
        <w:r w:rsidRPr="00AB0980">
          <w:rPr>
            <w:rStyle w:val="Hyperlink"/>
          </w:rPr>
          <w:t>Korrelationen</w:t>
        </w:r>
        <w:r>
          <w:rPr>
            <w:webHidden/>
          </w:rPr>
          <w:tab/>
        </w:r>
        <w:r>
          <w:rPr>
            <w:webHidden/>
          </w:rPr>
          <w:fldChar w:fldCharType="begin"/>
        </w:r>
        <w:r>
          <w:rPr>
            <w:webHidden/>
          </w:rPr>
          <w:instrText xml:space="preserve"> PAGEREF _Toc164239423 \h </w:instrText>
        </w:r>
        <w:r>
          <w:rPr>
            <w:webHidden/>
          </w:rPr>
        </w:r>
        <w:r>
          <w:rPr>
            <w:webHidden/>
          </w:rPr>
          <w:fldChar w:fldCharType="separate"/>
        </w:r>
        <w:r>
          <w:rPr>
            <w:webHidden/>
          </w:rPr>
          <w:t>41</w:t>
        </w:r>
        <w:r>
          <w:rPr>
            <w:webHidden/>
          </w:rPr>
          <w:fldChar w:fldCharType="end"/>
        </w:r>
      </w:hyperlink>
    </w:p>
    <w:p w14:paraId="7546A3C7" w14:textId="2983E058"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24" w:history="1">
        <w:r w:rsidRPr="00AB0980">
          <w:rPr>
            <w:rStyle w:val="Hyperlink"/>
          </w:rPr>
          <w:t>4.6</w:t>
        </w:r>
        <w:r>
          <w:rPr>
            <w:rFonts w:asciiTheme="minorHAnsi" w:eastAsiaTheme="minorEastAsia" w:hAnsiTheme="minorHAnsi" w:cstheme="minorBidi"/>
            <w:kern w:val="2"/>
            <w:sz w:val="24"/>
            <w:szCs w:val="24"/>
            <w14:ligatures w14:val="standardContextual"/>
          </w:rPr>
          <w:tab/>
        </w:r>
        <w:r w:rsidRPr="00AB0980">
          <w:rPr>
            <w:rStyle w:val="Hyperlink"/>
          </w:rPr>
          <w:t>Missing data: Analyse und treatment</w:t>
        </w:r>
        <w:r>
          <w:rPr>
            <w:webHidden/>
          </w:rPr>
          <w:tab/>
        </w:r>
        <w:r>
          <w:rPr>
            <w:webHidden/>
          </w:rPr>
          <w:fldChar w:fldCharType="begin"/>
        </w:r>
        <w:r>
          <w:rPr>
            <w:webHidden/>
          </w:rPr>
          <w:instrText xml:space="preserve"> PAGEREF _Toc164239424 \h </w:instrText>
        </w:r>
        <w:r>
          <w:rPr>
            <w:webHidden/>
          </w:rPr>
        </w:r>
        <w:r>
          <w:rPr>
            <w:webHidden/>
          </w:rPr>
          <w:fldChar w:fldCharType="separate"/>
        </w:r>
        <w:r>
          <w:rPr>
            <w:webHidden/>
          </w:rPr>
          <w:t>42</w:t>
        </w:r>
        <w:r>
          <w:rPr>
            <w:webHidden/>
          </w:rPr>
          <w:fldChar w:fldCharType="end"/>
        </w:r>
      </w:hyperlink>
    </w:p>
    <w:p w14:paraId="3205F69D" w14:textId="66EC5784" w:rsidR="00C41AC4" w:rsidRDefault="00C41AC4">
      <w:pPr>
        <w:pStyle w:val="Verzeichnis1"/>
        <w:tabs>
          <w:tab w:val="left" w:pos="480"/>
        </w:tabs>
        <w:rPr>
          <w:rFonts w:asciiTheme="minorHAnsi" w:eastAsiaTheme="minorEastAsia" w:hAnsiTheme="minorHAnsi" w:cstheme="minorBidi"/>
          <w:b w:val="0"/>
          <w:kern w:val="2"/>
          <w:sz w:val="24"/>
          <w:szCs w:val="24"/>
          <w:lang w:val="de-DE"/>
          <w14:ligatures w14:val="standardContextual"/>
        </w:rPr>
      </w:pPr>
      <w:hyperlink w:anchor="_Toc164239425" w:history="1">
        <w:r w:rsidRPr="00AB0980">
          <w:rPr>
            <w:rStyle w:val="Hyperlink"/>
          </w:rPr>
          <w:t>5</w:t>
        </w:r>
        <w:r>
          <w:rPr>
            <w:rFonts w:asciiTheme="minorHAnsi" w:eastAsiaTheme="minorEastAsia" w:hAnsiTheme="minorHAnsi" w:cstheme="minorBidi"/>
            <w:b w:val="0"/>
            <w:kern w:val="2"/>
            <w:sz w:val="24"/>
            <w:szCs w:val="24"/>
            <w:lang w:val="de-DE"/>
            <w14:ligatures w14:val="standardContextual"/>
          </w:rPr>
          <w:tab/>
        </w:r>
        <w:r w:rsidRPr="00AB0980">
          <w:rPr>
            <w:rStyle w:val="Hyperlink"/>
          </w:rPr>
          <w:t>Zeit</w:t>
        </w:r>
        <w:r>
          <w:rPr>
            <w:webHidden/>
          </w:rPr>
          <w:tab/>
        </w:r>
        <w:r>
          <w:rPr>
            <w:webHidden/>
          </w:rPr>
          <w:fldChar w:fldCharType="begin"/>
        </w:r>
        <w:r>
          <w:rPr>
            <w:webHidden/>
          </w:rPr>
          <w:instrText xml:space="preserve"> PAGEREF _Toc164239425 \h </w:instrText>
        </w:r>
        <w:r>
          <w:rPr>
            <w:webHidden/>
          </w:rPr>
        </w:r>
        <w:r>
          <w:rPr>
            <w:webHidden/>
          </w:rPr>
          <w:fldChar w:fldCharType="separate"/>
        </w:r>
        <w:r>
          <w:rPr>
            <w:webHidden/>
          </w:rPr>
          <w:t>47</w:t>
        </w:r>
        <w:r>
          <w:rPr>
            <w:webHidden/>
          </w:rPr>
          <w:fldChar w:fldCharType="end"/>
        </w:r>
      </w:hyperlink>
    </w:p>
    <w:p w14:paraId="29D2BF7A" w14:textId="57BDD6DB"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26" w:history="1">
        <w:r w:rsidRPr="00AB0980">
          <w:rPr>
            <w:rStyle w:val="Hyperlink"/>
          </w:rPr>
          <w:t>5.1</w:t>
        </w:r>
        <w:r>
          <w:rPr>
            <w:rFonts w:asciiTheme="minorHAnsi" w:eastAsiaTheme="minorEastAsia" w:hAnsiTheme="minorHAnsi" w:cstheme="minorBidi"/>
            <w:kern w:val="2"/>
            <w:sz w:val="24"/>
            <w:szCs w:val="24"/>
            <w14:ligatures w14:val="standardContextual"/>
          </w:rPr>
          <w:tab/>
        </w:r>
        <w:r w:rsidRPr="00AB0980">
          <w:rPr>
            <w:rStyle w:val="Hyperlink"/>
          </w:rPr>
          <w:t>Parsing: Umwandlung in das Format date oder datetime</w:t>
        </w:r>
        <w:r>
          <w:rPr>
            <w:webHidden/>
          </w:rPr>
          <w:tab/>
        </w:r>
        <w:r>
          <w:rPr>
            <w:webHidden/>
          </w:rPr>
          <w:fldChar w:fldCharType="begin"/>
        </w:r>
        <w:r>
          <w:rPr>
            <w:webHidden/>
          </w:rPr>
          <w:instrText xml:space="preserve"> PAGEREF _Toc164239426 \h </w:instrText>
        </w:r>
        <w:r>
          <w:rPr>
            <w:webHidden/>
          </w:rPr>
        </w:r>
        <w:r>
          <w:rPr>
            <w:webHidden/>
          </w:rPr>
          <w:fldChar w:fldCharType="separate"/>
        </w:r>
        <w:r>
          <w:rPr>
            <w:webHidden/>
          </w:rPr>
          <w:t>47</w:t>
        </w:r>
        <w:r>
          <w:rPr>
            <w:webHidden/>
          </w:rPr>
          <w:fldChar w:fldCharType="end"/>
        </w:r>
      </w:hyperlink>
    </w:p>
    <w:p w14:paraId="15086804" w14:textId="1B47CCCF"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27" w:history="1">
        <w:r w:rsidRPr="00AB0980">
          <w:rPr>
            <w:rStyle w:val="Hyperlink"/>
          </w:rPr>
          <w:t>5.2</w:t>
        </w:r>
        <w:r>
          <w:rPr>
            <w:rFonts w:asciiTheme="minorHAnsi" w:eastAsiaTheme="minorEastAsia" w:hAnsiTheme="minorHAnsi" w:cstheme="minorBidi"/>
            <w:kern w:val="2"/>
            <w:sz w:val="24"/>
            <w:szCs w:val="24"/>
            <w14:ligatures w14:val="standardContextual"/>
          </w:rPr>
          <w:tab/>
        </w:r>
        <w:r w:rsidRPr="00AB0980">
          <w:rPr>
            <w:rStyle w:val="Hyperlink"/>
          </w:rPr>
          <w:t>Extraktion von Teilelementen</w:t>
        </w:r>
        <w:r>
          <w:rPr>
            <w:webHidden/>
          </w:rPr>
          <w:tab/>
        </w:r>
        <w:r>
          <w:rPr>
            <w:webHidden/>
          </w:rPr>
          <w:fldChar w:fldCharType="begin"/>
        </w:r>
        <w:r>
          <w:rPr>
            <w:webHidden/>
          </w:rPr>
          <w:instrText xml:space="preserve"> PAGEREF _Toc164239427 \h </w:instrText>
        </w:r>
        <w:r>
          <w:rPr>
            <w:webHidden/>
          </w:rPr>
        </w:r>
        <w:r>
          <w:rPr>
            <w:webHidden/>
          </w:rPr>
          <w:fldChar w:fldCharType="separate"/>
        </w:r>
        <w:r>
          <w:rPr>
            <w:webHidden/>
          </w:rPr>
          <w:t>49</w:t>
        </w:r>
        <w:r>
          <w:rPr>
            <w:webHidden/>
          </w:rPr>
          <w:fldChar w:fldCharType="end"/>
        </w:r>
      </w:hyperlink>
    </w:p>
    <w:p w14:paraId="7E8B19DF" w14:textId="3A4582C8"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28" w:history="1">
        <w:r w:rsidRPr="00AB0980">
          <w:rPr>
            <w:rStyle w:val="Hyperlink"/>
          </w:rPr>
          <w:t>5.3</w:t>
        </w:r>
        <w:r>
          <w:rPr>
            <w:rFonts w:asciiTheme="minorHAnsi" w:eastAsiaTheme="minorEastAsia" w:hAnsiTheme="minorHAnsi" w:cstheme="minorBidi"/>
            <w:kern w:val="2"/>
            <w:sz w:val="24"/>
            <w:szCs w:val="24"/>
            <w14:ligatures w14:val="standardContextual"/>
          </w:rPr>
          <w:tab/>
        </w:r>
        <w:r w:rsidRPr="00AB0980">
          <w:rPr>
            <w:rStyle w:val="Hyperlink"/>
          </w:rPr>
          <w:t>Runden</w:t>
        </w:r>
        <w:r>
          <w:rPr>
            <w:webHidden/>
          </w:rPr>
          <w:tab/>
        </w:r>
        <w:r>
          <w:rPr>
            <w:webHidden/>
          </w:rPr>
          <w:fldChar w:fldCharType="begin"/>
        </w:r>
        <w:r>
          <w:rPr>
            <w:webHidden/>
          </w:rPr>
          <w:instrText xml:space="preserve"> PAGEREF _Toc164239428 \h </w:instrText>
        </w:r>
        <w:r>
          <w:rPr>
            <w:webHidden/>
          </w:rPr>
        </w:r>
        <w:r>
          <w:rPr>
            <w:webHidden/>
          </w:rPr>
          <w:fldChar w:fldCharType="separate"/>
        </w:r>
        <w:r>
          <w:rPr>
            <w:webHidden/>
          </w:rPr>
          <w:t>51</w:t>
        </w:r>
        <w:r>
          <w:rPr>
            <w:webHidden/>
          </w:rPr>
          <w:fldChar w:fldCharType="end"/>
        </w:r>
      </w:hyperlink>
    </w:p>
    <w:p w14:paraId="396C7799" w14:textId="3D02EFDC" w:rsidR="00C41AC4" w:rsidRDefault="00C41AC4">
      <w:pPr>
        <w:pStyle w:val="Verzeichnis1"/>
        <w:tabs>
          <w:tab w:val="left" w:pos="480"/>
        </w:tabs>
        <w:rPr>
          <w:rFonts w:asciiTheme="minorHAnsi" w:eastAsiaTheme="minorEastAsia" w:hAnsiTheme="minorHAnsi" w:cstheme="minorBidi"/>
          <w:b w:val="0"/>
          <w:kern w:val="2"/>
          <w:sz w:val="24"/>
          <w:szCs w:val="24"/>
          <w:lang w:val="de-DE"/>
          <w14:ligatures w14:val="standardContextual"/>
        </w:rPr>
      </w:pPr>
      <w:hyperlink w:anchor="_Toc164239429" w:history="1">
        <w:r w:rsidRPr="00AB0980">
          <w:rPr>
            <w:rStyle w:val="Hyperlink"/>
          </w:rPr>
          <w:t>6</w:t>
        </w:r>
        <w:r>
          <w:rPr>
            <w:rFonts w:asciiTheme="minorHAnsi" w:eastAsiaTheme="minorEastAsia" w:hAnsiTheme="minorHAnsi" w:cstheme="minorBidi"/>
            <w:b w:val="0"/>
            <w:kern w:val="2"/>
            <w:sz w:val="24"/>
            <w:szCs w:val="24"/>
            <w:lang w:val="de-DE"/>
            <w14:ligatures w14:val="standardContextual"/>
          </w:rPr>
          <w:tab/>
        </w:r>
        <w:r w:rsidRPr="00AB0980">
          <w:rPr>
            <w:rStyle w:val="Hyperlink"/>
          </w:rPr>
          <w:t>Text</w:t>
        </w:r>
        <w:r>
          <w:rPr>
            <w:webHidden/>
          </w:rPr>
          <w:tab/>
        </w:r>
        <w:r>
          <w:rPr>
            <w:webHidden/>
          </w:rPr>
          <w:fldChar w:fldCharType="begin"/>
        </w:r>
        <w:r>
          <w:rPr>
            <w:webHidden/>
          </w:rPr>
          <w:instrText xml:space="preserve"> PAGEREF _Toc164239429 \h </w:instrText>
        </w:r>
        <w:r>
          <w:rPr>
            <w:webHidden/>
          </w:rPr>
        </w:r>
        <w:r>
          <w:rPr>
            <w:webHidden/>
          </w:rPr>
          <w:fldChar w:fldCharType="separate"/>
        </w:r>
        <w:r>
          <w:rPr>
            <w:webHidden/>
          </w:rPr>
          <w:t>53</w:t>
        </w:r>
        <w:r>
          <w:rPr>
            <w:webHidden/>
          </w:rPr>
          <w:fldChar w:fldCharType="end"/>
        </w:r>
      </w:hyperlink>
    </w:p>
    <w:p w14:paraId="1134FE87" w14:textId="27DF0D41"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30" w:history="1">
        <w:r w:rsidRPr="00AB0980">
          <w:rPr>
            <w:rStyle w:val="Hyperlink"/>
          </w:rPr>
          <w:t>6.1</w:t>
        </w:r>
        <w:r>
          <w:rPr>
            <w:rFonts w:asciiTheme="minorHAnsi" w:eastAsiaTheme="minorEastAsia" w:hAnsiTheme="minorHAnsi" w:cstheme="minorBidi"/>
            <w:kern w:val="2"/>
            <w:sz w:val="24"/>
            <w:szCs w:val="24"/>
            <w14:ligatures w14:val="standardContextual"/>
          </w:rPr>
          <w:tab/>
        </w:r>
        <w:r w:rsidRPr="00AB0980">
          <w:rPr>
            <w:rStyle w:val="Hyperlink"/>
          </w:rPr>
          <w:t>Grundprozeduren in der Manipulation von Text</w:t>
        </w:r>
        <w:r>
          <w:rPr>
            <w:webHidden/>
          </w:rPr>
          <w:tab/>
        </w:r>
        <w:r>
          <w:rPr>
            <w:webHidden/>
          </w:rPr>
          <w:fldChar w:fldCharType="begin"/>
        </w:r>
        <w:r>
          <w:rPr>
            <w:webHidden/>
          </w:rPr>
          <w:instrText xml:space="preserve"> PAGEREF _Toc164239430 \h </w:instrText>
        </w:r>
        <w:r>
          <w:rPr>
            <w:webHidden/>
          </w:rPr>
        </w:r>
        <w:r>
          <w:rPr>
            <w:webHidden/>
          </w:rPr>
          <w:fldChar w:fldCharType="separate"/>
        </w:r>
        <w:r>
          <w:rPr>
            <w:webHidden/>
          </w:rPr>
          <w:t>53</w:t>
        </w:r>
        <w:r>
          <w:rPr>
            <w:webHidden/>
          </w:rPr>
          <w:fldChar w:fldCharType="end"/>
        </w:r>
      </w:hyperlink>
    </w:p>
    <w:p w14:paraId="391541A2" w14:textId="7C27AC4C"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31" w:history="1">
        <w:r w:rsidRPr="00AB0980">
          <w:rPr>
            <w:rStyle w:val="Hyperlink"/>
          </w:rPr>
          <w:t>6.2</w:t>
        </w:r>
        <w:r>
          <w:rPr>
            <w:rFonts w:asciiTheme="minorHAnsi" w:eastAsiaTheme="minorEastAsia" w:hAnsiTheme="minorHAnsi" w:cstheme="minorBidi"/>
            <w:kern w:val="2"/>
            <w:sz w:val="24"/>
            <w:szCs w:val="24"/>
            <w14:ligatures w14:val="standardContextual"/>
          </w:rPr>
          <w:tab/>
        </w:r>
        <w:r w:rsidRPr="00AB0980">
          <w:rPr>
            <w:rStyle w:val="Hyperlink"/>
          </w:rPr>
          <w:t>str_c() und unite: Zusammenfügen von strings</w:t>
        </w:r>
        <w:r>
          <w:rPr>
            <w:webHidden/>
          </w:rPr>
          <w:tab/>
        </w:r>
        <w:r>
          <w:rPr>
            <w:webHidden/>
          </w:rPr>
          <w:fldChar w:fldCharType="begin"/>
        </w:r>
        <w:r>
          <w:rPr>
            <w:webHidden/>
          </w:rPr>
          <w:instrText xml:space="preserve"> PAGEREF _Toc164239431 \h </w:instrText>
        </w:r>
        <w:r>
          <w:rPr>
            <w:webHidden/>
          </w:rPr>
        </w:r>
        <w:r>
          <w:rPr>
            <w:webHidden/>
          </w:rPr>
          <w:fldChar w:fldCharType="separate"/>
        </w:r>
        <w:r>
          <w:rPr>
            <w:webHidden/>
          </w:rPr>
          <w:t>54</w:t>
        </w:r>
        <w:r>
          <w:rPr>
            <w:webHidden/>
          </w:rPr>
          <w:fldChar w:fldCharType="end"/>
        </w:r>
      </w:hyperlink>
    </w:p>
    <w:p w14:paraId="7F83AD5A" w14:textId="256D83D1"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32" w:history="1">
        <w:r w:rsidRPr="00AB0980">
          <w:rPr>
            <w:rStyle w:val="Hyperlink"/>
          </w:rPr>
          <w:t>6.3</w:t>
        </w:r>
        <w:r>
          <w:rPr>
            <w:rFonts w:asciiTheme="minorHAnsi" w:eastAsiaTheme="minorEastAsia" w:hAnsiTheme="minorHAnsi" w:cstheme="minorBidi"/>
            <w:kern w:val="2"/>
            <w:sz w:val="24"/>
            <w:szCs w:val="24"/>
            <w14:ligatures w14:val="standardContextual"/>
          </w:rPr>
          <w:tab/>
        </w:r>
        <w:r w:rsidRPr="00AB0980">
          <w:rPr>
            <w:rStyle w:val="Hyperlink"/>
          </w:rPr>
          <w:t>str_split() &amp; separate(): Zerteilen eines strings / Tokenizing</w:t>
        </w:r>
        <w:r>
          <w:rPr>
            <w:webHidden/>
          </w:rPr>
          <w:tab/>
        </w:r>
        <w:r>
          <w:rPr>
            <w:webHidden/>
          </w:rPr>
          <w:fldChar w:fldCharType="begin"/>
        </w:r>
        <w:r>
          <w:rPr>
            <w:webHidden/>
          </w:rPr>
          <w:instrText xml:space="preserve"> PAGEREF _Toc164239432 \h </w:instrText>
        </w:r>
        <w:r>
          <w:rPr>
            <w:webHidden/>
          </w:rPr>
        </w:r>
        <w:r>
          <w:rPr>
            <w:webHidden/>
          </w:rPr>
          <w:fldChar w:fldCharType="separate"/>
        </w:r>
        <w:r>
          <w:rPr>
            <w:webHidden/>
          </w:rPr>
          <w:t>55</w:t>
        </w:r>
        <w:r>
          <w:rPr>
            <w:webHidden/>
          </w:rPr>
          <w:fldChar w:fldCharType="end"/>
        </w:r>
      </w:hyperlink>
    </w:p>
    <w:p w14:paraId="799E5D2A" w14:textId="082BBF79"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33" w:history="1">
        <w:r w:rsidRPr="00AB0980">
          <w:rPr>
            <w:rStyle w:val="Hyperlink"/>
          </w:rPr>
          <w:t>6.4</w:t>
        </w:r>
        <w:r>
          <w:rPr>
            <w:rFonts w:asciiTheme="minorHAnsi" w:eastAsiaTheme="minorEastAsia" w:hAnsiTheme="minorHAnsi" w:cstheme="minorBidi"/>
            <w:kern w:val="2"/>
            <w:sz w:val="24"/>
            <w:szCs w:val="24"/>
            <w14:ligatures w14:val="standardContextual"/>
          </w:rPr>
          <w:tab/>
        </w:r>
        <w:r w:rsidRPr="00AB0980">
          <w:rPr>
            <w:rStyle w:val="Hyperlink"/>
          </w:rPr>
          <w:t>str_detect: Pattern suchen und zählen</w:t>
        </w:r>
        <w:r>
          <w:rPr>
            <w:webHidden/>
          </w:rPr>
          <w:tab/>
        </w:r>
        <w:r>
          <w:rPr>
            <w:webHidden/>
          </w:rPr>
          <w:fldChar w:fldCharType="begin"/>
        </w:r>
        <w:r>
          <w:rPr>
            <w:webHidden/>
          </w:rPr>
          <w:instrText xml:space="preserve"> PAGEREF _Toc164239433 \h </w:instrText>
        </w:r>
        <w:r>
          <w:rPr>
            <w:webHidden/>
          </w:rPr>
        </w:r>
        <w:r>
          <w:rPr>
            <w:webHidden/>
          </w:rPr>
          <w:fldChar w:fldCharType="separate"/>
        </w:r>
        <w:r>
          <w:rPr>
            <w:webHidden/>
          </w:rPr>
          <w:t>56</w:t>
        </w:r>
        <w:r>
          <w:rPr>
            <w:webHidden/>
          </w:rPr>
          <w:fldChar w:fldCharType="end"/>
        </w:r>
      </w:hyperlink>
    </w:p>
    <w:p w14:paraId="4B68FDAE" w14:textId="7A9C1977"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34" w:history="1">
        <w:r w:rsidRPr="00AB0980">
          <w:rPr>
            <w:rStyle w:val="Hyperlink"/>
          </w:rPr>
          <w:t>6.5</w:t>
        </w:r>
        <w:r>
          <w:rPr>
            <w:rFonts w:asciiTheme="minorHAnsi" w:eastAsiaTheme="minorEastAsia" w:hAnsiTheme="minorHAnsi" w:cstheme="minorBidi"/>
            <w:kern w:val="2"/>
            <w:sz w:val="24"/>
            <w:szCs w:val="24"/>
            <w14:ligatures w14:val="standardContextual"/>
          </w:rPr>
          <w:tab/>
        </w:r>
        <w:r w:rsidRPr="00AB0980">
          <w:rPr>
            <w:rStyle w:val="Hyperlink"/>
          </w:rPr>
          <w:t>str_extract() und str_sub(): Extrahieren von Zeichen</w:t>
        </w:r>
        <w:r>
          <w:rPr>
            <w:webHidden/>
          </w:rPr>
          <w:tab/>
        </w:r>
        <w:r>
          <w:rPr>
            <w:webHidden/>
          </w:rPr>
          <w:fldChar w:fldCharType="begin"/>
        </w:r>
        <w:r>
          <w:rPr>
            <w:webHidden/>
          </w:rPr>
          <w:instrText xml:space="preserve"> PAGEREF _Toc164239434 \h </w:instrText>
        </w:r>
        <w:r>
          <w:rPr>
            <w:webHidden/>
          </w:rPr>
        </w:r>
        <w:r>
          <w:rPr>
            <w:webHidden/>
          </w:rPr>
          <w:fldChar w:fldCharType="separate"/>
        </w:r>
        <w:r>
          <w:rPr>
            <w:webHidden/>
          </w:rPr>
          <w:t>57</w:t>
        </w:r>
        <w:r>
          <w:rPr>
            <w:webHidden/>
          </w:rPr>
          <w:fldChar w:fldCharType="end"/>
        </w:r>
      </w:hyperlink>
    </w:p>
    <w:p w14:paraId="15D8EBEF" w14:textId="0215202B"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35" w:history="1">
        <w:r w:rsidRPr="00AB0980">
          <w:rPr>
            <w:rStyle w:val="Hyperlink"/>
          </w:rPr>
          <w:t>6.6</w:t>
        </w:r>
        <w:r>
          <w:rPr>
            <w:rFonts w:asciiTheme="minorHAnsi" w:eastAsiaTheme="minorEastAsia" w:hAnsiTheme="minorHAnsi" w:cstheme="minorBidi"/>
            <w:kern w:val="2"/>
            <w:sz w:val="24"/>
            <w:szCs w:val="24"/>
            <w14:ligatures w14:val="standardContextual"/>
          </w:rPr>
          <w:tab/>
        </w:r>
        <w:r w:rsidRPr="00AB0980">
          <w:rPr>
            <w:rStyle w:val="Hyperlink"/>
          </w:rPr>
          <w:t>str_remove(): Löschen von Zeichen</w:t>
        </w:r>
        <w:r>
          <w:rPr>
            <w:webHidden/>
          </w:rPr>
          <w:tab/>
        </w:r>
        <w:r>
          <w:rPr>
            <w:webHidden/>
          </w:rPr>
          <w:fldChar w:fldCharType="begin"/>
        </w:r>
        <w:r>
          <w:rPr>
            <w:webHidden/>
          </w:rPr>
          <w:instrText xml:space="preserve"> PAGEREF _Toc164239435 \h </w:instrText>
        </w:r>
        <w:r>
          <w:rPr>
            <w:webHidden/>
          </w:rPr>
        </w:r>
        <w:r>
          <w:rPr>
            <w:webHidden/>
          </w:rPr>
          <w:fldChar w:fldCharType="separate"/>
        </w:r>
        <w:r>
          <w:rPr>
            <w:webHidden/>
          </w:rPr>
          <w:t>60</w:t>
        </w:r>
        <w:r>
          <w:rPr>
            <w:webHidden/>
          </w:rPr>
          <w:fldChar w:fldCharType="end"/>
        </w:r>
      </w:hyperlink>
    </w:p>
    <w:p w14:paraId="3DDFDCA2" w14:textId="5DDF503D"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36" w:history="1">
        <w:r w:rsidRPr="00AB0980">
          <w:rPr>
            <w:rStyle w:val="Hyperlink"/>
          </w:rPr>
          <w:t>6.7</w:t>
        </w:r>
        <w:r>
          <w:rPr>
            <w:rFonts w:asciiTheme="minorHAnsi" w:eastAsiaTheme="minorEastAsia" w:hAnsiTheme="minorHAnsi" w:cstheme="minorBidi"/>
            <w:kern w:val="2"/>
            <w:sz w:val="24"/>
            <w:szCs w:val="24"/>
            <w14:ligatures w14:val="standardContextual"/>
          </w:rPr>
          <w:tab/>
        </w:r>
        <w:r w:rsidRPr="00AB0980">
          <w:rPr>
            <w:rStyle w:val="Hyperlink"/>
          </w:rPr>
          <w:t>str_replace(): Replace / Ersetze</w:t>
        </w:r>
        <w:r>
          <w:rPr>
            <w:webHidden/>
          </w:rPr>
          <w:tab/>
        </w:r>
        <w:r>
          <w:rPr>
            <w:webHidden/>
          </w:rPr>
          <w:fldChar w:fldCharType="begin"/>
        </w:r>
        <w:r>
          <w:rPr>
            <w:webHidden/>
          </w:rPr>
          <w:instrText xml:space="preserve"> PAGEREF _Toc164239436 \h </w:instrText>
        </w:r>
        <w:r>
          <w:rPr>
            <w:webHidden/>
          </w:rPr>
        </w:r>
        <w:r>
          <w:rPr>
            <w:webHidden/>
          </w:rPr>
          <w:fldChar w:fldCharType="separate"/>
        </w:r>
        <w:r>
          <w:rPr>
            <w:webHidden/>
          </w:rPr>
          <w:t>60</w:t>
        </w:r>
        <w:r>
          <w:rPr>
            <w:webHidden/>
          </w:rPr>
          <w:fldChar w:fldCharType="end"/>
        </w:r>
      </w:hyperlink>
    </w:p>
    <w:p w14:paraId="501FFE27" w14:textId="03EE2A31"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37" w:history="1">
        <w:r w:rsidRPr="00AB0980">
          <w:rPr>
            <w:rStyle w:val="Hyperlink"/>
          </w:rPr>
          <w:t>6.8</w:t>
        </w:r>
        <w:r>
          <w:rPr>
            <w:rFonts w:asciiTheme="minorHAnsi" w:eastAsiaTheme="minorEastAsia" w:hAnsiTheme="minorHAnsi" w:cstheme="minorBidi"/>
            <w:kern w:val="2"/>
            <w:sz w:val="24"/>
            <w:szCs w:val="24"/>
            <w14:ligatures w14:val="standardContextual"/>
          </w:rPr>
          <w:tab/>
        </w:r>
        <w:r w:rsidRPr="00AB0980">
          <w:rPr>
            <w:rStyle w:val="Hyperlink"/>
          </w:rPr>
          <w:t>Regular expressions</w:t>
        </w:r>
        <w:r>
          <w:rPr>
            <w:webHidden/>
          </w:rPr>
          <w:tab/>
        </w:r>
        <w:r>
          <w:rPr>
            <w:webHidden/>
          </w:rPr>
          <w:fldChar w:fldCharType="begin"/>
        </w:r>
        <w:r>
          <w:rPr>
            <w:webHidden/>
          </w:rPr>
          <w:instrText xml:space="preserve"> PAGEREF _Toc164239437 \h </w:instrText>
        </w:r>
        <w:r>
          <w:rPr>
            <w:webHidden/>
          </w:rPr>
        </w:r>
        <w:r>
          <w:rPr>
            <w:webHidden/>
          </w:rPr>
          <w:fldChar w:fldCharType="separate"/>
        </w:r>
        <w:r>
          <w:rPr>
            <w:webHidden/>
          </w:rPr>
          <w:t>60</w:t>
        </w:r>
        <w:r>
          <w:rPr>
            <w:webHidden/>
          </w:rPr>
          <w:fldChar w:fldCharType="end"/>
        </w:r>
      </w:hyperlink>
    </w:p>
    <w:p w14:paraId="76660D0F" w14:textId="29A0840E"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38" w:history="1">
        <w:r w:rsidRPr="00AB0980">
          <w:rPr>
            <w:rStyle w:val="Hyperlink"/>
          </w:rPr>
          <w:t>6.9</w:t>
        </w:r>
        <w:r>
          <w:rPr>
            <w:rFonts w:asciiTheme="minorHAnsi" w:eastAsiaTheme="minorEastAsia" w:hAnsiTheme="minorHAnsi" w:cstheme="minorBidi"/>
            <w:kern w:val="2"/>
            <w:sz w:val="24"/>
            <w:szCs w:val="24"/>
            <w14:ligatures w14:val="standardContextual"/>
          </w:rPr>
          <w:tab/>
        </w:r>
        <w:r w:rsidRPr="00AB0980">
          <w:rPr>
            <w:rStyle w:val="Hyperlink"/>
          </w:rPr>
          <w:t>Beispiele für regexes</w:t>
        </w:r>
        <w:r>
          <w:rPr>
            <w:webHidden/>
          </w:rPr>
          <w:tab/>
        </w:r>
        <w:r>
          <w:rPr>
            <w:webHidden/>
          </w:rPr>
          <w:fldChar w:fldCharType="begin"/>
        </w:r>
        <w:r>
          <w:rPr>
            <w:webHidden/>
          </w:rPr>
          <w:instrText xml:space="preserve"> PAGEREF _Toc164239438 \h </w:instrText>
        </w:r>
        <w:r>
          <w:rPr>
            <w:webHidden/>
          </w:rPr>
        </w:r>
        <w:r>
          <w:rPr>
            <w:webHidden/>
          </w:rPr>
          <w:fldChar w:fldCharType="separate"/>
        </w:r>
        <w:r>
          <w:rPr>
            <w:webHidden/>
          </w:rPr>
          <w:t>65</w:t>
        </w:r>
        <w:r>
          <w:rPr>
            <w:webHidden/>
          </w:rPr>
          <w:fldChar w:fldCharType="end"/>
        </w:r>
      </w:hyperlink>
    </w:p>
    <w:p w14:paraId="440FF20F" w14:textId="53ACDE19"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39" w:history="1">
        <w:r w:rsidRPr="00AB0980">
          <w:rPr>
            <w:rStyle w:val="Hyperlink"/>
          </w:rPr>
          <w:t>6.10</w:t>
        </w:r>
        <w:r>
          <w:rPr>
            <w:rFonts w:asciiTheme="minorHAnsi" w:eastAsiaTheme="minorEastAsia" w:hAnsiTheme="minorHAnsi" w:cstheme="minorBidi"/>
            <w:kern w:val="2"/>
            <w:sz w:val="24"/>
            <w:szCs w:val="24"/>
            <w14:ligatures w14:val="standardContextual"/>
          </w:rPr>
          <w:tab/>
        </w:r>
        <w:r w:rsidRPr="00AB0980">
          <w:rPr>
            <w:rStyle w:val="Hyperlink"/>
          </w:rPr>
          <w:t>Textfeatures (GIBT’S WOHL NICH MEHR)</w:t>
        </w:r>
        <w:r>
          <w:rPr>
            <w:webHidden/>
          </w:rPr>
          <w:tab/>
        </w:r>
        <w:r>
          <w:rPr>
            <w:webHidden/>
          </w:rPr>
          <w:fldChar w:fldCharType="begin"/>
        </w:r>
        <w:r>
          <w:rPr>
            <w:webHidden/>
          </w:rPr>
          <w:instrText xml:space="preserve"> PAGEREF _Toc164239439 \h </w:instrText>
        </w:r>
        <w:r>
          <w:rPr>
            <w:webHidden/>
          </w:rPr>
        </w:r>
        <w:r>
          <w:rPr>
            <w:webHidden/>
          </w:rPr>
          <w:fldChar w:fldCharType="separate"/>
        </w:r>
        <w:r>
          <w:rPr>
            <w:webHidden/>
          </w:rPr>
          <w:t>67</w:t>
        </w:r>
        <w:r>
          <w:rPr>
            <w:webHidden/>
          </w:rPr>
          <w:fldChar w:fldCharType="end"/>
        </w:r>
      </w:hyperlink>
    </w:p>
    <w:p w14:paraId="32C5FBCC" w14:textId="0D663BD4"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40" w:history="1">
        <w:r w:rsidRPr="00AB0980">
          <w:rPr>
            <w:rStyle w:val="Hyperlink"/>
          </w:rPr>
          <w:t>6.11</w:t>
        </w:r>
        <w:r>
          <w:rPr>
            <w:rFonts w:asciiTheme="minorHAnsi" w:eastAsiaTheme="minorEastAsia" w:hAnsiTheme="minorHAnsi" w:cstheme="minorBidi"/>
            <w:kern w:val="2"/>
            <w:sz w:val="24"/>
            <w:szCs w:val="24"/>
            <w14:ligatures w14:val="standardContextual"/>
          </w:rPr>
          <w:tab/>
        </w:r>
        <w:r w:rsidRPr="00AB0980">
          <w:rPr>
            <w:rStyle w:val="Hyperlink"/>
          </w:rPr>
          <w:t>Part-of-speech (POS) tagging</w:t>
        </w:r>
        <w:r>
          <w:rPr>
            <w:webHidden/>
          </w:rPr>
          <w:tab/>
        </w:r>
        <w:r>
          <w:rPr>
            <w:webHidden/>
          </w:rPr>
          <w:fldChar w:fldCharType="begin"/>
        </w:r>
        <w:r>
          <w:rPr>
            <w:webHidden/>
          </w:rPr>
          <w:instrText xml:space="preserve"> PAGEREF _Toc164239440 \h </w:instrText>
        </w:r>
        <w:r>
          <w:rPr>
            <w:webHidden/>
          </w:rPr>
        </w:r>
        <w:r>
          <w:rPr>
            <w:webHidden/>
          </w:rPr>
          <w:fldChar w:fldCharType="separate"/>
        </w:r>
        <w:r>
          <w:rPr>
            <w:webHidden/>
          </w:rPr>
          <w:t>68</w:t>
        </w:r>
        <w:r>
          <w:rPr>
            <w:webHidden/>
          </w:rPr>
          <w:fldChar w:fldCharType="end"/>
        </w:r>
      </w:hyperlink>
    </w:p>
    <w:p w14:paraId="70598C7C" w14:textId="22BA3A0A" w:rsidR="00C41AC4" w:rsidRDefault="00C41AC4">
      <w:pPr>
        <w:pStyle w:val="Verzeichnis1"/>
        <w:tabs>
          <w:tab w:val="left" w:pos="480"/>
        </w:tabs>
        <w:rPr>
          <w:rFonts w:asciiTheme="minorHAnsi" w:eastAsiaTheme="minorEastAsia" w:hAnsiTheme="minorHAnsi" w:cstheme="minorBidi"/>
          <w:b w:val="0"/>
          <w:kern w:val="2"/>
          <w:sz w:val="24"/>
          <w:szCs w:val="24"/>
          <w:lang w:val="de-DE"/>
          <w14:ligatures w14:val="standardContextual"/>
        </w:rPr>
      </w:pPr>
      <w:hyperlink w:anchor="_Toc164239441" w:history="1">
        <w:r w:rsidRPr="00AB0980">
          <w:rPr>
            <w:rStyle w:val="Hyperlink"/>
          </w:rPr>
          <w:t>7</w:t>
        </w:r>
        <w:r>
          <w:rPr>
            <w:rFonts w:asciiTheme="minorHAnsi" w:eastAsiaTheme="minorEastAsia" w:hAnsiTheme="minorHAnsi" w:cstheme="minorBidi"/>
            <w:b w:val="0"/>
            <w:kern w:val="2"/>
            <w:sz w:val="24"/>
            <w:szCs w:val="24"/>
            <w:lang w:val="de-DE"/>
            <w14:ligatures w14:val="standardContextual"/>
          </w:rPr>
          <w:tab/>
        </w:r>
        <w:r w:rsidRPr="00AB0980">
          <w:rPr>
            <w:rStyle w:val="Hyperlink"/>
          </w:rPr>
          <w:t>Grafiken</w:t>
        </w:r>
        <w:r>
          <w:rPr>
            <w:webHidden/>
          </w:rPr>
          <w:tab/>
        </w:r>
        <w:r>
          <w:rPr>
            <w:webHidden/>
          </w:rPr>
          <w:fldChar w:fldCharType="begin"/>
        </w:r>
        <w:r>
          <w:rPr>
            <w:webHidden/>
          </w:rPr>
          <w:instrText xml:space="preserve"> PAGEREF _Toc164239441 \h </w:instrText>
        </w:r>
        <w:r>
          <w:rPr>
            <w:webHidden/>
          </w:rPr>
        </w:r>
        <w:r>
          <w:rPr>
            <w:webHidden/>
          </w:rPr>
          <w:fldChar w:fldCharType="separate"/>
        </w:r>
        <w:r>
          <w:rPr>
            <w:webHidden/>
          </w:rPr>
          <w:t>70</w:t>
        </w:r>
        <w:r>
          <w:rPr>
            <w:webHidden/>
          </w:rPr>
          <w:fldChar w:fldCharType="end"/>
        </w:r>
      </w:hyperlink>
    </w:p>
    <w:p w14:paraId="366F66E9" w14:textId="125FA100"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42" w:history="1">
        <w:r w:rsidRPr="00AB0980">
          <w:rPr>
            <w:rStyle w:val="Hyperlink"/>
          </w:rPr>
          <w:t>7.1</w:t>
        </w:r>
        <w:r>
          <w:rPr>
            <w:rFonts w:asciiTheme="minorHAnsi" w:eastAsiaTheme="minorEastAsia" w:hAnsiTheme="minorHAnsi" w:cstheme="minorBidi"/>
            <w:kern w:val="2"/>
            <w:sz w:val="24"/>
            <w:szCs w:val="24"/>
            <w14:ligatures w14:val="standardContextual"/>
          </w:rPr>
          <w:tab/>
        </w:r>
        <w:r w:rsidRPr="00AB0980">
          <w:rPr>
            <w:rStyle w:val="Hyperlink"/>
          </w:rPr>
          <w:t>Scatte</w:t>
        </w:r>
        <w:r w:rsidRPr="00AB0980">
          <w:rPr>
            <w:rStyle w:val="Hyperlink"/>
          </w:rPr>
          <w:t>r</w:t>
        </w:r>
        <w:r w:rsidRPr="00AB0980">
          <w:rPr>
            <w:rStyle w:val="Hyperlink"/>
          </w:rPr>
          <w:t>pl</w:t>
        </w:r>
        <w:r w:rsidRPr="00AB0980">
          <w:rPr>
            <w:rStyle w:val="Hyperlink"/>
          </w:rPr>
          <w:t>o</w:t>
        </w:r>
        <w:r w:rsidRPr="00AB0980">
          <w:rPr>
            <w:rStyle w:val="Hyperlink"/>
          </w:rPr>
          <w:t>t</w:t>
        </w:r>
        <w:r>
          <w:rPr>
            <w:webHidden/>
          </w:rPr>
          <w:tab/>
        </w:r>
        <w:r>
          <w:rPr>
            <w:webHidden/>
          </w:rPr>
          <w:fldChar w:fldCharType="begin"/>
        </w:r>
        <w:r>
          <w:rPr>
            <w:webHidden/>
          </w:rPr>
          <w:instrText xml:space="preserve"> PAGEREF _Toc164239442 \h </w:instrText>
        </w:r>
        <w:r>
          <w:rPr>
            <w:webHidden/>
          </w:rPr>
        </w:r>
        <w:r>
          <w:rPr>
            <w:webHidden/>
          </w:rPr>
          <w:fldChar w:fldCharType="separate"/>
        </w:r>
        <w:r>
          <w:rPr>
            <w:webHidden/>
          </w:rPr>
          <w:t>71</w:t>
        </w:r>
        <w:r>
          <w:rPr>
            <w:webHidden/>
          </w:rPr>
          <w:fldChar w:fldCharType="end"/>
        </w:r>
      </w:hyperlink>
    </w:p>
    <w:p w14:paraId="6ACBC7D7" w14:textId="61F7F353"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43" w:history="1">
        <w:r w:rsidRPr="00AB0980">
          <w:rPr>
            <w:rStyle w:val="Hyperlink"/>
          </w:rPr>
          <w:t>7.2</w:t>
        </w:r>
        <w:r>
          <w:rPr>
            <w:rFonts w:asciiTheme="minorHAnsi" w:eastAsiaTheme="minorEastAsia" w:hAnsiTheme="minorHAnsi" w:cstheme="minorBidi"/>
            <w:kern w:val="2"/>
            <w:sz w:val="24"/>
            <w:szCs w:val="24"/>
            <w14:ligatures w14:val="standardContextual"/>
          </w:rPr>
          <w:tab/>
        </w:r>
        <w:r w:rsidRPr="00AB0980">
          <w:rPr>
            <w:rStyle w:val="Hyperlink"/>
          </w:rPr>
          <w:t>Linien und Kurven</w:t>
        </w:r>
        <w:r>
          <w:rPr>
            <w:webHidden/>
          </w:rPr>
          <w:tab/>
        </w:r>
        <w:r>
          <w:rPr>
            <w:webHidden/>
          </w:rPr>
          <w:fldChar w:fldCharType="begin"/>
        </w:r>
        <w:r>
          <w:rPr>
            <w:webHidden/>
          </w:rPr>
          <w:instrText xml:space="preserve"> PAGEREF _Toc164239443 \h </w:instrText>
        </w:r>
        <w:r>
          <w:rPr>
            <w:webHidden/>
          </w:rPr>
        </w:r>
        <w:r>
          <w:rPr>
            <w:webHidden/>
          </w:rPr>
          <w:fldChar w:fldCharType="separate"/>
        </w:r>
        <w:r>
          <w:rPr>
            <w:webHidden/>
          </w:rPr>
          <w:t>77</w:t>
        </w:r>
        <w:r>
          <w:rPr>
            <w:webHidden/>
          </w:rPr>
          <w:fldChar w:fldCharType="end"/>
        </w:r>
      </w:hyperlink>
    </w:p>
    <w:p w14:paraId="26BE8316" w14:textId="5B0575E0"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44" w:history="1">
        <w:r w:rsidRPr="00AB0980">
          <w:rPr>
            <w:rStyle w:val="Hyperlink"/>
          </w:rPr>
          <w:t>7.3</w:t>
        </w:r>
        <w:r>
          <w:rPr>
            <w:rFonts w:asciiTheme="minorHAnsi" w:eastAsiaTheme="minorEastAsia" w:hAnsiTheme="minorHAnsi" w:cstheme="minorBidi"/>
            <w:kern w:val="2"/>
            <w:sz w:val="24"/>
            <w:szCs w:val="24"/>
            <w14:ligatures w14:val="standardContextual"/>
          </w:rPr>
          <w:tab/>
        </w:r>
        <w:r w:rsidRPr="00AB0980">
          <w:rPr>
            <w:rStyle w:val="Hyperlink"/>
          </w:rPr>
          <w:t>Darstellen von Statistiken</w:t>
        </w:r>
        <w:r>
          <w:rPr>
            <w:webHidden/>
          </w:rPr>
          <w:tab/>
        </w:r>
        <w:r>
          <w:rPr>
            <w:webHidden/>
          </w:rPr>
          <w:fldChar w:fldCharType="begin"/>
        </w:r>
        <w:r>
          <w:rPr>
            <w:webHidden/>
          </w:rPr>
          <w:instrText xml:space="preserve"> PAGEREF _Toc164239444 \h </w:instrText>
        </w:r>
        <w:r>
          <w:rPr>
            <w:webHidden/>
          </w:rPr>
        </w:r>
        <w:r>
          <w:rPr>
            <w:webHidden/>
          </w:rPr>
          <w:fldChar w:fldCharType="separate"/>
        </w:r>
        <w:r>
          <w:rPr>
            <w:webHidden/>
          </w:rPr>
          <w:t>79</w:t>
        </w:r>
        <w:r>
          <w:rPr>
            <w:webHidden/>
          </w:rPr>
          <w:fldChar w:fldCharType="end"/>
        </w:r>
      </w:hyperlink>
    </w:p>
    <w:p w14:paraId="75B79FC2" w14:textId="3F5880BA"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45" w:history="1">
        <w:r w:rsidRPr="00AB0980">
          <w:rPr>
            <w:rStyle w:val="Hyperlink"/>
          </w:rPr>
          <w:t>7.4</w:t>
        </w:r>
        <w:r>
          <w:rPr>
            <w:rFonts w:asciiTheme="minorHAnsi" w:eastAsiaTheme="minorEastAsia" w:hAnsiTheme="minorHAnsi" w:cstheme="minorBidi"/>
            <w:kern w:val="2"/>
            <w:sz w:val="24"/>
            <w:szCs w:val="24"/>
            <w14:ligatures w14:val="standardContextual"/>
          </w:rPr>
          <w:tab/>
        </w:r>
        <w:r w:rsidRPr="00AB0980">
          <w:rPr>
            <w:rStyle w:val="Hyperlink"/>
          </w:rPr>
          <w:t>Barplots</w:t>
        </w:r>
        <w:r>
          <w:rPr>
            <w:webHidden/>
          </w:rPr>
          <w:tab/>
        </w:r>
        <w:r>
          <w:rPr>
            <w:webHidden/>
          </w:rPr>
          <w:fldChar w:fldCharType="begin"/>
        </w:r>
        <w:r>
          <w:rPr>
            <w:webHidden/>
          </w:rPr>
          <w:instrText xml:space="preserve"> PAGEREF _Toc164239445 \h </w:instrText>
        </w:r>
        <w:r>
          <w:rPr>
            <w:webHidden/>
          </w:rPr>
        </w:r>
        <w:r>
          <w:rPr>
            <w:webHidden/>
          </w:rPr>
          <w:fldChar w:fldCharType="separate"/>
        </w:r>
        <w:r>
          <w:rPr>
            <w:webHidden/>
          </w:rPr>
          <w:t>83</w:t>
        </w:r>
        <w:r>
          <w:rPr>
            <w:webHidden/>
          </w:rPr>
          <w:fldChar w:fldCharType="end"/>
        </w:r>
      </w:hyperlink>
    </w:p>
    <w:p w14:paraId="2078BB3B" w14:textId="5D7A188B"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46" w:history="1">
        <w:r w:rsidRPr="00AB0980">
          <w:rPr>
            <w:rStyle w:val="Hyperlink"/>
          </w:rPr>
          <w:t>7.5</w:t>
        </w:r>
        <w:r>
          <w:rPr>
            <w:rFonts w:asciiTheme="minorHAnsi" w:eastAsiaTheme="minorEastAsia" w:hAnsiTheme="minorHAnsi" w:cstheme="minorBidi"/>
            <w:kern w:val="2"/>
            <w:sz w:val="24"/>
            <w:szCs w:val="24"/>
            <w14:ligatures w14:val="standardContextual"/>
          </w:rPr>
          <w:tab/>
        </w:r>
        <w:r w:rsidRPr="00AB0980">
          <w:rPr>
            <w:rStyle w:val="Hyperlink"/>
          </w:rPr>
          <w:t>Histogramme und Polygone</w:t>
        </w:r>
        <w:r>
          <w:rPr>
            <w:webHidden/>
          </w:rPr>
          <w:tab/>
        </w:r>
        <w:r>
          <w:rPr>
            <w:webHidden/>
          </w:rPr>
          <w:fldChar w:fldCharType="begin"/>
        </w:r>
        <w:r>
          <w:rPr>
            <w:webHidden/>
          </w:rPr>
          <w:instrText xml:space="preserve"> PAGEREF _Toc164239446 \h </w:instrText>
        </w:r>
        <w:r>
          <w:rPr>
            <w:webHidden/>
          </w:rPr>
        </w:r>
        <w:r>
          <w:rPr>
            <w:webHidden/>
          </w:rPr>
          <w:fldChar w:fldCharType="separate"/>
        </w:r>
        <w:r>
          <w:rPr>
            <w:webHidden/>
          </w:rPr>
          <w:t>88</w:t>
        </w:r>
        <w:r>
          <w:rPr>
            <w:webHidden/>
          </w:rPr>
          <w:fldChar w:fldCharType="end"/>
        </w:r>
      </w:hyperlink>
    </w:p>
    <w:p w14:paraId="52B393AF" w14:textId="77E59787"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47" w:history="1">
        <w:r w:rsidRPr="00AB0980">
          <w:rPr>
            <w:rStyle w:val="Hyperlink"/>
          </w:rPr>
          <w:t>7.6</w:t>
        </w:r>
        <w:r>
          <w:rPr>
            <w:rFonts w:asciiTheme="minorHAnsi" w:eastAsiaTheme="minorEastAsia" w:hAnsiTheme="minorHAnsi" w:cstheme="minorBidi"/>
            <w:kern w:val="2"/>
            <w:sz w:val="24"/>
            <w:szCs w:val="24"/>
            <w14:ligatures w14:val="standardContextual"/>
          </w:rPr>
          <w:tab/>
        </w:r>
        <w:r w:rsidRPr="00AB0980">
          <w:rPr>
            <w:rStyle w:val="Hyperlink"/>
          </w:rPr>
          <w:t>Density plots</w:t>
        </w:r>
        <w:r>
          <w:rPr>
            <w:webHidden/>
          </w:rPr>
          <w:tab/>
        </w:r>
        <w:r>
          <w:rPr>
            <w:webHidden/>
          </w:rPr>
          <w:fldChar w:fldCharType="begin"/>
        </w:r>
        <w:r>
          <w:rPr>
            <w:webHidden/>
          </w:rPr>
          <w:instrText xml:space="preserve"> PAGEREF _Toc164239447 \h </w:instrText>
        </w:r>
        <w:r>
          <w:rPr>
            <w:webHidden/>
          </w:rPr>
        </w:r>
        <w:r>
          <w:rPr>
            <w:webHidden/>
          </w:rPr>
          <w:fldChar w:fldCharType="separate"/>
        </w:r>
        <w:r>
          <w:rPr>
            <w:webHidden/>
          </w:rPr>
          <w:t>91</w:t>
        </w:r>
        <w:r>
          <w:rPr>
            <w:webHidden/>
          </w:rPr>
          <w:fldChar w:fldCharType="end"/>
        </w:r>
      </w:hyperlink>
    </w:p>
    <w:p w14:paraId="4E3584D4" w14:textId="01E6D9ED"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48" w:history="1">
        <w:r w:rsidRPr="00AB0980">
          <w:rPr>
            <w:rStyle w:val="Hyperlink"/>
          </w:rPr>
          <w:t>7.7</w:t>
        </w:r>
        <w:r>
          <w:rPr>
            <w:rFonts w:asciiTheme="minorHAnsi" w:eastAsiaTheme="minorEastAsia" w:hAnsiTheme="minorHAnsi" w:cstheme="minorBidi"/>
            <w:kern w:val="2"/>
            <w:sz w:val="24"/>
            <w:szCs w:val="24"/>
            <w14:ligatures w14:val="standardContextual"/>
          </w:rPr>
          <w:tab/>
        </w:r>
        <w:r w:rsidRPr="00AB0980">
          <w:rPr>
            <w:rStyle w:val="Hyperlink"/>
          </w:rPr>
          <w:t>Ridges plots</w:t>
        </w:r>
        <w:r>
          <w:rPr>
            <w:webHidden/>
          </w:rPr>
          <w:tab/>
        </w:r>
        <w:r>
          <w:rPr>
            <w:webHidden/>
          </w:rPr>
          <w:fldChar w:fldCharType="begin"/>
        </w:r>
        <w:r>
          <w:rPr>
            <w:webHidden/>
          </w:rPr>
          <w:instrText xml:space="preserve"> PAGEREF _Toc164239448 \h </w:instrText>
        </w:r>
        <w:r>
          <w:rPr>
            <w:webHidden/>
          </w:rPr>
        </w:r>
        <w:r>
          <w:rPr>
            <w:webHidden/>
          </w:rPr>
          <w:fldChar w:fldCharType="separate"/>
        </w:r>
        <w:r>
          <w:rPr>
            <w:webHidden/>
          </w:rPr>
          <w:t>92</w:t>
        </w:r>
        <w:r>
          <w:rPr>
            <w:webHidden/>
          </w:rPr>
          <w:fldChar w:fldCharType="end"/>
        </w:r>
      </w:hyperlink>
    </w:p>
    <w:p w14:paraId="76359433" w14:textId="39E2C224"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49" w:history="1">
        <w:r w:rsidRPr="00AB0980">
          <w:rPr>
            <w:rStyle w:val="Hyperlink"/>
          </w:rPr>
          <w:t>7.8</w:t>
        </w:r>
        <w:r>
          <w:rPr>
            <w:rFonts w:asciiTheme="minorHAnsi" w:eastAsiaTheme="minorEastAsia" w:hAnsiTheme="minorHAnsi" w:cstheme="minorBidi"/>
            <w:kern w:val="2"/>
            <w:sz w:val="24"/>
            <w:szCs w:val="24"/>
            <w14:ligatures w14:val="standardContextual"/>
          </w:rPr>
          <w:tab/>
        </w:r>
        <w:r w:rsidRPr="00AB0980">
          <w:rPr>
            <w:rStyle w:val="Hyperlink"/>
          </w:rPr>
          <w:t>Boxplots</w:t>
        </w:r>
        <w:r>
          <w:rPr>
            <w:webHidden/>
          </w:rPr>
          <w:tab/>
        </w:r>
        <w:r>
          <w:rPr>
            <w:webHidden/>
          </w:rPr>
          <w:fldChar w:fldCharType="begin"/>
        </w:r>
        <w:r>
          <w:rPr>
            <w:webHidden/>
          </w:rPr>
          <w:instrText xml:space="preserve"> PAGEREF _Toc164239449 \h </w:instrText>
        </w:r>
        <w:r>
          <w:rPr>
            <w:webHidden/>
          </w:rPr>
        </w:r>
        <w:r>
          <w:rPr>
            <w:webHidden/>
          </w:rPr>
          <w:fldChar w:fldCharType="separate"/>
        </w:r>
        <w:r>
          <w:rPr>
            <w:webHidden/>
          </w:rPr>
          <w:t>93</w:t>
        </w:r>
        <w:r>
          <w:rPr>
            <w:webHidden/>
          </w:rPr>
          <w:fldChar w:fldCharType="end"/>
        </w:r>
      </w:hyperlink>
    </w:p>
    <w:p w14:paraId="00836AE8" w14:textId="17D37D93" w:rsidR="00C41AC4" w:rsidRDefault="00C41AC4">
      <w:pPr>
        <w:pStyle w:val="Verzeichnis1"/>
        <w:tabs>
          <w:tab w:val="left" w:pos="480"/>
        </w:tabs>
        <w:rPr>
          <w:rFonts w:asciiTheme="minorHAnsi" w:eastAsiaTheme="minorEastAsia" w:hAnsiTheme="minorHAnsi" w:cstheme="minorBidi"/>
          <w:b w:val="0"/>
          <w:kern w:val="2"/>
          <w:sz w:val="24"/>
          <w:szCs w:val="24"/>
          <w:lang w:val="de-DE"/>
          <w14:ligatures w14:val="standardContextual"/>
        </w:rPr>
      </w:pPr>
      <w:hyperlink w:anchor="_Toc164239450" w:history="1">
        <w:r w:rsidRPr="00AB0980">
          <w:rPr>
            <w:rStyle w:val="Hyperlink"/>
          </w:rPr>
          <w:t>8</w:t>
        </w:r>
        <w:r>
          <w:rPr>
            <w:rFonts w:asciiTheme="minorHAnsi" w:eastAsiaTheme="minorEastAsia" w:hAnsiTheme="minorHAnsi" w:cstheme="minorBidi"/>
            <w:b w:val="0"/>
            <w:kern w:val="2"/>
            <w:sz w:val="24"/>
            <w:szCs w:val="24"/>
            <w:lang w:val="de-DE"/>
            <w14:ligatures w14:val="standardContextual"/>
          </w:rPr>
          <w:tab/>
        </w:r>
        <w:r w:rsidRPr="00AB0980">
          <w:rPr>
            <w:rStyle w:val="Hyperlink"/>
          </w:rPr>
          <w:t>Grafikparameter und Generelles</w:t>
        </w:r>
        <w:r>
          <w:rPr>
            <w:webHidden/>
          </w:rPr>
          <w:tab/>
        </w:r>
        <w:r>
          <w:rPr>
            <w:webHidden/>
          </w:rPr>
          <w:fldChar w:fldCharType="begin"/>
        </w:r>
        <w:r>
          <w:rPr>
            <w:webHidden/>
          </w:rPr>
          <w:instrText xml:space="preserve"> PAGEREF _Toc164239450 \h </w:instrText>
        </w:r>
        <w:r>
          <w:rPr>
            <w:webHidden/>
          </w:rPr>
        </w:r>
        <w:r>
          <w:rPr>
            <w:webHidden/>
          </w:rPr>
          <w:fldChar w:fldCharType="separate"/>
        </w:r>
        <w:r>
          <w:rPr>
            <w:webHidden/>
          </w:rPr>
          <w:t>95</w:t>
        </w:r>
        <w:r>
          <w:rPr>
            <w:webHidden/>
          </w:rPr>
          <w:fldChar w:fldCharType="end"/>
        </w:r>
      </w:hyperlink>
    </w:p>
    <w:p w14:paraId="4CA8FBDB" w14:textId="2F65C66C"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51" w:history="1">
        <w:r w:rsidRPr="00AB0980">
          <w:rPr>
            <w:rStyle w:val="Hyperlink"/>
          </w:rPr>
          <w:t>8.1</w:t>
        </w:r>
        <w:r>
          <w:rPr>
            <w:rFonts w:asciiTheme="minorHAnsi" w:eastAsiaTheme="minorEastAsia" w:hAnsiTheme="minorHAnsi" w:cstheme="minorBidi"/>
            <w:kern w:val="2"/>
            <w:sz w:val="24"/>
            <w:szCs w:val="24"/>
            <w14:ligatures w14:val="standardContextual"/>
          </w:rPr>
          <w:tab/>
        </w:r>
        <w:r w:rsidRPr="00AB0980">
          <w:rPr>
            <w:rStyle w:val="Hyperlink"/>
          </w:rPr>
          <w:t>Zwei Grafiken überlagern</w:t>
        </w:r>
        <w:r>
          <w:rPr>
            <w:webHidden/>
          </w:rPr>
          <w:tab/>
        </w:r>
        <w:r>
          <w:rPr>
            <w:webHidden/>
          </w:rPr>
          <w:fldChar w:fldCharType="begin"/>
        </w:r>
        <w:r>
          <w:rPr>
            <w:webHidden/>
          </w:rPr>
          <w:instrText xml:space="preserve"> PAGEREF _Toc164239451 \h </w:instrText>
        </w:r>
        <w:r>
          <w:rPr>
            <w:webHidden/>
          </w:rPr>
        </w:r>
        <w:r>
          <w:rPr>
            <w:webHidden/>
          </w:rPr>
          <w:fldChar w:fldCharType="separate"/>
        </w:r>
        <w:r>
          <w:rPr>
            <w:webHidden/>
          </w:rPr>
          <w:t>95</w:t>
        </w:r>
        <w:r>
          <w:rPr>
            <w:webHidden/>
          </w:rPr>
          <w:fldChar w:fldCharType="end"/>
        </w:r>
      </w:hyperlink>
    </w:p>
    <w:p w14:paraId="09D2D588" w14:textId="6CBAF132"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52" w:history="1">
        <w:r w:rsidRPr="00AB0980">
          <w:rPr>
            <w:rStyle w:val="Hyperlink"/>
          </w:rPr>
          <w:t>8.2</w:t>
        </w:r>
        <w:r>
          <w:rPr>
            <w:rFonts w:asciiTheme="minorHAnsi" w:eastAsiaTheme="minorEastAsia" w:hAnsiTheme="minorHAnsi" w:cstheme="minorBidi"/>
            <w:kern w:val="2"/>
            <w:sz w:val="24"/>
            <w:szCs w:val="24"/>
            <w14:ligatures w14:val="standardContextual"/>
          </w:rPr>
          <w:tab/>
        </w:r>
        <w:r w:rsidRPr="00AB0980">
          <w:rPr>
            <w:rStyle w:val="Hyperlink"/>
          </w:rPr>
          <w:t>Farben</w:t>
        </w:r>
        <w:r>
          <w:rPr>
            <w:webHidden/>
          </w:rPr>
          <w:tab/>
        </w:r>
        <w:r>
          <w:rPr>
            <w:webHidden/>
          </w:rPr>
          <w:fldChar w:fldCharType="begin"/>
        </w:r>
        <w:r>
          <w:rPr>
            <w:webHidden/>
          </w:rPr>
          <w:instrText xml:space="preserve"> PAGEREF _Toc164239452 \h </w:instrText>
        </w:r>
        <w:r>
          <w:rPr>
            <w:webHidden/>
          </w:rPr>
        </w:r>
        <w:r>
          <w:rPr>
            <w:webHidden/>
          </w:rPr>
          <w:fldChar w:fldCharType="separate"/>
        </w:r>
        <w:r>
          <w:rPr>
            <w:webHidden/>
          </w:rPr>
          <w:t>95</w:t>
        </w:r>
        <w:r>
          <w:rPr>
            <w:webHidden/>
          </w:rPr>
          <w:fldChar w:fldCharType="end"/>
        </w:r>
      </w:hyperlink>
    </w:p>
    <w:p w14:paraId="78568098" w14:textId="586E5F68"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53" w:history="1">
        <w:r w:rsidRPr="00AB0980">
          <w:rPr>
            <w:rStyle w:val="Hyperlink"/>
          </w:rPr>
          <w:t>8.3</w:t>
        </w:r>
        <w:r>
          <w:rPr>
            <w:rFonts w:asciiTheme="minorHAnsi" w:eastAsiaTheme="minorEastAsia" w:hAnsiTheme="minorHAnsi" w:cstheme="minorBidi"/>
            <w:kern w:val="2"/>
            <w:sz w:val="24"/>
            <w:szCs w:val="24"/>
            <w14:ligatures w14:val="standardContextual"/>
          </w:rPr>
          <w:tab/>
        </w:r>
        <w:r w:rsidRPr="00AB0980">
          <w:rPr>
            <w:rStyle w:val="Hyperlink"/>
          </w:rPr>
          <w:t>Manuelle Färbung</w:t>
        </w:r>
        <w:r>
          <w:rPr>
            <w:webHidden/>
          </w:rPr>
          <w:tab/>
        </w:r>
        <w:r>
          <w:rPr>
            <w:webHidden/>
          </w:rPr>
          <w:fldChar w:fldCharType="begin"/>
        </w:r>
        <w:r>
          <w:rPr>
            <w:webHidden/>
          </w:rPr>
          <w:instrText xml:space="preserve"> PAGEREF _Toc164239453 \h </w:instrText>
        </w:r>
        <w:r>
          <w:rPr>
            <w:webHidden/>
          </w:rPr>
        </w:r>
        <w:r>
          <w:rPr>
            <w:webHidden/>
          </w:rPr>
          <w:fldChar w:fldCharType="separate"/>
        </w:r>
        <w:r>
          <w:rPr>
            <w:webHidden/>
          </w:rPr>
          <w:t>95</w:t>
        </w:r>
        <w:r>
          <w:rPr>
            <w:webHidden/>
          </w:rPr>
          <w:fldChar w:fldCharType="end"/>
        </w:r>
      </w:hyperlink>
    </w:p>
    <w:p w14:paraId="29903E48" w14:textId="105191A0"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54" w:history="1">
        <w:r w:rsidRPr="00AB0980">
          <w:rPr>
            <w:rStyle w:val="Hyperlink"/>
          </w:rPr>
          <w:t>8.4</w:t>
        </w:r>
        <w:r>
          <w:rPr>
            <w:rFonts w:asciiTheme="minorHAnsi" w:eastAsiaTheme="minorEastAsia" w:hAnsiTheme="minorHAnsi" w:cstheme="minorBidi"/>
            <w:kern w:val="2"/>
            <w:sz w:val="24"/>
            <w:szCs w:val="24"/>
            <w14:ligatures w14:val="standardContextual"/>
          </w:rPr>
          <w:tab/>
        </w:r>
        <w:r w:rsidRPr="00AB0980">
          <w:rPr>
            <w:rStyle w:val="Hyperlink"/>
          </w:rPr>
          <w:t>Achsen</w:t>
        </w:r>
        <w:r>
          <w:rPr>
            <w:webHidden/>
          </w:rPr>
          <w:tab/>
        </w:r>
        <w:r>
          <w:rPr>
            <w:webHidden/>
          </w:rPr>
          <w:fldChar w:fldCharType="begin"/>
        </w:r>
        <w:r>
          <w:rPr>
            <w:webHidden/>
          </w:rPr>
          <w:instrText xml:space="preserve"> PAGEREF _Toc164239454 \h </w:instrText>
        </w:r>
        <w:r>
          <w:rPr>
            <w:webHidden/>
          </w:rPr>
        </w:r>
        <w:r>
          <w:rPr>
            <w:webHidden/>
          </w:rPr>
          <w:fldChar w:fldCharType="separate"/>
        </w:r>
        <w:r>
          <w:rPr>
            <w:webHidden/>
          </w:rPr>
          <w:t>96</w:t>
        </w:r>
        <w:r>
          <w:rPr>
            <w:webHidden/>
          </w:rPr>
          <w:fldChar w:fldCharType="end"/>
        </w:r>
      </w:hyperlink>
    </w:p>
    <w:p w14:paraId="1DB21BC3" w14:textId="02F65D2A"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55" w:history="1">
        <w:r w:rsidRPr="00AB0980">
          <w:rPr>
            <w:rStyle w:val="Hyperlink"/>
          </w:rPr>
          <w:t>8.5</w:t>
        </w:r>
        <w:r>
          <w:rPr>
            <w:rFonts w:asciiTheme="minorHAnsi" w:eastAsiaTheme="minorEastAsia" w:hAnsiTheme="minorHAnsi" w:cstheme="minorBidi"/>
            <w:kern w:val="2"/>
            <w:sz w:val="24"/>
            <w:szCs w:val="24"/>
            <w14:ligatures w14:val="standardContextual"/>
          </w:rPr>
          <w:tab/>
        </w:r>
        <w:r w:rsidRPr="00AB0980">
          <w:rPr>
            <w:rStyle w:val="Hyperlink"/>
          </w:rPr>
          <w:t>Text / labels</w:t>
        </w:r>
        <w:r>
          <w:rPr>
            <w:webHidden/>
          </w:rPr>
          <w:tab/>
        </w:r>
        <w:r>
          <w:rPr>
            <w:webHidden/>
          </w:rPr>
          <w:fldChar w:fldCharType="begin"/>
        </w:r>
        <w:r>
          <w:rPr>
            <w:webHidden/>
          </w:rPr>
          <w:instrText xml:space="preserve"> PAGEREF _Toc164239455 \h </w:instrText>
        </w:r>
        <w:r>
          <w:rPr>
            <w:webHidden/>
          </w:rPr>
        </w:r>
        <w:r>
          <w:rPr>
            <w:webHidden/>
          </w:rPr>
          <w:fldChar w:fldCharType="separate"/>
        </w:r>
        <w:r>
          <w:rPr>
            <w:webHidden/>
          </w:rPr>
          <w:t>98</w:t>
        </w:r>
        <w:r>
          <w:rPr>
            <w:webHidden/>
          </w:rPr>
          <w:fldChar w:fldCharType="end"/>
        </w:r>
      </w:hyperlink>
    </w:p>
    <w:p w14:paraId="54DFC5E1" w14:textId="4FB5D64F"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56" w:history="1">
        <w:r w:rsidRPr="00AB0980">
          <w:rPr>
            <w:rStyle w:val="Hyperlink"/>
          </w:rPr>
          <w:t>8.6</w:t>
        </w:r>
        <w:r>
          <w:rPr>
            <w:rFonts w:asciiTheme="minorHAnsi" w:eastAsiaTheme="minorEastAsia" w:hAnsiTheme="minorHAnsi" w:cstheme="minorBidi"/>
            <w:kern w:val="2"/>
            <w:sz w:val="24"/>
            <w:szCs w:val="24"/>
            <w14:ligatures w14:val="standardContextual"/>
          </w:rPr>
          <w:tab/>
        </w:r>
        <w:r w:rsidRPr="00AB0980">
          <w:rPr>
            <w:rStyle w:val="Hyperlink"/>
          </w:rPr>
          <w:t>Legenden</w:t>
        </w:r>
        <w:r>
          <w:rPr>
            <w:webHidden/>
          </w:rPr>
          <w:tab/>
        </w:r>
        <w:r>
          <w:rPr>
            <w:webHidden/>
          </w:rPr>
          <w:fldChar w:fldCharType="begin"/>
        </w:r>
        <w:r>
          <w:rPr>
            <w:webHidden/>
          </w:rPr>
          <w:instrText xml:space="preserve"> PAGEREF _Toc164239456 \h </w:instrText>
        </w:r>
        <w:r>
          <w:rPr>
            <w:webHidden/>
          </w:rPr>
        </w:r>
        <w:r>
          <w:rPr>
            <w:webHidden/>
          </w:rPr>
          <w:fldChar w:fldCharType="separate"/>
        </w:r>
        <w:r>
          <w:rPr>
            <w:webHidden/>
          </w:rPr>
          <w:t>100</w:t>
        </w:r>
        <w:r>
          <w:rPr>
            <w:webHidden/>
          </w:rPr>
          <w:fldChar w:fldCharType="end"/>
        </w:r>
      </w:hyperlink>
    </w:p>
    <w:p w14:paraId="27B731DD" w14:textId="62D2828D"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57" w:history="1">
        <w:r w:rsidRPr="00AB0980">
          <w:rPr>
            <w:rStyle w:val="Hyperlink"/>
          </w:rPr>
          <w:t>8.7</w:t>
        </w:r>
        <w:r>
          <w:rPr>
            <w:rFonts w:asciiTheme="minorHAnsi" w:eastAsiaTheme="minorEastAsia" w:hAnsiTheme="minorHAnsi" w:cstheme="minorBidi"/>
            <w:kern w:val="2"/>
            <w:sz w:val="24"/>
            <w:szCs w:val="24"/>
            <w14:ligatures w14:val="standardContextual"/>
          </w:rPr>
          <w:tab/>
        </w:r>
        <w:r w:rsidRPr="00AB0980">
          <w:rPr>
            <w:rStyle w:val="Hyperlink"/>
          </w:rPr>
          <w:t>Themes</w:t>
        </w:r>
        <w:r>
          <w:rPr>
            <w:webHidden/>
          </w:rPr>
          <w:tab/>
        </w:r>
        <w:r>
          <w:rPr>
            <w:webHidden/>
          </w:rPr>
          <w:fldChar w:fldCharType="begin"/>
        </w:r>
        <w:r>
          <w:rPr>
            <w:webHidden/>
          </w:rPr>
          <w:instrText xml:space="preserve"> PAGEREF _Toc164239457 \h </w:instrText>
        </w:r>
        <w:r>
          <w:rPr>
            <w:webHidden/>
          </w:rPr>
        </w:r>
        <w:r>
          <w:rPr>
            <w:webHidden/>
          </w:rPr>
          <w:fldChar w:fldCharType="separate"/>
        </w:r>
        <w:r>
          <w:rPr>
            <w:webHidden/>
          </w:rPr>
          <w:t>101</w:t>
        </w:r>
        <w:r>
          <w:rPr>
            <w:webHidden/>
          </w:rPr>
          <w:fldChar w:fldCharType="end"/>
        </w:r>
      </w:hyperlink>
    </w:p>
    <w:p w14:paraId="3A00BF0E" w14:textId="5E872008"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58" w:history="1">
        <w:r w:rsidRPr="00AB0980">
          <w:rPr>
            <w:rStyle w:val="Hyperlink"/>
          </w:rPr>
          <w:t>8.8</w:t>
        </w:r>
        <w:r>
          <w:rPr>
            <w:rFonts w:asciiTheme="minorHAnsi" w:eastAsiaTheme="minorEastAsia" w:hAnsiTheme="minorHAnsi" w:cstheme="minorBidi"/>
            <w:kern w:val="2"/>
            <w:sz w:val="24"/>
            <w:szCs w:val="24"/>
            <w14:ligatures w14:val="standardContextual"/>
          </w:rPr>
          <w:tab/>
        </w:r>
        <w:r w:rsidRPr="00AB0980">
          <w:rPr>
            <w:rStyle w:val="Hyperlink"/>
          </w:rPr>
          <w:t xml:space="preserve">Grafiken </w:t>
        </w:r>
        <w:r w:rsidRPr="00AB0980">
          <w:rPr>
            <w:rStyle w:val="Hyperlink"/>
          </w:rPr>
          <w:t>s</w:t>
        </w:r>
        <w:r w:rsidRPr="00AB0980">
          <w:rPr>
            <w:rStyle w:val="Hyperlink"/>
          </w:rPr>
          <w:t>peichern</w:t>
        </w:r>
        <w:r>
          <w:rPr>
            <w:webHidden/>
          </w:rPr>
          <w:tab/>
        </w:r>
        <w:r>
          <w:rPr>
            <w:webHidden/>
          </w:rPr>
          <w:fldChar w:fldCharType="begin"/>
        </w:r>
        <w:r>
          <w:rPr>
            <w:webHidden/>
          </w:rPr>
          <w:instrText xml:space="preserve"> PAGEREF _Toc164239458 \h </w:instrText>
        </w:r>
        <w:r>
          <w:rPr>
            <w:webHidden/>
          </w:rPr>
        </w:r>
        <w:r>
          <w:rPr>
            <w:webHidden/>
          </w:rPr>
          <w:fldChar w:fldCharType="separate"/>
        </w:r>
        <w:r>
          <w:rPr>
            <w:webHidden/>
          </w:rPr>
          <w:t>102</w:t>
        </w:r>
        <w:r>
          <w:rPr>
            <w:webHidden/>
          </w:rPr>
          <w:fldChar w:fldCharType="end"/>
        </w:r>
      </w:hyperlink>
    </w:p>
    <w:p w14:paraId="49AE58C6" w14:textId="19C160FA" w:rsidR="00C41AC4" w:rsidRDefault="00C41AC4">
      <w:pPr>
        <w:pStyle w:val="Verzeichnis1"/>
        <w:tabs>
          <w:tab w:val="left" w:pos="480"/>
        </w:tabs>
        <w:rPr>
          <w:rFonts w:asciiTheme="minorHAnsi" w:eastAsiaTheme="minorEastAsia" w:hAnsiTheme="minorHAnsi" w:cstheme="minorBidi"/>
          <w:b w:val="0"/>
          <w:kern w:val="2"/>
          <w:sz w:val="24"/>
          <w:szCs w:val="24"/>
          <w:lang w:val="de-DE"/>
          <w14:ligatures w14:val="standardContextual"/>
        </w:rPr>
      </w:pPr>
      <w:hyperlink w:anchor="_Toc164239459" w:history="1">
        <w:r w:rsidRPr="00AB0980">
          <w:rPr>
            <w:rStyle w:val="Hyperlink"/>
          </w:rPr>
          <w:t>9</w:t>
        </w:r>
        <w:r>
          <w:rPr>
            <w:rFonts w:asciiTheme="minorHAnsi" w:eastAsiaTheme="minorEastAsia" w:hAnsiTheme="minorHAnsi" w:cstheme="minorBidi"/>
            <w:b w:val="0"/>
            <w:kern w:val="2"/>
            <w:sz w:val="24"/>
            <w:szCs w:val="24"/>
            <w:lang w:val="de-DE"/>
            <w14:ligatures w14:val="standardContextual"/>
          </w:rPr>
          <w:tab/>
        </w:r>
        <w:r w:rsidRPr="00AB0980">
          <w:rPr>
            <w:rStyle w:val="Hyperlink"/>
          </w:rPr>
          <w:t>Broom</w:t>
        </w:r>
        <w:r>
          <w:rPr>
            <w:webHidden/>
          </w:rPr>
          <w:tab/>
        </w:r>
        <w:r>
          <w:rPr>
            <w:webHidden/>
          </w:rPr>
          <w:fldChar w:fldCharType="begin"/>
        </w:r>
        <w:r>
          <w:rPr>
            <w:webHidden/>
          </w:rPr>
          <w:instrText xml:space="preserve"> PAGEREF _Toc164239459 \h </w:instrText>
        </w:r>
        <w:r>
          <w:rPr>
            <w:webHidden/>
          </w:rPr>
        </w:r>
        <w:r>
          <w:rPr>
            <w:webHidden/>
          </w:rPr>
          <w:fldChar w:fldCharType="separate"/>
        </w:r>
        <w:r>
          <w:rPr>
            <w:webHidden/>
          </w:rPr>
          <w:t>103</w:t>
        </w:r>
        <w:r>
          <w:rPr>
            <w:webHidden/>
          </w:rPr>
          <w:fldChar w:fldCharType="end"/>
        </w:r>
      </w:hyperlink>
    </w:p>
    <w:p w14:paraId="409071DB" w14:textId="2CFA63C5"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60" w:history="1">
        <w:r w:rsidRPr="00AB0980">
          <w:rPr>
            <w:rStyle w:val="Hyperlink"/>
          </w:rPr>
          <w:t>9.1</w:t>
        </w:r>
        <w:r>
          <w:rPr>
            <w:rFonts w:asciiTheme="minorHAnsi" w:eastAsiaTheme="minorEastAsia" w:hAnsiTheme="minorHAnsi" w:cstheme="minorBidi"/>
            <w:kern w:val="2"/>
            <w:sz w:val="24"/>
            <w:szCs w:val="24"/>
            <w14:ligatures w14:val="standardContextual"/>
          </w:rPr>
          <w:tab/>
        </w:r>
        <w:r w:rsidRPr="00AB0980">
          <w:rPr>
            <w:rStyle w:val="Hyperlink"/>
          </w:rPr>
          <w:t>Videos</w:t>
        </w:r>
        <w:r>
          <w:rPr>
            <w:webHidden/>
          </w:rPr>
          <w:tab/>
        </w:r>
        <w:r>
          <w:rPr>
            <w:webHidden/>
          </w:rPr>
          <w:fldChar w:fldCharType="begin"/>
        </w:r>
        <w:r>
          <w:rPr>
            <w:webHidden/>
          </w:rPr>
          <w:instrText xml:space="preserve"> PAGEREF _Toc164239460 \h </w:instrText>
        </w:r>
        <w:r>
          <w:rPr>
            <w:webHidden/>
          </w:rPr>
        </w:r>
        <w:r>
          <w:rPr>
            <w:webHidden/>
          </w:rPr>
          <w:fldChar w:fldCharType="separate"/>
        </w:r>
        <w:r>
          <w:rPr>
            <w:webHidden/>
          </w:rPr>
          <w:t>103</w:t>
        </w:r>
        <w:r>
          <w:rPr>
            <w:webHidden/>
          </w:rPr>
          <w:fldChar w:fldCharType="end"/>
        </w:r>
      </w:hyperlink>
    </w:p>
    <w:p w14:paraId="006CB4CE" w14:textId="782B818F"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61" w:history="1">
        <w:r w:rsidRPr="00AB0980">
          <w:rPr>
            <w:rStyle w:val="Hyperlink"/>
          </w:rPr>
          <w:t>9.2</w:t>
        </w:r>
        <w:r>
          <w:rPr>
            <w:rFonts w:asciiTheme="minorHAnsi" w:eastAsiaTheme="minorEastAsia" w:hAnsiTheme="minorHAnsi" w:cstheme="minorBidi"/>
            <w:kern w:val="2"/>
            <w:sz w:val="24"/>
            <w:szCs w:val="24"/>
            <w14:ligatures w14:val="standardContextual"/>
          </w:rPr>
          <w:tab/>
        </w:r>
        <w:r w:rsidRPr="00AB0980">
          <w:rPr>
            <w:rStyle w:val="Hyperlink"/>
          </w:rPr>
          <w:t>Funktionen</w:t>
        </w:r>
        <w:r>
          <w:rPr>
            <w:webHidden/>
          </w:rPr>
          <w:tab/>
        </w:r>
        <w:r>
          <w:rPr>
            <w:webHidden/>
          </w:rPr>
          <w:fldChar w:fldCharType="begin"/>
        </w:r>
        <w:r>
          <w:rPr>
            <w:webHidden/>
          </w:rPr>
          <w:instrText xml:space="preserve"> PAGEREF _Toc164239461 \h </w:instrText>
        </w:r>
        <w:r>
          <w:rPr>
            <w:webHidden/>
          </w:rPr>
        </w:r>
        <w:r>
          <w:rPr>
            <w:webHidden/>
          </w:rPr>
          <w:fldChar w:fldCharType="separate"/>
        </w:r>
        <w:r>
          <w:rPr>
            <w:webHidden/>
          </w:rPr>
          <w:t>103</w:t>
        </w:r>
        <w:r>
          <w:rPr>
            <w:webHidden/>
          </w:rPr>
          <w:fldChar w:fldCharType="end"/>
        </w:r>
      </w:hyperlink>
    </w:p>
    <w:p w14:paraId="6560F8EF" w14:textId="2FA1E58F"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62" w:history="1">
        <w:r w:rsidRPr="00AB0980">
          <w:rPr>
            <w:rStyle w:val="Hyperlink"/>
          </w:rPr>
          <w:t>9.3</w:t>
        </w:r>
        <w:r>
          <w:rPr>
            <w:rFonts w:asciiTheme="minorHAnsi" w:eastAsiaTheme="minorEastAsia" w:hAnsiTheme="minorHAnsi" w:cstheme="minorBidi"/>
            <w:kern w:val="2"/>
            <w:sz w:val="24"/>
            <w:szCs w:val="24"/>
            <w14:ligatures w14:val="standardContextual"/>
          </w:rPr>
          <w:tab/>
        </w:r>
        <w:r w:rsidRPr="00AB0980">
          <w:rPr>
            <w:rStyle w:val="Hyperlink"/>
          </w:rPr>
          <w:t>Genestete Daten</w:t>
        </w:r>
        <w:r>
          <w:rPr>
            <w:webHidden/>
          </w:rPr>
          <w:tab/>
        </w:r>
        <w:r>
          <w:rPr>
            <w:webHidden/>
          </w:rPr>
          <w:fldChar w:fldCharType="begin"/>
        </w:r>
        <w:r>
          <w:rPr>
            <w:webHidden/>
          </w:rPr>
          <w:instrText xml:space="preserve"> PAGEREF _Toc164239462 \h </w:instrText>
        </w:r>
        <w:r>
          <w:rPr>
            <w:webHidden/>
          </w:rPr>
        </w:r>
        <w:r>
          <w:rPr>
            <w:webHidden/>
          </w:rPr>
          <w:fldChar w:fldCharType="separate"/>
        </w:r>
        <w:r>
          <w:rPr>
            <w:webHidden/>
          </w:rPr>
          <w:t>104</w:t>
        </w:r>
        <w:r>
          <w:rPr>
            <w:webHidden/>
          </w:rPr>
          <w:fldChar w:fldCharType="end"/>
        </w:r>
      </w:hyperlink>
    </w:p>
    <w:p w14:paraId="543AC835" w14:textId="36773D60" w:rsidR="00C41AC4" w:rsidRDefault="00C41AC4">
      <w:pPr>
        <w:pStyle w:val="Verzeichnis2"/>
        <w:rPr>
          <w:rFonts w:asciiTheme="minorHAnsi" w:eastAsiaTheme="minorEastAsia" w:hAnsiTheme="minorHAnsi" w:cstheme="minorBidi"/>
          <w:kern w:val="2"/>
          <w:sz w:val="24"/>
          <w:szCs w:val="24"/>
          <w14:ligatures w14:val="standardContextual"/>
        </w:rPr>
      </w:pPr>
      <w:hyperlink w:anchor="_Toc164239463" w:history="1">
        <w:r w:rsidRPr="00AB0980">
          <w:rPr>
            <w:rStyle w:val="Hyperlink"/>
          </w:rPr>
          <w:t>9.4</w:t>
        </w:r>
        <w:r>
          <w:rPr>
            <w:rFonts w:asciiTheme="minorHAnsi" w:eastAsiaTheme="minorEastAsia" w:hAnsiTheme="minorHAnsi" w:cstheme="minorBidi"/>
            <w:kern w:val="2"/>
            <w:sz w:val="24"/>
            <w:szCs w:val="24"/>
            <w14:ligatures w14:val="standardContextual"/>
          </w:rPr>
          <w:tab/>
        </w:r>
        <w:r w:rsidRPr="00AB0980">
          <w:rPr>
            <w:rStyle w:val="Hyperlink"/>
          </w:rPr>
          <w:t>Nutzen</w:t>
        </w:r>
        <w:r>
          <w:rPr>
            <w:webHidden/>
          </w:rPr>
          <w:tab/>
        </w:r>
        <w:r>
          <w:rPr>
            <w:webHidden/>
          </w:rPr>
          <w:fldChar w:fldCharType="begin"/>
        </w:r>
        <w:r>
          <w:rPr>
            <w:webHidden/>
          </w:rPr>
          <w:instrText xml:space="preserve"> PAGEREF _Toc164239463 \h </w:instrText>
        </w:r>
        <w:r>
          <w:rPr>
            <w:webHidden/>
          </w:rPr>
        </w:r>
        <w:r>
          <w:rPr>
            <w:webHidden/>
          </w:rPr>
          <w:fldChar w:fldCharType="separate"/>
        </w:r>
        <w:r>
          <w:rPr>
            <w:webHidden/>
          </w:rPr>
          <w:t>105</w:t>
        </w:r>
        <w:r>
          <w:rPr>
            <w:webHidden/>
          </w:rPr>
          <w:fldChar w:fldCharType="end"/>
        </w:r>
      </w:hyperlink>
    </w:p>
    <w:p w14:paraId="0D8D0BB1" w14:textId="6E1F8752" w:rsidR="00367914" w:rsidRDefault="00BA7AC1" w:rsidP="00367914">
      <w:pPr>
        <w:pStyle w:val="Textkrper"/>
      </w:pPr>
      <w:r>
        <w:fldChar w:fldCharType="end"/>
      </w:r>
      <w:r w:rsidR="00D50D57">
        <w:br w:type="page"/>
      </w:r>
    </w:p>
    <w:p w14:paraId="7706376D" w14:textId="77777777" w:rsidR="00367914" w:rsidRDefault="00367914" w:rsidP="00367914">
      <w:pPr>
        <w:pStyle w:val="Textkrper"/>
      </w:pPr>
    </w:p>
    <w:p w14:paraId="44893E4B" w14:textId="3DF6F8A1" w:rsidR="00367914" w:rsidRDefault="00367914" w:rsidP="00367914">
      <w:pPr>
        <w:pStyle w:val="berschrift1"/>
      </w:pPr>
      <w:bookmarkStart w:id="0" w:name="_Toc164239393"/>
      <w:r>
        <w:t xml:space="preserve">Tibbles als </w:t>
      </w:r>
      <w:r w:rsidR="00F63DE7">
        <w:t>Datensheets</w:t>
      </w:r>
      <w:bookmarkEnd w:id="0"/>
    </w:p>
    <w:p w14:paraId="60279A16" w14:textId="02D9437F" w:rsidR="00367914" w:rsidRDefault="00367914" w:rsidP="00367914">
      <w:pPr>
        <w:pStyle w:val="Textkrper"/>
      </w:pPr>
    </w:p>
    <w:p w14:paraId="63FF183B" w14:textId="69A91316" w:rsidR="001014C2" w:rsidRDefault="001014C2" w:rsidP="001014C2">
      <w:pPr>
        <w:pStyle w:val="berschrift2"/>
      </w:pPr>
      <w:bookmarkStart w:id="1" w:name="_Toc164239394"/>
      <w:r>
        <w:t>Import</w:t>
      </w:r>
      <w:r w:rsidR="00F63DE7">
        <w:t xml:space="preserve"> </w:t>
      </w:r>
      <w:r w:rsidR="005E6693">
        <w:t>von Daten</w:t>
      </w:r>
      <w:bookmarkEnd w:id="1"/>
    </w:p>
    <w:p w14:paraId="6A4F2BD6" w14:textId="0EF36D05" w:rsidR="00367914" w:rsidRDefault="00367914" w:rsidP="00367914">
      <w:pPr>
        <w:pStyle w:val="Textkrper"/>
      </w:pPr>
    </w:p>
    <w:p w14:paraId="3F4C8D8D" w14:textId="56FFAF2B" w:rsidR="00201869" w:rsidRDefault="00201869" w:rsidP="00F63DE7">
      <w:pPr>
        <w:pStyle w:val="berschrift3"/>
      </w:pPr>
      <w:r>
        <w:t>Aus csv files</w:t>
      </w:r>
    </w:p>
    <w:p w14:paraId="70F43505" w14:textId="677CE7B2" w:rsidR="00201869" w:rsidRDefault="00201869" w:rsidP="00201869">
      <w:pPr>
        <w:pStyle w:val="Aufzhlung"/>
      </w:pPr>
      <w:r>
        <w:t>csv ist das üblichste oder häufigste Format. Es enthält Daten die durch Kommata oder Semikola abgetrennt sind</w:t>
      </w:r>
    </w:p>
    <w:p w14:paraId="4876987A" w14:textId="77777777" w:rsidR="00201869" w:rsidRPr="00C90D8D" w:rsidRDefault="00201869" w:rsidP="00201869">
      <w:pPr>
        <w:pStyle w:val="Aufzhlung"/>
        <w:numPr>
          <w:ilvl w:val="0"/>
          <w:numId w:val="0"/>
        </w:numPr>
        <w:spacing w:before="0"/>
        <w:ind w:left="357"/>
        <w:rPr>
          <w:rFonts w:ascii="Courier New" w:hAnsi="Courier New" w:cs="Courier New"/>
          <w:bdr w:val="none" w:sz="0" w:space="0" w:color="auto" w:frame="1"/>
        </w:rPr>
      </w:pPr>
    </w:p>
    <w:p w14:paraId="79CDB2A3" w14:textId="3C73FB25" w:rsidR="00201869" w:rsidRPr="00201869" w:rsidRDefault="00201869" w:rsidP="00201869">
      <w:pPr>
        <w:pStyle w:val="Aufzhlung"/>
        <w:numPr>
          <w:ilvl w:val="0"/>
          <w:numId w:val="0"/>
        </w:numPr>
        <w:spacing w:before="0"/>
        <w:ind w:left="357"/>
        <w:rPr>
          <w:rFonts w:ascii="Courier New" w:hAnsi="Courier New" w:cs="Courier New"/>
          <w:bdr w:val="none" w:sz="0" w:space="0" w:color="auto" w:frame="1"/>
          <w:lang w:val="en-GB"/>
        </w:rPr>
      </w:pPr>
      <w:r w:rsidRPr="00201869">
        <w:rPr>
          <w:rFonts w:ascii="Courier New" w:hAnsi="Courier New" w:cs="Courier New"/>
          <w:bdr w:val="none" w:sz="0" w:space="0" w:color="auto" w:frame="1"/>
          <w:lang w:val="en-GB"/>
        </w:rPr>
        <w:t>Age;Attrition;DailyRate;DistanceFromHome;Education;EmployeeCount;EmployeeNumber;EnvironmentS…¹</w:t>
      </w:r>
    </w:p>
    <w:p w14:paraId="51EB1FC2" w14:textId="21E60A0B" w:rsidR="00201869" w:rsidRPr="00C90D8D" w:rsidRDefault="00201869" w:rsidP="00201869">
      <w:pPr>
        <w:pStyle w:val="Aufzhlung"/>
        <w:numPr>
          <w:ilvl w:val="0"/>
          <w:numId w:val="0"/>
        </w:numPr>
        <w:spacing w:before="0"/>
        <w:ind w:left="357"/>
        <w:rPr>
          <w:rFonts w:ascii="Courier New" w:hAnsi="Courier New" w:cs="Courier New"/>
          <w:bdr w:val="none" w:sz="0" w:space="0" w:color="auto" w:frame="1"/>
          <w:lang w:val="en-GB"/>
        </w:rPr>
      </w:pPr>
      <w:r w:rsidRPr="00C90D8D">
        <w:rPr>
          <w:rFonts w:ascii="Courier New" w:hAnsi="Courier New" w:cs="Courier New"/>
          <w:bdr w:val="none" w:sz="0" w:space="0" w:color="auto" w:frame="1"/>
          <w:lang w:val="en-GB"/>
        </w:rPr>
        <w:t xml:space="preserve">41;Yes;1102;1;2;1;1;2;Female;94;3;2;4;5993;19479;8;Yes;11;3;1;80;0;8;0;1;6;4;0;5              </w:t>
      </w:r>
    </w:p>
    <w:p w14:paraId="442E4186" w14:textId="76AF3900" w:rsidR="00201869" w:rsidRPr="00C90D8D" w:rsidRDefault="00201869" w:rsidP="00201869">
      <w:pPr>
        <w:pStyle w:val="Aufzhlung"/>
        <w:numPr>
          <w:ilvl w:val="0"/>
          <w:numId w:val="0"/>
        </w:numPr>
        <w:spacing w:before="0"/>
        <w:ind w:left="357"/>
        <w:rPr>
          <w:rFonts w:ascii="Courier New" w:hAnsi="Courier New" w:cs="Courier New"/>
          <w:bdr w:val="none" w:sz="0" w:space="0" w:color="auto" w:frame="1"/>
          <w:lang w:val="en-GB"/>
        </w:rPr>
      </w:pPr>
      <w:r w:rsidRPr="00C90D8D">
        <w:rPr>
          <w:rFonts w:ascii="Courier New" w:hAnsi="Courier New" w:cs="Courier New"/>
          <w:bdr w:val="none" w:sz="0" w:space="0" w:color="auto" w:frame="1"/>
          <w:lang w:val="en-GB"/>
        </w:rPr>
        <w:t xml:space="preserve">49;No;279;8;1;1;2;3;Male;61;2;2;2;5130;24907;1;No;23;4;4;80;1;10;3;3;10;7;1;7                 </w:t>
      </w:r>
    </w:p>
    <w:p w14:paraId="3D9488AC" w14:textId="50C05313" w:rsidR="00201869" w:rsidRPr="00201869" w:rsidRDefault="00201869" w:rsidP="00201869">
      <w:pPr>
        <w:pStyle w:val="Aufzhlung"/>
        <w:numPr>
          <w:ilvl w:val="0"/>
          <w:numId w:val="0"/>
        </w:numPr>
        <w:spacing w:before="0"/>
        <w:ind w:left="357"/>
      </w:pPr>
      <w:r w:rsidRPr="00201869">
        <w:rPr>
          <w:rFonts w:ascii="Courier New" w:hAnsi="Courier New" w:cs="Courier New"/>
          <w:bdr w:val="none" w:sz="0" w:space="0" w:color="auto" w:frame="1"/>
        </w:rPr>
        <w:t xml:space="preserve">37;Yes;1373;2;2;1;4;4;Male;92;2;1;3;2090;2396;6;Yes;15;3;2;80;0;7;3;3;0;0;0;0         </w:t>
      </w:r>
    </w:p>
    <w:p w14:paraId="2B26B1F1" w14:textId="676D3706" w:rsidR="00201869" w:rsidRPr="00D37AD9" w:rsidRDefault="00D37AD9" w:rsidP="00D37AD9">
      <w:pPr>
        <w:pStyle w:val="Aufzhlung"/>
      </w:pPr>
      <w:r w:rsidRPr="00D37AD9">
        <w:t>Je nachdem, ob die Daten Kommata als Trennzeichen</w:t>
      </w:r>
      <w:r>
        <w:t xml:space="preserve"> haben oder</w:t>
      </w:r>
      <w:r>
        <w:rPr>
          <w:rFonts w:ascii="Arial" w:hAnsi="Arial" w:cs="Arial"/>
          <w:lang w:eastAsia="ja-JP"/>
        </w:rPr>
        <w:t xml:space="preserve"> Semikola verwendt man die Funktionen</w:t>
      </w:r>
    </w:p>
    <w:p w14:paraId="42D394C3" w14:textId="36B46AEC" w:rsidR="00D37AD9" w:rsidRDefault="00D37AD9" w:rsidP="00D37AD9">
      <w:pPr>
        <w:pStyle w:val="Aufzhlung2"/>
      </w:pPr>
      <w:r>
        <w:t>read_csv (Kommata)</w:t>
      </w:r>
    </w:p>
    <w:p w14:paraId="5E69BD34" w14:textId="4B1A00A1" w:rsidR="00D37AD9" w:rsidRDefault="00D37AD9" w:rsidP="00D37AD9">
      <w:pPr>
        <w:pStyle w:val="Aufzhlung2"/>
      </w:pPr>
      <w:r>
        <w:t>read_csv2 (Semikola)</w:t>
      </w:r>
    </w:p>
    <w:p w14:paraId="6902FC55" w14:textId="6276A0BE" w:rsidR="00201869" w:rsidRPr="00D37AD9" w:rsidRDefault="00D37AD9" w:rsidP="00464409">
      <w:pPr>
        <w:pStyle w:val="Aufzhlung"/>
      </w:pPr>
      <w:r>
        <w:t>Hier der Import eines HR-Datensatzes von meiner github-Seite.</w:t>
      </w:r>
    </w:p>
    <w:p w14:paraId="71A485A7" w14:textId="6E0C0B3D" w:rsidR="00201869" w:rsidRDefault="00D37AD9" w:rsidP="00201869">
      <w:pPr>
        <w:pStyle w:val="R"/>
      </w:pPr>
      <w:r>
        <w:t>hr</w:t>
      </w:r>
      <w:r w:rsidR="00201869" w:rsidRPr="00201869">
        <w:t>data &lt;- read_csv2("</w:t>
      </w:r>
      <w:r w:rsidRPr="00D37AD9">
        <w:t>https://raw.githubusercontent.com/IcarusAE/BusinessAnalytics/main/Ressourcen/hr_data.csv</w:t>
      </w:r>
      <w:r w:rsidR="00201869" w:rsidRPr="00201869">
        <w:t>")</w:t>
      </w:r>
    </w:p>
    <w:p w14:paraId="5FCE2C60" w14:textId="77777777" w:rsidR="00D37AD9" w:rsidRPr="00D37AD9" w:rsidRDefault="00D37AD9" w:rsidP="00D37AD9">
      <w:pPr>
        <w:pStyle w:val="Textkrper"/>
        <w:rPr>
          <w:lang w:val="en-GB"/>
        </w:rPr>
      </w:pPr>
    </w:p>
    <w:p w14:paraId="4667E714" w14:textId="2D78A865" w:rsidR="00D37AD9" w:rsidRPr="00201869" w:rsidRDefault="00D37AD9" w:rsidP="00D37AD9">
      <w:pPr>
        <w:pStyle w:val="Textkrper"/>
        <w:pBdr>
          <w:top w:val="single" w:sz="4" w:space="1" w:color="auto"/>
          <w:left w:val="single" w:sz="4" w:space="4" w:color="auto"/>
          <w:bottom w:val="single" w:sz="4" w:space="1" w:color="auto"/>
          <w:right w:val="single" w:sz="4" w:space="4" w:color="auto"/>
        </w:pBdr>
        <w:ind w:left="426"/>
      </w:pPr>
      <w:r>
        <w:t>Diese Daten werden die Grundlage für die weiteren Kapitel sein</w:t>
      </w:r>
    </w:p>
    <w:p w14:paraId="6CAE2C68" w14:textId="77777777" w:rsidR="00201869" w:rsidRDefault="00201869" w:rsidP="00201869">
      <w:pPr>
        <w:pStyle w:val="Textkrper"/>
      </w:pPr>
    </w:p>
    <w:p w14:paraId="0679B9B0" w14:textId="77777777" w:rsidR="00D37AD9" w:rsidRPr="00D37AD9" w:rsidRDefault="00D37AD9" w:rsidP="00201869">
      <w:pPr>
        <w:pStyle w:val="Textkrper"/>
      </w:pPr>
    </w:p>
    <w:p w14:paraId="2BAA15CF" w14:textId="394FA3D2" w:rsidR="001014C2" w:rsidRDefault="001014C2" w:rsidP="00F63DE7">
      <w:pPr>
        <w:pStyle w:val="berschrift3"/>
      </w:pPr>
      <w:r w:rsidRPr="001014C2">
        <w:t xml:space="preserve">Import </w:t>
      </w:r>
      <w:r w:rsidR="008D68A7">
        <w:t xml:space="preserve">aus </w:t>
      </w:r>
      <w:r w:rsidRPr="001014C2">
        <w:t>Excel</w:t>
      </w:r>
    </w:p>
    <w:p w14:paraId="15476CAA" w14:textId="6C6024CB" w:rsidR="001014C2" w:rsidRDefault="001014C2" w:rsidP="001014C2">
      <w:pPr>
        <w:pStyle w:val="Aufzhlung"/>
      </w:pPr>
      <w:r>
        <w:t>readxl package (von Wickham &amp; Bryan)</w:t>
      </w:r>
    </w:p>
    <w:p w14:paraId="3F707E27" w14:textId="2F480B61" w:rsidR="001014C2" w:rsidRDefault="001014C2" w:rsidP="001014C2">
      <w:pPr>
        <w:pStyle w:val="Aufzhlung"/>
      </w:pPr>
      <w:r>
        <w:t>Funktion read_excel</w:t>
      </w:r>
    </w:p>
    <w:p w14:paraId="79E959E8" w14:textId="43D26907" w:rsidR="001014C2" w:rsidRPr="001014C2" w:rsidRDefault="001014C2" w:rsidP="00F63DE7">
      <w:pPr>
        <w:pStyle w:val="R"/>
      </w:pPr>
      <w:r w:rsidRPr="001014C2">
        <w:t>read_excel("</w:t>
      </w:r>
      <w:r w:rsidR="00D37AD9">
        <w:t>dataset</w:t>
      </w:r>
      <w:r w:rsidRPr="001014C2">
        <w:t>.xlsx")</w:t>
      </w:r>
    </w:p>
    <w:p w14:paraId="014F1AE1" w14:textId="33D52018" w:rsidR="001014C2" w:rsidRDefault="00D37AD9" w:rsidP="007F5E58">
      <w:pPr>
        <w:pStyle w:val="Aufzhlung"/>
      </w:pPr>
      <w:r>
        <w:t xml:space="preserve">Schreibt </w:t>
      </w:r>
      <w:r w:rsidR="009163C0">
        <w:t xml:space="preserve">man die Funktion </w:t>
      </w:r>
      <w:r>
        <w:t>in dieser Form,</w:t>
      </w:r>
      <w:r w:rsidR="009163C0">
        <w:t xml:space="preserve"> wird das erste sheet </w:t>
      </w:r>
      <w:r w:rsidR="008D68A7">
        <w:t>eingelesen--</w:t>
      </w:r>
      <w:r w:rsidR="009163C0">
        <w:t>mit dem sheet-Argument kann/muss man hintere sheets auswählen</w:t>
      </w:r>
      <w:r w:rsidR="00B87777">
        <w:t>:</w:t>
      </w:r>
    </w:p>
    <w:p w14:paraId="0DC27035" w14:textId="53908C83" w:rsidR="00B87777" w:rsidRPr="00B87777" w:rsidRDefault="00B87777" w:rsidP="00F63DE7">
      <w:pPr>
        <w:pStyle w:val="R"/>
      </w:pPr>
      <w:r w:rsidRPr="00B87777">
        <w:t>read_excel("test.xlxs", sheet =</w:t>
      </w:r>
      <w:r>
        <w:t xml:space="preserve"> "es level")</w:t>
      </w:r>
    </w:p>
    <w:p w14:paraId="14CB19AC" w14:textId="1BD5F959" w:rsidR="00F83D18" w:rsidRDefault="00B87777" w:rsidP="007F5E58">
      <w:pPr>
        <w:pStyle w:val="Aufzhlung"/>
      </w:pPr>
      <w:r w:rsidRPr="0069632C">
        <w:t xml:space="preserve">Welche sheets es gibt, </w:t>
      </w:r>
      <w:r w:rsidR="00F83D18">
        <w:t>erfährt man über</w:t>
      </w:r>
    </w:p>
    <w:p w14:paraId="65862706" w14:textId="4AA7B903" w:rsidR="00F83D18" w:rsidRPr="00B42F3A" w:rsidRDefault="00F83D18" w:rsidP="00F63DE7">
      <w:pPr>
        <w:pStyle w:val="R"/>
        <w:rPr>
          <w:lang w:val="de-DE"/>
        </w:rPr>
      </w:pPr>
      <w:r w:rsidRPr="00B42F3A">
        <w:rPr>
          <w:lang w:val="de-DE"/>
        </w:rPr>
        <w:t xml:space="preserve">"test.xlsx" </w:t>
      </w:r>
      <w:r w:rsidR="00162218" w:rsidRPr="00B42F3A">
        <w:rPr>
          <w:lang w:val="de-DE"/>
        </w:rPr>
        <w:t>%&gt;%</w:t>
      </w:r>
      <w:r w:rsidR="00D37AD9">
        <w:rPr>
          <w:lang w:val="de-DE"/>
        </w:rPr>
        <w:br/>
      </w:r>
      <w:r w:rsidRPr="00B42F3A">
        <w:rPr>
          <w:lang w:val="de-DE"/>
        </w:rPr>
        <w:t xml:space="preserve">  excel_sheets()</w:t>
      </w:r>
    </w:p>
    <w:p w14:paraId="0BCC4500" w14:textId="43A46D27" w:rsidR="001014C2" w:rsidRDefault="001014C2" w:rsidP="00367914">
      <w:pPr>
        <w:pStyle w:val="Textkrper"/>
      </w:pPr>
    </w:p>
    <w:p w14:paraId="15FC3894" w14:textId="374A84D8" w:rsidR="00F83D18" w:rsidRPr="00F63DE7" w:rsidRDefault="00F83D18" w:rsidP="00F83D18">
      <w:pPr>
        <w:pStyle w:val="Textkrper"/>
        <w:ind w:left="360"/>
        <w:rPr>
          <w:rStyle w:val="RZchn"/>
          <w:lang w:val="de-DE"/>
        </w:rPr>
      </w:pPr>
      <w:r>
        <w:t xml:space="preserve">Voraussetzung ist, dass der Pfad durch setwd() </w:t>
      </w:r>
      <w:r w:rsidR="008D68A7">
        <w:t xml:space="preserve">gesetzt wurde </w:t>
      </w:r>
      <w:r>
        <w:t>oder dadurch</w:t>
      </w:r>
      <w:r w:rsidR="008D68A7">
        <w:t>,</w:t>
      </w:r>
      <w:r>
        <w:t xml:space="preserve"> dass es ein Projekt ist, klar ist. Wenn nicht muss er explizt seint, z.B. </w:t>
      </w:r>
      <w:r w:rsidRPr="00F63DE7">
        <w:rPr>
          <w:rStyle w:val="RZchn"/>
          <w:lang w:val="de-DE"/>
        </w:rPr>
        <w:t>„C://data//test.xlsx")</w:t>
      </w:r>
    </w:p>
    <w:p w14:paraId="65202A57" w14:textId="6D15CBAA" w:rsidR="00F83D18" w:rsidRDefault="00F83D18" w:rsidP="00B9577F">
      <w:pPr>
        <w:pStyle w:val="Textkrper"/>
      </w:pPr>
    </w:p>
    <w:p w14:paraId="2EADC56B" w14:textId="77777777" w:rsidR="00F63DE7" w:rsidRPr="008D68A7" w:rsidRDefault="00F63DE7" w:rsidP="00B9577F">
      <w:pPr>
        <w:pStyle w:val="Textkrper"/>
      </w:pPr>
    </w:p>
    <w:p w14:paraId="5F23AFB1" w14:textId="35A25C20" w:rsidR="0069632C" w:rsidRPr="007D30E0" w:rsidRDefault="00F63DE7" w:rsidP="00F63DE7">
      <w:pPr>
        <w:pStyle w:val="berschrift3"/>
      </w:pPr>
      <w:r>
        <w:t xml:space="preserve">Import aus der </w:t>
      </w:r>
      <w:r w:rsidR="007D30E0" w:rsidRPr="007D30E0">
        <w:t>Zwischenablage</w:t>
      </w:r>
    </w:p>
    <w:p w14:paraId="585755D3" w14:textId="77777777" w:rsidR="007D30E0" w:rsidRPr="00F63DE7" w:rsidRDefault="007D30E0" w:rsidP="00F63DE7">
      <w:pPr>
        <w:pStyle w:val="R"/>
      </w:pPr>
      <w:r w:rsidRPr="00F63DE7">
        <w:t>library("clipr")</w:t>
      </w:r>
    </w:p>
    <w:p w14:paraId="10979BDB" w14:textId="29846089" w:rsidR="007D30E0" w:rsidRPr="00135A53" w:rsidRDefault="007D30E0" w:rsidP="00F63DE7">
      <w:pPr>
        <w:pStyle w:val="R"/>
      </w:pPr>
      <w:r w:rsidRPr="00135A53">
        <w:t>topic_labels &lt;- read_clip_tbl()</w:t>
      </w:r>
    </w:p>
    <w:p w14:paraId="3919212A" w14:textId="77777777" w:rsidR="00F83D18" w:rsidRDefault="00F83D18" w:rsidP="00367914">
      <w:pPr>
        <w:pStyle w:val="Textkrper"/>
        <w:rPr>
          <w:lang w:val="en-GB"/>
        </w:rPr>
      </w:pPr>
    </w:p>
    <w:p w14:paraId="378A7D2D" w14:textId="77777777" w:rsidR="00F63DE7" w:rsidRPr="00135A53" w:rsidRDefault="00F63DE7" w:rsidP="00367914">
      <w:pPr>
        <w:pStyle w:val="Textkrper"/>
        <w:rPr>
          <w:lang w:val="en-GB"/>
        </w:rPr>
      </w:pPr>
    </w:p>
    <w:p w14:paraId="4AD50D93" w14:textId="4BF335A2" w:rsidR="008F1C6D" w:rsidRPr="0069632C" w:rsidRDefault="008F1C6D" w:rsidP="00F63DE7">
      <w:pPr>
        <w:pStyle w:val="berschrift3"/>
        <w:rPr>
          <w:lang w:val="en-GB"/>
        </w:rPr>
      </w:pPr>
      <w:r w:rsidRPr="0069632C">
        <w:rPr>
          <w:lang w:val="en-GB"/>
        </w:rPr>
        <w:t xml:space="preserve">Import </w:t>
      </w:r>
      <w:r w:rsidR="00F63DE7">
        <w:rPr>
          <w:lang w:val="en-GB"/>
        </w:rPr>
        <w:t xml:space="preserve">größerer Datensätze </w:t>
      </w:r>
    </w:p>
    <w:p w14:paraId="11B621D6" w14:textId="56F109BA" w:rsidR="008F1C6D" w:rsidRDefault="008F1C6D" w:rsidP="008F1C6D">
      <w:pPr>
        <w:pStyle w:val="Aufzhlung"/>
      </w:pPr>
      <w:r>
        <w:lastRenderedPageBreak/>
        <w:t xml:space="preserve">Anstatt mit </w:t>
      </w:r>
      <w:r w:rsidRPr="00B42F3A">
        <w:rPr>
          <w:rStyle w:val="RZchn"/>
          <w:lang w:val="de-DE"/>
        </w:rPr>
        <w:t>read_csv2()</w:t>
      </w:r>
      <w:r>
        <w:t xml:space="preserve"> kann man mit dem vroom package Daten einlesen. Das ist v.a. bei großen Datensätzen deutlich schneller</w:t>
      </w:r>
    </w:p>
    <w:p w14:paraId="3DAAFD2C" w14:textId="71AF56C5" w:rsidR="001C1B6E" w:rsidRPr="001014C2" w:rsidRDefault="001C1B6E" w:rsidP="00F63DE7">
      <w:pPr>
        <w:pStyle w:val="R"/>
      </w:pPr>
      <w:r w:rsidRPr="001014C2">
        <w:t>library(vroom)</w:t>
      </w:r>
    </w:p>
    <w:p w14:paraId="786DD0CE" w14:textId="0879BFB0" w:rsidR="008F1C6D" w:rsidRPr="008F1C6D" w:rsidRDefault="008F1C6D" w:rsidP="00F63DE7">
      <w:pPr>
        <w:pStyle w:val="R"/>
      </w:pPr>
      <w:r w:rsidRPr="008F1C6D">
        <w:t>data = vroom("</w:t>
      </w:r>
      <w:r>
        <w:t>d</w:t>
      </w:r>
      <w:r w:rsidRPr="008F1C6D">
        <w:t>ata.csv")</w:t>
      </w:r>
      <w:r>
        <w:t xml:space="preserve"> </w:t>
      </w:r>
    </w:p>
    <w:p w14:paraId="28F68578" w14:textId="017E4A8E" w:rsidR="001C1B6E" w:rsidRDefault="001C1B6E" w:rsidP="001C1B6E">
      <w:pPr>
        <w:pStyle w:val="Aufzhlung"/>
      </w:pPr>
      <w:r>
        <w:t>Man kann mit dem col</w:t>
      </w:r>
      <w:r w:rsidR="00020EAC">
        <w:t>_</w:t>
      </w:r>
      <w:r>
        <w:t>select-Argument (siehe unterer link) Spalten auswählen. Das ist bei großen Datensätzen schneller, als erst alles einzulesen und dann in select() zu pipen</w:t>
      </w:r>
      <w:r w:rsidR="008F627B">
        <w:t>. Bei mehreren Variablen diese mit c() bündeln</w:t>
      </w:r>
    </w:p>
    <w:p w14:paraId="1DA7C0B1" w14:textId="605AE20B" w:rsidR="008F627B" w:rsidRDefault="001C1B6E" w:rsidP="001C1B6E">
      <w:pPr>
        <w:pStyle w:val="Aufzhlung"/>
      </w:pPr>
      <w:r w:rsidRPr="001C1B6E">
        <w:t xml:space="preserve">Mehr info: </w:t>
      </w:r>
      <w:hyperlink r:id="rId8" w:history="1">
        <w:r w:rsidRPr="00DC4D2B">
          <w:rPr>
            <w:rStyle w:val="Hyperlink"/>
          </w:rPr>
          <w:t>https://www.tidyverse.org/blog/2019/05/vroom-1-0-0/</w:t>
        </w:r>
      </w:hyperlink>
    </w:p>
    <w:p w14:paraId="3B8B0CA2" w14:textId="15B9357F" w:rsidR="008F1C6D" w:rsidRDefault="008F627B" w:rsidP="001C1B6E">
      <w:pPr>
        <w:pStyle w:val="Aufzhlung"/>
      </w:pPr>
      <w:r>
        <w:t xml:space="preserve">Mit dem </w:t>
      </w:r>
      <w:r w:rsidRPr="008F627B">
        <w:rPr>
          <w:b/>
        </w:rPr>
        <w:t>n_max-</w:t>
      </w:r>
      <w:r>
        <w:t>Argument kann man sowohl mit readr als auch vroom die Anzahl von Zeilen/Fällen bestimmen, die eingelesen werden sollen. Auch das macht bei großen files Sinn, wenn man nur mal probieren will</w:t>
      </w:r>
      <w:r w:rsidR="001C1B6E">
        <w:t xml:space="preserve"> </w:t>
      </w:r>
    </w:p>
    <w:p w14:paraId="081B5593" w14:textId="6122C054" w:rsidR="00350629" w:rsidRDefault="00350629" w:rsidP="00350629">
      <w:pPr>
        <w:pStyle w:val="Aufzhlung"/>
        <w:rPr>
          <w:b/>
        </w:rPr>
      </w:pPr>
      <w:r>
        <w:rPr>
          <w:b/>
        </w:rPr>
        <w:t xml:space="preserve">Real </w:t>
      </w:r>
      <w:r w:rsidRPr="007C2C16">
        <w:rPr>
          <w:b/>
        </w:rPr>
        <w:t>Big Data</w:t>
      </w:r>
    </w:p>
    <w:p w14:paraId="1BAE9E0E" w14:textId="31637949" w:rsidR="00350629" w:rsidRDefault="00350629" w:rsidP="00350629">
      <w:pPr>
        <w:pStyle w:val="Textkrper"/>
        <w:ind w:left="360"/>
      </w:pPr>
      <w:r>
        <w:t>Wenn Daten seeehr groß sind, macht es Sinn, nur bestimmte Variablen einzulesen. Welche Variablen es gibt, bekommt man hier mit heraus:</w:t>
      </w:r>
    </w:p>
    <w:p w14:paraId="7FFF1497" w14:textId="701F61EE" w:rsidR="00350629" w:rsidRPr="00B42F3A" w:rsidRDefault="00350629" w:rsidP="00350629">
      <w:pPr>
        <w:pStyle w:val="R"/>
        <w:ind w:left="360"/>
        <w:rPr>
          <w:lang w:val="de-DE"/>
        </w:rPr>
      </w:pPr>
      <w:r w:rsidRPr="00B42F3A">
        <w:rPr>
          <w:lang w:val="de-DE"/>
        </w:rPr>
        <w:t xml:space="preserve">read.table("C:\\...\data.csv",             </w:t>
      </w:r>
      <w:r w:rsidRPr="00B42F3A">
        <w:rPr>
          <w:lang w:val="de-DE"/>
        </w:rPr>
        <w:br/>
        <w:t xml:space="preserve">             head = TRUE, </w:t>
      </w:r>
      <w:r w:rsidRPr="00B42F3A">
        <w:rPr>
          <w:lang w:val="de-DE"/>
        </w:rPr>
        <w:br/>
        <w:t xml:space="preserve">             nrows = 5,</w:t>
      </w:r>
      <w:r w:rsidRPr="00B42F3A">
        <w:rPr>
          <w:lang w:val="de-DE"/>
        </w:rPr>
        <w:br/>
        <w:t xml:space="preserve"> </w:t>
      </w:r>
      <w:r w:rsidRPr="00B42F3A">
        <w:rPr>
          <w:lang w:val="de-DE"/>
        </w:rPr>
        <w:tab/>
      </w:r>
      <w:r w:rsidRPr="00B42F3A">
        <w:rPr>
          <w:lang w:val="de-DE"/>
        </w:rPr>
        <w:tab/>
        <w:t xml:space="preserve">    sep = ",")[- 1, ] %&gt;%   </w:t>
      </w:r>
      <w:r w:rsidRPr="00B42F3A">
        <w:rPr>
          <w:lang w:val="de-DE"/>
        </w:rPr>
        <w:br/>
        <w:t xml:space="preserve">             as_tibble()</w:t>
      </w:r>
    </w:p>
    <w:p w14:paraId="77C5D5B2" w14:textId="77777777" w:rsidR="00350629" w:rsidRPr="00B42F3A" w:rsidRDefault="00350629" w:rsidP="00350629">
      <w:pPr>
        <w:pStyle w:val="Textkrper"/>
      </w:pPr>
    </w:p>
    <w:p w14:paraId="7BA3FCC8" w14:textId="77777777" w:rsidR="00350629" w:rsidRPr="007C2C16" w:rsidRDefault="00350629" w:rsidP="00350629">
      <w:pPr>
        <w:pStyle w:val="Textkrper"/>
        <w:ind w:left="360"/>
      </w:pPr>
      <w:r>
        <w:t xml:space="preserve">Das liest die header und die ersten 5 Fälle ein. </w:t>
      </w:r>
      <w:r w:rsidRPr="007C2C16">
        <w:t>Dann die Variable auswählen u</w:t>
      </w:r>
      <w:r>
        <w:t>nd mit dem folgenden Code einlesen (Hinweis: read_csv2("…") %&gt;% select() geht nicht, weil der select-Befehl erst nachgeschaltet ist).</w:t>
      </w:r>
    </w:p>
    <w:p w14:paraId="5D256CE1" w14:textId="77777777" w:rsidR="00350629" w:rsidRPr="007C2C16" w:rsidRDefault="00350629" w:rsidP="00350629">
      <w:pPr>
        <w:pStyle w:val="Textkrper"/>
      </w:pPr>
    </w:p>
    <w:p w14:paraId="7FCEE70D" w14:textId="77777777" w:rsidR="00350629" w:rsidRPr="007C2C16" w:rsidRDefault="00350629" w:rsidP="00350629">
      <w:pPr>
        <w:pStyle w:val="R"/>
      </w:pPr>
      <w:r w:rsidRPr="007C2C16">
        <w:t>library(data.table)</w:t>
      </w:r>
    </w:p>
    <w:p w14:paraId="3F82CC78" w14:textId="77777777" w:rsidR="00350629" w:rsidRPr="007C2C16" w:rsidRDefault="00350629" w:rsidP="00350629">
      <w:pPr>
        <w:pStyle w:val="R"/>
      </w:pPr>
      <w:r w:rsidRPr="007C2C16">
        <w:t>selected_predictors &lt;- c("pid","pnr", "syear", "pab0004")</w:t>
      </w:r>
    </w:p>
    <w:p w14:paraId="338B8DC4" w14:textId="44CF3345" w:rsidR="00350629" w:rsidRPr="007C2C16" w:rsidRDefault="00350629" w:rsidP="00350629">
      <w:pPr>
        <w:pStyle w:val="R"/>
      </w:pPr>
      <w:r w:rsidRPr="007C2C16">
        <w:t xml:space="preserve">data &lt;- fread("pl.csv", select = selected_predictors) %&gt;% </w:t>
      </w:r>
      <w:r>
        <w:br/>
      </w:r>
      <w:r w:rsidRPr="007C2C16">
        <w:t xml:space="preserve">  as_tibble()</w:t>
      </w:r>
    </w:p>
    <w:p w14:paraId="45C76B58" w14:textId="77777777" w:rsidR="001C1B6E" w:rsidRPr="00350629" w:rsidRDefault="001C1B6E" w:rsidP="001C1B6E">
      <w:pPr>
        <w:pStyle w:val="Aufzhlung"/>
        <w:numPr>
          <w:ilvl w:val="0"/>
          <w:numId w:val="0"/>
        </w:numPr>
        <w:ind w:left="360" w:hanging="360"/>
        <w:rPr>
          <w:lang w:val="en-GB"/>
        </w:rPr>
      </w:pPr>
    </w:p>
    <w:p w14:paraId="7D4E429D" w14:textId="77777777" w:rsidR="00350629" w:rsidRPr="00350629" w:rsidRDefault="00350629" w:rsidP="001C1B6E">
      <w:pPr>
        <w:pStyle w:val="Aufzhlung"/>
        <w:numPr>
          <w:ilvl w:val="0"/>
          <w:numId w:val="0"/>
        </w:numPr>
        <w:ind w:left="360" w:hanging="360"/>
        <w:rPr>
          <w:lang w:val="en-GB"/>
        </w:rPr>
      </w:pPr>
    </w:p>
    <w:p w14:paraId="1F711AA6" w14:textId="4D21BAF4" w:rsidR="0014343A" w:rsidRDefault="0014343A" w:rsidP="0014343A">
      <w:pPr>
        <w:pStyle w:val="berschrift3"/>
      </w:pPr>
      <w:r>
        <w:t>Import von googlesheets Daten</w:t>
      </w:r>
    </w:p>
    <w:p w14:paraId="51180E06" w14:textId="3921DCA6" w:rsidR="0014343A" w:rsidRDefault="0014343A" w:rsidP="0014343A">
      <w:pPr>
        <w:pStyle w:val="Aufzhlung"/>
      </w:pPr>
      <w:r>
        <w:t xml:space="preserve">Das geht mit dem </w:t>
      </w:r>
      <w:r w:rsidRPr="00B42F3A">
        <w:rPr>
          <w:rStyle w:val="RZchn"/>
          <w:lang w:val="de-DE"/>
        </w:rPr>
        <w:t>googlesheets4</w:t>
      </w:r>
      <w:r>
        <w:t xml:space="preserve"> package. </w:t>
      </w:r>
    </w:p>
    <w:p w14:paraId="7849C0F6" w14:textId="77777777" w:rsidR="0014343A" w:rsidRDefault="0014343A" w:rsidP="00F4159F">
      <w:pPr>
        <w:pStyle w:val="Aufzhlung"/>
      </w:pPr>
      <w:r>
        <w:t xml:space="preserve">API-Zugriff. Beim ersten mal muss eine Verbindung zum sheet über den eigenen google-account hergestellt sein (und man muss natürlich für das sheet from Urheber freigeschaltet sein). </w:t>
      </w:r>
    </w:p>
    <w:p w14:paraId="176DAC5B" w14:textId="77777777" w:rsidR="0014343A" w:rsidRDefault="0014343A" w:rsidP="0014343A">
      <w:pPr>
        <w:pStyle w:val="R"/>
      </w:pPr>
      <w:r>
        <w:t>gs4_auth()</w:t>
      </w:r>
    </w:p>
    <w:p w14:paraId="407CA7D6" w14:textId="6DA9D81E" w:rsidR="0014343A" w:rsidRDefault="0014343A" w:rsidP="0014343A">
      <w:pPr>
        <w:pStyle w:val="Aufzhlung"/>
      </w:pPr>
      <w:r>
        <w:t xml:space="preserve">Dieser command prompted die API. Hier muss man den google-account auswählen und tidyverse Zugriff gestatten </w:t>
      </w:r>
    </w:p>
    <w:p w14:paraId="48AD4451" w14:textId="3BC60485" w:rsidR="0014343A" w:rsidRDefault="0014343A" w:rsidP="0014343A">
      <w:pPr>
        <w:pStyle w:val="Aufzhlung"/>
      </w:pPr>
      <w:r w:rsidRPr="0014343A">
        <w:rPr>
          <w:b/>
        </w:rPr>
        <w:t>Zugriff auf sheets:</w:t>
      </w:r>
      <w:r>
        <w:t xml:space="preserve"> Grundfunktion ist</w:t>
      </w:r>
    </w:p>
    <w:p w14:paraId="3A22C4D2" w14:textId="77777777" w:rsidR="0014343A" w:rsidRDefault="0014343A" w:rsidP="0014343A">
      <w:pPr>
        <w:pStyle w:val="R"/>
      </w:pPr>
      <w:r>
        <w:t>data &lt;- read_sheet(URL)</w:t>
      </w:r>
    </w:p>
    <w:p w14:paraId="460EDFAC" w14:textId="77777777" w:rsidR="0014343A" w:rsidRDefault="0014343A" w:rsidP="0014343A">
      <w:pPr>
        <w:pStyle w:val="Aufzhlung"/>
      </w:pPr>
      <w:r w:rsidRPr="0014343A">
        <w:rPr>
          <w:b/>
        </w:rPr>
        <w:t>Auswahl bestimmter sheets:</w:t>
      </w:r>
      <w:r>
        <w:t xml:space="preserve"> Die o.g. Funktion liest automatisch das erste Sheet ein. Wenn man ein anderes will, kann man das mit dem sheets-Argument wählen</w:t>
      </w:r>
    </w:p>
    <w:p w14:paraId="62E58D9E" w14:textId="60EF2A7F" w:rsidR="0014343A" w:rsidRPr="0014343A" w:rsidRDefault="0014343A" w:rsidP="0014343A">
      <w:pPr>
        <w:pStyle w:val="R"/>
      </w:pPr>
      <w:r w:rsidRPr="00135A53">
        <w:t>df &lt;- read_sheet("....", sheet = "ES level")</w:t>
      </w:r>
    </w:p>
    <w:p w14:paraId="1B76E4BB" w14:textId="523E21F4" w:rsidR="0014343A" w:rsidRPr="0014343A" w:rsidRDefault="0014343A" w:rsidP="0014343A">
      <w:pPr>
        <w:pStyle w:val="Aufzhlung"/>
        <w:rPr>
          <w:b/>
        </w:rPr>
      </w:pPr>
      <w:r w:rsidRPr="0014343A">
        <w:rPr>
          <w:b/>
        </w:rPr>
        <w:t>Unklare Variablenformate</w:t>
      </w:r>
      <w:r>
        <w:rPr>
          <w:b/>
        </w:rPr>
        <w:t>:</w:t>
      </w:r>
    </w:p>
    <w:p w14:paraId="3B3196DA" w14:textId="7FBC26F8" w:rsidR="0014343A" w:rsidRDefault="0014343A" w:rsidP="0014343A">
      <w:pPr>
        <w:pStyle w:val="Aufzhlung2"/>
      </w:pPr>
      <w:r>
        <w:t>Eine Schwierigkeit kann bestehen, dass Rstudio die Modi nicht durgängig versteht und dann eine odere mehrere Variablen als Liste mit gemischen Modi erstellt. Dies kann man mit „col_types“ umgehen. Nachteil</w:t>
      </w:r>
      <w:r w:rsidR="0089158E">
        <w:t xml:space="preserve"> ist </w:t>
      </w:r>
      <w:r>
        <w:t>, mann muss das für alle durchdeklinieren</w:t>
      </w:r>
    </w:p>
    <w:p w14:paraId="3A22378A" w14:textId="2F948691" w:rsidR="0014343A" w:rsidRPr="00271D21" w:rsidRDefault="0014343A" w:rsidP="0014343A">
      <w:pPr>
        <w:pStyle w:val="R"/>
      </w:pPr>
      <w:r w:rsidRPr="00271D21">
        <w:lastRenderedPageBreak/>
        <w:t xml:space="preserve">df &lt;- read_sheet("....", </w:t>
      </w:r>
      <w:r w:rsidR="00A210F5">
        <w:br/>
      </w:r>
      <w:r w:rsidRPr="00271D21">
        <w:t xml:space="preserve">                col_types = 'ccccdccccddddcddddddccccccc')</w:t>
      </w:r>
    </w:p>
    <w:p w14:paraId="73473A5F" w14:textId="075A18E4" w:rsidR="0014343A" w:rsidRDefault="0014343A" w:rsidP="0014343A">
      <w:pPr>
        <w:pStyle w:val="Aufzhlung2"/>
      </w:pPr>
      <w:r>
        <w:t>Wie man sieht kommt nach col_tyes die Liste aller Variablentypen (hier waren das 27 Variablen = 27 explizite Typen!). Wie man sieht, ist das sehr umständlich, wenn der Datensatz viele Variablen hat</w:t>
      </w:r>
    </w:p>
    <w:p w14:paraId="2F7A0B99" w14:textId="77777777" w:rsidR="00565454" w:rsidRDefault="00565454" w:rsidP="00565454">
      <w:pPr>
        <w:pStyle w:val="Aufzhlung2"/>
      </w:pPr>
      <w:r>
        <w:t>Möglichkeiten für col_types=</w:t>
      </w:r>
    </w:p>
    <w:p w14:paraId="607AE0C8" w14:textId="77777777" w:rsidR="0014343A" w:rsidRDefault="0014343A" w:rsidP="00A210F5">
      <w:pPr>
        <w:pStyle w:val="Aufzhlung2"/>
        <w:numPr>
          <w:ilvl w:val="2"/>
          <w:numId w:val="11"/>
        </w:numPr>
        <w:spacing w:before="0"/>
        <w:ind w:left="1797" w:hanging="357"/>
      </w:pPr>
      <w:r>
        <w:t>c = character</w:t>
      </w:r>
    </w:p>
    <w:p w14:paraId="650E5350" w14:textId="77777777" w:rsidR="0014343A" w:rsidRDefault="0014343A" w:rsidP="00A210F5">
      <w:pPr>
        <w:pStyle w:val="Aufzhlung2"/>
        <w:numPr>
          <w:ilvl w:val="2"/>
          <w:numId w:val="11"/>
        </w:numPr>
        <w:spacing w:before="0"/>
        <w:ind w:left="1797" w:hanging="357"/>
      </w:pPr>
      <w:r>
        <w:t>d = double</w:t>
      </w:r>
    </w:p>
    <w:p w14:paraId="719F0B29" w14:textId="692792E5" w:rsidR="0014343A" w:rsidRDefault="0014343A" w:rsidP="00A210F5">
      <w:pPr>
        <w:pStyle w:val="Aufzhlung2"/>
        <w:numPr>
          <w:ilvl w:val="2"/>
          <w:numId w:val="11"/>
        </w:numPr>
        <w:spacing w:before="0"/>
        <w:ind w:left="1797" w:hanging="357"/>
      </w:pPr>
      <w:r>
        <w:t>i = integer</w:t>
      </w:r>
    </w:p>
    <w:p w14:paraId="7D7C21B2" w14:textId="77777777" w:rsidR="0014343A" w:rsidRPr="00135A53" w:rsidRDefault="0014343A" w:rsidP="00A210F5">
      <w:pPr>
        <w:pStyle w:val="Aufzhlung2"/>
        <w:numPr>
          <w:ilvl w:val="2"/>
          <w:numId w:val="11"/>
        </w:numPr>
        <w:spacing w:before="0"/>
        <w:ind w:left="1797" w:hanging="357"/>
        <w:rPr>
          <w:lang w:val="en-GB"/>
        </w:rPr>
      </w:pPr>
      <w:r w:rsidRPr="00135A53">
        <w:rPr>
          <w:lang w:val="en-GB"/>
        </w:rPr>
        <w:t>? = educated guess (was default ist)</w:t>
      </w:r>
    </w:p>
    <w:p w14:paraId="3727BB5D" w14:textId="77777777" w:rsidR="0014343A" w:rsidRPr="00F63DE7" w:rsidRDefault="0014343A" w:rsidP="0014343A">
      <w:pPr>
        <w:pStyle w:val="Textkrper"/>
        <w:rPr>
          <w:lang w:val="en-GB"/>
        </w:rPr>
      </w:pPr>
    </w:p>
    <w:p w14:paraId="70A906A7" w14:textId="77777777" w:rsidR="0014343A" w:rsidRPr="00B42F3A" w:rsidRDefault="0014343A" w:rsidP="001C1B6E">
      <w:pPr>
        <w:pStyle w:val="Aufzhlung"/>
        <w:numPr>
          <w:ilvl w:val="0"/>
          <w:numId w:val="0"/>
        </w:numPr>
        <w:ind w:left="360" w:hanging="360"/>
        <w:rPr>
          <w:lang w:val="en-GB"/>
        </w:rPr>
      </w:pPr>
    </w:p>
    <w:p w14:paraId="052DB60F" w14:textId="41AD7744" w:rsidR="008F1C6D" w:rsidRDefault="00F63DE7" w:rsidP="00F63DE7">
      <w:pPr>
        <w:pStyle w:val="berschrift3"/>
      </w:pPr>
      <w:r>
        <w:t>Umwandlung von Dataframes</w:t>
      </w:r>
      <w:r w:rsidR="005E6693">
        <w:t xml:space="preserve"> in Tibbles</w:t>
      </w:r>
    </w:p>
    <w:p w14:paraId="35D06FC1" w14:textId="4D244C34" w:rsidR="00F63DE7" w:rsidRDefault="00F63DE7" w:rsidP="00F63DE7">
      <w:pPr>
        <w:pStyle w:val="Aufzhlung"/>
      </w:pPr>
      <w:r>
        <w:t>Manchmal liegen die Daten als dataframes vor; sie lassen sich aber einfach in ein tibble umwandeln. Hier mal am Beispiel des mtcars-Datensatzes, der beim Starten von R automatisch mitgeladen wird.</w:t>
      </w:r>
    </w:p>
    <w:p w14:paraId="03F67463" w14:textId="5C8E63B8" w:rsidR="00F63DE7" w:rsidRPr="00F63DE7" w:rsidRDefault="00F63DE7" w:rsidP="00F63DE7">
      <w:pPr>
        <w:pStyle w:val="R"/>
        <w:rPr>
          <w:lang w:val="de-DE"/>
        </w:rPr>
      </w:pPr>
      <w:r w:rsidRPr="00F63DE7">
        <w:rPr>
          <w:lang w:val="de-DE"/>
        </w:rPr>
        <w:t>m</w:t>
      </w:r>
      <w:r>
        <w:rPr>
          <w:lang w:val="de-DE"/>
        </w:rPr>
        <w:t>tcars &lt;- as_tibble(mtcars)</w:t>
      </w:r>
    </w:p>
    <w:p w14:paraId="606791BC" w14:textId="57E097F2" w:rsidR="00F63DE7" w:rsidRDefault="00F63DE7" w:rsidP="00F63DE7">
      <w:pPr>
        <w:pStyle w:val="Aufzhlung"/>
      </w:pPr>
      <w:r>
        <w:t xml:space="preserve">Achtung: </w:t>
      </w:r>
      <w:r w:rsidR="00A210F5">
        <w:t xml:space="preserve">Manchmal haben datafraames sogenannte </w:t>
      </w:r>
      <w:r w:rsidR="008F1C6D" w:rsidRPr="00A210F5">
        <w:rPr>
          <w:b/>
        </w:rPr>
        <w:t>Rownames</w:t>
      </w:r>
      <w:r w:rsidR="00A210F5">
        <w:t xml:space="preserve">. Dies </w:t>
      </w:r>
      <w:r>
        <w:t>sind labels oder Namen für Zeilen. In mtcars sind das Autotypen. Wenn man mit dem o.g. Befehl den dataframe umwandelt, gehen die verloren. Hier mal mtcars asl dataframe:</w:t>
      </w:r>
    </w:p>
    <w:p w14:paraId="1242207E" w14:textId="77777777" w:rsidR="00F63DE7" w:rsidRPr="00F63DE7" w:rsidRDefault="00F63DE7" w:rsidP="00362BD5">
      <w:pPr>
        <w:pStyle w:val="ROutput"/>
      </w:pPr>
      <w:r w:rsidRPr="00F63DE7">
        <w:t xml:space="preserve">                     mpg cyl  disp  hp drat    wt  qsec vs am gear carb</w:t>
      </w:r>
    </w:p>
    <w:p w14:paraId="0DE5394C" w14:textId="77777777" w:rsidR="00F63DE7" w:rsidRPr="00B42F3A" w:rsidRDefault="00F63DE7" w:rsidP="00362BD5">
      <w:pPr>
        <w:pStyle w:val="ROutput"/>
      </w:pPr>
      <w:r w:rsidRPr="00B42F3A">
        <w:t>Mazda RX4           21.0   6 160.0 110 3.90 2.620 16.46  0  1    4    4</w:t>
      </w:r>
    </w:p>
    <w:p w14:paraId="2DD3E2F1" w14:textId="77777777" w:rsidR="00F63DE7" w:rsidRPr="00B42F3A" w:rsidRDefault="00F63DE7" w:rsidP="00362BD5">
      <w:pPr>
        <w:pStyle w:val="ROutput"/>
      </w:pPr>
      <w:r w:rsidRPr="00B42F3A">
        <w:t>Mazda RX4 Wag       21.0   6 160.0 110 3.90 2.875 17.02  0  1    4    4</w:t>
      </w:r>
    </w:p>
    <w:p w14:paraId="34B5F238" w14:textId="77777777" w:rsidR="00F63DE7" w:rsidRPr="00B42F3A" w:rsidRDefault="00F63DE7" w:rsidP="00362BD5">
      <w:pPr>
        <w:pStyle w:val="ROutput"/>
      </w:pPr>
      <w:r w:rsidRPr="00B42F3A">
        <w:t>Datsun 710          22.8   4 108.0  93 3.85 2.320 18.61  1  1    4    1</w:t>
      </w:r>
    </w:p>
    <w:p w14:paraId="431A30CD" w14:textId="77777777" w:rsidR="00F63DE7" w:rsidRPr="00B42F3A" w:rsidRDefault="00F63DE7" w:rsidP="00362BD5">
      <w:pPr>
        <w:pStyle w:val="ROutput"/>
      </w:pPr>
      <w:r w:rsidRPr="00B42F3A">
        <w:t>Hornet 4 Drive      21.4   6 258.0 110 3.08 3.215 19.44  1  0    3    1</w:t>
      </w:r>
    </w:p>
    <w:p w14:paraId="5ECEF5DF" w14:textId="77777777" w:rsidR="00F63DE7" w:rsidRPr="00B42F3A" w:rsidRDefault="00F63DE7" w:rsidP="00362BD5">
      <w:pPr>
        <w:pStyle w:val="ROutput"/>
      </w:pPr>
      <w:r w:rsidRPr="00B42F3A">
        <w:t>Hornet Sportabout   18.7   8 360.0 175 3.15 3.440 17.02  0  0    3    2</w:t>
      </w:r>
    </w:p>
    <w:p w14:paraId="44BB5E34" w14:textId="77777777" w:rsidR="00F63DE7" w:rsidRPr="007F33F9" w:rsidRDefault="00F63DE7" w:rsidP="00362BD5">
      <w:pPr>
        <w:pStyle w:val="ROutput"/>
        <w:rPr>
          <w:lang w:val="de-DE"/>
        </w:rPr>
      </w:pPr>
      <w:r w:rsidRPr="007F33F9">
        <w:rPr>
          <w:lang w:val="de-DE"/>
        </w:rPr>
        <w:t>Valiant             18.1   6 225.0 105 2.76 3.460 20.22  1  0    3    1</w:t>
      </w:r>
    </w:p>
    <w:p w14:paraId="6319C3D6" w14:textId="77777777" w:rsidR="00F63DE7" w:rsidRPr="007F33F9" w:rsidRDefault="00F63DE7" w:rsidP="00362BD5">
      <w:pPr>
        <w:pStyle w:val="ROutput"/>
        <w:rPr>
          <w:lang w:val="de-DE"/>
        </w:rPr>
      </w:pPr>
      <w:r w:rsidRPr="007F33F9">
        <w:rPr>
          <w:lang w:val="de-DE"/>
        </w:rPr>
        <w:t>Duster 360          14.3   8 360.0 245 3.21 3.570 15.84  0  0    3    4</w:t>
      </w:r>
    </w:p>
    <w:p w14:paraId="66B3D1F4" w14:textId="76145EAF" w:rsidR="00F63DE7" w:rsidRPr="00F63DE7" w:rsidRDefault="00F63DE7" w:rsidP="00F63DE7">
      <w:pPr>
        <w:pStyle w:val="Aufzhlung"/>
        <w:numPr>
          <w:ilvl w:val="0"/>
          <w:numId w:val="0"/>
        </w:numPr>
        <w:ind w:left="360"/>
        <w:rPr>
          <w:rFonts w:ascii="Arial" w:hAnsi="Arial" w:cs="Arial"/>
          <w:lang w:eastAsia="ja-JP"/>
        </w:rPr>
      </w:pPr>
      <w:r>
        <w:t xml:space="preserve">(Man sieht in der ersten Spalte den Autotyp—der ist aber keine Variable sondern der rowname </w:t>
      </w:r>
      <w:r w:rsidRPr="00F63DE7">
        <w:rPr>
          <w:rStyle w:val="TextkrperZchn"/>
        </w:rPr>
        <w:t>(</w:t>
      </w:r>
      <w:r w:rsidRPr="00F63DE7">
        <w:rPr>
          <w:rStyle w:val="TextkrperZchn"/>
          <w:rFonts w:hint="eastAsia"/>
        </w:rPr>
        <w:t>→</w:t>
      </w:r>
      <w:r w:rsidRPr="00F63DE7">
        <w:rPr>
          <w:rStyle w:val="TextkrperZchn"/>
        </w:rPr>
        <w:t xml:space="preserve"> kein </w:t>
      </w:r>
      <w:r>
        <w:rPr>
          <w:rStyle w:val="TextkrperZchn"/>
        </w:rPr>
        <w:t>Spaltenkopf)</w:t>
      </w:r>
    </w:p>
    <w:p w14:paraId="52AD9A44" w14:textId="4E4DEE01" w:rsidR="00535881" w:rsidRPr="008F1C6D" w:rsidRDefault="00F63DE7" w:rsidP="00F63DE7">
      <w:pPr>
        <w:pStyle w:val="Aufzhlung"/>
      </w:pPr>
      <w:r>
        <w:t>Mit dem „rownames“-Argument werden sie als eine explizite Varia</w:t>
      </w:r>
      <w:r w:rsidR="0014343A">
        <w:t>blen umgewandelt</w:t>
      </w:r>
    </w:p>
    <w:p w14:paraId="3310ABB3" w14:textId="175BC006" w:rsidR="00367914" w:rsidRPr="00F63DE7" w:rsidRDefault="00F63DE7" w:rsidP="00F63DE7">
      <w:pPr>
        <w:pStyle w:val="R"/>
      </w:pPr>
      <w:r>
        <w:t xml:space="preserve">mtcars &lt;- </w:t>
      </w:r>
      <w:r w:rsidR="00535881" w:rsidRPr="00F63DE7">
        <w:t>as_tibble(</w:t>
      </w:r>
      <w:r>
        <w:t xml:space="preserve">mtcars, </w:t>
      </w:r>
      <w:r w:rsidR="00535881" w:rsidRPr="00F63DE7">
        <w:t>rownames="</w:t>
      </w:r>
      <w:r>
        <w:t>car_type</w:t>
      </w:r>
      <w:r w:rsidR="00535881" w:rsidRPr="00F63DE7">
        <w:t xml:space="preserve">") </w:t>
      </w:r>
    </w:p>
    <w:p w14:paraId="32806067" w14:textId="51E22413" w:rsidR="00535881" w:rsidRPr="00B42F3A" w:rsidRDefault="00535881" w:rsidP="00367914">
      <w:pPr>
        <w:pStyle w:val="Textkrper"/>
        <w:rPr>
          <w:lang w:val="en-GB"/>
        </w:rPr>
      </w:pPr>
    </w:p>
    <w:p w14:paraId="0270B8C4" w14:textId="77777777" w:rsidR="0014343A" w:rsidRPr="00A210F5" w:rsidRDefault="0014343A" w:rsidP="00A210F5">
      <w:pPr>
        <w:pStyle w:val="ROutput"/>
        <w:ind w:right="-383"/>
        <w:rPr>
          <w:sz w:val="18"/>
          <w:szCs w:val="18"/>
        </w:rPr>
      </w:pPr>
      <w:r w:rsidRPr="00A210F5">
        <w:rPr>
          <w:sz w:val="18"/>
          <w:szCs w:val="18"/>
        </w:rPr>
        <w:t># A tibble: 32 × 12</w:t>
      </w:r>
    </w:p>
    <w:p w14:paraId="396CE609" w14:textId="77777777" w:rsidR="0014343A" w:rsidRPr="00A210F5" w:rsidRDefault="0014343A" w:rsidP="00A210F5">
      <w:pPr>
        <w:pStyle w:val="ROutput"/>
        <w:ind w:right="-383"/>
        <w:rPr>
          <w:sz w:val="18"/>
          <w:szCs w:val="18"/>
        </w:rPr>
      </w:pPr>
      <w:r w:rsidRPr="00A210F5">
        <w:rPr>
          <w:sz w:val="18"/>
          <w:szCs w:val="18"/>
        </w:rPr>
        <w:t xml:space="preserve">   car_type            mpg   cyl  disp    hp  drat    wt  qsec    vs    am  gear  carb</w:t>
      </w:r>
    </w:p>
    <w:p w14:paraId="21C1AEE8" w14:textId="77777777" w:rsidR="0014343A" w:rsidRPr="00A210F5" w:rsidRDefault="0014343A" w:rsidP="00A210F5">
      <w:pPr>
        <w:pStyle w:val="ROutput"/>
        <w:ind w:right="-383"/>
        <w:rPr>
          <w:sz w:val="18"/>
          <w:szCs w:val="18"/>
        </w:rPr>
      </w:pPr>
      <w:r w:rsidRPr="00A210F5">
        <w:rPr>
          <w:sz w:val="18"/>
          <w:szCs w:val="18"/>
        </w:rPr>
        <w:t xml:space="preserve">   &lt;chr&gt;             &lt;dbl&gt; &lt;dbl&gt; &lt;dbl&gt; &lt;dbl&gt; &lt;dbl&gt; &lt;dbl&gt; &lt;dbl&gt; &lt;dbl&gt; &lt;dbl&gt; &lt;dbl&gt; &lt;dbl&gt;</w:t>
      </w:r>
    </w:p>
    <w:p w14:paraId="1E5FB746" w14:textId="77777777" w:rsidR="0014343A" w:rsidRPr="00A210F5" w:rsidRDefault="0014343A" w:rsidP="00A210F5">
      <w:pPr>
        <w:pStyle w:val="ROutput"/>
        <w:ind w:right="-383"/>
        <w:rPr>
          <w:sz w:val="18"/>
          <w:szCs w:val="18"/>
        </w:rPr>
      </w:pPr>
      <w:r w:rsidRPr="00A210F5">
        <w:rPr>
          <w:sz w:val="18"/>
          <w:szCs w:val="18"/>
        </w:rPr>
        <w:t xml:space="preserve"> 1 Mazda RX4          21       6  160    110  3.9   2.62  16.5     0     1     4     4</w:t>
      </w:r>
    </w:p>
    <w:p w14:paraId="5906CCB9" w14:textId="77777777" w:rsidR="0014343A" w:rsidRPr="00A210F5" w:rsidRDefault="0014343A" w:rsidP="00A210F5">
      <w:pPr>
        <w:pStyle w:val="ROutput"/>
        <w:ind w:right="-383"/>
        <w:rPr>
          <w:sz w:val="18"/>
          <w:szCs w:val="18"/>
        </w:rPr>
      </w:pPr>
      <w:r w:rsidRPr="00A210F5">
        <w:rPr>
          <w:sz w:val="18"/>
          <w:szCs w:val="18"/>
        </w:rPr>
        <w:t xml:space="preserve"> 2 Mazda RX4 Wag      21       6  160    110  3.9   2.88  17.0     0     1     4     4</w:t>
      </w:r>
    </w:p>
    <w:p w14:paraId="74E8BC4E" w14:textId="77777777" w:rsidR="0014343A" w:rsidRPr="00A210F5" w:rsidRDefault="0014343A" w:rsidP="00A210F5">
      <w:pPr>
        <w:pStyle w:val="ROutput"/>
        <w:ind w:right="-383"/>
        <w:rPr>
          <w:sz w:val="18"/>
          <w:szCs w:val="18"/>
        </w:rPr>
      </w:pPr>
      <w:r w:rsidRPr="00A210F5">
        <w:rPr>
          <w:sz w:val="18"/>
          <w:szCs w:val="18"/>
        </w:rPr>
        <w:t xml:space="preserve"> 3 Datsun 710         22.8     4  108     93  3.85  2.32  18.6     1     1     4     1</w:t>
      </w:r>
    </w:p>
    <w:p w14:paraId="1F8CFA25" w14:textId="77777777" w:rsidR="0014343A" w:rsidRPr="00A210F5" w:rsidRDefault="0014343A" w:rsidP="00A210F5">
      <w:pPr>
        <w:pStyle w:val="ROutput"/>
        <w:ind w:right="-383"/>
        <w:rPr>
          <w:sz w:val="18"/>
          <w:szCs w:val="18"/>
        </w:rPr>
      </w:pPr>
      <w:r w:rsidRPr="00A210F5">
        <w:rPr>
          <w:sz w:val="18"/>
          <w:szCs w:val="18"/>
        </w:rPr>
        <w:t xml:space="preserve"> 4 Hornet 4 Drive     21.4     6  258    110  3.08  3.22  19.4     1     0     3     1</w:t>
      </w:r>
    </w:p>
    <w:p w14:paraId="718B67E1" w14:textId="6B02DAFA" w:rsidR="0014343A" w:rsidRDefault="0014343A" w:rsidP="0014343A">
      <w:pPr>
        <w:pStyle w:val="Aufzhlung2"/>
      </w:pPr>
      <w:r>
        <w:t>Nun ist car_type eine richtige Variable</w:t>
      </w:r>
    </w:p>
    <w:p w14:paraId="3CA44650" w14:textId="2D487FDA" w:rsidR="0014343A" w:rsidRDefault="0014343A" w:rsidP="0014343A">
      <w:pPr>
        <w:pStyle w:val="Aufzhlung2"/>
      </w:pPr>
      <w:r>
        <w:t xml:space="preserve">Anm. Wenn du den reinen as_tibble(…) Befehl ausgeführt hast (und die rownames schon weg sind), lässt sich durch </w:t>
      </w:r>
      <w:r w:rsidRPr="00B42F3A">
        <w:rPr>
          <w:rStyle w:val="RZchn"/>
          <w:lang w:val="de-DE"/>
        </w:rPr>
        <w:t>data(mtcars)</w:t>
      </w:r>
      <w:r>
        <w:t xml:space="preserve"> der ursprüngliche dataframe wiederherstellen.</w:t>
      </w:r>
    </w:p>
    <w:p w14:paraId="5252D268" w14:textId="77777777" w:rsidR="0014343A" w:rsidRDefault="0014343A" w:rsidP="00367914">
      <w:pPr>
        <w:pStyle w:val="Textkrper"/>
      </w:pPr>
    </w:p>
    <w:p w14:paraId="652A7481" w14:textId="77777777" w:rsidR="0014343A" w:rsidRDefault="0014343A" w:rsidP="00367914">
      <w:pPr>
        <w:pStyle w:val="Textkrper"/>
      </w:pPr>
    </w:p>
    <w:p w14:paraId="29FF7A7C" w14:textId="42F49C0C" w:rsidR="00A46707" w:rsidRDefault="00A210F5" w:rsidP="00A210F5">
      <w:pPr>
        <w:pStyle w:val="berschrift3"/>
        <w:rPr>
          <w:lang w:val="en-GB"/>
        </w:rPr>
      </w:pPr>
      <w:r w:rsidRPr="00A210F5">
        <w:rPr>
          <w:lang w:val="en-GB"/>
        </w:rPr>
        <w:t>Variablennamen aufräumen mit clean_nam</w:t>
      </w:r>
      <w:r>
        <w:rPr>
          <w:lang w:val="en-GB"/>
        </w:rPr>
        <w:t>es()</w:t>
      </w:r>
    </w:p>
    <w:p w14:paraId="27F7CF34" w14:textId="1C756B62" w:rsidR="00A210F5" w:rsidRDefault="00A210F5" w:rsidP="00A210F5">
      <w:pPr>
        <w:pStyle w:val="Aufzhlung"/>
      </w:pPr>
      <w:r w:rsidRPr="00A210F5">
        <w:t>Sobald man seine Daten e</w:t>
      </w:r>
      <w:r>
        <w:t>ingelesen hat, sollte man die Funktion clean_names() aus dem janitor Paket anwenden. Dies säubert—wie der Name sagt—die Variablennamen. Beispiele</w:t>
      </w:r>
    </w:p>
    <w:p w14:paraId="2C6EC016" w14:textId="77777777" w:rsidR="00A210F5" w:rsidRPr="00A210F5" w:rsidRDefault="00A210F5" w:rsidP="00A210F5">
      <w:pPr>
        <w:pStyle w:val="Aufzhlung2"/>
      </w:pPr>
      <w:r>
        <w:t xml:space="preserve">Ersetzen von Leerzeichen durch underscores ('firm size' </w:t>
      </w:r>
      <w:r>
        <w:rPr>
          <w:rFonts w:ascii="Arial" w:hAnsi="Arial" w:cs="Arial" w:hint="eastAsia"/>
          <w:lang w:eastAsia="ja-JP"/>
        </w:rPr>
        <w:t>→</w:t>
      </w:r>
      <w:r>
        <w:rPr>
          <w:rFonts w:ascii="Arial" w:hAnsi="Arial" w:cs="Arial"/>
          <w:lang w:eastAsia="ja-JP"/>
        </w:rPr>
        <w:t xml:space="preserve"> firm_size)</w:t>
      </w:r>
    </w:p>
    <w:p w14:paraId="489CFCD3" w14:textId="77777777" w:rsidR="00A210F5" w:rsidRPr="00A210F5" w:rsidRDefault="00A210F5" w:rsidP="00A210F5">
      <w:pPr>
        <w:pStyle w:val="Aufzhlung2"/>
      </w:pPr>
      <w:r>
        <w:rPr>
          <w:rFonts w:ascii="Arial" w:hAnsi="Arial" w:cs="Arial"/>
          <w:lang w:eastAsia="ja-JP"/>
        </w:rPr>
        <w:t>Ersetzen von Großbuchtstaben in Kleinbuchstaben (Attrition → attrition)</w:t>
      </w:r>
    </w:p>
    <w:p w14:paraId="61E1EB11" w14:textId="7BF4E82E" w:rsidR="00A210F5" w:rsidRPr="00A210F5" w:rsidRDefault="00A210F5" w:rsidP="00A210F5">
      <w:pPr>
        <w:pStyle w:val="Aufzhlung2"/>
      </w:pPr>
      <w:r>
        <w:t xml:space="preserve">Erkennen von Teilnamen und Standardisierung (FirmSize </w:t>
      </w:r>
      <w:r>
        <w:rPr>
          <w:rFonts w:ascii="Arial" w:hAnsi="Arial" w:cs="Arial" w:hint="eastAsia"/>
          <w:lang w:eastAsia="ja-JP"/>
        </w:rPr>
        <w:t>→</w:t>
      </w:r>
      <w:r>
        <w:rPr>
          <w:rFonts w:ascii="Arial" w:hAnsi="Arial" w:cs="Arial"/>
          <w:lang w:eastAsia="ja-JP"/>
        </w:rPr>
        <w:t xml:space="preserve"> firm_size)</w:t>
      </w:r>
    </w:p>
    <w:p w14:paraId="428EABA9" w14:textId="77777777" w:rsidR="00A210F5" w:rsidRDefault="00A210F5" w:rsidP="00A210F5">
      <w:pPr>
        <w:pStyle w:val="R"/>
      </w:pPr>
      <w:r>
        <w:lastRenderedPageBreak/>
        <w:t>library(janitor)</w:t>
      </w:r>
    </w:p>
    <w:p w14:paraId="453A5713" w14:textId="1DA6239D" w:rsidR="00A210F5" w:rsidRPr="00813B2C" w:rsidRDefault="00A210F5" w:rsidP="00A210F5">
      <w:pPr>
        <w:pStyle w:val="R"/>
      </w:pPr>
      <w:r>
        <w:t xml:space="preserve">hrdata &lt;- hrdata %&gt;% </w:t>
      </w:r>
      <w:r>
        <w:br/>
        <w:t xml:space="preserve">  clean_names()</w:t>
      </w:r>
    </w:p>
    <w:p w14:paraId="59E6E198" w14:textId="77777777" w:rsidR="00A46707" w:rsidRPr="00813B2C" w:rsidRDefault="00A46707" w:rsidP="00367914">
      <w:pPr>
        <w:pStyle w:val="Textkrper"/>
        <w:rPr>
          <w:lang w:val="en-GB"/>
        </w:rPr>
      </w:pPr>
    </w:p>
    <w:p w14:paraId="65FFAB4F" w14:textId="77777777" w:rsidR="00A210F5" w:rsidRPr="00813B2C" w:rsidRDefault="00A210F5" w:rsidP="00367914">
      <w:pPr>
        <w:pStyle w:val="Textkrper"/>
        <w:rPr>
          <w:lang w:val="en-GB"/>
        </w:rPr>
      </w:pPr>
    </w:p>
    <w:p w14:paraId="0C940C03" w14:textId="77777777" w:rsidR="00A210F5" w:rsidRPr="00813B2C" w:rsidRDefault="00A210F5" w:rsidP="00367914">
      <w:pPr>
        <w:pStyle w:val="Textkrper"/>
        <w:rPr>
          <w:lang w:val="en-GB"/>
        </w:rPr>
      </w:pPr>
    </w:p>
    <w:p w14:paraId="1B2025F3" w14:textId="52B97BC4" w:rsidR="00A335C8" w:rsidRDefault="00C41AC4" w:rsidP="0014343A">
      <w:pPr>
        <w:pStyle w:val="berschrift2"/>
        <w:rPr>
          <w:lang w:val="en-GB"/>
        </w:rPr>
      </w:pPr>
      <w:bookmarkStart w:id="2" w:name="_Toc164239395"/>
      <w:r>
        <w:rPr>
          <w:lang w:val="en-GB"/>
        </w:rPr>
        <w:t xml:space="preserve">Export von </w:t>
      </w:r>
      <w:r w:rsidR="00A335C8" w:rsidRPr="00A335C8">
        <w:rPr>
          <w:lang w:val="en-GB"/>
        </w:rPr>
        <w:t>Daten</w:t>
      </w:r>
      <w:bookmarkEnd w:id="2"/>
      <w:r w:rsidR="00A335C8" w:rsidRPr="00A335C8">
        <w:rPr>
          <w:lang w:val="en-GB"/>
        </w:rPr>
        <w:t xml:space="preserve"> </w:t>
      </w:r>
    </w:p>
    <w:p w14:paraId="7F4F3913" w14:textId="77777777" w:rsidR="00417220" w:rsidRDefault="00417220" w:rsidP="00417220">
      <w:pPr>
        <w:pStyle w:val="Textkrper"/>
        <w:rPr>
          <w:lang w:val="en-GB"/>
        </w:rPr>
      </w:pPr>
    </w:p>
    <w:p w14:paraId="401E387D" w14:textId="01A3BC0E" w:rsidR="00417220" w:rsidRPr="00417220" w:rsidRDefault="00417220" w:rsidP="00417220">
      <w:pPr>
        <w:pStyle w:val="Textkrper"/>
      </w:pPr>
      <w:r w:rsidRPr="00417220">
        <w:t>Hinweis: Da alles im T</w:t>
      </w:r>
      <w:r>
        <w:t>idyverse ein Tibble ist, gilt das folgende für alle Tibbles—und damit Rohdaten als auch Ergebnisse von Analysen</w:t>
      </w:r>
    </w:p>
    <w:p w14:paraId="148EA420" w14:textId="77777777" w:rsidR="00417220" w:rsidRPr="00417220" w:rsidRDefault="00417220" w:rsidP="00417220">
      <w:pPr>
        <w:pStyle w:val="Textkrper"/>
      </w:pPr>
    </w:p>
    <w:p w14:paraId="7F1E09B9" w14:textId="61B9B52C" w:rsidR="0014343A" w:rsidRDefault="0014343A" w:rsidP="0014343A">
      <w:pPr>
        <w:pStyle w:val="berschrift3"/>
      </w:pPr>
      <w:r>
        <w:t>Als csv speichern</w:t>
      </w:r>
    </w:p>
    <w:p w14:paraId="0E637310" w14:textId="084FF95D" w:rsidR="00A335C8" w:rsidRDefault="00A335C8" w:rsidP="00F63DE7">
      <w:pPr>
        <w:pStyle w:val="R"/>
      </w:pPr>
      <w:r w:rsidRPr="00A335C8">
        <w:t>write_csv2(semdata, "semdata_neu.csv")</w:t>
      </w:r>
    </w:p>
    <w:p w14:paraId="3D9EE0D9" w14:textId="634FEF25" w:rsidR="00A335C8" w:rsidRDefault="00A335C8" w:rsidP="00367914">
      <w:pPr>
        <w:pStyle w:val="Textkrper"/>
        <w:rPr>
          <w:lang w:val="en-GB"/>
        </w:rPr>
      </w:pPr>
    </w:p>
    <w:p w14:paraId="75FEF75C" w14:textId="77777777" w:rsidR="00350629" w:rsidRDefault="00350629" w:rsidP="00367914">
      <w:pPr>
        <w:pStyle w:val="Textkrper"/>
        <w:rPr>
          <w:lang w:val="en-GB"/>
        </w:rPr>
      </w:pPr>
    </w:p>
    <w:p w14:paraId="070803D1" w14:textId="5B94770E" w:rsidR="00350629" w:rsidRDefault="00350629" w:rsidP="00350629">
      <w:pPr>
        <w:pStyle w:val="berschrift3"/>
      </w:pPr>
      <w:r>
        <w:t>Als xlsx speichern</w:t>
      </w:r>
    </w:p>
    <w:p w14:paraId="323F0BBA" w14:textId="77777777" w:rsidR="00350629" w:rsidRPr="001A379F" w:rsidRDefault="00350629" w:rsidP="00350629">
      <w:pPr>
        <w:pStyle w:val="R"/>
      </w:pPr>
      <w:r w:rsidRPr="001A379F">
        <w:t>library(writexl)</w:t>
      </w:r>
    </w:p>
    <w:p w14:paraId="37B19C89" w14:textId="77777777" w:rsidR="00350629" w:rsidRPr="001376F8" w:rsidRDefault="00350629" w:rsidP="00350629">
      <w:pPr>
        <w:pStyle w:val="R"/>
      </w:pPr>
      <w:r w:rsidRPr="001A379F">
        <w:t xml:space="preserve">mtcars %&gt;% </w:t>
      </w:r>
      <w:r>
        <w:br/>
      </w:r>
      <w:r w:rsidRPr="001A379F">
        <w:t xml:space="preserve">  write_xlsx("test.xlsx")</w:t>
      </w:r>
    </w:p>
    <w:p w14:paraId="15A2FE15" w14:textId="77777777" w:rsidR="00350629" w:rsidRPr="00B42F3A" w:rsidRDefault="00350629" w:rsidP="00350629">
      <w:pPr>
        <w:pStyle w:val="Aufzhlung"/>
        <w:numPr>
          <w:ilvl w:val="0"/>
          <w:numId w:val="0"/>
        </w:numPr>
        <w:ind w:left="360"/>
        <w:rPr>
          <w:b/>
          <w:lang w:val="en-GB"/>
        </w:rPr>
      </w:pPr>
    </w:p>
    <w:p w14:paraId="43AB5A3A" w14:textId="77777777" w:rsidR="00B42F3A" w:rsidRPr="00B42F3A" w:rsidRDefault="00B42F3A" w:rsidP="00350629">
      <w:pPr>
        <w:pStyle w:val="Aufzhlung"/>
        <w:numPr>
          <w:ilvl w:val="0"/>
          <w:numId w:val="0"/>
        </w:numPr>
        <w:ind w:left="360"/>
        <w:rPr>
          <w:b/>
          <w:lang w:val="en-GB"/>
        </w:rPr>
      </w:pPr>
    </w:p>
    <w:p w14:paraId="33CF15ED" w14:textId="25871DF9" w:rsidR="00350629" w:rsidRDefault="00B42F3A" w:rsidP="00350629">
      <w:pPr>
        <w:pStyle w:val="berschrift3"/>
      </w:pPr>
      <w:r>
        <w:t>Tibbles</w:t>
      </w:r>
      <w:r w:rsidR="00350629">
        <w:t xml:space="preserve"> über die Z</w:t>
      </w:r>
      <w:r w:rsidR="00350629" w:rsidRPr="00190926">
        <w:t>wischenablage</w:t>
      </w:r>
      <w:r w:rsidR="00350629">
        <w:t xml:space="preserve"> (z.B. in Excel) kopieren</w:t>
      </w:r>
    </w:p>
    <w:p w14:paraId="2A88FCFD" w14:textId="65BC9C83" w:rsidR="00350629" w:rsidRDefault="00350629" w:rsidP="00350629">
      <w:pPr>
        <w:pStyle w:val="Aufzhlung"/>
        <w:numPr>
          <w:ilvl w:val="0"/>
          <w:numId w:val="0"/>
        </w:numPr>
        <w:ind w:left="360"/>
        <w:rPr>
          <w:rStyle w:val="RZchn"/>
        </w:rPr>
      </w:pPr>
      <w:r w:rsidRPr="003048FD">
        <w:rPr>
          <w:rStyle w:val="RZchn"/>
        </w:rPr>
        <w:t>write.table(</w:t>
      </w:r>
      <w:r w:rsidR="00B42F3A">
        <w:rPr>
          <w:rStyle w:val="RZchn"/>
        </w:rPr>
        <w:t>data</w:t>
      </w:r>
      <w:r w:rsidRPr="003048FD">
        <w:rPr>
          <w:rStyle w:val="RZchn"/>
        </w:rPr>
        <w:t>,"clipboard",sep="\t",col.names=NA)</w:t>
      </w:r>
    </w:p>
    <w:p w14:paraId="39655750" w14:textId="77777777" w:rsidR="00D37AD9" w:rsidRPr="003048FD" w:rsidRDefault="00D37AD9" w:rsidP="00350629">
      <w:pPr>
        <w:pStyle w:val="Aufzhlung"/>
        <w:numPr>
          <w:ilvl w:val="0"/>
          <w:numId w:val="0"/>
        </w:numPr>
        <w:ind w:left="360"/>
        <w:rPr>
          <w:lang w:val="en-GB"/>
        </w:rPr>
      </w:pPr>
    </w:p>
    <w:p w14:paraId="086D398C" w14:textId="7E5B9250" w:rsidR="0064363A" w:rsidRDefault="0064363A" w:rsidP="0014343A">
      <w:pPr>
        <w:pStyle w:val="berschrift3"/>
      </w:pPr>
      <w:r>
        <w:t>Umlaute bewahren und csv als UTF8 speichern</w:t>
      </w:r>
    </w:p>
    <w:p w14:paraId="41BDD07C" w14:textId="39A52FA8" w:rsidR="00367914" w:rsidRDefault="0064363A" w:rsidP="0064363A">
      <w:pPr>
        <w:pStyle w:val="Aufzhlung"/>
      </w:pPr>
      <w:r>
        <w:t>Wenn man Umlaute etc. in den Variablennamen oder strings hat, werden die in R unschön eingelesen. Das kann man beheben, in dem man die csv als UTF8 speichert. Das geht aber nicht in Excel. Stattdessen:</w:t>
      </w:r>
    </w:p>
    <w:p w14:paraId="1122178D" w14:textId="5BDA6DC7" w:rsidR="0064363A" w:rsidRDefault="0014343A" w:rsidP="0056610C">
      <w:pPr>
        <w:pStyle w:val="Aufzhlung2"/>
      </w:pPr>
      <w:r>
        <w:t xml:space="preserve">Die Daten mit </w:t>
      </w:r>
      <w:r w:rsidR="0064363A">
        <w:t xml:space="preserve">Excel </w:t>
      </w:r>
      <w:r>
        <w:t xml:space="preserve">laden und dort als </w:t>
      </w:r>
      <w:r w:rsidR="0064363A">
        <w:t>csv speichern</w:t>
      </w:r>
    </w:p>
    <w:p w14:paraId="3E95658A" w14:textId="6E5CC57F" w:rsidR="0064363A" w:rsidRDefault="0014343A" w:rsidP="0056610C">
      <w:pPr>
        <w:pStyle w:val="Aufzhlung2"/>
      </w:pPr>
      <w:r>
        <w:t>Mit der rechten</w:t>
      </w:r>
      <w:r w:rsidR="0064363A">
        <w:t xml:space="preserve"> mouse</w:t>
      </w:r>
      <w:r>
        <w:t xml:space="preserve">taste </w:t>
      </w:r>
      <w:r w:rsidR="0064363A">
        <w:t xml:space="preserve">auf </w:t>
      </w:r>
      <w:r>
        <w:t xml:space="preserve">das </w:t>
      </w:r>
      <w:r w:rsidR="0064363A">
        <w:t xml:space="preserve">file </w:t>
      </w:r>
      <w:r>
        <w:t xml:space="preserve">klicken </w:t>
      </w:r>
      <w:r>
        <w:rPr>
          <w:rFonts w:ascii="Arial" w:hAnsi="Arial" w:cs="Arial" w:hint="eastAsia"/>
          <w:lang w:eastAsia="ja-JP"/>
        </w:rPr>
        <w:t>→</w:t>
      </w:r>
      <w:r w:rsidR="0064363A">
        <w:t xml:space="preserve"> mit dem </w:t>
      </w:r>
      <w:r>
        <w:t>E</w:t>
      </w:r>
      <w:r w:rsidR="0064363A">
        <w:t>ditor öffnen</w:t>
      </w:r>
    </w:p>
    <w:p w14:paraId="7D6A1CD3" w14:textId="26B56B8C" w:rsidR="0064363A" w:rsidRDefault="0064363A" w:rsidP="0056610C">
      <w:pPr>
        <w:pStyle w:val="Aufzhlung2"/>
      </w:pPr>
      <w:r>
        <w:t xml:space="preserve">Dann </w:t>
      </w:r>
      <w:r w:rsidR="0014343A">
        <w:t>„</w:t>
      </w:r>
      <w:r>
        <w:t>speichern unter</w:t>
      </w:r>
      <w:r w:rsidR="0014343A">
        <w:t>“</w:t>
      </w:r>
      <w:r>
        <w:t xml:space="preserve"> </w:t>
      </w:r>
      <w:r w:rsidR="0014343A">
        <w:t xml:space="preserve">wählen </w:t>
      </w:r>
      <w:r>
        <w:t>und UTF8 auswählen. Die Endung .txt durch „alle Dateien“ ersetzen.</w:t>
      </w:r>
    </w:p>
    <w:p w14:paraId="14341CB2" w14:textId="77777777" w:rsidR="0064363A" w:rsidRPr="00B42F3A" w:rsidRDefault="0064363A" w:rsidP="00367914">
      <w:pPr>
        <w:pStyle w:val="Textkrper"/>
      </w:pPr>
    </w:p>
    <w:p w14:paraId="69C276AB" w14:textId="44142FF2" w:rsidR="00AD6D7F" w:rsidRPr="00B42F3A" w:rsidRDefault="00AD6D7F" w:rsidP="00271D21">
      <w:pPr>
        <w:pStyle w:val="Textkrper"/>
      </w:pPr>
    </w:p>
    <w:p w14:paraId="2E4895E1" w14:textId="77777777" w:rsidR="00AD6D7F" w:rsidRPr="00B42F3A" w:rsidRDefault="00AD6D7F" w:rsidP="005A7DBC">
      <w:pPr>
        <w:pStyle w:val="Aufzhlung"/>
        <w:numPr>
          <w:ilvl w:val="0"/>
          <w:numId w:val="0"/>
        </w:numPr>
        <w:ind w:left="360" w:hanging="360"/>
      </w:pPr>
    </w:p>
    <w:p w14:paraId="36B69E3A" w14:textId="77777777" w:rsidR="00AD49A9" w:rsidRPr="00B42F3A" w:rsidRDefault="00AD49A9" w:rsidP="00367914">
      <w:pPr>
        <w:pStyle w:val="Textkrper"/>
      </w:pPr>
    </w:p>
    <w:p w14:paraId="29F40555" w14:textId="2CA7B073" w:rsidR="00367914" w:rsidRDefault="00EB5C4B" w:rsidP="00B42F3A">
      <w:pPr>
        <w:pStyle w:val="berschrift1"/>
        <w:pageBreakBefore/>
        <w:ind w:left="431" w:hanging="431"/>
      </w:pPr>
      <w:bookmarkStart w:id="3" w:name="_Toc164239396"/>
      <w:r>
        <w:lastRenderedPageBreak/>
        <w:t>Daten auswählen</w:t>
      </w:r>
      <w:r w:rsidR="00367914">
        <w:t xml:space="preserve">: </w:t>
      </w:r>
      <w:r>
        <w:t>filter</w:t>
      </w:r>
      <w:r w:rsidR="005D02F2">
        <w:t xml:space="preserve"> &amp;</w:t>
      </w:r>
      <w:r>
        <w:t xml:space="preserve"> </w:t>
      </w:r>
      <w:r w:rsidR="00367914">
        <w:t>select</w:t>
      </w:r>
      <w:bookmarkEnd w:id="3"/>
    </w:p>
    <w:p w14:paraId="117D5105" w14:textId="1A151F23" w:rsidR="00367914" w:rsidRDefault="00367914" w:rsidP="00367914">
      <w:pPr>
        <w:pStyle w:val="Textkrper"/>
      </w:pPr>
    </w:p>
    <w:p w14:paraId="37584B12" w14:textId="76A5D712" w:rsidR="005F148D" w:rsidRDefault="005F148D" w:rsidP="00367914">
      <w:pPr>
        <w:pStyle w:val="Textkrper"/>
      </w:pPr>
    </w:p>
    <w:p w14:paraId="1BCE7F79" w14:textId="77777777" w:rsidR="00BF5980" w:rsidRDefault="00BF5980" w:rsidP="00EC4432">
      <w:pPr>
        <w:pStyle w:val="berschrift2"/>
      </w:pPr>
      <w:bookmarkStart w:id="4" w:name="_Toc164239397"/>
      <w:r>
        <w:t>Filtern</w:t>
      </w:r>
      <w:bookmarkEnd w:id="4"/>
    </w:p>
    <w:p w14:paraId="5BFD14C1" w14:textId="40839248" w:rsidR="00BF5980" w:rsidRDefault="00BF5980" w:rsidP="00BF5980">
      <w:pPr>
        <w:pStyle w:val="Textkrper"/>
      </w:pPr>
    </w:p>
    <w:p w14:paraId="4125AF8F" w14:textId="77777777" w:rsidR="00054111" w:rsidRDefault="00054111" w:rsidP="00BF5980">
      <w:pPr>
        <w:pStyle w:val="Textkrper"/>
      </w:pPr>
    </w:p>
    <w:p w14:paraId="17121B1D" w14:textId="77777777" w:rsidR="00BF5980" w:rsidRDefault="00BF5980" w:rsidP="00314F8E">
      <w:pPr>
        <w:pStyle w:val="berschrift3"/>
      </w:pPr>
      <w:r>
        <w:t>Positive Auswahl</w:t>
      </w:r>
    </w:p>
    <w:p w14:paraId="11BE7FCC" w14:textId="0CB53A37" w:rsidR="00685708" w:rsidRPr="00466440" w:rsidRDefault="00685708" w:rsidP="00271D21">
      <w:pPr>
        <w:pStyle w:val="Aufzhlung"/>
        <w:rPr>
          <w:b/>
        </w:rPr>
      </w:pPr>
      <w:r w:rsidRPr="00466440">
        <w:rPr>
          <w:b/>
        </w:rPr>
        <w:t>Grundschema</w:t>
      </w:r>
    </w:p>
    <w:p w14:paraId="45FFAE7C" w14:textId="25528BCE" w:rsidR="00685708" w:rsidRDefault="00CD104D" w:rsidP="00685708">
      <w:pPr>
        <w:pStyle w:val="R"/>
      </w:pPr>
      <w:r>
        <w:t>hr</w:t>
      </w:r>
      <w:r w:rsidR="00685708">
        <w:t>data %&gt;%</w:t>
      </w:r>
      <w:r w:rsidR="00685708">
        <w:br/>
        <w:t xml:space="preserve">   filter(</w:t>
      </w:r>
      <w:r>
        <w:t>education</w:t>
      </w:r>
      <w:r w:rsidR="00685708">
        <w:t xml:space="preserve"> == </w:t>
      </w:r>
      <w:r>
        <w:t>2</w:t>
      </w:r>
      <w:r w:rsidR="00685708">
        <w:t>)</w:t>
      </w:r>
    </w:p>
    <w:p w14:paraId="2F18785C" w14:textId="774E2ACF" w:rsidR="00685708" w:rsidRDefault="00685708" w:rsidP="00685708">
      <w:pPr>
        <w:pStyle w:val="Aufzhlung"/>
      </w:pPr>
      <w:r>
        <w:t>Hierbei sind alle logischen Verknüpfungen möglich</w:t>
      </w:r>
    </w:p>
    <w:p w14:paraId="3B418044" w14:textId="7B961F0D" w:rsidR="00685708" w:rsidRDefault="00685708" w:rsidP="00685708">
      <w:pPr>
        <w:pStyle w:val="Aufzhlung2"/>
        <w:spacing w:before="0"/>
        <w:ind w:hanging="284"/>
      </w:pPr>
      <w:r>
        <w:t>== ist gleich</w:t>
      </w:r>
    </w:p>
    <w:p w14:paraId="2793481A" w14:textId="4381710C" w:rsidR="00685708" w:rsidRDefault="00685708" w:rsidP="00685708">
      <w:pPr>
        <w:pStyle w:val="Aufzhlung2"/>
        <w:spacing w:before="0"/>
        <w:ind w:hanging="284"/>
      </w:pPr>
      <w:r>
        <w:t>!= ist nicht</w:t>
      </w:r>
    </w:p>
    <w:p w14:paraId="7BEB7F44" w14:textId="7CA3F468" w:rsidR="00685708" w:rsidRDefault="00685708" w:rsidP="00685708">
      <w:pPr>
        <w:pStyle w:val="Aufzhlung2"/>
        <w:spacing w:before="0"/>
        <w:ind w:hanging="284"/>
      </w:pPr>
      <w:r>
        <w:t>&gt; größer</w:t>
      </w:r>
    </w:p>
    <w:p w14:paraId="24A8A048" w14:textId="6A0CB758" w:rsidR="00685708" w:rsidRDefault="00685708" w:rsidP="00685708">
      <w:pPr>
        <w:pStyle w:val="Aufzhlung2"/>
        <w:spacing w:before="0"/>
        <w:ind w:hanging="284"/>
      </w:pPr>
      <w:r>
        <w:t>&gt; kleiner</w:t>
      </w:r>
    </w:p>
    <w:p w14:paraId="0249FCA6" w14:textId="7A4407A3" w:rsidR="00685708" w:rsidRDefault="00685708" w:rsidP="00685708">
      <w:pPr>
        <w:pStyle w:val="Aufzhlung2"/>
        <w:spacing w:before="0"/>
        <w:ind w:hanging="284"/>
      </w:pPr>
      <w:r>
        <w:t>&gt;= größer/gleich</w:t>
      </w:r>
    </w:p>
    <w:p w14:paraId="0179EE94" w14:textId="32D41C64" w:rsidR="00685708" w:rsidRDefault="00685708" w:rsidP="00685708">
      <w:pPr>
        <w:pStyle w:val="Aufzhlung2"/>
        <w:spacing w:before="0"/>
        <w:ind w:hanging="284"/>
      </w:pPr>
      <w:r>
        <w:t>&gt;= kleiner/gleich</w:t>
      </w:r>
    </w:p>
    <w:p w14:paraId="1A603A6B" w14:textId="18A875DE" w:rsidR="00BF5980" w:rsidRPr="00466440" w:rsidRDefault="00BF5980" w:rsidP="00271D21">
      <w:pPr>
        <w:pStyle w:val="Aufzhlung"/>
        <w:rPr>
          <w:b/>
        </w:rPr>
      </w:pPr>
      <w:r w:rsidRPr="00466440">
        <w:rPr>
          <w:b/>
        </w:rPr>
        <w:t>Nach zwei Bedingungen filtern</w:t>
      </w:r>
    </w:p>
    <w:p w14:paraId="575D11C9" w14:textId="75B48613" w:rsidR="00B42F3A" w:rsidRDefault="00685708" w:rsidP="00685708">
      <w:pPr>
        <w:pStyle w:val="R"/>
      </w:pPr>
      <w:r>
        <w:t xml:space="preserve">hrdata %&gt;% </w:t>
      </w:r>
      <w:r>
        <w:br/>
        <w:t xml:space="preserve">  filter(</w:t>
      </w:r>
      <w:r w:rsidR="00CD104D">
        <w:t>h</w:t>
      </w:r>
      <w:r>
        <w:t>ourly</w:t>
      </w:r>
      <w:r w:rsidR="00CD104D">
        <w:t>_r</w:t>
      </w:r>
      <w:r>
        <w:t xml:space="preserve">ate &gt; 50 &amp; </w:t>
      </w:r>
      <w:r w:rsidR="00CD104D">
        <w:t>a</w:t>
      </w:r>
      <w:r>
        <w:t>ge &lt; 40)</w:t>
      </w:r>
    </w:p>
    <w:p w14:paraId="73B03578" w14:textId="7E1A1598" w:rsidR="00BF5980" w:rsidRPr="00B42F3A" w:rsidRDefault="00B42F3A" w:rsidP="00B42F3A">
      <w:pPr>
        <w:pStyle w:val="Textkrper"/>
        <w:ind w:firstLine="360"/>
      </w:pPr>
      <w:r>
        <w:rPr>
          <w:rFonts w:ascii="Arial" w:eastAsia="UbuntuMono-Regular" w:hAnsi="Arial" w:cs="Arial" w:hint="eastAsia"/>
          <w:lang w:eastAsia="ja-JP"/>
        </w:rPr>
        <w:t>→</w:t>
      </w:r>
      <w:r w:rsidR="00BF5980">
        <w:rPr>
          <w:rFonts w:eastAsia="UbuntuMono-Regular"/>
        </w:rPr>
        <w:t xml:space="preserve"> </w:t>
      </w:r>
      <w:r w:rsidR="00685708">
        <w:rPr>
          <w:rFonts w:eastAsia="UbuntuMono-Regular"/>
        </w:rPr>
        <w:t xml:space="preserve">Filtert die Personen, die mehr als 50h arbeiten </w:t>
      </w:r>
      <w:r w:rsidR="00685708" w:rsidRPr="00685708">
        <w:rPr>
          <w:rFonts w:eastAsia="UbuntuMono-Regular"/>
          <w:i/>
        </w:rPr>
        <w:t>und</w:t>
      </w:r>
      <w:r w:rsidR="00685708">
        <w:rPr>
          <w:rFonts w:eastAsia="UbuntuMono-Regular"/>
        </w:rPr>
        <w:t xml:space="preserve"> jünger als 40 sind</w:t>
      </w:r>
    </w:p>
    <w:p w14:paraId="4A002472" w14:textId="77777777" w:rsidR="00BF5980" w:rsidRDefault="00BF5980" w:rsidP="00BF5980">
      <w:pPr>
        <w:pStyle w:val="Textkrper"/>
      </w:pPr>
    </w:p>
    <w:p w14:paraId="484DD57F" w14:textId="51467916" w:rsidR="00466440" w:rsidRPr="00CD104D" w:rsidRDefault="00466440" w:rsidP="00466440">
      <w:pPr>
        <w:pStyle w:val="R"/>
      </w:pPr>
      <w:r w:rsidRPr="00CD104D">
        <w:t xml:space="preserve">hrdata %&gt;% </w:t>
      </w:r>
      <w:r w:rsidRPr="00CD104D">
        <w:br/>
        <w:t xml:space="preserve">  filter(</w:t>
      </w:r>
      <w:r w:rsidR="00CD104D" w:rsidRPr="00CD104D">
        <w:t>h</w:t>
      </w:r>
      <w:r w:rsidRPr="00CD104D">
        <w:t>ourly</w:t>
      </w:r>
      <w:r w:rsidR="00CD104D" w:rsidRPr="00CD104D">
        <w:t>_r</w:t>
      </w:r>
      <w:r w:rsidRPr="00CD104D">
        <w:t xml:space="preserve">ate &gt; 50 | </w:t>
      </w:r>
      <w:r w:rsidR="00CD104D" w:rsidRPr="00CD104D">
        <w:t>a</w:t>
      </w:r>
      <w:r w:rsidRPr="00CD104D">
        <w:t>ge &lt; 40)</w:t>
      </w:r>
    </w:p>
    <w:p w14:paraId="7B4256A1" w14:textId="0AEE6EFF" w:rsidR="00685708" w:rsidRPr="00B42F3A" w:rsidRDefault="00685708" w:rsidP="00685708">
      <w:pPr>
        <w:pStyle w:val="Textkrper"/>
        <w:ind w:firstLine="360"/>
      </w:pPr>
      <w:r>
        <w:rPr>
          <w:rFonts w:ascii="Arial" w:eastAsia="UbuntuMono-Regular" w:hAnsi="Arial" w:cs="Arial" w:hint="eastAsia"/>
          <w:lang w:eastAsia="ja-JP"/>
        </w:rPr>
        <w:t>→</w:t>
      </w:r>
      <w:r>
        <w:rPr>
          <w:rFonts w:eastAsia="UbuntuMono-Regular"/>
        </w:rPr>
        <w:t xml:space="preserve"> Filtert die Personen, die mehr als 50h arbeiten </w:t>
      </w:r>
      <w:r>
        <w:rPr>
          <w:rFonts w:eastAsia="UbuntuMono-Regular"/>
          <w:i/>
        </w:rPr>
        <w:t>oder</w:t>
      </w:r>
      <w:r>
        <w:rPr>
          <w:rFonts w:eastAsia="UbuntuMono-Regular"/>
        </w:rPr>
        <w:t xml:space="preserve"> jünger als 40 sind</w:t>
      </w:r>
    </w:p>
    <w:p w14:paraId="4B204837" w14:textId="0B168D95" w:rsidR="00BF5980" w:rsidRPr="00271D21" w:rsidRDefault="00B42F3A" w:rsidP="00271D21">
      <w:pPr>
        <w:pStyle w:val="Textkrper"/>
        <w:ind w:firstLine="360"/>
      </w:pPr>
      <w:r>
        <w:t xml:space="preserve"> </w:t>
      </w:r>
    </w:p>
    <w:p w14:paraId="1D7B048F" w14:textId="36B2E918" w:rsidR="00BF5980" w:rsidRDefault="00BF5980" w:rsidP="00271D21">
      <w:pPr>
        <w:pStyle w:val="Aufzhlung"/>
      </w:pPr>
      <w:r w:rsidRPr="005F148D">
        <w:rPr>
          <w:b/>
        </w:rPr>
        <w:t>Level eines Faktor</w:t>
      </w:r>
      <w:r>
        <w:t xml:space="preserve"> </w:t>
      </w:r>
      <w:r w:rsidRPr="00466440">
        <w:rPr>
          <w:b/>
        </w:rPr>
        <w:t>oder Characters filtern</w:t>
      </w:r>
      <w:r>
        <w:t xml:space="preserve">. </w:t>
      </w:r>
    </w:p>
    <w:p w14:paraId="2CFB9621" w14:textId="7523A42F" w:rsidR="00BF5980" w:rsidRDefault="00466440" w:rsidP="00466440">
      <w:pPr>
        <w:pStyle w:val="R"/>
      </w:pPr>
      <w:r w:rsidRPr="00466440">
        <w:t xml:space="preserve">hrdata %&gt;% </w:t>
      </w:r>
      <w:r>
        <w:br/>
      </w:r>
      <w:r w:rsidRPr="00466440">
        <w:t xml:space="preserve">  filter(</w:t>
      </w:r>
      <w:r w:rsidR="00CD104D">
        <w:t>g</w:t>
      </w:r>
      <w:r w:rsidRPr="00466440">
        <w:t>ender == "Female")</w:t>
      </w:r>
    </w:p>
    <w:p w14:paraId="3E917120" w14:textId="77777777" w:rsidR="00466440" w:rsidRDefault="00466440" w:rsidP="00466440">
      <w:pPr>
        <w:pStyle w:val="Aufzhlung"/>
        <w:numPr>
          <w:ilvl w:val="0"/>
          <w:numId w:val="0"/>
        </w:numPr>
        <w:ind w:left="360"/>
        <w:rPr>
          <w:b/>
        </w:rPr>
      </w:pPr>
    </w:p>
    <w:p w14:paraId="4ABB3F56" w14:textId="08A50A86" w:rsidR="00BF5980" w:rsidRPr="00271D21" w:rsidRDefault="00BF5980" w:rsidP="00271D21">
      <w:pPr>
        <w:pStyle w:val="Aufzhlung"/>
        <w:rPr>
          <w:b/>
        </w:rPr>
      </w:pPr>
      <w:r w:rsidRPr="00271D21">
        <w:rPr>
          <w:b/>
        </w:rPr>
        <w:t xml:space="preserve">Mehrere </w:t>
      </w:r>
      <w:r w:rsidR="00466440">
        <w:rPr>
          <w:b/>
        </w:rPr>
        <w:t xml:space="preserve">Werte / </w:t>
      </w:r>
      <w:r w:rsidRPr="00271D21">
        <w:rPr>
          <w:b/>
        </w:rPr>
        <w:t>Kategorien eine</w:t>
      </w:r>
      <w:r w:rsidR="00466440">
        <w:rPr>
          <w:b/>
        </w:rPr>
        <w:t>r</w:t>
      </w:r>
      <w:r w:rsidRPr="00271D21">
        <w:rPr>
          <w:b/>
        </w:rPr>
        <w:t xml:space="preserve"> </w:t>
      </w:r>
      <w:r w:rsidR="00466440">
        <w:rPr>
          <w:b/>
        </w:rPr>
        <w:t xml:space="preserve">Variable </w:t>
      </w:r>
      <w:r w:rsidRPr="00271D21">
        <w:rPr>
          <w:b/>
        </w:rPr>
        <w:t>filtern</w:t>
      </w:r>
    </w:p>
    <w:p w14:paraId="627A191D" w14:textId="72D60D3C" w:rsidR="00BF5980" w:rsidRDefault="00466440" w:rsidP="00466440">
      <w:pPr>
        <w:pStyle w:val="R"/>
      </w:pPr>
      <w:r w:rsidRPr="00466440">
        <w:t xml:space="preserve">hrdata %&gt;% </w:t>
      </w:r>
      <w:r>
        <w:br/>
      </w:r>
      <w:r w:rsidRPr="00466440">
        <w:t xml:space="preserve">  filter(Education %in% c(1,2))</w:t>
      </w:r>
    </w:p>
    <w:p w14:paraId="4F1D39B6" w14:textId="27B08DDE" w:rsidR="00BF5980" w:rsidRDefault="00BF5980" w:rsidP="00BF5980">
      <w:pPr>
        <w:pStyle w:val="Textkrper"/>
        <w:rPr>
          <w:lang w:val="en-GB"/>
        </w:rPr>
      </w:pPr>
    </w:p>
    <w:p w14:paraId="05B09AB4" w14:textId="390A0076" w:rsidR="00466440" w:rsidRDefault="00466440" w:rsidP="00466440">
      <w:pPr>
        <w:pStyle w:val="Aufzhlung"/>
        <w:numPr>
          <w:ilvl w:val="0"/>
          <w:numId w:val="0"/>
        </w:numPr>
        <w:ind w:left="360"/>
      </w:pPr>
      <w:r w:rsidRPr="00466440">
        <w:t>Sind die level strings (“low“, „high”, “medium”) kommen di</w:t>
      </w:r>
      <w:r>
        <w:t>ese in die Funkton:</w:t>
      </w:r>
    </w:p>
    <w:p w14:paraId="29D327B6" w14:textId="0FDD7ADF" w:rsidR="00466440" w:rsidRPr="00466440" w:rsidRDefault="00466440" w:rsidP="00466440">
      <w:pPr>
        <w:pStyle w:val="R"/>
      </w:pPr>
      <w:r w:rsidRPr="00466440">
        <w:t xml:space="preserve">hrdata %&gt;% </w:t>
      </w:r>
      <w:r w:rsidRPr="00466440">
        <w:br/>
        <w:t xml:space="preserve">  filter(</w:t>
      </w:r>
      <w:r w:rsidR="00CD104D">
        <w:t>e</w:t>
      </w:r>
      <w:r w:rsidRPr="00466440">
        <w:t>ducation %in% c(</w:t>
      </w:r>
      <w:r>
        <w:t>"low"</w:t>
      </w:r>
      <w:r w:rsidRPr="00466440">
        <w:t>,</w:t>
      </w:r>
      <w:r>
        <w:t>"high"</w:t>
      </w:r>
      <w:r w:rsidRPr="00466440">
        <w:t>))</w:t>
      </w:r>
    </w:p>
    <w:p w14:paraId="1739D146" w14:textId="77777777" w:rsidR="00466440" w:rsidRPr="00466440" w:rsidRDefault="00466440" w:rsidP="00BF5980">
      <w:pPr>
        <w:pStyle w:val="Textkrper"/>
        <w:rPr>
          <w:lang w:val="en-GB"/>
        </w:rPr>
      </w:pPr>
    </w:p>
    <w:p w14:paraId="3B3F420F" w14:textId="6B19027C" w:rsidR="00CC6DBB" w:rsidRDefault="00466440" w:rsidP="00271D21">
      <w:pPr>
        <w:pStyle w:val="Aufzhlung"/>
      </w:pPr>
      <w:r w:rsidRPr="00466440">
        <w:rPr>
          <w:b/>
        </w:rPr>
        <w:t xml:space="preserve">Mehrere </w:t>
      </w:r>
      <w:r w:rsidR="00CC6DBB" w:rsidRPr="00466440">
        <w:rPr>
          <w:b/>
        </w:rPr>
        <w:t>Werte ausschließen</w:t>
      </w:r>
      <w:r>
        <w:t xml:space="preserve"> durch ! ("nicht")</w:t>
      </w:r>
    </w:p>
    <w:p w14:paraId="2D901333" w14:textId="51E67619" w:rsidR="002B6F92" w:rsidRPr="002B6F92" w:rsidRDefault="002B6F92" w:rsidP="002B6F92">
      <w:pPr>
        <w:pStyle w:val="R"/>
      </w:pPr>
      <w:r w:rsidRPr="002B6F92">
        <w:t xml:space="preserve">hrdata %&gt;% </w:t>
      </w:r>
      <w:r w:rsidRPr="002B6F92">
        <w:br/>
        <w:t xml:space="preserve">  filter(</w:t>
      </w:r>
      <w:r w:rsidR="00CD104D">
        <w:t>e</w:t>
      </w:r>
      <w:r w:rsidRPr="002B6F92">
        <w:t>ducation %in% c(1,2))</w:t>
      </w:r>
    </w:p>
    <w:p w14:paraId="54ED7E27" w14:textId="0ACF8901" w:rsidR="00CC6DBB" w:rsidRPr="00AE22E4" w:rsidRDefault="002B6F92" w:rsidP="00271D21">
      <w:pPr>
        <w:pStyle w:val="Textkrper"/>
        <w:ind w:firstLine="360"/>
      </w:pPr>
      <w:r>
        <w:rPr>
          <w:rFonts w:ascii="Arial" w:hAnsi="Arial" w:cs="Arial" w:hint="eastAsia"/>
          <w:lang w:eastAsia="ja-JP"/>
        </w:rPr>
        <w:t>→</w:t>
      </w:r>
      <w:r w:rsidR="00CC6DBB" w:rsidRPr="00AE22E4">
        <w:t xml:space="preserve"> Nimmt alle </w:t>
      </w:r>
      <w:r w:rsidR="00CC6DBB" w:rsidRPr="002B6F92">
        <w:rPr>
          <w:i/>
        </w:rPr>
        <w:t>außer</w:t>
      </w:r>
      <w:r w:rsidR="00CC6DBB" w:rsidRPr="00AE22E4">
        <w:t xml:space="preserve"> </w:t>
      </w:r>
      <w:r>
        <w:t xml:space="preserve">1 </w:t>
      </w:r>
      <w:r w:rsidR="00CC6DBB" w:rsidRPr="00AE22E4">
        <w:t xml:space="preserve">und </w:t>
      </w:r>
      <w:r>
        <w:t>2</w:t>
      </w:r>
    </w:p>
    <w:p w14:paraId="32728AB7" w14:textId="77777777" w:rsidR="00CC6DBB" w:rsidRPr="00AE22E4" w:rsidRDefault="00CC6DBB" w:rsidP="00BF5980">
      <w:pPr>
        <w:pStyle w:val="Textkrper"/>
      </w:pPr>
    </w:p>
    <w:p w14:paraId="2F3BE0F2" w14:textId="77777777" w:rsidR="00BF5980" w:rsidRPr="00271D21" w:rsidRDefault="00BF5980" w:rsidP="00271D21">
      <w:pPr>
        <w:pStyle w:val="Aufzhlung"/>
        <w:rPr>
          <w:b/>
        </w:rPr>
      </w:pPr>
      <w:r w:rsidRPr="00271D21">
        <w:rPr>
          <w:b/>
        </w:rPr>
        <w:t>Bereich einer Variable filtern</w:t>
      </w:r>
    </w:p>
    <w:p w14:paraId="24039723" w14:textId="77777777" w:rsidR="002B6F92" w:rsidRPr="002B6F92" w:rsidRDefault="002B6F92" w:rsidP="002B6F92">
      <w:pPr>
        <w:pStyle w:val="R"/>
      </w:pPr>
      <w:r w:rsidRPr="002B6F92">
        <w:t xml:space="preserve">hrdata %&gt;% </w:t>
      </w:r>
    </w:p>
    <w:p w14:paraId="788258C1" w14:textId="64EC00FD" w:rsidR="00BF5980" w:rsidRDefault="002B6F92" w:rsidP="002B6F92">
      <w:pPr>
        <w:pStyle w:val="R"/>
      </w:pPr>
      <w:r w:rsidRPr="002B6F92">
        <w:t xml:space="preserve">  filter(</w:t>
      </w:r>
      <w:r w:rsidR="00CD104D">
        <w:t>e</w:t>
      </w:r>
      <w:r w:rsidRPr="002B6F92">
        <w:t>ducation %in% c(2:4))</w:t>
      </w:r>
    </w:p>
    <w:p w14:paraId="2A607A92" w14:textId="77598B98" w:rsidR="002B6F92" w:rsidRPr="002B6F92" w:rsidRDefault="002B6F92" w:rsidP="002B6F92">
      <w:pPr>
        <w:pStyle w:val="Textkrper"/>
        <w:ind w:firstLine="357"/>
        <w:rPr>
          <w:lang w:eastAsia="ja-JP"/>
        </w:rPr>
      </w:pPr>
      <w:r>
        <w:rPr>
          <w:rFonts w:hint="eastAsia"/>
          <w:lang w:eastAsia="ja-JP"/>
        </w:rPr>
        <w:t>→</w:t>
      </w:r>
      <w:r>
        <w:rPr>
          <w:lang w:eastAsia="ja-JP"/>
        </w:rPr>
        <w:t xml:space="preserve"> Nimm alle von 2-4</w:t>
      </w:r>
    </w:p>
    <w:p w14:paraId="054AF125" w14:textId="77777777" w:rsidR="002B6F92" w:rsidRDefault="002B6F92" w:rsidP="002B6F92">
      <w:pPr>
        <w:pStyle w:val="Aufzhlung"/>
        <w:numPr>
          <w:ilvl w:val="0"/>
          <w:numId w:val="0"/>
        </w:numPr>
        <w:ind w:left="360"/>
        <w:rPr>
          <w:b/>
        </w:rPr>
      </w:pPr>
    </w:p>
    <w:p w14:paraId="3B93D8DA" w14:textId="539B3B9E" w:rsidR="00BF5980" w:rsidRPr="002B6F92" w:rsidRDefault="00BF5980" w:rsidP="00271D21">
      <w:pPr>
        <w:pStyle w:val="Aufzhlung"/>
        <w:rPr>
          <w:b/>
        </w:rPr>
      </w:pPr>
      <w:r w:rsidRPr="002B6F92">
        <w:rPr>
          <w:b/>
        </w:rPr>
        <w:lastRenderedPageBreak/>
        <w:t xml:space="preserve">Bestimmte </w:t>
      </w:r>
      <w:r w:rsidR="002B6F92" w:rsidRPr="002B6F92">
        <w:rPr>
          <w:b/>
        </w:rPr>
        <w:t>Fälle (</w:t>
      </w:r>
      <w:r w:rsidRPr="002B6F92">
        <w:rPr>
          <w:b/>
        </w:rPr>
        <w:t>Zeilennummern</w:t>
      </w:r>
      <w:r w:rsidR="002B6F92" w:rsidRPr="002B6F92">
        <w:rPr>
          <w:b/>
        </w:rPr>
        <w:t>)</w:t>
      </w:r>
      <w:r w:rsidRPr="002B6F92">
        <w:rPr>
          <w:b/>
        </w:rPr>
        <w:t xml:space="preserve"> rausziehen</w:t>
      </w:r>
    </w:p>
    <w:p w14:paraId="51E213F1" w14:textId="2AB3F594" w:rsidR="00BF5980" w:rsidRDefault="002B6F92" w:rsidP="00F63DE7">
      <w:pPr>
        <w:pStyle w:val="R"/>
      </w:pPr>
      <w:r>
        <w:t>hrdata</w:t>
      </w:r>
      <w:r w:rsidR="00BF5980">
        <w:t xml:space="preserve"> </w:t>
      </w:r>
      <w:r w:rsidR="00162218">
        <w:t>%&gt;%</w:t>
      </w:r>
      <w:r w:rsidR="00BF5980">
        <w:t xml:space="preserve"> </w:t>
      </w:r>
      <w:r>
        <w:br/>
      </w:r>
      <w:r w:rsidR="00BF5980">
        <w:t xml:space="preserve">  slice(10:15) </w:t>
      </w:r>
    </w:p>
    <w:p w14:paraId="6923DDF0" w14:textId="3802EC22" w:rsidR="00BF5980" w:rsidRDefault="00BF5980" w:rsidP="00271D21">
      <w:pPr>
        <w:pStyle w:val="Aufzhlung2"/>
      </w:pPr>
      <w:r>
        <w:t>Zieht die Zeilen 10 bis 15</w:t>
      </w:r>
    </w:p>
    <w:p w14:paraId="2923820C" w14:textId="57E6610C" w:rsidR="00BF5980" w:rsidRDefault="00BF5980" w:rsidP="00B6426C">
      <w:pPr>
        <w:pStyle w:val="Aufzhlung2"/>
      </w:pPr>
      <w:r>
        <w:t>Kann interessant sein, um sich bestimmte Tiele eines tibbles</w:t>
      </w:r>
      <w:r w:rsidR="00271D21">
        <w:t xml:space="preserve"> </w:t>
      </w:r>
      <w:r>
        <w:t>anzuschauen</w:t>
      </w:r>
    </w:p>
    <w:p w14:paraId="1BD20E21" w14:textId="77777777" w:rsidR="00BF5980" w:rsidRDefault="00BF5980" w:rsidP="00271D21">
      <w:pPr>
        <w:pStyle w:val="Aufzhlung2"/>
      </w:pPr>
      <w:r>
        <w:t>Kann v.a. interessant sein, innerhalb von Gruppen (v.a. wenn sie groß sind)</w:t>
      </w:r>
    </w:p>
    <w:p w14:paraId="0D01A4BB" w14:textId="77777777" w:rsidR="003E1D06" w:rsidRDefault="003E1D06" w:rsidP="003E1D06">
      <w:pPr>
        <w:pStyle w:val="Aufzhlung"/>
        <w:numPr>
          <w:ilvl w:val="0"/>
          <w:numId w:val="0"/>
        </w:numPr>
        <w:ind w:left="360"/>
        <w:rPr>
          <w:b/>
        </w:rPr>
      </w:pPr>
    </w:p>
    <w:p w14:paraId="6474B624" w14:textId="2C351F61" w:rsidR="00BF5980" w:rsidRPr="003E1D06" w:rsidRDefault="003E1D06" w:rsidP="00271D21">
      <w:pPr>
        <w:pStyle w:val="Aufzhlung"/>
        <w:rPr>
          <w:b/>
        </w:rPr>
      </w:pPr>
      <w:r w:rsidRPr="003E1D06">
        <w:rPr>
          <w:b/>
        </w:rPr>
        <w:t xml:space="preserve">Jeweils die ersten x </w:t>
      </w:r>
      <w:r w:rsidR="00BF5980" w:rsidRPr="003E1D06">
        <w:rPr>
          <w:b/>
        </w:rPr>
        <w:t xml:space="preserve">Zeilen </w:t>
      </w:r>
      <w:r w:rsidRPr="003E1D06">
        <w:rPr>
          <w:b/>
        </w:rPr>
        <w:t xml:space="preserve">in mehreren Gruppen </w:t>
      </w:r>
      <w:r w:rsidR="00BF5980" w:rsidRPr="003E1D06">
        <w:rPr>
          <w:b/>
        </w:rPr>
        <w:t>raus</w:t>
      </w:r>
      <w:r w:rsidRPr="003E1D06">
        <w:rPr>
          <w:b/>
        </w:rPr>
        <w:t>ziehen</w:t>
      </w:r>
    </w:p>
    <w:p w14:paraId="5DB04FAD" w14:textId="02BB01AE" w:rsidR="003E1D06" w:rsidRPr="003E1D06" w:rsidRDefault="003E1D06" w:rsidP="003E1D06">
      <w:pPr>
        <w:pStyle w:val="R"/>
      </w:pPr>
      <w:r w:rsidRPr="003E1D06">
        <w:t xml:space="preserve">hrdata %&gt;% </w:t>
      </w:r>
      <w:r w:rsidRPr="003E1D06">
        <w:br/>
        <w:t xml:space="preserve">  group_by(</w:t>
      </w:r>
      <w:r w:rsidR="00CD104D">
        <w:t>g</w:t>
      </w:r>
      <w:r w:rsidRPr="003E1D06">
        <w:t xml:space="preserve">ender) %&gt;% </w:t>
      </w:r>
      <w:r w:rsidRPr="003E1D06">
        <w:br/>
        <w:t xml:space="preserve">  slice(1:3) </w:t>
      </w:r>
    </w:p>
    <w:p w14:paraId="16D84078" w14:textId="3A8EB1F9" w:rsidR="00BF5980" w:rsidRPr="003E1D06" w:rsidRDefault="00BF5980" w:rsidP="003E1D06">
      <w:pPr>
        <w:pStyle w:val="Textkrper"/>
        <w:ind w:firstLine="357"/>
      </w:pPr>
      <w:r>
        <w:sym w:font="Wingdings" w:char="F0E0"/>
      </w:r>
      <w:r w:rsidRPr="003E1D06">
        <w:t xml:space="preserve"> Zeigt immer nur die ersten 3 </w:t>
      </w:r>
      <w:r w:rsidR="008360D2">
        <w:t>Fälle jeweils für Männer und Frauen an</w:t>
      </w:r>
      <w:r w:rsidRPr="003E1D06">
        <w:t xml:space="preserve">. </w:t>
      </w:r>
    </w:p>
    <w:p w14:paraId="543210C1" w14:textId="77777777" w:rsidR="00271D21" w:rsidRDefault="00271D21" w:rsidP="00BF5980">
      <w:pPr>
        <w:pStyle w:val="Textkrper"/>
      </w:pPr>
    </w:p>
    <w:p w14:paraId="012E0B79" w14:textId="5BFEACA5" w:rsidR="00BF5980" w:rsidRDefault="00BF5980" w:rsidP="00271D21">
      <w:pPr>
        <w:pStyle w:val="Aufzhlung"/>
      </w:pPr>
      <w:r>
        <w:t xml:space="preserve">Alternativ kann man aus jeder Gruppe eine </w:t>
      </w:r>
      <w:r w:rsidRPr="008360D2">
        <w:rPr>
          <w:b/>
        </w:rPr>
        <w:t>Zufallsauswahl</w:t>
      </w:r>
      <w:r>
        <w:t xml:space="preserve"> treffen:</w:t>
      </w:r>
    </w:p>
    <w:p w14:paraId="7F1B5F74" w14:textId="2C297483" w:rsidR="00BF5980" w:rsidRPr="005F148D" w:rsidRDefault="003E1D06" w:rsidP="003E1D06">
      <w:pPr>
        <w:pStyle w:val="R"/>
      </w:pPr>
      <w:r w:rsidRPr="003E1D06">
        <w:t xml:space="preserve">hrdata %&gt;% </w:t>
      </w:r>
      <w:r w:rsidRPr="003E1D06">
        <w:br/>
        <w:t xml:space="preserve">  group_by(</w:t>
      </w:r>
      <w:r w:rsidR="00CD104D">
        <w:t>g</w:t>
      </w:r>
      <w:r w:rsidRPr="003E1D06">
        <w:t xml:space="preserve">ender) %&gt;% </w:t>
      </w:r>
      <w:r w:rsidRPr="003E1D06">
        <w:br/>
        <w:t xml:space="preserve">  slice(1:3)</w:t>
      </w:r>
    </w:p>
    <w:p w14:paraId="5829D77B" w14:textId="1C41E179" w:rsidR="00BF5980" w:rsidRDefault="00BF5980" w:rsidP="00271D21">
      <w:pPr>
        <w:pStyle w:val="Aufzhlung"/>
      </w:pPr>
      <w:r>
        <w:t xml:space="preserve">Und man </w:t>
      </w:r>
      <w:r w:rsidR="008360D2">
        <w:t>kann</w:t>
      </w:r>
      <w:r>
        <w:t xml:space="preserve"> sich die </w:t>
      </w:r>
      <w:r w:rsidRPr="008360D2">
        <w:rPr>
          <w:b/>
        </w:rPr>
        <w:t xml:space="preserve">höchsten </w:t>
      </w:r>
      <w:r w:rsidR="008360D2">
        <w:rPr>
          <w:b/>
        </w:rPr>
        <w:t>n</w:t>
      </w:r>
      <w:r w:rsidRPr="008360D2">
        <w:rPr>
          <w:b/>
        </w:rPr>
        <w:t xml:space="preserve"> Werte</w:t>
      </w:r>
      <w:r>
        <w:t xml:space="preserve"> in jeder Gruppe ausgeben lassen</w:t>
      </w:r>
      <w:r w:rsidR="008360D2">
        <w:t>. Hier die Top 3</w:t>
      </w:r>
    </w:p>
    <w:p w14:paraId="2C609B10" w14:textId="0BEFFA06" w:rsidR="003E1D06" w:rsidRDefault="003E1D06" w:rsidP="003E1D06">
      <w:pPr>
        <w:pStyle w:val="R"/>
      </w:pPr>
      <w:r w:rsidRPr="003E1D06">
        <w:t xml:space="preserve">hrdata %&gt;% </w:t>
      </w:r>
      <w:r>
        <w:br/>
      </w:r>
      <w:r w:rsidRPr="003E1D06">
        <w:t xml:space="preserve">  group_by(</w:t>
      </w:r>
      <w:r w:rsidR="00CD104D">
        <w:t>g</w:t>
      </w:r>
      <w:r w:rsidRPr="003E1D06">
        <w:t xml:space="preserve">ender) %&gt;% </w:t>
      </w:r>
      <w:r>
        <w:br/>
      </w:r>
      <w:r w:rsidRPr="003E1D06">
        <w:t xml:space="preserve">  top_n(3, </w:t>
      </w:r>
      <w:r w:rsidR="00CD104D">
        <w:t>m</w:t>
      </w:r>
      <w:r w:rsidRPr="003E1D06">
        <w:t>onthly</w:t>
      </w:r>
      <w:r w:rsidR="00CD104D">
        <w:t>_i</w:t>
      </w:r>
      <w:r w:rsidRPr="003E1D06">
        <w:t xml:space="preserve">ncome) </w:t>
      </w:r>
    </w:p>
    <w:p w14:paraId="492BF0AF" w14:textId="09AE4FC9" w:rsidR="00BF5980" w:rsidRDefault="00BF5980" w:rsidP="003E1D06">
      <w:pPr>
        <w:pStyle w:val="Textkrper"/>
        <w:ind w:firstLine="360"/>
      </w:pPr>
      <w:r>
        <w:t>"</w:t>
      </w:r>
      <w:r w:rsidR="003E1D06">
        <w:t>Zeige für Männer und Frauen jeweils die top 3 im monthly income</w:t>
      </w:r>
      <w:r>
        <w:t>"</w:t>
      </w:r>
    </w:p>
    <w:p w14:paraId="35BD3C85" w14:textId="77777777" w:rsidR="00BF5980" w:rsidRDefault="00BF5980" w:rsidP="00BF5980">
      <w:pPr>
        <w:pStyle w:val="Textkrper"/>
      </w:pPr>
    </w:p>
    <w:p w14:paraId="5AEBF8ED" w14:textId="13934A32" w:rsidR="002F4E28" w:rsidRPr="002F4E28" w:rsidRDefault="002F4E28" w:rsidP="002F4E28">
      <w:pPr>
        <w:pStyle w:val="Aufzhlung"/>
        <w:rPr>
          <w:b/>
        </w:rPr>
      </w:pPr>
      <w:r w:rsidRPr="002F4E28">
        <w:rPr>
          <w:b/>
        </w:rPr>
        <w:t xml:space="preserve">Missings anzeigen/filtern </w:t>
      </w:r>
      <w:r>
        <w:rPr>
          <w:b/>
        </w:rPr>
        <w:t xml:space="preserve"> </w:t>
      </w:r>
      <w:r>
        <w:t>(mcht in dem Beispiel keinen Sinn, weil keine Missings existieren)</w:t>
      </w:r>
    </w:p>
    <w:p w14:paraId="4C7CDF03" w14:textId="06426CC4" w:rsidR="002F4E28" w:rsidRDefault="002F4E28" w:rsidP="002F4E28">
      <w:pPr>
        <w:pStyle w:val="R"/>
      </w:pPr>
      <w:r>
        <w:t>hrdata %&gt;%</w:t>
      </w:r>
      <w:r>
        <w:br/>
        <w:t xml:space="preserve">  filter(is.na(</w:t>
      </w:r>
      <w:r w:rsidR="00CD104D">
        <w:t>a</w:t>
      </w:r>
      <w:r>
        <w:t>ge))</w:t>
      </w:r>
    </w:p>
    <w:p w14:paraId="4DDF67FA" w14:textId="77777777" w:rsidR="002F4E28" w:rsidRPr="002F4E28" w:rsidRDefault="002F4E28" w:rsidP="00BF5980">
      <w:pPr>
        <w:pStyle w:val="Textkrper"/>
        <w:rPr>
          <w:lang w:val="en-GB"/>
        </w:rPr>
      </w:pPr>
    </w:p>
    <w:p w14:paraId="7EFBAF28" w14:textId="77777777" w:rsidR="00BF5980" w:rsidRPr="002F4E28" w:rsidRDefault="00BF5980" w:rsidP="00BF5980">
      <w:pPr>
        <w:pStyle w:val="Textkrper"/>
        <w:rPr>
          <w:lang w:val="en-GB"/>
        </w:rPr>
      </w:pPr>
    </w:p>
    <w:p w14:paraId="187B8A05" w14:textId="17F3C5E3" w:rsidR="00BF5980" w:rsidRDefault="00BF5980" w:rsidP="00314F8E">
      <w:pPr>
        <w:pStyle w:val="berschrift3"/>
      </w:pPr>
      <w:r>
        <w:t>Negativ</w:t>
      </w:r>
      <w:r w:rsidR="00271D21">
        <w:t>-</w:t>
      </w:r>
      <w:r>
        <w:t>Auswahl</w:t>
      </w:r>
    </w:p>
    <w:p w14:paraId="50DDFE3E" w14:textId="496C5E43" w:rsidR="00054111" w:rsidRDefault="00054111" w:rsidP="00054111">
      <w:pPr>
        <w:pStyle w:val="Textkrper"/>
      </w:pPr>
      <w:r w:rsidRPr="00054111">
        <w:rPr>
          <w:i/>
        </w:rPr>
        <w:t>Anm.</w:t>
      </w:r>
      <w:r>
        <w:t xml:space="preserve"> das ist nichts anderes, als Fälle nach einer Bedingung </w:t>
      </w:r>
      <w:r w:rsidR="008360D2">
        <w:t xml:space="preserve">zu </w:t>
      </w:r>
      <w:r w:rsidRPr="008360D2">
        <w:rPr>
          <w:b/>
        </w:rPr>
        <w:t>löschen</w:t>
      </w:r>
    </w:p>
    <w:p w14:paraId="610FC82F" w14:textId="77777777" w:rsidR="00054111" w:rsidRPr="00054111" w:rsidRDefault="00054111" w:rsidP="00054111">
      <w:pPr>
        <w:pStyle w:val="Textkrper"/>
      </w:pPr>
    </w:p>
    <w:p w14:paraId="566A984A" w14:textId="77777777" w:rsidR="00BF5980" w:rsidRPr="00864DA2" w:rsidRDefault="00BF5980" w:rsidP="00864DA2">
      <w:pPr>
        <w:pStyle w:val="Aufzhlung"/>
        <w:rPr>
          <w:b/>
        </w:rPr>
      </w:pPr>
      <w:r w:rsidRPr="00864DA2">
        <w:rPr>
          <w:b/>
        </w:rPr>
        <w:t>Negativ filtern:</w:t>
      </w:r>
    </w:p>
    <w:p w14:paraId="74B1AF62" w14:textId="3F82A072" w:rsidR="00BF5980" w:rsidRDefault="00903BE4" w:rsidP="00903BE4">
      <w:pPr>
        <w:pStyle w:val="R"/>
      </w:pPr>
      <w:r>
        <w:t>hrdata %&gt;%</w:t>
      </w:r>
      <w:r>
        <w:br/>
        <w:t xml:space="preserve">  filter(</w:t>
      </w:r>
      <w:r w:rsidR="00CD104D">
        <w:t>a</w:t>
      </w:r>
      <w:r>
        <w:t>ge != 18)</w:t>
      </w:r>
    </w:p>
    <w:p w14:paraId="1F180A37" w14:textId="0B16B740" w:rsidR="00903BE4" w:rsidRDefault="00903BE4" w:rsidP="00903BE4">
      <w:pPr>
        <w:pStyle w:val="Textkrper"/>
        <w:ind w:firstLine="357"/>
      </w:pPr>
      <w:r>
        <w:t>oder</w:t>
      </w:r>
    </w:p>
    <w:p w14:paraId="09563A87" w14:textId="11DE3C48" w:rsidR="00903BE4" w:rsidRPr="00B42F3A" w:rsidRDefault="00903BE4" w:rsidP="00903BE4">
      <w:pPr>
        <w:pStyle w:val="R"/>
        <w:rPr>
          <w:lang w:val="de-DE"/>
        </w:rPr>
      </w:pPr>
      <w:r w:rsidRPr="00903BE4">
        <w:rPr>
          <w:lang w:val="de-DE"/>
        </w:rPr>
        <w:t>hrdata %&gt;%</w:t>
      </w:r>
      <w:r>
        <w:rPr>
          <w:lang w:val="de-DE"/>
        </w:rPr>
        <w:br/>
      </w:r>
      <w:r w:rsidRPr="00903BE4">
        <w:rPr>
          <w:lang w:val="de-DE"/>
        </w:rPr>
        <w:t xml:space="preserve">  filter(</w:t>
      </w:r>
      <w:r>
        <w:rPr>
          <w:lang w:val="de-DE"/>
        </w:rPr>
        <w:t xml:space="preserve">! </w:t>
      </w:r>
      <w:r w:rsidR="00CD104D">
        <w:rPr>
          <w:lang w:val="de-DE"/>
        </w:rPr>
        <w:t>a</w:t>
      </w:r>
      <w:r w:rsidRPr="00903BE4">
        <w:rPr>
          <w:lang w:val="de-DE"/>
        </w:rPr>
        <w:t xml:space="preserve">ge </w:t>
      </w:r>
      <w:r>
        <w:rPr>
          <w:lang w:val="de-DE"/>
        </w:rPr>
        <w:t>=</w:t>
      </w:r>
      <w:r w:rsidRPr="00903BE4">
        <w:rPr>
          <w:lang w:val="de-DE"/>
        </w:rPr>
        <w:t>= 18)</w:t>
      </w:r>
    </w:p>
    <w:p w14:paraId="5FA2462D" w14:textId="77777777" w:rsidR="00BF5980" w:rsidRDefault="00BF5980" w:rsidP="00BF5980">
      <w:pPr>
        <w:pStyle w:val="Textkrper"/>
      </w:pPr>
    </w:p>
    <w:p w14:paraId="6F6B04AF" w14:textId="2C38D1A8" w:rsidR="00BF5980" w:rsidRPr="00864DA2" w:rsidRDefault="00BF5980" w:rsidP="00864DA2">
      <w:pPr>
        <w:pStyle w:val="Aufzhlung"/>
        <w:rPr>
          <w:b/>
        </w:rPr>
      </w:pPr>
      <w:r w:rsidRPr="00864DA2">
        <w:rPr>
          <w:b/>
        </w:rPr>
        <w:t xml:space="preserve">Mehrere </w:t>
      </w:r>
      <w:r w:rsidR="00903BE4">
        <w:rPr>
          <w:b/>
        </w:rPr>
        <w:t>Werte löschen</w:t>
      </w:r>
    </w:p>
    <w:p w14:paraId="37B9564D" w14:textId="505A571D" w:rsidR="00BF5980" w:rsidRDefault="00903BE4" w:rsidP="00903BE4">
      <w:pPr>
        <w:pStyle w:val="R"/>
      </w:pPr>
      <w:r w:rsidRPr="00903BE4">
        <w:t>hrdata %&gt;%</w:t>
      </w:r>
      <w:r>
        <w:br/>
      </w:r>
      <w:r w:rsidRPr="00903BE4">
        <w:t xml:space="preserve">  filter(! </w:t>
      </w:r>
      <w:r w:rsidR="00CD104D">
        <w:t>a</w:t>
      </w:r>
      <w:r w:rsidRPr="00903BE4">
        <w:t>ge %in% c(18,19,20))</w:t>
      </w:r>
    </w:p>
    <w:p w14:paraId="280F1564" w14:textId="77777777" w:rsidR="00903BE4" w:rsidRPr="00C90D8D" w:rsidRDefault="00903BE4" w:rsidP="00903BE4">
      <w:pPr>
        <w:pStyle w:val="Textkrper"/>
        <w:rPr>
          <w:lang w:val="en-GB"/>
        </w:rPr>
      </w:pPr>
    </w:p>
    <w:p w14:paraId="5C308C28" w14:textId="5F0DDB0E" w:rsidR="00BF5980" w:rsidRPr="00864DA2" w:rsidRDefault="00BF5980" w:rsidP="00864DA2">
      <w:pPr>
        <w:pStyle w:val="Aufzhlung"/>
        <w:rPr>
          <w:b/>
        </w:rPr>
      </w:pPr>
      <w:r w:rsidRPr="00864DA2">
        <w:rPr>
          <w:b/>
        </w:rPr>
        <w:t xml:space="preserve">Einen Bereich </w:t>
      </w:r>
      <w:r w:rsidR="00903BE4">
        <w:rPr>
          <w:b/>
        </w:rPr>
        <w:t>elimineren</w:t>
      </w:r>
    </w:p>
    <w:p w14:paraId="44BECD94" w14:textId="306B47FD" w:rsidR="00903BE4" w:rsidRPr="00903BE4" w:rsidRDefault="00903BE4" w:rsidP="00903BE4">
      <w:pPr>
        <w:pStyle w:val="R"/>
      </w:pPr>
      <w:r w:rsidRPr="00903BE4">
        <w:t>hrdata %&gt;%</w:t>
      </w:r>
      <w:r w:rsidRPr="00903BE4">
        <w:br/>
        <w:t xml:space="preserve">  filter(! </w:t>
      </w:r>
      <w:r w:rsidR="00CD104D">
        <w:t>a</w:t>
      </w:r>
      <w:r w:rsidRPr="00903BE4">
        <w:t>ge %in% c(18</w:t>
      </w:r>
      <w:r>
        <w:t>:25</w:t>
      </w:r>
      <w:r w:rsidRPr="00903BE4">
        <w:t>))</w:t>
      </w:r>
    </w:p>
    <w:p w14:paraId="06D45A11" w14:textId="77777777" w:rsidR="00BF5980" w:rsidRPr="00335DC5" w:rsidRDefault="00BF5980" w:rsidP="00BF5980">
      <w:pPr>
        <w:pStyle w:val="Textkrper"/>
        <w:rPr>
          <w:lang w:val="en-GB"/>
        </w:rPr>
      </w:pPr>
    </w:p>
    <w:p w14:paraId="1B8FF7F3" w14:textId="77777777" w:rsidR="00BF5980" w:rsidRPr="00864DA2" w:rsidRDefault="00BF5980" w:rsidP="00864DA2">
      <w:pPr>
        <w:pStyle w:val="Aufzhlung"/>
        <w:rPr>
          <w:b/>
          <w:lang w:val="en-GB"/>
        </w:rPr>
      </w:pPr>
      <w:r w:rsidRPr="00864DA2">
        <w:rPr>
          <w:b/>
          <w:lang w:val="en-GB"/>
        </w:rPr>
        <w:t>Missings eliminieren</w:t>
      </w:r>
    </w:p>
    <w:p w14:paraId="45BC0BEA" w14:textId="3291B732" w:rsidR="00054111" w:rsidRPr="005F148D" w:rsidRDefault="002F4E28" w:rsidP="002F4E28">
      <w:pPr>
        <w:pStyle w:val="R"/>
      </w:pPr>
      <w:r>
        <w:lastRenderedPageBreak/>
        <w:t>hrdata %&gt;%</w:t>
      </w:r>
      <w:r>
        <w:br/>
        <w:t xml:space="preserve">  filter(is.na(</w:t>
      </w:r>
      <w:r w:rsidR="00CD104D">
        <w:t>a</w:t>
      </w:r>
      <w:r>
        <w:t>ge))</w:t>
      </w:r>
    </w:p>
    <w:p w14:paraId="1AAF2C78" w14:textId="77777777" w:rsidR="002F4E28" w:rsidRPr="002F4E28" w:rsidRDefault="002F4E28" w:rsidP="002F4E28">
      <w:pPr>
        <w:pStyle w:val="Aufzhlung"/>
        <w:numPr>
          <w:ilvl w:val="0"/>
          <w:numId w:val="0"/>
        </w:numPr>
        <w:ind w:left="360"/>
        <w:rPr>
          <w:b/>
          <w:lang w:val="en-GB"/>
        </w:rPr>
      </w:pPr>
    </w:p>
    <w:p w14:paraId="6A76BCF8" w14:textId="2FB50419" w:rsidR="00BF5980" w:rsidRPr="00C90D8D" w:rsidRDefault="00BF5980" w:rsidP="00367914">
      <w:pPr>
        <w:pStyle w:val="Textkrper"/>
        <w:rPr>
          <w:lang w:val="en-GB"/>
        </w:rPr>
      </w:pPr>
    </w:p>
    <w:p w14:paraId="4E6B0D4C" w14:textId="79605E3C" w:rsidR="006E7C8E" w:rsidRPr="00864DA2" w:rsidRDefault="006E7C8E" w:rsidP="008B1B7E">
      <w:pPr>
        <w:pStyle w:val="berschrift3"/>
      </w:pPr>
      <w:r w:rsidRPr="00864DA2">
        <w:t>Zufallsstichprobe aus dem Datensatz ziehen</w:t>
      </w:r>
    </w:p>
    <w:p w14:paraId="42740A76" w14:textId="67686729" w:rsidR="00864DA2" w:rsidRPr="00B42F3A" w:rsidRDefault="002D3E03" w:rsidP="00F63DE7">
      <w:pPr>
        <w:pStyle w:val="R"/>
        <w:rPr>
          <w:lang w:val="de-DE"/>
        </w:rPr>
      </w:pPr>
      <w:r>
        <w:rPr>
          <w:lang w:val="de-DE"/>
        </w:rPr>
        <w:t>hrdata</w:t>
      </w:r>
      <w:r w:rsidR="00864DA2" w:rsidRPr="008B1B7E">
        <w:rPr>
          <w:lang w:val="de-DE"/>
        </w:rPr>
        <w:t xml:space="preserve"> </w:t>
      </w:r>
      <w:r w:rsidR="00162218" w:rsidRPr="008B1B7E">
        <w:rPr>
          <w:lang w:val="de-DE"/>
        </w:rPr>
        <w:t>%&gt;%</w:t>
      </w:r>
      <w:r w:rsidR="00864DA2" w:rsidRPr="008B1B7E">
        <w:rPr>
          <w:lang w:val="de-DE"/>
        </w:rPr>
        <w:t xml:space="preserve"> </w:t>
      </w:r>
      <w:r w:rsidR="008B1B7E" w:rsidRPr="008B1B7E">
        <w:rPr>
          <w:lang w:val="de-DE"/>
        </w:rPr>
        <w:br/>
      </w:r>
      <w:r w:rsidR="00864DA2" w:rsidRPr="00B42F3A">
        <w:rPr>
          <w:lang w:val="de-DE"/>
        </w:rPr>
        <w:t xml:space="preserve">  slice_sample(n=10)</w:t>
      </w:r>
      <w:r w:rsidR="00335DC5" w:rsidRPr="00B42F3A">
        <w:rPr>
          <w:lang w:val="de-DE"/>
        </w:rPr>
        <w:t xml:space="preserve"> </w:t>
      </w:r>
      <w:r w:rsidR="00335DC5" w:rsidRPr="00335DC5">
        <w:rPr>
          <w:rStyle w:val="TextkrperZchn"/>
          <w:color w:val="auto"/>
        </w:rPr>
        <w:t>#Achtung, „n“ ist essenti</w:t>
      </w:r>
      <w:r>
        <w:rPr>
          <w:rStyle w:val="TextkrperZchn"/>
          <w:color w:val="auto"/>
        </w:rPr>
        <w:t>e</w:t>
      </w:r>
      <w:r w:rsidR="00335DC5" w:rsidRPr="00335DC5">
        <w:rPr>
          <w:rStyle w:val="TextkrperZchn"/>
          <w:color w:val="auto"/>
        </w:rPr>
        <w:t>ll, weil es ja auch prop sein kann</w:t>
      </w:r>
    </w:p>
    <w:p w14:paraId="78C21918" w14:textId="77777777" w:rsidR="00864DA2" w:rsidRPr="00B42F3A" w:rsidRDefault="00864DA2" w:rsidP="00F63DE7">
      <w:pPr>
        <w:pStyle w:val="R"/>
        <w:rPr>
          <w:lang w:val="de-DE"/>
        </w:rPr>
      </w:pPr>
    </w:p>
    <w:p w14:paraId="2B3781C2" w14:textId="018C3D2D" w:rsidR="00864DA2" w:rsidRPr="002D3E03" w:rsidRDefault="002D3E03" w:rsidP="00F63DE7">
      <w:pPr>
        <w:pStyle w:val="R"/>
        <w:rPr>
          <w:lang w:val="de-DE"/>
        </w:rPr>
      </w:pPr>
      <w:r w:rsidRPr="002D3E03">
        <w:rPr>
          <w:lang w:val="de-DE"/>
        </w:rPr>
        <w:t xml:space="preserve">hrdata </w:t>
      </w:r>
      <w:r w:rsidR="00162218" w:rsidRPr="002D3E03">
        <w:rPr>
          <w:lang w:val="de-DE"/>
        </w:rPr>
        <w:t>%&gt;%</w:t>
      </w:r>
      <w:r w:rsidR="00864DA2" w:rsidRPr="002D3E03">
        <w:rPr>
          <w:lang w:val="de-DE"/>
        </w:rPr>
        <w:t xml:space="preserve"> </w:t>
      </w:r>
      <w:r w:rsidRPr="002D3E03">
        <w:rPr>
          <w:lang w:val="de-DE"/>
        </w:rPr>
        <w:br/>
      </w:r>
      <w:r w:rsidR="00864DA2" w:rsidRPr="002D3E03">
        <w:rPr>
          <w:lang w:val="de-DE"/>
        </w:rPr>
        <w:t xml:space="preserve">  slice_sample(prop = .5)</w:t>
      </w:r>
      <w:r w:rsidRPr="002D3E03">
        <w:rPr>
          <w:lang w:val="de-DE"/>
        </w:rPr>
        <w:t xml:space="preserve"> </w:t>
      </w:r>
      <w:r w:rsidRPr="002D3E03">
        <w:rPr>
          <w:rStyle w:val="TextkrperZchn"/>
          <w:color w:val="auto"/>
        </w:rPr>
        <w:t>#Ziehung von 50%</w:t>
      </w:r>
    </w:p>
    <w:p w14:paraId="0B79B95C" w14:textId="15EB25ED" w:rsidR="00864DA2" w:rsidRPr="002D3E03" w:rsidRDefault="00864DA2" w:rsidP="002D3E03">
      <w:pPr>
        <w:pStyle w:val="Textkrper"/>
      </w:pPr>
    </w:p>
    <w:p w14:paraId="791AA041" w14:textId="358659F0" w:rsidR="00864DA2" w:rsidRDefault="00864DA2" w:rsidP="00864DA2">
      <w:pPr>
        <w:pStyle w:val="Textkrper"/>
        <w:ind w:firstLine="360"/>
      </w:pPr>
      <w:r>
        <w:t>Geht auch pro Gruppe (</w:t>
      </w:r>
      <w:r w:rsidR="002D3E03">
        <w:rPr>
          <w:rFonts w:ascii="Arial" w:hAnsi="Arial" w:cs="Arial" w:hint="eastAsia"/>
          <w:lang w:eastAsia="ja-JP"/>
        </w:rPr>
        <w:t>→</w:t>
      </w:r>
      <w:r>
        <w:t xml:space="preserve"> zieht 5% aus jeder Gruppe)</w:t>
      </w:r>
    </w:p>
    <w:p w14:paraId="683C53FA" w14:textId="4635D3DB" w:rsidR="00BF5980" w:rsidRDefault="002D3E03" w:rsidP="002D3E03">
      <w:pPr>
        <w:pStyle w:val="R"/>
      </w:pPr>
      <w:r w:rsidRPr="002D3E03">
        <w:t xml:space="preserve">hrdata %&gt;% </w:t>
      </w:r>
      <w:r>
        <w:br/>
      </w:r>
      <w:r w:rsidRPr="002D3E03">
        <w:t xml:space="preserve">  group_by(</w:t>
      </w:r>
      <w:r w:rsidR="00CD104D">
        <w:t>g</w:t>
      </w:r>
      <w:r w:rsidRPr="002D3E03">
        <w:t xml:space="preserve">ender) %&gt;% </w:t>
      </w:r>
      <w:r>
        <w:br/>
      </w:r>
      <w:r w:rsidRPr="002D3E03">
        <w:t xml:space="preserve">  slice_sample(prop = .05) %&gt;% </w:t>
      </w:r>
      <w:r>
        <w:br/>
      </w:r>
      <w:r w:rsidRPr="002D3E03">
        <w:t xml:space="preserve">  ungroup()</w:t>
      </w:r>
    </w:p>
    <w:p w14:paraId="2E511CA9" w14:textId="77777777" w:rsidR="0056610C" w:rsidRDefault="0056610C" w:rsidP="00616521">
      <w:pPr>
        <w:pStyle w:val="Textkrper"/>
        <w:rPr>
          <w:lang w:val="en-GB"/>
        </w:rPr>
      </w:pPr>
    </w:p>
    <w:p w14:paraId="13859744" w14:textId="77777777" w:rsidR="002D3E03" w:rsidRDefault="002D3E03" w:rsidP="00616521">
      <w:pPr>
        <w:pStyle w:val="Textkrper"/>
        <w:rPr>
          <w:lang w:val="en-GB"/>
        </w:rPr>
      </w:pPr>
    </w:p>
    <w:p w14:paraId="7716884F" w14:textId="6BE87854" w:rsidR="002D3E03" w:rsidRPr="002D3E03" w:rsidRDefault="002D3E03" w:rsidP="00616521">
      <w:pPr>
        <w:pStyle w:val="Textkrper"/>
        <w:rPr>
          <w:lang w:val="en-GB"/>
        </w:rPr>
      </w:pPr>
    </w:p>
    <w:p w14:paraId="6D6E8E83" w14:textId="77777777" w:rsidR="00367914" w:rsidRDefault="00367914" w:rsidP="00EC4432">
      <w:pPr>
        <w:pStyle w:val="berschrift2"/>
      </w:pPr>
      <w:bookmarkStart w:id="5" w:name="_Toc164239398"/>
      <w:r>
        <w:t>Select</w:t>
      </w:r>
      <w:bookmarkEnd w:id="5"/>
    </w:p>
    <w:p w14:paraId="455E189F" w14:textId="169BE0F2" w:rsidR="00367914" w:rsidRDefault="00367914" w:rsidP="00367914">
      <w:pPr>
        <w:pStyle w:val="Textkrper"/>
      </w:pPr>
    </w:p>
    <w:p w14:paraId="75115BE2" w14:textId="4C1B760C" w:rsidR="00EE3E9C" w:rsidRDefault="00EE3E9C" w:rsidP="00314F8E">
      <w:pPr>
        <w:pStyle w:val="berschrift3"/>
      </w:pPr>
      <w:r>
        <w:t>Basis</w:t>
      </w:r>
    </w:p>
    <w:p w14:paraId="45E36E4B" w14:textId="17E714A5" w:rsidR="00367914" w:rsidRDefault="00367914" w:rsidP="00271D21">
      <w:pPr>
        <w:pStyle w:val="Aufzhlung"/>
      </w:pPr>
      <w:r>
        <w:t>select klappt mit Variablennamen, als auch Nummern (und Kombi)</w:t>
      </w:r>
      <w:r w:rsidR="00A570FD">
        <w:t xml:space="preserve"> und Bereichen von </w:t>
      </w:r>
    </w:p>
    <w:p w14:paraId="67183543" w14:textId="44284EBA" w:rsidR="00A570FD" w:rsidRDefault="00A570FD" w:rsidP="00A570FD">
      <w:pPr>
        <w:pStyle w:val="R"/>
      </w:pPr>
      <w:r w:rsidRPr="00A570FD">
        <w:t xml:space="preserve">hrdata %&gt;% </w:t>
      </w:r>
      <w:r w:rsidR="00CD104D">
        <w:br/>
      </w:r>
      <w:r w:rsidRPr="00A570FD">
        <w:t xml:space="preserve">  select(1</w:t>
      </w:r>
      <w:r>
        <w:t>, 3:</w:t>
      </w:r>
      <w:r w:rsidRPr="00A570FD">
        <w:t xml:space="preserve">5, </w:t>
      </w:r>
      <w:r w:rsidR="00CD104D">
        <w:t>m</w:t>
      </w:r>
      <w:r w:rsidRPr="00A570FD">
        <w:t>onthly</w:t>
      </w:r>
      <w:r w:rsidR="00CD104D">
        <w:t>_i</w:t>
      </w:r>
      <w:r w:rsidRPr="00A570FD">
        <w:t xml:space="preserve">ncome, </w:t>
      </w:r>
      <w:r w:rsidR="00CD104D">
        <w:t>t</w:t>
      </w:r>
      <w:r w:rsidRPr="00A570FD">
        <w:t>otal</w:t>
      </w:r>
      <w:r w:rsidR="00CD104D">
        <w:t>_w</w:t>
      </w:r>
      <w:r w:rsidRPr="00A570FD">
        <w:t>orking</w:t>
      </w:r>
      <w:r w:rsidR="00CD104D">
        <w:t>_y</w:t>
      </w:r>
      <w:r w:rsidRPr="00A570FD">
        <w:t>ears:</w:t>
      </w:r>
      <w:r w:rsidR="00CD104D">
        <w:t>w</w:t>
      </w:r>
      <w:r w:rsidRPr="00A570FD">
        <w:t>ork</w:t>
      </w:r>
      <w:r w:rsidR="00CD104D">
        <w:t>_l</w:t>
      </w:r>
      <w:r w:rsidRPr="00A570FD">
        <w:t>ife</w:t>
      </w:r>
      <w:r w:rsidR="00CD104D">
        <w:t>_b</w:t>
      </w:r>
      <w:r w:rsidRPr="00A570FD">
        <w:t>alance)</w:t>
      </w:r>
    </w:p>
    <w:p w14:paraId="38A935FB" w14:textId="77777777" w:rsidR="00A570FD" w:rsidRDefault="00A570FD" w:rsidP="00A570FD">
      <w:pPr>
        <w:pStyle w:val="Textkrper"/>
        <w:ind w:firstLine="360"/>
        <w:rPr>
          <w:rFonts w:ascii="Courier New" w:hAnsi="Courier New"/>
          <w:color w:val="FF0000"/>
          <w:sz w:val="20"/>
          <w:szCs w:val="24"/>
          <w:lang w:val="en-GB"/>
        </w:rPr>
      </w:pPr>
    </w:p>
    <w:p w14:paraId="4F80DF21" w14:textId="1FEC6A1B" w:rsidR="00367914" w:rsidRDefault="00A570FD" w:rsidP="00A570FD">
      <w:pPr>
        <w:pStyle w:val="Aufzhlung2"/>
      </w:pPr>
      <w:r w:rsidRPr="00A570FD">
        <w:t>Hier mal alle Möglichkeiten i</w:t>
      </w:r>
      <w:r>
        <w:t>n einem (Anm. Nummern sollt  man vermeiden</w:t>
      </w:r>
    </w:p>
    <w:p w14:paraId="2105F58D" w14:textId="4BC6FA03" w:rsidR="00A570FD" w:rsidRPr="00A570FD" w:rsidRDefault="00A570FD" w:rsidP="00A570FD">
      <w:pPr>
        <w:pStyle w:val="Aufzhlung2"/>
      </w:pPr>
      <w:r>
        <w:t>Mittels select kann man die Reihenfolge der Variablen ändern. Dazu müssen aber alle enthalten sein. Will man das nicht, ist die Sub-Funktion „everything()“ extrem hilfreich:</w:t>
      </w:r>
    </w:p>
    <w:p w14:paraId="4692E92C" w14:textId="36A88834" w:rsidR="00447017" w:rsidRPr="005F148D" w:rsidRDefault="00A570FD" w:rsidP="00F63DE7">
      <w:pPr>
        <w:pStyle w:val="R"/>
      </w:pPr>
      <w:r>
        <w:t xml:space="preserve">hrdata </w:t>
      </w:r>
      <w:r w:rsidR="00162218">
        <w:t>%&gt;%</w:t>
      </w:r>
      <w:r w:rsidR="00447017" w:rsidRPr="005F148D">
        <w:t xml:space="preserve"> </w:t>
      </w:r>
      <w:r w:rsidR="00CD104D">
        <w:br/>
      </w:r>
      <w:r w:rsidR="00447017" w:rsidRPr="005F148D">
        <w:t xml:space="preserve">  select(</w:t>
      </w:r>
      <w:r w:rsidR="00CD104D">
        <w:t>m</w:t>
      </w:r>
      <w:r>
        <w:t>onthly</w:t>
      </w:r>
      <w:r w:rsidR="00CD104D">
        <w:t>_i</w:t>
      </w:r>
      <w:r>
        <w:t xml:space="preserve">ncome, </w:t>
      </w:r>
      <w:r w:rsidR="00CD104D">
        <w:t>o</w:t>
      </w:r>
      <w:r>
        <w:t>ver</w:t>
      </w:r>
      <w:r w:rsidR="00CD104D">
        <w:t>_t</w:t>
      </w:r>
      <w:r>
        <w:t xml:space="preserve">ime, </w:t>
      </w:r>
      <w:r w:rsidR="00447017" w:rsidRPr="005F148D">
        <w:t>everything())</w:t>
      </w:r>
    </w:p>
    <w:p w14:paraId="562A1DF7" w14:textId="4EEC686D" w:rsidR="00447017" w:rsidRPr="00A570FD" w:rsidRDefault="00A570FD" w:rsidP="00A570FD">
      <w:pPr>
        <w:pStyle w:val="Textkrper"/>
        <w:ind w:firstLine="357"/>
        <w:rPr>
          <w:lang w:eastAsia="ja-JP"/>
        </w:rPr>
      </w:pPr>
      <w:r w:rsidRPr="00A570FD">
        <w:t>Holt MonthlyIncome und Overtime nach</w:t>
      </w:r>
      <w:r w:rsidR="00CD104D">
        <w:t xml:space="preserve"> </w:t>
      </w:r>
      <w:r w:rsidRPr="00A570FD">
        <w:t>vorne—danach ko</w:t>
      </w:r>
      <w:r>
        <w:t>mmt der Rest wie gehabt</w:t>
      </w:r>
    </w:p>
    <w:p w14:paraId="72E13847" w14:textId="7DFB55AD" w:rsidR="00367914" w:rsidRDefault="00271D21" w:rsidP="00367914">
      <w:pPr>
        <w:pStyle w:val="Textkrper"/>
      </w:pPr>
      <w:r>
        <w:tab/>
      </w:r>
    </w:p>
    <w:p w14:paraId="39D238D9" w14:textId="77777777" w:rsidR="00A570FD" w:rsidRPr="00A570FD" w:rsidRDefault="00A570FD" w:rsidP="00A570FD">
      <w:pPr>
        <w:pStyle w:val="Aufzhlung"/>
        <w:rPr>
          <w:b/>
          <w:lang w:val="en-GB"/>
        </w:rPr>
      </w:pPr>
      <w:r w:rsidRPr="00A570FD">
        <w:rPr>
          <w:b/>
          <w:lang w:val="en-GB"/>
        </w:rPr>
        <w:t>Negativ-Auswahl</w:t>
      </w:r>
    </w:p>
    <w:p w14:paraId="17E4B732" w14:textId="727D4E64" w:rsidR="00A570FD" w:rsidRDefault="00A570FD" w:rsidP="00A570FD">
      <w:pPr>
        <w:pStyle w:val="R"/>
      </w:pPr>
      <w:r>
        <w:t>hrdata</w:t>
      </w:r>
      <w:r w:rsidRPr="005F148D">
        <w:t xml:space="preserve"> </w:t>
      </w:r>
      <w:r>
        <w:t>%&gt;%</w:t>
      </w:r>
      <w:r w:rsidRPr="005F148D">
        <w:t xml:space="preserve"> </w:t>
      </w:r>
      <w:r>
        <w:br/>
      </w:r>
      <w:r w:rsidRPr="005F148D">
        <w:t xml:space="preserve">  select(-</w:t>
      </w:r>
      <w:r w:rsidR="00CD104D">
        <w:t>a</w:t>
      </w:r>
      <w:r>
        <w:t>ge</w:t>
      </w:r>
      <w:r w:rsidRPr="005F148D">
        <w:t>, -</w:t>
      </w:r>
      <w:r w:rsidR="00CD104D">
        <w:t>g</w:t>
      </w:r>
      <w:r>
        <w:t>ender</w:t>
      </w:r>
      <w:r w:rsidRPr="005F148D">
        <w:t>)</w:t>
      </w:r>
    </w:p>
    <w:p w14:paraId="3C54A6CC" w14:textId="77777777" w:rsidR="00A570FD" w:rsidRDefault="00A570FD" w:rsidP="00A570FD">
      <w:pPr>
        <w:pStyle w:val="Textkrper"/>
        <w:ind w:firstLine="357"/>
      </w:pPr>
      <w:r>
        <w:t>oder</w:t>
      </w:r>
    </w:p>
    <w:p w14:paraId="168FAB57" w14:textId="3C9D1242" w:rsidR="00A570FD" w:rsidRPr="005F148D" w:rsidRDefault="00A570FD" w:rsidP="00A570FD">
      <w:pPr>
        <w:pStyle w:val="R"/>
      </w:pPr>
      <w:r>
        <w:t>hrdata %&gt;%</w:t>
      </w:r>
      <w:r>
        <w:br/>
        <w:t xml:space="preserve">  </w:t>
      </w:r>
      <w:r w:rsidRPr="00A570FD">
        <w:t>select(-c(</w:t>
      </w:r>
      <w:r w:rsidR="00CD104D">
        <w:t>a</w:t>
      </w:r>
      <w:r w:rsidRPr="00A570FD">
        <w:t xml:space="preserve">ge, </w:t>
      </w:r>
      <w:r w:rsidR="00CD104D">
        <w:t>g</w:t>
      </w:r>
      <w:r w:rsidRPr="00A570FD">
        <w:t>ender) )</w:t>
      </w:r>
    </w:p>
    <w:p w14:paraId="20ACEA2C" w14:textId="77777777" w:rsidR="00A570FD" w:rsidRDefault="00A570FD" w:rsidP="00A570FD">
      <w:pPr>
        <w:pStyle w:val="Aufzhlung2"/>
      </w:pPr>
      <w:r>
        <w:t>Eliminert die Variablen AG und Gender</w:t>
      </w:r>
    </w:p>
    <w:p w14:paraId="24A04AFD" w14:textId="6D1C5665" w:rsidR="00A570FD" w:rsidRDefault="00A570FD" w:rsidP="00A570FD">
      <w:pPr>
        <w:pStyle w:val="Aufzhlung2"/>
      </w:pPr>
      <w:r>
        <w:t>Auch das geht mit Bereichsoperator</w:t>
      </w:r>
      <w:r w:rsidR="00CC3588">
        <w:t xml:space="preserve"> „:“ und concatenate („c“)</w:t>
      </w:r>
    </w:p>
    <w:p w14:paraId="125B1242" w14:textId="0FBF66E3" w:rsidR="00317BEB" w:rsidRPr="00317BEB" w:rsidRDefault="00A570FD" w:rsidP="00A570FD">
      <w:pPr>
        <w:pStyle w:val="R"/>
      </w:pPr>
      <w:r>
        <w:t xml:space="preserve">hrdata %&gt;% </w:t>
      </w:r>
      <w:r>
        <w:br/>
        <w:t xml:space="preserve">  select(-c(</w:t>
      </w:r>
      <w:r w:rsidR="00CD104D">
        <w:t>a</w:t>
      </w:r>
      <w:r>
        <w:t>ge:</w:t>
      </w:r>
      <w:r w:rsidR="00CD104D">
        <w:t>g</w:t>
      </w:r>
      <w:r>
        <w:t>ender))</w:t>
      </w:r>
    </w:p>
    <w:p w14:paraId="598F00AA" w14:textId="05B379B0" w:rsidR="00EE3E9C" w:rsidRPr="00A570FD" w:rsidRDefault="00A570FD" w:rsidP="00A570FD">
      <w:pPr>
        <w:pStyle w:val="Aufzhlung"/>
        <w:numPr>
          <w:ilvl w:val="0"/>
          <w:numId w:val="0"/>
        </w:numPr>
        <w:ind w:left="360"/>
      </w:pPr>
      <w:r w:rsidRPr="00A570FD">
        <w:t>Wirft die Variablen Age b</w:t>
      </w:r>
      <w:r>
        <w:t>is Gender raus</w:t>
      </w:r>
    </w:p>
    <w:p w14:paraId="2F8835EA" w14:textId="77777777" w:rsidR="00367914" w:rsidRPr="00A570FD" w:rsidRDefault="00367914" w:rsidP="00367914">
      <w:pPr>
        <w:pStyle w:val="Textkrper"/>
      </w:pPr>
    </w:p>
    <w:p w14:paraId="186B73E9" w14:textId="77777777" w:rsidR="00367914" w:rsidRPr="00A570FD" w:rsidRDefault="00367914" w:rsidP="00367914">
      <w:pPr>
        <w:pStyle w:val="Textkrper"/>
      </w:pPr>
    </w:p>
    <w:p w14:paraId="6D4A7215" w14:textId="77777777" w:rsidR="00367914" w:rsidRDefault="00367914" w:rsidP="00314F8E">
      <w:pPr>
        <w:pStyle w:val="berschrift3"/>
      </w:pPr>
      <w:r>
        <w:t xml:space="preserve">Auswahl aufgrund von Namens-Elementen </w:t>
      </w:r>
    </w:p>
    <w:p w14:paraId="7A02AA90" w14:textId="77777777" w:rsidR="00271D21" w:rsidRPr="00271D21" w:rsidRDefault="00271D21" w:rsidP="00271D21">
      <w:pPr>
        <w:pStyle w:val="Aufzhlung"/>
        <w:rPr>
          <w:b/>
        </w:rPr>
      </w:pPr>
      <w:r w:rsidRPr="00271D21">
        <w:rPr>
          <w:b/>
        </w:rPr>
        <w:t>Selektion auf Basis von Namenselementen</w:t>
      </w:r>
    </w:p>
    <w:p w14:paraId="0182D8B4" w14:textId="3260E3C6" w:rsidR="00CC3588" w:rsidRDefault="00CC3588" w:rsidP="00CC3588">
      <w:pPr>
        <w:pStyle w:val="R"/>
      </w:pPr>
      <w:r w:rsidRPr="00CC3588">
        <w:lastRenderedPageBreak/>
        <w:t xml:space="preserve">hrdata %&gt;% </w:t>
      </w:r>
      <w:r>
        <w:br/>
      </w:r>
      <w:r w:rsidRPr="00CC3588">
        <w:t xml:space="preserve">  select(contains("</w:t>
      </w:r>
      <w:r w:rsidR="00CD104D">
        <w:t>j</w:t>
      </w:r>
      <w:r w:rsidRPr="00CC3588">
        <w:t>ob"))</w:t>
      </w:r>
    </w:p>
    <w:p w14:paraId="371C9CDC" w14:textId="13C033C8" w:rsidR="00271D21" w:rsidRPr="00F63DE7" w:rsidRDefault="00271D21" w:rsidP="00CC3588">
      <w:pPr>
        <w:pStyle w:val="Textkrper"/>
        <w:ind w:firstLine="360"/>
      </w:pPr>
      <w:r w:rsidRPr="00F63DE7">
        <w:t>Wählt alle Variablen, die im Namen "Delay" haben</w:t>
      </w:r>
    </w:p>
    <w:p w14:paraId="6B4C680D" w14:textId="59ED78C6" w:rsidR="00EE3E9C" w:rsidRDefault="00EE3E9C" w:rsidP="00271D21">
      <w:pPr>
        <w:pStyle w:val="Aufzhlung"/>
      </w:pPr>
      <w:r w:rsidRPr="00271D21">
        <w:rPr>
          <w:b/>
        </w:rPr>
        <w:t>Ausschluss</w:t>
      </w:r>
      <w:r>
        <w:t xml:space="preserve"> von Variablen, die ein </w:t>
      </w:r>
      <w:r w:rsidR="00CC3588">
        <w:t>bestimmtes Wort im Variablennamen haben</w:t>
      </w:r>
    </w:p>
    <w:p w14:paraId="21A3A636" w14:textId="4FF1B089" w:rsidR="00CC3588" w:rsidRPr="00CC3588" w:rsidRDefault="00CC3588" w:rsidP="00CC3588">
      <w:pPr>
        <w:pStyle w:val="R"/>
        <w:rPr>
          <w:lang w:val="de-DE"/>
        </w:rPr>
      </w:pPr>
      <w:r w:rsidRPr="00CC3588">
        <w:rPr>
          <w:lang w:val="de-DE"/>
        </w:rPr>
        <w:t xml:space="preserve">hrdata %&gt;% </w:t>
      </w:r>
      <w:r w:rsidRPr="00CC3588">
        <w:rPr>
          <w:lang w:val="de-DE"/>
        </w:rPr>
        <w:br/>
        <w:t xml:space="preserve">  select(-contains("</w:t>
      </w:r>
      <w:r w:rsidR="00CD104D">
        <w:rPr>
          <w:lang w:val="de-DE"/>
        </w:rPr>
        <w:t>j</w:t>
      </w:r>
      <w:r w:rsidRPr="00CC3588">
        <w:rPr>
          <w:lang w:val="de-DE"/>
        </w:rPr>
        <w:t>ob"))</w:t>
      </w:r>
    </w:p>
    <w:p w14:paraId="208C1083" w14:textId="063F27D0" w:rsidR="00271D21" w:rsidRDefault="00EE3E9C" w:rsidP="00CC3588">
      <w:pPr>
        <w:pStyle w:val="Aufzhlung"/>
        <w:numPr>
          <w:ilvl w:val="0"/>
          <w:numId w:val="0"/>
        </w:numPr>
        <w:ind w:left="360"/>
      </w:pPr>
      <w:r w:rsidRPr="00D82F15">
        <w:t>Schmeißt alle raus, die "</w:t>
      </w:r>
      <w:r w:rsidR="00CC3588">
        <w:t>Job</w:t>
      </w:r>
      <w:r w:rsidRPr="00D82F15">
        <w:t>" enthalten</w:t>
      </w:r>
      <w:r w:rsidR="00D82F15" w:rsidRPr="00D82F15">
        <w:t xml:space="preserve">. </w:t>
      </w:r>
      <w:r w:rsidR="00D82F15">
        <w:t xml:space="preserve">Mehrere Begriffe gehen </w:t>
      </w:r>
      <w:r w:rsidR="00CC3588">
        <w:t xml:space="preserve">wieder </w:t>
      </w:r>
      <w:r w:rsidR="00D82F15">
        <w:t xml:space="preserve">mit c() </w:t>
      </w:r>
    </w:p>
    <w:p w14:paraId="074577CA" w14:textId="3A76CC04" w:rsidR="00616DFE" w:rsidRPr="00CC3588" w:rsidRDefault="00CC3588" w:rsidP="00CC3588">
      <w:pPr>
        <w:pStyle w:val="R"/>
      </w:pPr>
      <w:r w:rsidRPr="00CC3588">
        <w:t xml:space="preserve">hrdata %&gt;% </w:t>
      </w:r>
      <w:r>
        <w:br/>
      </w:r>
      <w:r w:rsidRPr="00CC3588">
        <w:t xml:space="preserve">  select(contains(c("</w:t>
      </w:r>
      <w:r w:rsidR="00CD104D">
        <w:t>j</w:t>
      </w:r>
      <w:r w:rsidRPr="00CC3588">
        <w:t>ob", "</w:t>
      </w:r>
      <w:r w:rsidR="00CD104D">
        <w:t>y</w:t>
      </w:r>
      <w:r w:rsidRPr="00CC3588">
        <w:t>ears")))</w:t>
      </w:r>
    </w:p>
    <w:p w14:paraId="71E69D50" w14:textId="77777777" w:rsidR="00CC3588" w:rsidRPr="00C90D8D" w:rsidRDefault="00CC3588" w:rsidP="00CC3588">
      <w:pPr>
        <w:pStyle w:val="Textkrper"/>
        <w:rPr>
          <w:lang w:val="en-GB"/>
        </w:rPr>
      </w:pPr>
    </w:p>
    <w:p w14:paraId="7264DB22" w14:textId="7C7E589E" w:rsidR="00CC3588" w:rsidRPr="00CC3588" w:rsidRDefault="00CC3588" w:rsidP="00CC3588">
      <w:pPr>
        <w:pStyle w:val="Aufzhlung"/>
      </w:pPr>
      <w:r w:rsidRPr="00CC3588">
        <w:t>Mit starts_with un</w:t>
      </w:r>
      <w:r>
        <w:t>d</w:t>
      </w:r>
      <w:r w:rsidRPr="00CC3588">
        <w:t xml:space="preserve"> ends_with kann da</w:t>
      </w:r>
      <w:r>
        <w:t>s spezifischer geschehen:</w:t>
      </w:r>
    </w:p>
    <w:p w14:paraId="08F04A16" w14:textId="709C0F5D" w:rsidR="00CC3588" w:rsidRDefault="00CC3588" w:rsidP="00CC3588">
      <w:pPr>
        <w:pStyle w:val="R"/>
      </w:pPr>
      <w:r w:rsidRPr="00CC3588">
        <w:t xml:space="preserve">hrdata %&gt;% </w:t>
      </w:r>
      <w:r>
        <w:br/>
      </w:r>
      <w:r w:rsidRPr="00CC3588">
        <w:t xml:space="preserve">  select(ends_with("</w:t>
      </w:r>
      <w:r w:rsidR="00CD104D">
        <w:t>y</w:t>
      </w:r>
      <w:r w:rsidRPr="00CC3588">
        <w:t>ear"))</w:t>
      </w:r>
    </w:p>
    <w:p w14:paraId="19B6239D" w14:textId="771F736F" w:rsidR="00C510A1" w:rsidRDefault="00CC3588" w:rsidP="00CC3588">
      <w:pPr>
        <w:pStyle w:val="Textkrper"/>
        <w:ind w:firstLine="360"/>
      </w:pPr>
      <w:r>
        <w:t>Wählt Vaiablen</w:t>
      </w:r>
      <w:r w:rsidR="00616DFE" w:rsidRPr="00616DFE">
        <w:t xml:space="preserve">, die </w:t>
      </w:r>
      <w:r>
        <w:t xml:space="preserve">mit </w:t>
      </w:r>
      <w:r w:rsidR="00CD104D">
        <w:t>y</w:t>
      </w:r>
      <w:r>
        <w:t>ear enden</w:t>
      </w:r>
    </w:p>
    <w:p w14:paraId="1DBDD4C1" w14:textId="0EB416F3" w:rsidR="00C510A1" w:rsidRDefault="00C510A1" w:rsidP="00616DFE">
      <w:pPr>
        <w:pStyle w:val="Textkrper"/>
      </w:pPr>
    </w:p>
    <w:p w14:paraId="2DE128DE" w14:textId="4BC84970" w:rsidR="00C510A1" w:rsidRDefault="00C510A1" w:rsidP="00271D21">
      <w:pPr>
        <w:pStyle w:val="Textkrper"/>
        <w:ind w:firstLine="360"/>
      </w:pPr>
      <w:r>
        <w:t>Analog: Anfangs-Teile eines Namens selektieren</w:t>
      </w:r>
    </w:p>
    <w:p w14:paraId="54AFD098" w14:textId="42058437" w:rsidR="00616DFE" w:rsidRPr="00782797" w:rsidRDefault="00CC3588" w:rsidP="00F63DE7">
      <w:pPr>
        <w:pStyle w:val="R"/>
        <w:rPr>
          <w:szCs w:val="21"/>
        </w:rPr>
      </w:pPr>
      <w:r>
        <w:t>hrdata</w:t>
      </w:r>
      <w:r w:rsidR="00C510A1" w:rsidRPr="00616DFE">
        <w:t xml:space="preserve"> </w:t>
      </w:r>
      <w:r w:rsidR="00162218">
        <w:t>%&gt;%</w:t>
      </w:r>
      <w:r>
        <w:br/>
      </w:r>
      <w:r w:rsidR="00C510A1" w:rsidRPr="00271D21">
        <w:t xml:space="preserve">    </w:t>
      </w:r>
      <w:r w:rsidR="00616DFE" w:rsidRPr="00271D21">
        <w:t>select(starts_with("</w:t>
      </w:r>
      <w:r w:rsidR="00CD104D">
        <w:t>y</w:t>
      </w:r>
      <w:r>
        <w:t>ear</w:t>
      </w:r>
      <w:r w:rsidR="00616DFE" w:rsidRPr="00271D21">
        <w:t>"))</w:t>
      </w:r>
      <w:r w:rsidR="00616DFE" w:rsidRPr="00782797">
        <w:rPr>
          <w:szCs w:val="21"/>
        </w:rPr>
        <w:t xml:space="preserve"> </w:t>
      </w:r>
    </w:p>
    <w:p w14:paraId="4D184ABC" w14:textId="77777777" w:rsidR="00367914" w:rsidRPr="00782797" w:rsidRDefault="00367914" w:rsidP="00367914">
      <w:pPr>
        <w:pStyle w:val="Textkrper"/>
        <w:rPr>
          <w:lang w:val="en-GB"/>
        </w:rPr>
      </w:pPr>
    </w:p>
    <w:p w14:paraId="540C64D0" w14:textId="5C2D61EB" w:rsidR="00367914" w:rsidRDefault="00367914" w:rsidP="00367914">
      <w:pPr>
        <w:pStyle w:val="Textkrper"/>
        <w:rPr>
          <w:lang w:val="en-GB"/>
        </w:rPr>
      </w:pPr>
    </w:p>
    <w:p w14:paraId="54125328" w14:textId="422224C2" w:rsidR="00EE3E9C" w:rsidRDefault="00EE3E9C" w:rsidP="00367914">
      <w:pPr>
        <w:pStyle w:val="Textkrper"/>
        <w:rPr>
          <w:lang w:val="en-GB"/>
        </w:rPr>
      </w:pPr>
    </w:p>
    <w:p w14:paraId="32E90C9B" w14:textId="77777777" w:rsidR="00EE3E9C" w:rsidRPr="005F148D" w:rsidRDefault="00EE3E9C" w:rsidP="00367914">
      <w:pPr>
        <w:pStyle w:val="Textkrper"/>
        <w:rPr>
          <w:lang w:val="en-GB"/>
        </w:rPr>
      </w:pPr>
    </w:p>
    <w:p w14:paraId="0FB2470F" w14:textId="16338EDE" w:rsidR="00EB581E" w:rsidRDefault="00EB581E" w:rsidP="00314F8E">
      <w:pPr>
        <w:pStyle w:val="berschrift3"/>
        <w:rPr>
          <w:lang w:val="en-GB"/>
        </w:rPr>
      </w:pPr>
      <w:r>
        <w:rPr>
          <w:lang w:val="en-GB"/>
        </w:rPr>
        <w:t>Nach Variableneigenschaften selektieren</w:t>
      </w:r>
    </w:p>
    <w:p w14:paraId="52FC9371" w14:textId="47015764" w:rsidR="00EB581E" w:rsidRDefault="00EB581E" w:rsidP="00EB581E">
      <w:pPr>
        <w:pStyle w:val="Aufzhlung"/>
        <w:rPr>
          <w:lang w:val="en-GB"/>
        </w:rPr>
      </w:pPr>
      <w:r>
        <w:rPr>
          <w:lang w:val="en-GB"/>
        </w:rPr>
        <w:t xml:space="preserve">Geht mit </w:t>
      </w:r>
      <w:r w:rsidRPr="0029634A">
        <w:rPr>
          <w:rStyle w:val="RZchn"/>
        </w:rPr>
        <w:t>select_if()</w:t>
      </w:r>
    </w:p>
    <w:p w14:paraId="33C2BD83" w14:textId="77777777" w:rsidR="00EB581E" w:rsidRDefault="00EB581E" w:rsidP="00EB581E">
      <w:pPr>
        <w:pStyle w:val="Textkrper"/>
      </w:pPr>
    </w:p>
    <w:p w14:paraId="50ED288D" w14:textId="0FD13D73" w:rsidR="00EB581E" w:rsidRPr="0029634A" w:rsidRDefault="00EB581E" w:rsidP="00EB581E">
      <w:pPr>
        <w:pStyle w:val="Aufzhlung"/>
      </w:pPr>
      <w:r w:rsidRPr="0029634A">
        <w:t xml:space="preserve">Z.B. Variablen </w:t>
      </w:r>
      <w:r w:rsidR="0029634A" w:rsidRPr="0029634A">
        <w:t xml:space="preserve">nach Klasse </w:t>
      </w:r>
      <w:r w:rsidRPr="0029634A">
        <w:t>selektieren</w:t>
      </w:r>
    </w:p>
    <w:p w14:paraId="791E1D39" w14:textId="3F4887E5" w:rsidR="00EB581E" w:rsidRDefault="00CC3588" w:rsidP="00F63DE7">
      <w:pPr>
        <w:pStyle w:val="R"/>
      </w:pPr>
      <w:r>
        <w:t xml:space="preserve">hrdata </w:t>
      </w:r>
      <w:r w:rsidR="00162218">
        <w:t>%&gt;%</w:t>
      </w:r>
      <w:r w:rsidR="00EB581E" w:rsidRPr="005F148D">
        <w:t xml:space="preserve"> </w:t>
      </w:r>
      <w:r>
        <w:br/>
      </w:r>
      <w:r w:rsidR="00EB581E" w:rsidRPr="005F148D">
        <w:t xml:space="preserve">  select_if(is.numeric) </w:t>
      </w:r>
    </w:p>
    <w:p w14:paraId="07ECAD22" w14:textId="27C4C831" w:rsidR="00EB581E" w:rsidRPr="00EB581E" w:rsidRDefault="00EB581E" w:rsidP="00F63DE7">
      <w:pPr>
        <w:pStyle w:val="R"/>
      </w:pPr>
      <w:r w:rsidRPr="00EB581E">
        <w:rPr>
          <w:rStyle w:val="TextkrperZchn"/>
          <w:color w:val="auto"/>
          <w:lang w:val="en-GB"/>
        </w:rPr>
        <w:t>Analog</w:t>
      </w:r>
      <w:r w:rsidRPr="00EB581E">
        <w:rPr>
          <w:color w:val="auto"/>
        </w:rPr>
        <w:t xml:space="preserve"> </w:t>
      </w:r>
      <w:r w:rsidRPr="00EB581E">
        <w:t>is.fac</w:t>
      </w:r>
      <w:r w:rsidR="00CC3588">
        <w:t>t</w:t>
      </w:r>
      <w:r w:rsidRPr="00EB581E">
        <w:t>or, is.character</w:t>
      </w:r>
    </w:p>
    <w:p w14:paraId="6E0314E1" w14:textId="1DA38DD9" w:rsidR="00EB581E" w:rsidRDefault="00EB581E" w:rsidP="00EB581E">
      <w:pPr>
        <w:pStyle w:val="Textkrper"/>
        <w:rPr>
          <w:lang w:val="en-GB"/>
        </w:rPr>
      </w:pPr>
    </w:p>
    <w:p w14:paraId="26857B6D" w14:textId="77777777" w:rsidR="00EB581E" w:rsidRPr="00EB581E" w:rsidRDefault="00EB581E" w:rsidP="00EB581E">
      <w:pPr>
        <w:pStyle w:val="Textkrper"/>
        <w:rPr>
          <w:lang w:val="en-GB"/>
        </w:rPr>
      </w:pPr>
    </w:p>
    <w:p w14:paraId="03C01DD0" w14:textId="317FD244" w:rsidR="00EE3E9C" w:rsidRPr="00EE3E9C" w:rsidRDefault="00EE3E9C" w:rsidP="00314F8E">
      <w:pPr>
        <w:pStyle w:val="berschrift3"/>
        <w:rPr>
          <w:lang w:val="en-GB"/>
        </w:rPr>
      </w:pPr>
      <w:r w:rsidRPr="00EE3E9C">
        <w:rPr>
          <w:lang w:val="en-GB"/>
        </w:rPr>
        <w:t>Sonstiges</w:t>
      </w:r>
    </w:p>
    <w:p w14:paraId="5673E547" w14:textId="32327230" w:rsidR="00EE3E9C" w:rsidRDefault="00CC3588" w:rsidP="007A1C56">
      <w:pPr>
        <w:pStyle w:val="Aufzhlung"/>
      </w:pPr>
      <w:r>
        <w:rPr>
          <w:b/>
        </w:rPr>
        <w:t xml:space="preserve">Anzeige aller Werte oder Levels </w:t>
      </w:r>
      <w:r w:rsidR="00EE3E9C">
        <w:t>einer Variable oder der Kombination</w:t>
      </w:r>
    </w:p>
    <w:p w14:paraId="3C51901B" w14:textId="65C02647" w:rsidR="00CC3588" w:rsidRPr="00CC3588" w:rsidRDefault="00CC3588" w:rsidP="00CC3588">
      <w:pPr>
        <w:pStyle w:val="R"/>
      </w:pPr>
      <w:r w:rsidRPr="00CC3588">
        <w:t xml:space="preserve">hrdata %&gt;% </w:t>
      </w:r>
      <w:r>
        <w:br/>
      </w:r>
      <w:r w:rsidRPr="00CC3588">
        <w:t xml:space="preserve">  select(</w:t>
      </w:r>
      <w:r w:rsidR="00CD104D">
        <w:t>e</w:t>
      </w:r>
      <w:r w:rsidRPr="00CC3588">
        <w:t xml:space="preserve">ducation) %&gt;% </w:t>
      </w:r>
      <w:r>
        <w:br/>
      </w:r>
      <w:r w:rsidRPr="00CC3588">
        <w:t xml:space="preserve">  distinct()</w:t>
      </w:r>
    </w:p>
    <w:p w14:paraId="214850A6" w14:textId="4F061D33" w:rsidR="00CC3588" w:rsidRDefault="00CC3588" w:rsidP="00CC3588">
      <w:pPr>
        <w:pStyle w:val="Aufzhlung2"/>
      </w:pPr>
      <w:r>
        <w:t>Zeigt alle einziartigen level von Education an. Nimmt in select() 2 Vairablen, werden die Kombinationen angezeigt.</w:t>
      </w:r>
    </w:p>
    <w:p w14:paraId="3F305A57" w14:textId="1E0E5B7E" w:rsidR="00CC3588" w:rsidRPr="00CC3588" w:rsidRDefault="00CC3588" w:rsidP="00CC3588">
      <w:pPr>
        <w:pStyle w:val="Aufzhlung2"/>
        <w:rPr>
          <w:lang w:eastAsia="ja-JP"/>
        </w:rPr>
      </w:pPr>
      <w:r>
        <w:rPr>
          <w:lang w:eastAsia="ja-JP"/>
        </w:rPr>
        <w:t xml:space="preserve">Anm. In der Regel ist count() besser weil es dasselbe zeigt plus die Häufigkeiten. </w:t>
      </w:r>
    </w:p>
    <w:p w14:paraId="038763D7" w14:textId="7C0DEC05" w:rsidR="009C1DB0" w:rsidRDefault="009C1DB0" w:rsidP="007A1C56">
      <w:pPr>
        <w:pStyle w:val="Textkrper"/>
        <w:ind w:firstLine="360"/>
      </w:pPr>
    </w:p>
    <w:p w14:paraId="067D5F4C" w14:textId="5D7883C6" w:rsidR="0096201A" w:rsidRPr="008301C5" w:rsidRDefault="0096201A" w:rsidP="0096201A">
      <w:pPr>
        <w:pStyle w:val="Aufzhlung"/>
      </w:pPr>
      <w:r w:rsidRPr="005113F5">
        <w:rPr>
          <w:b/>
        </w:rPr>
        <w:t xml:space="preserve">Identifizieren von Duplicates: </w:t>
      </w:r>
      <w:r w:rsidRPr="005113F5">
        <w:t xml:space="preserve">Geht mit get_dupes() aus dem janitor package. </w:t>
      </w:r>
      <w:r w:rsidRPr="008301C5">
        <w:rPr>
          <w:b/>
        </w:rPr>
        <w:t>Dies listet alle duplicates auf</w:t>
      </w:r>
      <w:r w:rsidR="008301C5" w:rsidRPr="008301C5">
        <w:rPr>
          <w:b/>
        </w:rPr>
        <w:t xml:space="preserve">. </w:t>
      </w:r>
      <w:r w:rsidR="008301C5" w:rsidRPr="008301C5">
        <w:rPr>
          <w:i/>
        </w:rPr>
        <w:t>Hier mach ich erst mal künstlich 5 dublicates, in dem ich aus mtcars 5 zeilen ziehe und die den Daten neu hinzufüge. Der einzig relevante Befehl sist aber get_dupes()</w:t>
      </w:r>
    </w:p>
    <w:p w14:paraId="696A762D" w14:textId="6C700C9A" w:rsidR="0096201A" w:rsidRDefault="005B03EC" w:rsidP="00F63DE7">
      <w:pPr>
        <w:pStyle w:val="R"/>
      </w:pPr>
      <w:r>
        <w:t>hrdata</w:t>
      </w:r>
      <w:r w:rsidR="0096201A" w:rsidRPr="0096201A">
        <w:t xml:space="preserve"> %&gt;% </w:t>
      </w:r>
      <w:r>
        <w:br/>
      </w:r>
      <w:r w:rsidR="0096201A" w:rsidRPr="0096201A">
        <w:t xml:space="preserve">  janitor::get_dupes()</w:t>
      </w:r>
    </w:p>
    <w:p w14:paraId="1FD657C4" w14:textId="415D844E" w:rsidR="005B03EC" w:rsidRDefault="005B03EC" w:rsidP="005B03EC">
      <w:pPr>
        <w:pStyle w:val="Aufzhlung2"/>
      </w:pPr>
      <w:r>
        <w:t>Ohne weitere Argumente werden so identische Fälle über alle Variablen der Daten angezeigt.</w:t>
      </w:r>
    </w:p>
    <w:p w14:paraId="72CA6558" w14:textId="1821A722" w:rsidR="005B03EC" w:rsidRDefault="005B03EC" w:rsidP="00263042">
      <w:pPr>
        <w:pStyle w:val="Aufzhlung2"/>
      </w:pPr>
      <w:r>
        <w:t>Will man das einschränken, kann man Zielvariablen als Argumente angeben:</w:t>
      </w:r>
    </w:p>
    <w:p w14:paraId="59B1425E" w14:textId="08CADF81" w:rsidR="003E1DAA" w:rsidRPr="005B03EC" w:rsidRDefault="005B03EC" w:rsidP="005D02F2">
      <w:pPr>
        <w:pStyle w:val="R"/>
        <w:ind w:left="708"/>
      </w:pPr>
      <w:r>
        <w:lastRenderedPageBreak/>
        <w:t>h</w:t>
      </w:r>
      <w:r w:rsidRPr="005B03EC">
        <w:t xml:space="preserve">rdata %&gt;% </w:t>
      </w:r>
      <w:r>
        <w:br/>
        <w:t xml:space="preserve">   janitor::</w:t>
      </w:r>
      <w:r w:rsidR="003E1DAA" w:rsidRPr="005B03EC">
        <w:t>get_dupes(</w:t>
      </w:r>
      <w:r w:rsidR="00183CB4">
        <w:t>a</w:t>
      </w:r>
      <w:r>
        <w:t xml:space="preserve">ge, </w:t>
      </w:r>
      <w:r w:rsidR="00183CB4">
        <w:t>g</w:t>
      </w:r>
      <w:r>
        <w:t xml:space="preserve">ender, </w:t>
      </w:r>
      <w:r w:rsidR="00183CB4">
        <w:t>e</w:t>
      </w:r>
      <w:r>
        <w:t>ducation</w:t>
      </w:r>
      <w:r w:rsidR="003E1DAA" w:rsidRPr="005B03EC">
        <w:t>)</w:t>
      </w:r>
    </w:p>
    <w:p w14:paraId="1A4790EC" w14:textId="77777777" w:rsidR="0096201A" w:rsidRPr="005B03EC" w:rsidRDefault="0096201A" w:rsidP="00284F82">
      <w:pPr>
        <w:pStyle w:val="Textkrper"/>
        <w:ind w:left="360"/>
        <w:rPr>
          <w:lang w:val="en-GB"/>
        </w:rPr>
      </w:pPr>
    </w:p>
    <w:p w14:paraId="037CAD76" w14:textId="5E157FAB" w:rsidR="00284F82" w:rsidRDefault="0096201A" w:rsidP="0096201A">
      <w:pPr>
        <w:pStyle w:val="Aufzhlung"/>
      </w:pPr>
      <w:r w:rsidRPr="0096201A">
        <w:rPr>
          <w:b/>
        </w:rPr>
        <w:t>Duplicates löschen:</w:t>
      </w:r>
      <w:r w:rsidR="00284F82">
        <w:t xml:space="preserve"> </w:t>
      </w:r>
    </w:p>
    <w:p w14:paraId="5643EA2D" w14:textId="65510BBE" w:rsidR="0096201A" w:rsidRDefault="0096201A" w:rsidP="0096201A">
      <w:pPr>
        <w:pStyle w:val="Aufzhlung2"/>
      </w:pPr>
      <w:r>
        <w:t>distinct() löscht alle identischen Zeilen (bzl. aller Variablen im Datensatz)</w:t>
      </w:r>
    </w:p>
    <w:p w14:paraId="759E6EB0" w14:textId="0E101DEB" w:rsidR="0096201A" w:rsidRDefault="005B03EC" w:rsidP="005D02F2">
      <w:pPr>
        <w:pStyle w:val="R"/>
        <w:ind w:left="708"/>
      </w:pPr>
      <w:r>
        <w:t>hrdata</w:t>
      </w:r>
      <w:r w:rsidR="0096201A" w:rsidRPr="005113F5">
        <w:t xml:space="preserve"> %&gt;% </w:t>
      </w:r>
      <w:r>
        <w:br/>
      </w:r>
      <w:r w:rsidR="0096201A" w:rsidRPr="005113F5">
        <w:t xml:space="preserve">  </w:t>
      </w:r>
      <w:r w:rsidR="0096201A">
        <w:t>distinct()</w:t>
      </w:r>
    </w:p>
    <w:p w14:paraId="70371FF8" w14:textId="17CAEAC8" w:rsidR="00284F82" w:rsidRDefault="00284F82" w:rsidP="00284F82">
      <w:pPr>
        <w:pStyle w:val="Textkrper"/>
        <w:ind w:firstLine="360"/>
      </w:pPr>
    </w:p>
    <w:p w14:paraId="5E9DCB5A" w14:textId="0C8BD279" w:rsidR="0096201A" w:rsidRDefault="0096201A" w:rsidP="0096201A">
      <w:pPr>
        <w:pStyle w:val="Aufzhlung2"/>
      </w:pPr>
      <w:r>
        <w:t>Will man die Variablen bestimmen, hinsichtlich derer die Duplicates gelöscht werden</w:t>
      </w:r>
      <w:r w:rsidR="005D02F2">
        <w:t xml:space="preserve">, </w:t>
      </w:r>
      <w:r>
        <w:t>dann muss „.keep_all“ rein, sonst löscht es nicht nu</w:t>
      </w:r>
      <w:r w:rsidR="00942279">
        <w:t>r</w:t>
      </w:r>
      <w:r>
        <w:t xml:space="preserve"> die Dups sonst auch die nicht-benannten Variablen)</w:t>
      </w:r>
    </w:p>
    <w:p w14:paraId="5E6EDDAE" w14:textId="28DB6DF6" w:rsidR="007D3388" w:rsidRDefault="005D02F2" w:rsidP="005D02F2">
      <w:pPr>
        <w:pStyle w:val="R"/>
        <w:ind w:left="708"/>
      </w:pPr>
      <w:r>
        <w:t xml:space="preserve">hrdata </w:t>
      </w:r>
      <w:r w:rsidR="0096201A" w:rsidRPr="0096201A">
        <w:t xml:space="preserve">%&gt;% </w:t>
      </w:r>
      <w:r>
        <w:br/>
      </w:r>
      <w:r w:rsidR="0096201A" w:rsidRPr="0096201A">
        <w:t xml:space="preserve">  distinct(</w:t>
      </w:r>
      <w:r w:rsidR="00183CB4">
        <w:t>a</w:t>
      </w:r>
      <w:r>
        <w:t xml:space="preserve">ge, </w:t>
      </w:r>
      <w:r w:rsidR="00183CB4">
        <w:t>g</w:t>
      </w:r>
      <w:r>
        <w:t>ender</w:t>
      </w:r>
      <w:r w:rsidR="0096201A" w:rsidRPr="0096201A">
        <w:t>, .keep_all = TRUE)</w:t>
      </w:r>
    </w:p>
    <w:p w14:paraId="5D5951A6" w14:textId="012FC308" w:rsidR="00637A0D" w:rsidRDefault="00637A0D" w:rsidP="00942279">
      <w:pPr>
        <w:pStyle w:val="Aufzhlung2"/>
      </w:pPr>
      <w:r w:rsidRPr="005113F5">
        <w:t xml:space="preserve">Nimmt man nur </w:t>
      </w:r>
      <w:r w:rsidRPr="00F63DE7">
        <w:rPr>
          <w:rStyle w:val="RZchn"/>
          <w:lang w:val="de-DE"/>
        </w:rPr>
        <w:t>distinct()</w:t>
      </w:r>
      <w:r w:rsidRPr="005113F5">
        <w:t xml:space="preserve"> ohne Argument, schmeißt R </w:t>
      </w:r>
      <w:r w:rsidRPr="005113F5">
        <w:rPr>
          <w:b/>
        </w:rPr>
        <w:t>“dublicate rows”</w:t>
      </w:r>
      <w:r w:rsidRPr="005113F5">
        <w:t xml:space="preserve"> raus!</w:t>
      </w:r>
    </w:p>
    <w:p w14:paraId="55C7B40F" w14:textId="48E1589D" w:rsidR="00284F82" w:rsidRPr="00C90D8D" w:rsidRDefault="00284F82" w:rsidP="007A1C56">
      <w:pPr>
        <w:pStyle w:val="Textkrper"/>
        <w:ind w:firstLine="360"/>
      </w:pPr>
    </w:p>
    <w:p w14:paraId="7246A361" w14:textId="77777777" w:rsidR="00EE3E9C" w:rsidRPr="00C90D8D" w:rsidRDefault="00EE3E9C" w:rsidP="00367914">
      <w:pPr>
        <w:pStyle w:val="Textkrper"/>
      </w:pPr>
    </w:p>
    <w:p w14:paraId="4168B76B" w14:textId="77777777" w:rsidR="00881D8E" w:rsidRDefault="00367914" w:rsidP="00881D8E">
      <w:pPr>
        <w:pStyle w:val="berschrift2"/>
      </w:pPr>
      <w:r w:rsidRPr="00C90D8D">
        <w:t xml:space="preserve">    </w:t>
      </w:r>
      <w:bookmarkStart w:id="6" w:name="_Toc164239399"/>
      <w:r w:rsidR="00881D8E">
        <w:t>Arrange</w:t>
      </w:r>
      <w:bookmarkEnd w:id="6"/>
      <w:r w:rsidR="00881D8E">
        <w:t xml:space="preserve"> </w:t>
      </w:r>
    </w:p>
    <w:p w14:paraId="69516893" w14:textId="77777777" w:rsidR="00881D8E" w:rsidRDefault="00881D8E" w:rsidP="00881D8E">
      <w:pPr>
        <w:pStyle w:val="Textkrper"/>
      </w:pPr>
    </w:p>
    <w:p w14:paraId="1112510C" w14:textId="714CD35B" w:rsidR="00881D8E" w:rsidRDefault="00881D8E" w:rsidP="00881D8E">
      <w:pPr>
        <w:pStyle w:val="berschrift3"/>
      </w:pPr>
      <w:r>
        <w:t>Einfaches Sortieren nach einer Variable</w:t>
      </w:r>
    </w:p>
    <w:p w14:paraId="16B8EB2D" w14:textId="4593719F" w:rsidR="00881D8E" w:rsidRPr="00881D8E" w:rsidRDefault="00881D8E" w:rsidP="00881D8E">
      <w:pPr>
        <w:pStyle w:val="Aufzhlung"/>
        <w:rPr>
          <w:b/>
        </w:rPr>
      </w:pPr>
      <w:r w:rsidRPr="00881D8E">
        <w:rPr>
          <w:b/>
        </w:rPr>
        <w:t>Aufwärts</w:t>
      </w:r>
    </w:p>
    <w:p w14:paraId="0153E692" w14:textId="4094BB04" w:rsidR="00881D8E" w:rsidRDefault="00881D8E" w:rsidP="00881D8E">
      <w:pPr>
        <w:pStyle w:val="R"/>
      </w:pPr>
      <w:r>
        <w:t xml:space="preserve">hrdata %&gt;% </w:t>
      </w:r>
      <w:r>
        <w:br/>
        <w:t xml:space="preserve">  arrange(</w:t>
      </w:r>
      <w:r w:rsidR="00183CB4">
        <w:t>a</w:t>
      </w:r>
      <w:r>
        <w:t>ge)</w:t>
      </w:r>
    </w:p>
    <w:p w14:paraId="30417D83" w14:textId="42FA747D" w:rsidR="00881D8E" w:rsidRDefault="00881D8E" w:rsidP="00881D8E">
      <w:pPr>
        <w:pStyle w:val="Aufzhlung"/>
      </w:pPr>
      <w:r>
        <w:t>Abwärts</w:t>
      </w:r>
    </w:p>
    <w:p w14:paraId="2D057FCF" w14:textId="778C15C6" w:rsidR="00881D8E" w:rsidRDefault="00881D8E" w:rsidP="00881D8E">
      <w:pPr>
        <w:pStyle w:val="R"/>
      </w:pPr>
      <w:r>
        <w:t xml:space="preserve">hrdata %&gt;% </w:t>
      </w:r>
      <w:r>
        <w:br/>
        <w:t xml:space="preserve">  arrange(-</w:t>
      </w:r>
      <w:r w:rsidR="00183CB4">
        <w:t>a</w:t>
      </w:r>
      <w:r>
        <w:t>ge)</w:t>
      </w:r>
    </w:p>
    <w:p w14:paraId="4768D700" w14:textId="77777777" w:rsidR="00881D8E" w:rsidRDefault="00881D8E" w:rsidP="00881D8E">
      <w:pPr>
        <w:pStyle w:val="Textkrper"/>
      </w:pPr>
    </w:p>
    <w:p w14:paraId="5F08BD45" w14:textId="77777777" w:rsidR="00881D8E" w:rsidRDefault="00881D8E" w:rsidP="00881D8E">
      <w:pPr>
        <w:pStyle w:val="Textkrper"/>
      </w:pPr>
    </w:p>
    <w:p w14:paraId="02266098" w14:textId="7626FE02" w:rsidR="00881D8E" w:rsidRPr="00881D8E" w:rsidRDefault="00881D8E" w:rsidP="00881D8E">
      <w:pPr>
        <w:pStyle w:val="berschrift3"/>
      </w:pPr>
      <w:r>
        <w:t>Sortieren nach 2 Variablen</w:t>
      </w:r>
    </w:p>
    <w:p w14:paraId="079278EC" w14:textId="4850207B" w:rsidR="00881D8E" w:rsidRDefault="00881D8E" w:rsidP="00881D8E">
      <w:pPr>
        <w:pStyle w:val="R"/>
      </w:pPr>
      <w:r>
        <w:t xml:space="preserve">hrdata %&gt;% </w:t>
      </w:r>
      <w:r>
        <w:br/>
        <w:t xml:space="preserve">  arrange(</w:t>
      </w:r>
      <w:r w:rsidR="00183CB4">
        <w:t>e</w:t>
      </w:r>
      <w:r>
        <w:t xml:space="preserve">ducation, </w:t>
      </w:r>
      <w:r w:rsidR="00183CB4">
        <w:t>a</w:t>
      </w:r>
      <w:r>
        <w:t>ge)</w:t>
      </w:r>
    </w:p>
    <w:p w14:paraId="1935ADB5" w14:textId="42C8B8EE" w:rsidR="00881D8E" w:rsidRDefault="00881D8E" w:rsidP="00881D8E">
      <w:pPr>
        <w:pStyle w:val="Aufzhlung2"/>
      </w:pPr>
      <w:r>
        <w:t xml:space="preserve">Sortiert zuerst nach </w:t>
      </w:r>
      <w:r w:rsidR="00183CB4">
        <w:t>Bildung</w:t>
      </w:r>
      <w:r>
        <w:t>, dann nach Alter</w:t>
      </w:r>
    </w:p>
    <w:p w14:paraId="3B55C688" w14:textId="77777777" w:rsidR="00881D8E" w:rsidRDefault="00881D8E" w:rsidP="00881D8E">
      <w:pPr>
        <w:pStyle w:val="Textkrper"/>
      </w:pPr>
    </w:p>
    <w:p w14:paraId="01A251E1" w14:textId="34247B3D" w:rsidR="005D02F2" w:rsidRPr="005D02F2" w:rsidRDefault="005D02F2" w:rsidP="005D02F2">
      <w:pPr>
        <w:pStyle w:val="berschrift1"/>
        <w:pageBreakBefore/>
        <w:ind w:left="431" w:hanging="431"/>
        <w:rPr>
          <w:lang w:val="en-GB"/>
        </w:rPr>
      </w:pPr>
      <w:bookmarkStart w:id="7" w:name="_Toc164239400"/>
      <w:r w:rsidRPr="005D02F2">
        <w:rPr>
          <w:lang w:val="en-GB"/>
        </w:rPr>
        <w:lastRenderedPageBreak/>
        <w:t>Data Wrangling: Mutate, rename, separate, unite</w:t>
      </w:r>
      <w:bookmarkEnd w:id="7"/>
      <w:r w:rsidRPr="005D02F2">
        <w:rPr>
          <w:lang w:val="en-GB"/>
        </w:rPr>
        <w:t xml:space="preserve"> </w:t>
      </w:r>
    </w:p>
    <w:p w14:paraId="4B2BE6AD" w14:textId="77777777" w:rsidR="005D02F2" w:rsidRPr="005D02F2" w:rsidRDefault="005D02F2" w:rsidP="005D02F2">
      <w:pPr>
        <w:pStyle w:val="Textkrper"/>
        <w:rPr>
          <w:lang w:val="en-GB"/>
        </w:rPr>
      </w:pPr>
    </w:p>
    <w:p w14:paraId="6E3D4EB1" w14:textId="77777777" w:rsidR="005D02F2" w:rsidRPr="005D02F2" w:rsidRDefault="005D02F2" w:rsidP="005D02F2">
      <w:pPr>
        <w:pStyle w:val="Textkrper"/>
        <w:rPr>
          <w:lang w:val="en-GB"/>
        </w:rPr>
      </w:pPr>
    </w:p>
    <w:p w14:paraId="35D85192" w14:textId="77777777" w:rsidR="005D02F2" w:rsidRDefault="005D02F2" w:rsidP="005D02F2">
      <w:pPr>
        <w:pStyle w:val="Textkrper"/>
        <w:rPr>
          <w:lang w:val="en-GB"/>
        </w:rPr>
      </w:pPr>
    </w:p>
    <w:p w14:paraId="46BE2D93" w14:textId="77777777" w:rsidR="005D02F2" w:rsidRPr="00535881" w:rsidRDefault="005D02F2" w:rsidP="005D02F2">
      <w:pPr>
        <w:pStyle w:val="Textkrper"/>
        <w:rPr>
          <w:lang w:val="en-GB"/>
        </w:rPr>
      </w:pPr>
    </w:p>
    <w:p w14:paraId="08E72A96" w14:textId="77777777" w:rsidR="005D02F2" w:rsidRDefault="005D02F2" w:rsidP="005D02F2">
      <w:pPr>
        <w:pStyle w:val="berschrift2"/>
      </w:pPr>
      <w:bookmarkStart w:id="8" w:name="_Toc164239401"/>
      <w:r>
        <w:t>Anlegen einer Sequenz</w:t>
      </w:r>
      <w:bookmarkEnd w:id="8"/>
    </w:p>
    <w:p w14:paraId="2759693A" w14:textId="1F385730" w:rsidR="005D02F2" w:rsidRDefault="005D02F2" w:rsidP="005D02F2">
      <w:pPr>
        <w:pStyle w:val="Aufzhlung"/>
      </w:pPr>
      <w:r>
        <w:t>Z.B. hilfreich, um eine ID zu erzeugen</w:t>
      </w:r>
    </w:p>
    <w:p w14:paraId="5FFE546E" w14:textId="49CB149A" w:rsidR="005D02F2" w:rsidRDefault="005D02F2" w:rsidP="005D02F2">
      <w:pPr>
        <w:pStyle w:val="R"/>
      </w:pPr>
      <w:r>
        <w:t>hrdata %&gt;%</w:t>
      </w:r>
      <w:r>
        <w:br/>
        <w:t xml:space="preserve">   mutate(id = row_number())</w:t>
      </w:r>
    </w:p>
    <w:p w14:paraId="3AF9F932" w14:textId="77777777" w:rsidR="005D02F2" w:rsidRPr="005D02F2" w:rsidRDefault="005D02F2" w:rsidP="005D02F2">
      <w:pPr>
        <w:pStyle w:val="Textkrper"/>
        <w:rPr>
          <w:lang w:val="en-GB"/>
        </w:rPr>
      </w:pPr>
    </w:p>
    <w:p w14:paraId="22D9C8F6" w14:textId="77777777" w:rsidR="005D02F2" w:rsidRDefault="005D02F2" w:rsidP="005D02F2">
      <w:pPr>
        <w:pStyle w:val="Textkrper"/>
        <w:rPr>
          <w:lang w:val="en-GB"/>
        </w:rPr>
      </w:pPr>
    </w:p>
    <w:p w14:paraId="4AE5D6F0" w14:textId="77777777" w:rsidR="00C56A57" w:rsidRDefault="00C56A57" w:rsidP="00C56A57">
      <w:pPr>
        <w:pStyle w:val="berschrift2"/>
      </w:pPr>
      <w:bookmarkStart w:id="9" w:name="_Toc164239402"/>
      <w:r>
        <w:t>Umbenennen von Variablen</w:t>
      </w:r>
      <w:bookmarkEnd w:id="9"/>
    </w:p>
    <w:p w14:paraId="6E7383A3" w14:textId="77777777" w:rsidR="00C56A57" w:rsidRPr="00736172" w:rsidRDefault="00C56A57" w:rsidP="00C56A57">
      <w:pPr>
        <w:pStyle w:val="Textkrper"/>
      </w:pPr>
    </w:p>
    <w:p w14:paraId="608DE4DF" w14:textId="34D98D34" w:rsidR="00C56A57" w:rsidRPr="00183CB4" w:rsidRDefault="00C56A57" w:rsidP="00C56A57">
      <w:pPr>
        <w:pStyle w:val="R"/>
        <w:rPr>
          <w:lang w:val="de-DE"/>
        </w:rPr>
      </w:pPr>
      <w:r w:rsidRPr="00183CB4">
        <w:rPr>
          <w:lang w:val="de-DE"/>
        </w:rPr>
        <w:t xml:space="preserve">hrdata &lt;- data %&gt;% </w:t>
      </w:r>
      <w:r w:rsidRPr="00183CB4">
        <w:rPr>
          <w:lang w:val="de-DE"/>
        </w:rPr>
        <w:br/>
        <w:t xml:space="preserve">  </w:t>
      </w:r>
      <w:r w:rsidRPr="00183CB4">
        <w:rPr>
          <w:u w:val="single"/>
          <w:lang w:val="de-DE"/>
        </w:rPr>
        <w:t>rename</w:t>
      </w:r>
      <w:r w:rsidRPr="00183CB4">
        <w:rPr>
          <w:lang w:val="de-DE"/>
        </w:rPr>
        <w:t>(</w:t>
      </w:r>
      <w:r w:rsidR="00183CB4">
        <w:rPr>
          <w:lang w:val="de-DE"/>
        </w:rPr>
        <w:t>a</w:t>
      </w:r>
      <w:r w:rsidR="00183CB4" w:rsidRPr="00183CB4">
        <w:rPr>
          <w:lang w:val="de-DE"/>
        </w:rPr>
        <w:t>lter</w:t>
      </w:r>
      <w:r w:rsidRPr="00183CB4">
        <w:rPr>
          <w:lang w:val="de-DE"/>
        </w:rPr>
        <w:t xml:space="preserve"> = </w:t>
      </w:r>
      <w:r w:rsidR="00183CB4" w:rsidRPr="00183CB4">
        <w:rPr>
          <w:lang w:val="de-DE"/>
        </w:rPr>
        <w:t>a</w:t>
      </w:r>
      <w:r w:rsidRPr="00183CB4">
        <w:rPr>
          <w:lang w:val="de-DE"/>
        </w:rPr>
        <w:t xml:space="preserve">ge, </w:t>
      </w:r>
      <w:r w:rsidR="00183CB4">
        <w:rPr>
          <w:lang w:val="de-DE"/>
        </w:rPr>
        <w:t>g</w:t>
      </w:r>
      <w:r w:rsidR="00183CB4" w:rsidRPr="00183CB4">
        <w:rPr>
          <w:lang w:val="de-DE"/>
        </w:rPr>
        <w:t xml:space="preserve">eschlecht </w:t>
      </w:r>
      <w:r w:rsidRPr="00183CB4">
        <w:rPr>
          <w:lang w:val="de-DE"/>
        </w:rPr>
        <w:t xml:space="preserve">= </w:t>
      </w:r>
      <w:r w:rsidR="00183CB4" w:rsidRPr="00183CB4">
        <w:rPr>
          <w:lang w:val="de-DE"/>
        </w:rPr>
        <w:t>g</w:t>
      </w:r>
      <w:r w:rsidRPr="00183CB4">
        <w:rPr>
          <w:lang w:val="de-DE"/>
        </w:rPr>
        <w:t>ender)</w:t>
      </w:r>
    </w:p>
    <w:p w14:paraId="3E922524" w14:textId="77777777" w:rsidR="00C56A57" w:rsidRDefault="00C56A57" w:rsidP="00C56A57">
      <w:pPr>
        <w:pStyle w:val="Aufzhlung"/>
        <w:numPr>
          <w:ilvl w:val="0"/>
          <w:numId w:val="0"/>
        </w:numPr>
        <w:ind w:left="360"/>
      </w:pPr>
      <w:r>
        <w:t>Links stehen die Zielvariablen, rechts die Ursprungsvariablen. Alternativ geht das in der select-Funktion</w:t>
      </w:r>
    </w:p>
    <w:p w14:paraId="07A79FA9" w14:textId="0F4A786D" w:rsidR="00C56A57" w:rsidRPr="00183CB4" w:rsidRDefault="00C56A57" w:rsidP="00C56A57">
      <w:pPr>
        <w:pStyle w:val="R"/>
        <w:rPr>
          <w:lang w:val="de-DE"/>
        </w:rPr>
      </w:pPr>
      <w:r w:rsidRPr="00183CB4">
        <w:rPr>
          <w:lang w:val="de-DE"/>
        </w:rPr>
        <w:t xml:space="preserve">hrdata &lt;- data %&gt;% </w:t>
      </w:r>
      <w:r w:rsidRPr="00183CB4">
        <w:rPr>
          <w:lang w:val="de-DE"/>
        </w:rPr>
        <w:br/>
        <w:t xml:space="preserve">  </w:t>
      </w:r>
      <w:r w:rsidRPr="00183CB4">
        <w:rPr>
          <w:u w:val="single"/>
          <w:lang w:val="de-DE"/>
        </w:rPr>
        <w:t>select</w:t>
      </w:r>
      <w:r w:rsidRPr="00183CB4">
        <w:rPr>
          <w:lang w:val="de-DE"/>
        </w:rPr>
        <w:t>(</w:t>
      </w:r>
      <w:r w:rsidR="00183CB4">
        <w:rPr>
          <w:lang w:val="de-DE"/>
        </w:rPr>
        <w:t>a</w:t>
      </w:r>
      <w:r w:rsidR="00183CB4" w:rsidRPr="00183CB4">
        <w:rPr>
          <w:lang w:val="de-DE"/>
        </w:rPr>
        <w:t xml:space="preserve">lter = age, </w:t>
      </w:r>
      <w:r w:rsidR="00183CB4">
        <w:rPr>
          <w:lang w:val="de-DE"/>
        </w:rPr>
        <w:t>g</w:t>
      </w:r>
      <w:r w:rsidR="00183CB4" w:rsidRPr="00183CB4">
        <w:rPr>
          <w:lang w:val="de-DE"/>
        </w:rPr>
        <w:t>eschlecht = gender</w:t>
      </w:r>
      <w:r w:rsidRPr="00183CB4">
        <w:rPr>
          <w:lang w:val="de-DE"/>
        </w:rPr>
        <w:t>)</w:t>
      </w:r>
    </w:p>
    <w:p w14:paraId="44A4D81B" w14:textId="77777777" w:rsidR="00C56A57" w:rsidRPr="00C90D8D" w:rsidRDefault="00C56A57" w:rsidP="00C56A57">
      <w:pPr>
        <w:pStyle w:val="Aufzhlung"/>
        <w:numPr>
          <w:ilvl w:val="0"/>
          <w:numId w:val="0"/>
        </w:numPr>
        <w:ind w:left="360"/>
      </w:pPr>
      <w:r w:rsidRPr="00C90D8D">
        <w:t>Dabei werden halt dann</w:t>
      </w:r>
      <w:r>
        <w:t xml:space="preserve"> auch nur diese ausgewählt. Bietet sich halt an, wenn man die sowieso machen und sie gleichzeitig umbenennen möchte.</w:t>
      </w:r>
    </w:p>
    <w:p w14:paraId="0303691E" w14:textId="77777777" w:rsidR="00C56A57" w:rsidRDefault="00C56A57" w:rsidP="00C56A57">
      <w:pPr>
        <w:pStyle w:val="Textkrper"/>
      </w:pPr>
    </w:p>
    <w:p w14:paraId="34E44731" w14:textId="77777777" w:rsidR="00C56A57" w:rsidRPr="00C90D8D" w:rsidRDefault="00C56A57" w:rsidP="00C56A57">
      <w:pPr>
        <w:pStyle w:val="Textkrper"/>
      </w:pPr>
    </w:p>
    <w:p w14:paraId="7CC273EA" w14:textId="77777777" w:rsidR="00C56A57" w:rsidRPr="009C3E56" w:rsidRDefault="00C56A57" w:rsidP="005D02F2">
      <w:pPr>
        <w:pStyle w:val="Textkrper"/>
      </w:pPr>
    </w:p>
    <w:p w14:paraId="5A32DAA3" w14:textId="77777777" w:rsidR="005D02F2" w:rsidRPr="009C3E56" w:rsidRDefault="005D02F2" w:rsidP="005D02F2">
      <w:pPr>
        <w:pStyle w:val="Textkrper"/>
      </w:pPr>
    </w:p>
    <w:p w14:paraId="6DE5C9A1" w14:textId="6E4C094B" w:rsidR="005D02F2" w:rsidRDefault="005D02F2" w:rsidP="005D02F2">
      <w:pPr>
        <w:pStyle w:val="berschrift2"/>
      </w:pPr>
      <w:bookmarkStart w:id="10" w:name="_Toc164239403"/>
      <w:r>
        <w:t xml:space="preserve">Modus </w:t>
      </w:r>
      <w:r w:rsidR="009C3E56">
        <w:t xml:space="preserve">und Klasse </w:t>
      </w:r>
      <w:r>
        <w:t>rekodieren</w:t>
      </w:r>
      <w:bookmarkEnd w:id="10"/>
    </w:p>
    <w:p w14:paraId="6D8C961A" w14:textId="46916351" w:rsidR="009C3E56" w:rsidRDefault="009C3E56" w:rsidP="009C3E56">
      <w:pPr>
        <w:pStyle w:val="Aufzhlung"/>
      </w:pPr>
      <w:r>
        <w:t>Background</w:t>
      </w:r>
    </w:p>
    <w:p w14:paraId="418CA22E" w14:textId="60AF9862" w:rsidR="009C3E56" w:rsidRDefault="009C3E56" w:rsidP="009C3E56">
      <w:pPr>
        <w:pStyle w:val="Aufzhlung2"/>
        <w:rPr>
          <w:lang w:val="en-GB"/>
        </w:rPr>
      </w:pPr>
      <w:r w:rsidRPr="009C3E56">
        <w:rPr>
          <w:lang w:val="en-GB"/>
        </w:rPr>
        <w:t>Modus: Datentypus (numeric, character, l</w:t>
      </w:r>
      <w:r>
        <w:rPr>
          <w:lang w:val="en-GB"/>
        </w:rPr>
        <w:t>ogical)</w:t>
      </w:r>
    </w:p>
    <w:p w14:paraId="04564681" w14:textId="57D3D2C6" w:rsidR="009C3E56" w:rsidRDefault="009C3E56" w:rsidP="009C3E56">
      <w:pPr>
        <w:pStyle w:val="Aufzhlung2"/>
        <w:rPr>
          <w:lang w:val="en-GB"/>
        </w:rPr>
      </w:pPr>
      <w:r w:rsidRPr="009C3E56">
        <w:rPr>
          <w:lang w:val="en-GB"/>
        </w:rPr>
        <w:t>Klasse: Higher-Ordner typus der Variable (z.B. dataframe, factor, date, matrix, nu</w:t>
      </w:r>
      <w:r>
        <w:rPr>
          <w:lang w:val="en-GB"/>
        </w:rPr>
        <w:t>meric, character).</w:t>
      </w:r>
    </w:p>
    <w:p w14:paraId="51666B33" w14:textId="5539D642" w:rsidR="009C3E56" w:rsidRPr="009C3E56" w:rsidRDefault="009C3E56" w:rsidP="009C3E56">
      <w:pPr>
        <w:pStyle w:val="Aufzhlung2"/>
        <w:numPr>
          <w:ilvl w:val="0"/>
          <w:numId w:val="0"/>
        </w:numPr>
        <w:ind w:left="426"/>
      </w:pPr>
      <w:r w:rsidRPr="009C3E56">
        <w:t>Wie man sieht, kann n</w:t>
      </w:r>
      <w:r>
        <w:t>umeric und character sowohl ein Modus eines Datums sein auch die Klasse der Variable.</w:t>
      </w:r>
      <w:r w:rsidR="006D7E2E">
        <w:t xml:space="preserve"> </w:t>
      </w:r>
    </w:p>
    <w:p w14:paraId="7D35F6C3" w14:textId="77777777" w:rsidR="009C3E56" w:rsidRPr="009C3E56" w:rsidRDefault="009C3E56" w:rsidP="005D02F2">
      <w:pPr>
        <w:pStyle w:val="Textkrper"/>
      </w:pPr>
    </w:p>
    <w:p w14:paraId="5EFD5703" w14:textId="7D465D0B" w:rsidR="005D02F2" w:rsidRDefault="00531A05" w:rsidP="005D02F2">
      <w:pPr>
        <w:pStyle w:val="Aufzhlung"/>
      </w:pPr>
      <w:r>
        <w:rPr>
          <w:b/>
        </w:rPr>
        <w:t>F</w:t>
      </w:r>
      <w:r w:rsidR="005D02F2" w:rsidRPr="00FD0573">
        <w:rPr>
          <w:b/>
        </w:rPr>
        <w:t xml:space="preserve">ür </w:t>
      </w:r>
      <w:r w:rsidR="005D02F2">
        <w:rPr>
          <w:b/>
        </w:rPr>
        <w:t>eine Variable</w:t>
      </w:r>
    </w:p>
    <w:p w14:paraId="1333BF8E" w14:textId="5402C872" w:rsidR="005D02F2" w:rsidRDefault="00531A05" w:rsidP="00531A05">
      <w:pPr>
        <w:pStyle w:val="R"/>
      </w:pPr>
      <w:r w:rsidRPr="00531A05">
        <w:t xml:space="preserve">hrdata %&gt;% </w:t>
      </w:r>
      <w:r>
        <w:br/>
      </w:r>
      <w:r w:rsidRPr="00531A05">
        <w:t xml:space="preserve">  mutate(</w:t>
      </w:r>
      <w:r w:rsidR="00183CB4">
        <w:t>e</w:t>
      </w:r>
      <w:r w:rsidRPr="00531A05">
        <w:t>ducation = as.factor(</w:t>
      </w:r>
      <w:r w:rsidR="00183CB4">
        <w:t>e</w:t>
      </w:r>
      <w:r w:rsidRPr="00531A05">
        <w:t>ducation))</w:t>
      </w:r>
    </w:p>
    <w:p w14:paraId="4FB614E5" w14:textId="31066B9D" w:rsidR="00531A05" w:rsidRDefault="00531A05" w:rsidP="00CC24A1">
      <w:pPr>
        <w:pStyle w:val="Aufzhlung2"/>
      </w:pPr>
      <w:r>
        <w:t>Analog geht as.numeric und as.character</w:t>
      </w:r>
    </w:p>
    <w:p w14:paraId="6315F059" w14:textId="04EAA351" w:rsidR="00CC24A1" w:rsidRDefault="00CC24A1" w:rsidP="00CC24A1">
      <w:pPr>
        <w:pStyle w:val="Aufzhlung2"/>
      </w:pPr>
      <w:r w:rsidRPr="00CC24A1">
        <w:rPr>
          <w:b/>
        </w:rPr>
        <w:t>Achtung:</w:t>
      </w:r>
      <w:r>
        <w:t xml:space="preserve"> Wenn man eine Character-Variable direkt in eine numerische umwandelt, werden alle Einträge gelöscht. Auch wenn charater-Variablen sehr handlich sind (man kann sie direkt in die Regression packen), empfiehlt es sich, sie am Anfang alle in Faktoren zumwandeln.</w:t>
      </w:r>
    </w:p>
    <w:p w14:paraId="693079C6" w14:textId="77777777" w:rsidR="00531A05" w:rsidRPr="00782797" w:rsidRDefault="00531A05" w:rsidP="00531A05">
      <w:pPr>
        <w:pStyle w:val="Aufzhlung2"/>
        <w:numPr>
          <w:ilvl w:val="0"/>
          <w:numId w:val="0"/>
        </w:numPr>
        <w:ind w:left="709"/>
      </w:pPr>
    </w:p>
    <w:p w14:paraId="43487357" w14:textId="53E24E98" w:rsidR="005D02F2" w:rsidRDefault="00531A05" w:rsidP="005D02F2">
      <w:pPr>
        <w:pStyle w:val="Aufzhlung"/>
        <w:rPr>
          <w:b/>
        </w:rPr>
      </w:pPr>
      <w:r>
        <w:rPr>
          <w:b/>
        </w:rPr>
        <w:t xml:space="preserve">Für </w:t>
      </w:r>
      <w:r w:rsidR="005D02F2">
        <w:rPr>
          <w:b/>
        </w:rPr>
        <w:t>mehrere Variablen</w:t>
      </w:r>
    </w:p>
    <w:p w14:paraId="1FEC8B80" w14:textId="62BDCC67" w:rsidR="005D02F2" w:rsidRDefault="00531A05" w:rsidP="00531A05">
      <w:pPr>
        <w:pStyle w:val="R"/>
        <w:rPr>
          <w:b/>
        </w:rPr>
      </w:pPr>
      <w:r w:rsidRPr="00531A05">
        <w:t xml:space="preserve">hrdata %&gt;% </w:t>
      </w:r>
      <w:r>
        <w:br/>
      </w:r>
      <w:r w:rsidRPr="00531A05">
        <w:t xml:space="preserve"> </w:t>
      </w:r>
      <w:r w:rsidR="00126C66">
        <w:t xml:space="preserve"> </w:t>
      </w:r>
      <w:r w:rsidRPr="00531A05">
        <w:t xml:space="preserve"> mutate_at(.vars = c("</w:t>
      </w:r>
      <w:r w:rsidR="00183CB4">
        <w:t>e</w:t>
      </w:r>
      <w:r w:rsidRPr="00531A05">
        <w:t>ducation", "</w:t>
      </w:r>
      <w:r w:rsidR="00183CB4">
        <w:t>a</w:t>
      </w:r>
      <w:r w:rsidRPr="00531A05">
        <w:t>ttrition", "</w:t>
      </w:r>
      <w:r w:rsidR="00183CB4">
        <w:t>g</w:t>
      </w:r>
      <w:r w:rsidRPr="00531A05">
        <w:t>ender"), .funs = factor)</w:t>
      </w:r>
    </w:p>
    <w:p w14:paraId="7254DF32" w14:textId="77777777" w:rsidR="00531A05" w:rsidRDefault="00531A05" w:rsidP="005D02F2">
      <w:pPr>
        <w:pStyle w:val="Textkrper"/>
        <w:ind w:firstLine="360"/>
        <w:jc w:val="both"/>
        <w:rPr>
          <w:lang w:val="en-GB"/>
        </w:rPr>
      </w:pPr>
    </w:p>
    <w:p w14:paraId="50B0768E" w14:textId="01582A4C" w:rsidR="005D02F2" w:rsidRPr="00813B2C" w:rsidRDefault="00531A05" w:rsidP="005D02F2">
      <w:pPr>
        <w:pStyle w:val="Textkrper"/>
        <w:ind w:firstLine="360"/>
        <w:jc w:val="both"/>
      </w:pPr>
      <w:r w:rsidRPr="00813B2C">
        <w:t>bzw. in numerisch</w:t>
      </w:r>
    </w:p>
    <w:p w14:paraId="1CC10340" w14:textId="77777777" w:rsidR="005D02F2" w:rsidRPr="00813B2C" w:rsidRDefault="005D02F2" w:rsidP="005D02F2">
      <w:pPr>
        <w:pStyle w:val="Textkrper"/>
        <w:jc w:val="both"/>
        <w:rPr>
          <w:b/>
        </w:rPr>
      </w:pPr>
    </w:p>
    <w:p w14:paraId="33A663AD" w14:textId="46F51646" w:rsidR="005D02F2" w:rsidRPr="00813B2C" w:rsidRDefault="005D02F2" w:rsidP="005D02F2">
      <w:pPr>
        <w:pStyle w:val="R"/>
        <w:rPr>
          <w:lang w:val="de-DE"/>
        </w:rPr>
      </w:pPr>
      <w:r w:rsidRPr="00813B2C">
        <w:rPr>
          <w:lang w:val="de-DE"/>
        </w:rPr>
        <w:lastRenderedPageBreak/>
        <w:t>mutate_at(.vars = c("</w:t>
      </w:r>
      <w:r w:rsidR="00126C66" w:rsidRPr="00813B2C">
        <w:rPr>
          <w:lang w:val="de-DE"/>
        </w:rPr>
        <w:t>x</w:t>
      </w:r>
      <w:r w:rsidRPr="00813B2C">
        <w:rPr>
          <w:lang w:val="de-DE"/>
        </w:rPr>
        <w:t>","</w:t>
      </w:r>
      <w:r w:rsidR="00126C66" w:rsidRPr="00813B2C">
        <w:rPr>
          <w:lang w:val="de-DE"/>
        </w:rPr>
        <w:t>y</w:t>
      </w:r>
      <w:r w:rsidRPr="00813B2C">
        <w:rPr>
          <w:lang w:val="de-DE"/>
        </w:rPr>
        <w:t>","</w:t>
      </w:r>
      <w:r w:rsidR="00126C66" w:rsidRPr="00813B2C">
        <w:rPr>
          <w:lang w:val="de-DE"/>
        </w:rPr>
        <w:t>z</w:t>
      </w:r>
      <w:r w:rsidRPr="00813B2C">
        <w:rPr>
          <w:lang w:val="de-DE"/>
        </w:rPr>
        <w:t xml:space="preserve">"),  </w:t>
      </w:r>
      <w:r w:rsidRPr="00813B2C">
        <w:rPr>
          <w:lang w:val="de-DE"/>
        </w:rPr>
        <w:br/>
        <w:t xml:space="preserve">    .funs = </w:t>
      </w:r>
      <w:r w:rsidRPr="00813B2C">
        <w:rPr>
          <w:b/>
          <w:u w:val="single"/>
          <w:lang w:val="de-DE"/>
        </w:rPr>
        <w:t>as.</w:t>
      </w:r>
      <w:r w:rsidRPr="00813B2C">
        <w:rPr>
          <w:lang w:val="de-DE"/>
        </w:rPr>
        <w:t>numeric )</w:t>
      </w:r>
    </w:p>
    <w:p w14:paraId="114AAAE2" w14:textId="5A5BEC19" w:rsidR="005D02F2" w:rsidRPr="00126C66" w:rsidRDefault="00126C66" w:rsidP="00126C66">
      <w:pPr>
        <w:pStyle w:val="Aufzhlung"/>
        <w:numPr>
          <w:ilvl w:val="0"/>
          <w:numId w:val="0"/>
        </w:numPr>
        <w:ind w:left="360"/>
      </w:pPr>
      <w:r w:rsidRPr="00126C66">
        <w:t>(Hier mal generisch anhand d</w:t>
      </w:r>
      <w:r>
        <w:t>er Variablen x, y und z.</w:t>
      </w:r>
    </w:p>
    <w:p w14:paraId="7BBD8303" w14:textId="77777777" w:rsidR="00126C66" w:rsidRPr="00126C66" w:rsidRDefault="00126C66" w:rsidP="005D02F2">
      <w:pPr>
        <w:pStyle w:val="Textkrper"/>
        <w:jc w:val="both"/>
        <w:rPr>
          <w:b/>
        </w:rPr>
      </w:pPr>
    </w:p>
    <w:p w14:paraId="788A5B11" w14:textId="71D7F041" w:rsidR="005D02F2" w:rsidRPr="00FD0573" w:rsidRDefault="005D02F2" w:rsidP="005D02F2">
      <w:pPr>
        <w:pStyle w:val="Aufzhlung"/>
        <w:rPr>
          <w:b/>
        </w:rPr>
      </w:pPr>
      <w:r>
        <w:rPr>
          <w:b/>
        </w:rPr>
        <w:t>Modus</w:t>
      </w:r>
      <w:r w:rsidRPr="00FD0573">
        <w:rPr>
          <w:b/>
        </w:rPr>
        <w:t xml:space="preserve"> rekodieren für alle Variablen</w:t>
      </w:r>
      <w:r w:rsidR="00531A05">
        <w:rPr>
          <w:b/>
        </w:rPr>
        <w:t xml:space="preserve"> eines Typs</w:t>
      </w:r>
    </w:p>
    <w:p w14:paraId="6D11CD4A" w14:textId="4BE7211B" w:rsidR="005D02F2" w:rsidRPr="00782797" w:rsidRDefault="00531A05" w:rsidP="005D02F2">
      <w:pPr>
        <w:pStyle w:val="R"/>
      </w:pPr>
      <w:r>
        <w:t>hr</w:t>
      </w:r>
      <w:r w:rsidR="005D02F2">
        <w:t xml:space="preserve">data </w:t>
      </w:r>
      <w:r w:rsidR="005D02F2">
        <w:rPr>
          <w:rStyle w:val="HTMLCode"/>
          <w:rFonts w:eastAsia="MS Mincho" w:cs="Times New Roman"/>
          <w:szCs w:val="24"/>
        </w:rPr>
        <w:t>%&gt;%</w:t>
      </w:r>
      <w:r>
        <w:rPr>
          <w:rStyle w:val="HTMLCode"/>
          <w:rFonts w:eastAsia="MS Mincho" w:cs="Times New Roman"/>
          <w:szCs w:val="24"/>
        </w:rPr>
        <w:br/>
        <w:t xml:space="preserve">   </w:t>
      </w:r>
      <w:r w:rsidR="005D02F2" w:rsidRPr="00782797">
        <w:t>mutate_if(is.character, factor)</w:t>
      </w:r>
    </w:p>
    <w:p w14:paraId="5EFD9195" w14:textId="77777777" w:rsidR="005D02F2" w:rsidRDefault="005D02F2" w:rsidP="00531A05">
      <w:pPr>
        <w:pStyle w:val="Aufzhlung2"/>
      </w:pPr>
      <w:r w:rsidRPr="00FD0573">
        <w:t xml:space="preserve">Erstes ist Bedingungsprüfung </w:t>
      </w:r>
    </w:p>
    <w:p w14:paraId="4DD7A392" w14:textId="242C80AC" w:rsidR="00531A05" w:rsidRDefault="00531A05" w:rsidP="00531A05">
      <w:pPr>
        <w:pStyle w:val="Aufzhlung2"/>
      </w:pPr>
      <w:r>
        <w:t>Anm. Macht für hrdata keinen Sinn, weil es keine character gibt</w:t>
      </w:r>
    </w:p>
    <w:p w14:paraId="2A3811D5" w14:textId="4B47219C" w:rsidR="005D02F2" w:rsidRDefault="005D02F2" w:rsidP="00531A05">
      <w:pPr>
        <w:pStyle w:val="Aufzhlung2"/>
      </w:pPr>
      <w:r>
        <w:t>Achtung: Wenn man in numeric umwandeln möchte muss da as.numeric hin!</w:t>
      </w:r>
    </w:p>
    <w:p w14:paraId="57ECEE3E" w14:textId="14EA9077" w:rsidR="005D02F2" w:rsidRPr="00000AD8" w:rsidRDefault="005D02F2" w:rsidP="005D02F2">
      <w:pPr>
        <w:pStyle w:val="R"/>
      </w:pPr>
      <w:r w:rsidRPr="00000AD8">
        <w:t>data %&gt;%</w:t>
      </w:r>
      <w:r w:rsidR="00531A05">
        <w:br/>
      </w:r>
      <w:r w:rsidRPr="00000AD8">
        <w:t xml:space="preserve">  mutate_if(is.integer, </w:t>
      </w:r>
      <w:r w:rsidRPr="00000AD8">
        <w:rPr>
          <w:u w:val="single"/>
        </w:rPr>
        <w:t>as.</w:t>
      </w:r>
      <w:r w:rsidRPr="00000AD8">
        <w:t>numeric)</w:t>
      </w:r>
    </w:p>
    <w:p w14:paraId="377C92DF" w14:textId="77777777" w:rsidR="005D02F2" w:rsidRPr="00000AD8" w:rsidRDefault="005D02F2" w:rsidP="005D02F2">
      <w:pPr>
        <w:pStyle w:val="Textkrper"/>
        <w:rPr>
          <w:lang w:val="en-GB"/>
        </w:rPr>
      </w:pPr>
    </w:p>
    <w:p w14:paraId="411B4064" w14:textId="77777777" w:rsidR="005D02F2" w:rsidRDefault="005D02F2" w:rsidP="005D02F2">
      <w:pPr>
        <w:pStyle w:val="Textkrper"/>
        <w:rPr>
          <w:lang w:val="en-GB"/>
        </w:rPr>
      </w:pPr>
    </w:p>
    <w:p w14:paraId="11234177" w14:textId="5CB75075" w:rsidR="00A032F7" w:rsidRDefault="00C56A57" w:rsidP="00A032F7">
      <w:pPr>
        <w:pStyle w:val="berschrift2"/>
        <w:rPr>
          <w:lang w:val="en-GB"/>
        </w:rPr>
      </w:pPr>
      <w:bookmarkStart w:id="11" w:name="_Toc164239404"/>
      <w:r>
        <w:rPr>
          <w:lang w:val="en-GB"/>
        </w:rPr>
        <w:t xml:space="preserve">Numerische Variablen 1: </w:t>
      </w:r>
      <w:r w:rsidR="00A032F7">
        <w:rPr>
          <w:lang w:val="en-GB"/>
        </w:rPr>
        <w:t>Werte rekodieren</w:t>
      </w:r>
      <w:bookmarkEnd w:id="11"/>
    </w:p>
    <w:p w14:paraId="0228BEBA" w14:textId="1B53529E" w:rsidR="00A032F7" w:rsidRDefault="00A032F7" w:rsidP="00A032F7">
      <w:pPr>
        <w:pStyle w:val="Aufzhlung"/>
        <w:rPr>
          <w:lang w:val="en-GB"/>
        </w:rPr>
      </w:pPr>
      <w:r w:rsidRPr="009C3E56">
        <w:t xml:space="preserve">Häufig hat man kategoriale Variablen, die man rekodieren möchte. HÄufigster Fall: Man hat eine item-Batterie in einem Fragebogen, und inige items sind invertiert (z.B. “ich bin unzufrieden” anstatt “ich bin zufrieden”). </w:t>
      </w:r>
      <w:r>
        <w:rPr>
          <w:lang w:val="en-GB"/>
        </w:rPr>
        <w:t>D.h. man möchte die Skala quasi umdrehen.</w:t>
      </w:r>
    </w:p>
    <w:p w14:paraId="11874A69" w14:textId="77777777" w:rsidR="00A032F7" w:rsidRPr="009C3E56" w:rsidRDefault="00A032F7" w:rsidP="00A032F7">
      <w:pPr>
        <w:pStyle w:val="Aufzhlung"/>
      </w:pPr>
      <w:r w:rsidRPr="009C3E56">
        <w:t xml:space="preserve">Das geht auf zwei Wege. Die erste ist die dafür geeignete recode()-funktion. </w:t>
      </w:r>
    </w:p>
    <w:p w14:paraId="183E3403" w14:textId="2452EE57" w:rsidR="00A032F7" w:rsidRPr="00A032F7" w:rsidRDefault="00A032F7" w:rsidP="00A032F7">
      <w:pPr>
        <w:pStyle w:val="R"/>
      </w:pPr>
      <w:r w:rsidRPr="00A032F7">
        <w:t xml:space="preserve">hrdata %&gt;% </w:t>
      </w:r>
      <w:r>
        <w:br/>
      </w:r>
      <w:r w:rsidRPr="00A032F7">
        <w:t xml:space="preserve">  mutate(env_dissat = </w:t>
      </w:r>
      <w:r w:rsidRPr="00126C66">
        <w:rPr>
          <w:u w:val="single"/>
        </w:rPr>
        <w:t>recode</w:t>
      </w:r>
      <w:r w:rsidRPr="00A032F7">
        <w:t>(</w:t>
      </w:r>
      <w:r w:rsidR="00126C66">
        <w:t>e</w:t>
      </w:r>
      <w:r w:rsidRPr="00A032F7">
        <w:t>nvironment</w:t>
      </w:r>
      <w:r w:rsidR="00126C66">
        <w:t>_s</w:t>
      </w:r>
      <w:r w:rsidRPr="00A032F7">
        <w:t>atisfaction,</w:t>
      </w:r>
      <w:r>
        <w:br/>
      </w:r>
      <w:r w:rsidRPr="00A032F7">
        <w:t xml:space="preserve">    "1" = 4,</w:t>
      </w:r>
      <w:r>
        <w:br/>
      </w:r>
      <w:r w:rsidRPr="00A032F7">
        <w:t xml:space="preserve">    "2" = 3,</w:t>
      </w:r>
      <w:r>
        <w:br/>
      </w:r>
      <w:r w:rsidRPr="00A032F7">
        <w:t xml:space="preserve">    "3" = 2,</w:t>
      </w:r>
      <w:r>
        <w:br/>
      </w:r>
      <w:r w:rsidRPr="00A032F7">
        <w:t xml:space="preserve">    "4" = 1)</w:t>
      </w:r>
      <w:r>
        <w:br/>
        <w:t xml:space="preserve">    </w:t>
      </w:r>
      <w:r w:rsidRPr="00A032F7">
        <w:t>)</w:t>
      </w:r>
    </w:p>
    <w:p w14:paraId="43C5997F" w14:textId="0D9D3831" w:rsidR="00A032F7" w:rsidRPr="009C3E56" w:rsidRDefault="00A032F7" w:rsidP="00A032F7">
      <w:pPr>
        <w:pStyle w:val="Aufzhlung2"/>
      </w:pPr>
      <w:r w:rsidRPr="009C3E56">
        <w:t>Wichtig, die neuen Werte (immer links müssen seltsamerwiese in Anführungszeichen stehen.</w:t>
      </w:r>
    </w:p>
    <w:p w14:paraId="7870CDF1" w14:textId="7613316A" w:rsidR="00A032F7" w:rsidRPr="009C3E56" w:rsidRDefault="00A032F7" w:rsidP="00A032F7">
      <w:pPr>
        <w:pStyle w:val="Aufzhlung2"/>
      </w:pPr>
      <w:r w:rsidRPr="009C3E56">
        <w:t>Die zweite Art läuft über die case_when() Subfunktion, die später noch ausführlicher kommen wird:</w:t>
      </w:r>
    </w:p>
    <w:p w14:paraId="2C1D7A20" w14:textId="485F6ED1" w:rsidR="00A032F7" w:rsidRDefault="00A032F7" w:rsidP="00A032F7">
      <w:pPr>
        <w:pStyle w:val="R"/>
      </w:pPr>
      <w:r w:rsidRPr="00A032F7">
        <w:t xml:space="preserve">hrdata %&gt;% </w:t>
      </w:r>
      <w:r>
        <w:br/>
      </w:r>
      <w:r w:rsidRPr="00A032F7">
        <w:t xml:space="preserve">  mutate(env_dissat = case_when(</w:t>
      </w:r>
      <w:r>
        <w:br/>
      </w:r>
      <w:r w:rsidRPr="00A032F7">
        <w:t xml:space="preserve">    </w:t>
      </w:r>
      <w:r w:rsidR="00126C66">
        <w:t>e</w:t>
      </w:r>
      <w:r w:rsidR="00126C66" w:rsidRPr="00A032F7">
        <w:t>nvironment</w:t>
      </w:r>
      <w:r w:rsidR="00126C66">
        <w:t>_s</w:t>
      </w:r>
      <w:r w:rsidR="00126C66" w:rsidRPr="00A032F7">
        <w:t>atisfaction</w:t>
      </w:r>
      <w:r w:rsidRPr="00A032F7">
        <w:t xml:space="preserve"> == 1 ~ 4,</w:t>
      </w:r>
      <w:r>
        <w:br/>
      </w:r>
      <w:r w:rsidRPr="00A032F7">
        <w:t xml:space="preserve">    </w:t>
      </w:r>
      <w:r w:rsidR="00126C66">
        <w:t>e</w:t>
      </w:r>
      <w:r w:rsidR="00126C66" w:rsidRPr="00A032F7">
        <w:t>nvironment</w:t>
      </w:r>
      <w:r w:rsidR="00126C66">
        <w:t>_s</w:t>
      </w:r>
      <w:r w:rsidR="00126C66" w:rsidRPr="00A032F7">
        <w:t>atisfaction</w:t>
      </w:r>
      <w:r w:rsidRPr="00A032F7">
        <w:t xml:space="preserve"> == 2 ~ 3,</w:t>
      </w:r>
      <w:r>
        <w:br/>
      </w:r>
      <w:r w:rsidRPr="00A032F7">
        <w:t xml:space="preserve">    </w:t>
      </w:r>
      <w:r w:rsidR="00126C66">
        <w:t>e</w:t>
      </w:r>
      <w:r w:rsidR="00126C66" w:rsidRPr="00A032F7">
        <w:t>nvironment</w:t>
      </w:r>
      <w:r w:rsidR="00126C66">
        <w:t>_s</w:t>
      </w:r>
      <w:r w:rsidR="00126C66" w:rsidRPr="00A032F7">
        <w:t>atisfaction</w:t>
      </w:r>
      <w:r w:rsidRPr="00A032F7">
        <w:t xml:space="preserve"> == 3 ~ 2,</w:t>
      </w:r>
      <w:r>
        <w:br/>
      </w:r>
      <w:r w:rsidRPr="00A032F7">
        <w:t xml:space="preserve">    </w:t>
      </w:r>
      <w:r w:rsidR="00126C66">
        <w:t>e</w:t>
      </w:r>
      <w:r w:rsidR="00126C66" w:rsidRPr="00A032F7">
        <w:t>nvironment</w:t>
      </w:r>
      <w:r w:rsidR="00126C66">
        <w:t>_s</w:t>
      </w:r>
      <w:r w:rsidR="00126C66" w:rsidRPr="00A032F7">
        <w:t>atisfaction</w:t>
      </w:r>
      <w:r w:rsidRPr="00A032F7">
        <w:t xml:space="preserve"> == 4 ~ 1</w:t>
      </w:r>
      <w:r>
        <w:br/>
      </w:r>
      <w:r w:rsidRPr="00A032F7">
        <w:t xml:space="preserve">  ))</w:t>
      </w:r>
    </w:p>
    <w:p w14:paraId="622B206C" w14:textId="77777777" w:rsidR="00350B94" w:rsidRDefault="00350B94" w:rsidP="00350B94">
      <w:pPr>
        <w:pStyle w:val="Textkrper"/>
        <w:rPr>
          <w:lang w:val="en-GB"/>
        </w:rPr>
      </w:pPr>
    </w:p>
    <w:p w14:paraId="7F21FAA8" w14:textId="5FAA45AB" w:rsidR="00A032F7" w:rsidRPr="009C3E56" w:rsidRDefault="00A032F7" w:rsidP="00A032F7">
      <w:pPr>
        <w:pStyle w:val="Aufzhlung2"/>
      </w:pPr>
      <w:r w:rsidRPr="009C3E56">
        <w:t>Die links-rechts-Orientierung ist anders rum, weil der erste W</w:t>
      </w:r>
      <w:r w:rsidR="00126C66">
        <w:t>e</w:t>
      </w:r>
      <w:r w:rsidRPr="009C3E56">
        <w:t>rt die Bedingung ist un der zweite der Ziel-Wert</w:t>
      </w:r>
    </w:p>
    <w:p w14:paraId="1840E075" w14:textId="5EB9260B" w:rsidR="00A032F7" w:rsidRDefault="00A032F7" w:rsidP="00A032F7">
      <w:pPr>
        <w:pStyle w:val="Aufzhlung2"/>
        <w:rPr>
          <w:lang w:val="en-GB"/>
        </w:rPr>
      </w:pPr>
      <w:r>
        <w:rPr>
          <w:lang w:val="en-GB"/>
        </w:rPr>
        <w:t>“~” anstatt “=”</w:t>
      </w:r>
    </w:p>
    <w:p w14:paraId="0067600A" w14:textId="25B5B41A" w:rsidR="00A032F7" w:rsidRPr="009C3E56" w:rsidRDefault="00A032F7" w:rsidP="00A032F7">
      <w:pPr>
        <w:pStyle w:val="Aufzhlung2"/>
      </w:pPr>
      <w:r w:rsidRPr="009C3E56">
        <w:t>case_when ist generischer und kann für viele andere Rekodierungsaufgaben benutzt werden. Daher ist sie mein Favorit, auch wenn sie etwas umständlicher ist (auch wenn man das eh mit copy&amp;paste macht).</w:t>
      </w:r>
    </w:p>
    <w:p w14:paraId="79E59A83" w14:textId="77777777" w:rsidR="00A032F7" w:rsidRPr="009C3E56" w:rsidRDefault="00A032F7" w:rsidP="00A032F7">
      <w:pPr>
        <w:pStyle w:val="Aufzhlung2"/>
        <w:numPr>
          <w:ilvl w:val="0"/>
          <w:numId w:val="0"/>
        </w:numPr>
        <w:ind w:left="360"/>
      </w:pPr>
    </w:p>
    <w:p w14:paraId="102F0F21" w14:textId="77777777" w:rsidR="00A032F7" w:rsidRPr="009C3E56" w:rsidRDefault="00A032F7" w:rsidP="00350B94">
      <w:pPr>
        <w:pStyle w:val="Textkrper"/>
      </w:pPr>
    </w:p>
    <w:p w14:paraId="2B87B4EA" w14:textId="080C3363" w:rsidR="00350B94" w:rsidRDefault="00C56A57" w:rsidP="00350B94">
      <w:pPr>
        <w:pStyle w:val="berschrift2"/>
      </w:pPr>
      <w:bookmarkStart w:id="12" w:name="_Toc164239405"/>
      <w:r w:rsidRPr="009C3E56">
        <w:t xml:space="preserve">Numerische Variablen 2: </w:t>
      </w:r>
      <w:r w:rsidR="00350B94">
        <w:t>Kategorisieren von kontinuierlichen Variablen</w:t>
      </w:r>
      <w:bookmarkEnd w:id="12"/>
    </w:p>
    <w:p w14:paraId="10343B25" w14:textId="77777777" w:rsidR="00350B94" w:rsidRPr="00350B94" w:rsidRDefault="00350B94" w:rsidP="00350B94">
      <w:pPr>
        <w:pStyle w:val="Aufzhlung"/>
        <w:rPr>
          <w:b/>
        </w:rPr>
      </w:pPr>
      <w:r w:rsidRPr="00350B94">
        <w:rPr>
          <w:b/>
        </w:rPr>
        <w:t>Einfacher dummy-split</w:t>
      </w:r>
    </w:p>
    <w:p w14:paraId="3ECDAE84" w14:textId="7F185F1E" w:rsidR="00350B94" w:rsidRDefault="00350B94" w:rsidP="00350B94">
      <w:pPr>
        <w:pStyle w:val="R"/>
      </w:pPr>
      <w:r w:rsidRPr="00350B94">
        <w:lastRenderedPageBreak/>
        <w:t>hrdata %&gt;%</w:t>
      </w:r>
      <w:r>
        <w:br/>
      </w:r>
      <w:r w:rsidRPr="00350B94">
        <w:t xml:space="preserve">  mutate(age_group = factor(</w:t>
      </w:r>
      <w:r w:rsidR="00126C66">
        <w:t>a</w:t>
      </w:r>
      <w:r w:rsidRPr="00350B94">
        <w:t>ge &gt; 50,</w:t>
      </w:r>
      <w:r>
        <w:br/>
      </w:r>
      <w:r w:rsidRPr="00350B94">
        <w:t xml:space="preserve">                            labels = c("young", "old"))) </w:t>
      </w:r>
    </w:p>
    <w:p w14:paraId="73ACE101" w14:textId="77777777" w:rsidR="00350B94" w:rsidRDefault="00350B94" w:rsidP="00350B94">
      <w:pPr>
        <w:pStyle w:val="Aufzhlung"/>
        <w:numPr>
          <w:ilvl w:val="0"/>
          <w:numId w:val="0"/>
        </w:numPr>
        <w:ind w:left="360"/>
      </w:pPr>
      <w:r>
        <w:t xml:space="preserve">Ab 50 soll eine Person „old“ sein, darunter „young“ </w:t>
      </w:r>
    </w:p>
    <w:p w14:paraId="4A40E883" w14:textId="77777777" w:rsidR="00350B94" w:rsidRDefault="00350B94" w:rsidP="00350B94">
      <w:pPr>
        <w:pStyle w:val="Textkrper"/>
      </w:pPr>
    </w:p>
    <w:p w14:paraId="5B1382C6" w14:textId="48D86981" w:rsidR="00192DE9" w:rsidRDefault="00192DE9" w:rsidP="00192DE9">
      <w:pPr>
        <w:pStyle w:val="Aufzhlung"/>
      </w:pPr>
      <w:r>
        <w:t>Ein Sonderfall ist der sog. Mediansplit. Wie der Name sagt, wird hier die Vairable am Median in zwei große Teile gesplitet. Das geht komfortabel, in dem man die median()-Funktion einbettet</w:t>
      </w:r>
    </w:p>
    <w:p w14:paraId="3E674345" w14:textId="3DE78E86" w:rsidR="00192DE9" w:rsidRDefault="00192DE9" w:rsidP="00192DE9">
      <w:pPr>
        <w:pStyle w:val="R"/>
      </w:pPr>
      <w:r>
        <w:t>hrdata %&gt;%</w:t>
      </w:r>
      <w:r>
        <w:br/>
        <w:t xml:space="preserve">  mutate(age_group = factor(</w:t>
      </w:r>
      <w:r w:rsidR="00126C66">
        <w:t>a</w:t>
      </w:r>
      <w:r>
        <w:t xml:space="preserve">ge </w:t>
      </w:r>
      <w:r w:rsidRPr="00192DE9">
        <w:rPr>
          <w:u w:val="single"/>
        </w:rPr>
        <w:t>&gt; median(</w:t>
      </w:r>
      <w:r w:rsidR="00126C66">
        <w:rPr>
          <w:u w:val="single"/>
        </w:rPr>
        <w:t>a</w:t>
      </w:r>
      <w:r w:rsidRPr="00192DE9">
        <w:rPr>
          <w:u w:val="single"/>
        </w:rPr>
        <w:t>ge, na.rm = TRUE)</w:t>
      </w:r>
      <w:r>
        <w:t xml:space="preserve">,                            </w:t>
      </w:r>
      <w:r>
        <w:br/>
        <w:t xml:space="preserve">                           labels = c("young", "old")))</w:t>
      </w:r>
    </w:p>
    <w:p w14:paraId="6E788372" w14:textId="1B031E72" w:rsidR="00192DE9" w:rsidRDefault="00192DE9" w:rsidP="00192DE9">
      <w:pPr>
        <w:pStyle w:val="Aufzhlung"/>
        <w:numPr>
          <w:ilvl w:val="0"/>
          <w:numId w:val="0"/>
        </w:numPr>
        <w:ind w:left="360"/>
      </w:pPr>
      <w:r>
        <w:t>Das ist nru für deskriptive Analysen sinnvoll. Für statistische Verfahren sollten kontinuierliche Variablen nicht gesplittet werden</w:t>
      </w:r>
    </w:p>
    <w:p w14:paraId="63FDBDA4" w14:textId="77777777" w:rsidR="00192DE9" w:rsidRDefault="00192DE9" w:rsidP="00350B94">
      <w:pPr>
        <w:pStyle w:val="Textkrper"/>
      </w:pPr>
    </w:p>
    <w:p w14:paraId="153B4221" w14:textId="0F7AF305" w:rsidR="00350B94" w:rsidRPr="00350B94" w:rsidRDefault="00350B94" w:rsidP="00350B94">
      <w:pPr>
        <w:pStyle w:val="Aufzhlung"/>
        <w:rPr>
          <w:b/>
        </w:rPr>
      </w:pPr>
      <w:r w:rsidRPr="00350B94">
        <w:rPr>
          <w:b/>
        </w:rPr>
        <w:t>Multiple Splits</w:t>
      </w:r>
    </w:p>
    <w:p w14:paraId="63ACDD5F" w14:textId="77777777" w:rsidR="00B929EF" w:rsidRPr="00B929EF" w:rsidRDefault="00B929EF" w:rsidP="00B929EF">
      <w:pPr>
        <w:pStyle w:val="R"/>
      </w:pPr>
      <w:r w:rsidRPr="00B929EF">
        <w:t xml:space="preserve">hrdata %&gt;% </w:t>
      </w:r>
    </w:p>
    <w:p w14:paraId="4D820BD4" w14:textId="5A4C1145" w:rsidR="005D02F2" w:rsidRDefault="00B929EF" w:rsidP="00B929EF">
      <w:pPr>
        <w:pStyle w:val="R"/>
      </w:pPr>
      <w:r w:rsidRPr="00B929EF">
        <w:t xml:space="preserve">  mutate(age_group = cut(</w:t>
      </w:r>
      <w:r w:rsidR="00126C66">
        <w:t>a</w:t>
      </w:r>
      <w:r w:rsidRPr="00B929EF">
        <w:t xml:space="preserve">ge, </w:t>
      </w:r>
      <w:r>
        <w:br/>
      </w:r>
      <w:r w:rsidRPr="00B929EF">
        <w:t xml:space="preserve">                      breaks = c(18, 25, 35, 45, 55),</w:t>
      </w:r>
      <w:r>
        <w:br/>
      </w:r>
      <w:r w:rsidRPr="00B929EF">
        <w:t xml:space="preserve">                      labels = c("18-25", "26-35", "36-45", "46-5</w:t>
      </w:r>
      <w:r w:rsidR="00192DE9">
        <w:t>5</w:t>
      </w:r>
      <w:r w:rsidRPr="00B929EF">
        <w:t>"</w:t>
      </w:r>
      <w:r w:rsidR="00192DE9">
        <w:t>, "&gt;56"</w:t>
      </w:r>
      <w:r w:rsidRPr="00B929EF">
        <w:t>),</w:t>
      </w:r>
      <w:r>
        <w:br/>
      </w:r>
      <w:r w:rsidRPr="00B929EF">
        <w:t xml:space="preserve">                      include.lowest = TRUE))</w:t>
      </w:r>
    </w:p>
    <w:p w14:paraId="12200DEF" w14:textId="0C8231B4" w:rsidR="00B929EF" w:rsidRPr="00B929EF" w:rsidRDefault="00B929EF" w:rsidP="00B929EF">
      <w:pPr>
        <w:pStyle w:val="Aufzhlung2"/>
      </w:pPr>
      <w:r>
        <w:t>D</w:t>
      </w:r>
      <w:r w:rsidRPr="00B929EF">
        <w:t>ie breaks sind die A</w:t>
      </w:r>
      <w:r>
        <w:t xml:space="preserve">lters-Werte, mit der eine Kategorie </w:t>
      </w:r>
      <w:r w:rsidRPr="00B929EF">
        <w:rPr>
          <w:i/>
        </w:rPr>
        <w:t>endet</w:t>
      </w:r>
    </w:p>
    <w:p w14:paraId="5B804604" w14:textId="21A11147" w:rsidR="00B929EF" w:rsidRPr="00B929EF" w:rsidRDefault="00B929EF" w:rsidP="00B929EF">
      <w:pPr>
        <w:pStyle w:val="Aufzhlung2"/>
      </w:pPr>
      <w:r w:rsidRPr="00B929EF">
        <w:t>Die labels</w:t>
      </w:r>
      <w:r>
        <w:t xml:space="preserve"> zeigen das ja (d.h. wie die Kateogien starten und enden)</w:t>
      </w:r>
    </w:p>
    <w:p w14:paraId="0A8F4C1A" w14:textId="25FE2BF4" w:rsidR="00B929EF" w:rsidRPr="00B929EF" w:rsidRDefault="00B929EF" w:rsidP="00B929EF">
      <w:pPr>
        <w:pStyle w:val="Aufzhlung2"/>
      </w:pPr>
      <w:r w:rsidRPr="00B929EF">
        <w:t>Das Argument include.lowest führt da</w:t>
      </w:r>
      <w:r>
        <w:t>zu, dass 18 noch in die erste Kategorie eingeschlossen wird</w:t>
      </w:r>
    </w:p>
    <w:p w14:paraId="4583F69F" w14:textId="77777777" w:rsidR="00B929EF" w:rsidRDefault="00B929EF" w:rsidP="005D02F2">
      <w:pPr>
        <w:pStyle w:val="Textkrper"/>
      </w:pPr>
    </w:p>
    <w:p w14:paraId="21B82044" w14:textId="77777777" w:rsidR="00B929EF" w:rsidRDefault="00B929EF" w:rsidP="005D02F2">
      <w:pPr>
        <w:pStyle w:val="Textkrper"/>
      </w:pPr>
    </w:p>
    <w:p w14:paraId="3929A5F2" w14:textId="684C0986" w:rsidR="00C56A57" w:rsidRDefault="00C56A57" w:rsidP="00C56A57">
      <w:pPr>
        <w:pStyle w:val="berschrift2"/>
      </w:pPr>
      <w:bookmarkStart w:id="13" w:name="_Toc164239406"/>
      <w:r>
        <w:rPr>
          <w:lang w:val="en-GB"/>
        </w:rPr>
        <w:t xml:space="preserve">Numerische Variablen 3: Index </w:t>
      </w:r>
      <w:r>
        <w:t>bilden</w:t>
      </w:r>
      <w:bookmarkEnd w:id="13"/>
    </w:p>
    <w:p w14:paraId="0DCFFCC6" w14:textId="77777777" w:rsidR="00C56A57" w:rsidRPr="00736172" w:rsidRDefault="00C56A57" w:rsidP="00C56A57">
      <w:pPr>
        <w:pStyle w:val="Aufzhlung"/>
      </w:pPr>
      <w:r>
        <w:t>Composites sind Summen oder Mittlwerte anderer Variablen. Meist generiert man sie wenn man Variablen hat, die ein Konstrukt messen oder im Fall der Bildung von Indexvariablen</w:t>
      </w:r>
    </w:p>
    <w:p w14:paraId="7F20F2D2" w14:textId="6FC53EB2" w:rsidR="00C56A57" w:rsidRDefault="00C56A57" w:rsidP="00C56A57">
      <w:pPr>
        <w:pStyle w:val="R"/>
      </w:pPr>
      <w:r w:rsidRPr="00FE23D2">
        <w:t xml:space="preserve">hrdata %&gt;% </w:t>
      </w:r>
      <w:r>
        <w:br/>
      </w:r>
      <w:r w:rsidRPr="00FE23D2">
        <w:t xml:space="preserve">  rowwise() %&gt;% </w:t>
      </w:r>
      <w:r>
        <w:br/>
      </w:r>
      <w:r w:rsidRPr="00FE23D2">
        <w:t xml:space="preserve">  mutate(</w:t>
      </w:r>
      <w:r w:rsidR="00126C66">
        <w:t>s</w:t>
      </w:r>
      <w:r w:rsidRPr="00FE23D2">
        <w:t>at</w:t>
      </w:r>
      <w:r w:rsidR="00126C66">
        <w:t>isfaction</w:t>
      </w:r>
      <w:r w:rsidRPr="00FE23D2">
        <w:t>_comp = mean(c(</w:t>
      </w:r>
      <w:r>
        <w:br/>
        <w:t xml:space="preserve">            </w:t>
      </w:r>
      <w:r w:rsidR="00126C66">
        <w:t>e</w:t>
      </w:r>
      <w:r w:rsidR="00126C66" w:rsidRPr="00A032F7">
        <w:t>nvironment</w:t>
      </w:r>
      <w:r w:rsidR="00126C66">
        <w:t>_s</w:t>
      </w:r>
      <w:r w:rsidR="00126C66" w:rsidRPr="00A032F7">
        <w:t>atisfaction</w:t>
      </w:r>
      <w:r w:rsidRPr="00FE23D2">
        <w:t xml:space="preserve">, </w:t>
      </w:r>
      <w:r>
        <w:br/>
        <w:t xml:space="preserve">            </w:t>
      </w:r>
      <w:r w:rsidR="00126C66">
        <w:t>j</w:t>
      </w:r>
      <w:r w:rsidRPr="00FE23D2">
        <w:t>ob</w:t>
      </w:r>
      <w:r w:rsidR="00126C66">
        <w:t>_s</w:t>
      </w:r>
      <w:r w:rsidRPr="00FE23D2">
        <w:t xml:space="preserve">atisfaction, </w:t>
      </w:r>
      <w:r>
        <w:br/>
        <w:t xml:space="preserve">            </w:t>
      </w:r>
      <w:r w:rsidR="00126C66">
        <w:t>w</w:t>
      </w:r>
      <w:r w:rsidRPr="00FE23D2">
        <w:t>ork</w:t>
      </w:r>
      <w:r w:rsidR="00126C66">
        <w:t>_l</w:t>
      </w:r>
      <w:r w:rsidRPr="00FE23D2">
        <w:t>ife</w:t>
      </w:r>
      <w:r w:rsidR="00126C66">
        <w:t>_b</w:t>
      </w:r>
      <w:r w:rsidRPr="00FE23D2">
        <w:t>alance),</w:t>
      </w:r>
      <w:r>
        <w:br/>
        <w:t xml:space="preserve">          </w:t>
      </w:r>
      <w:r w:rsidRPr="00FE23D2">
        <w:t>na.rm=TRUE)</w:t>
      </w:r>
      <w:r>
        <w:br/>
        <w:t xml:space="preserve">       </w:t>
      </w:r>
      <w:r w:rsidRPr="00FE23D2">
        <w:t>)%&gt;%</w:t>
      </w:r>
      <w:r>
        <w:br/>
      </w:r>
      <w:r w:rsidRPr="00FE23D2">
        <w:t xml:space="preserve">  ungroup()</w:t>
      </w:r>
    </w:p>
    <w:p w14:paraId="2E1059A7" w14:textId="77777777" w:rsidR="00C56A57" w:rsidRPr="00FE23D2" w:rsidRDefault="00C56A57" w:rsidP="00C56A57">
      <w:pPr>
        <w:pStyle w:val="Textkrper"/>
        <w:rPr>
          <w:lang w:val="en-GB"/>
        </w:rPr>
      </w:pPr>
    </w:p>
    <w:p w14:paraId="444C1CC8" w14:textId="77777777" w:rsidR="00C56A57" w:rsidRDefault="00C56A57" w:rsidP="00C56A57">
      <w:pPr>
        <w:pStyle w:val="Aufzhlung2"/>
      </w:pPr>
      <w:r>
        <w:t xml:space="preserve">Sieht kompliziert aus—zentral ist </w:t>
      </w:r>
    </w:p>
    <w:p w14:paraId="36F8F894" w14:textId="77777777" w:rsidR="00C56A57" w:rsidRDefault="00C56A57" w:rsidP="00C56A57">
      <w:pPr>
        <w:pStyle w:val="Aufzhlung3"/>
      </w:pPr>
      <w:r>
        <w:t>rowwise()</w:t>
      </w:r>
    </w:p>
    <w:p w14:paraId="08650A07" w14:textId="77777777" w:rsidR="00C56A57" w:rsidRDefault="00C56A57" w:rsidP="00C56A57">
      <w:pPr>
        <w:pStyle w:val="Aufzhlung3"/>
      </w:pPr>
      <w:r>
        <w:t>darunter der die Berechnung als Mittelwert (alternativ: sum() )</w:t>
      </w:r>
    </w:p>
    <w:p w14:paraId="273E743A" w14:textId="77777777" w:rsidR="00C56A57" w:rsidRDefault="00C56A57" w:rsidP="00C56A57">
      <w:pPr>
        <w:pStyle w:val="Aufzhlung3"/>
      </w:pPr>
      <w:r>
        <w:t>na.rm=TRUE muss rein, wenn es missings gibt</w:t>
      </w:r>
    </w:p>
    <w:p w14:paraId="21FDAC10" w14:textId="77777777" w:rsidR="00C56A57" w:rsidRDefault="00C56A57" w:rsidP="00C56A57">
      <w:pPr>
        <w:pStyle w:val="Aufzhlung3"/>
      </w:pPr>
      <w:r>
        <w:t>ungroup hebt die reihenweise Berechnung auf (sonst werden nach folgende Prozeduren auch reihenweise angeordnet)</w:t>
      </w:r>
    </w:p>
    <w:p w14:paraId="1BBEB73C" w14:textId="77777777" w:rsidR="00C56A57" w:rsidRPr="00135A53" w:rsidRDefault="00C56A57" w:rsidP="00C56A57">
      <w:pPr>
        <w:pStyle w:val="Textkrper"/>
      </w:pPr>
    </w:p>
    <w:p w14:paraId="7E882EF7" w14:textId="77777777" w:rsidR="00C56A57" w:rsidRPr="00135A53" w:rsidRDefault="00C56A57" w:rsidP="00C56A57">
      <w:pPr>
        <w:pStyle w:val="Aufzhlung"/>
      </w:pPr>
      <w:r w:rsidRPr="00135A53">
        <w:t xml:space="preserve">Man </w:t>
      </w:r>
      <w:r w:rsidRPr="00271D21">
        <w:t>kann</w:t>
      </w:r>
      <w:r w:rsidRPr="00135A53">
        <w:t xml:space="preserve"> mit </w:t>
      </w:r>
      <w:r w:rsidRPr="00F63DE7">
        <w:rPr>
          <w:rStyle w:val="RZchn"/>
          <w:lang w:val="de-DE"/>
        </w:rPr>
        <w:t>c_across()</w:t>
      </w:r>
      <w:r w:rsidRPr="00135A53">
        <w:t xml:space="preserve"> auch über einen </w:t>
      </w:r>
      <w:r>
        <w:t>Bereich</w:t>
      </w:r>
      <w:r w:rsidRPr="00135A53">
        <w:t xml:space="preserve"> von Variablen mitteln</w:t>
      </w:r>
      <w:r>
        <w:t>, die nebeneinander stehen</w:t>
      </w:r>
    </w:p>
    <w:p w14:paraId="497EC672" w14:textId="77777777" w:rsidR="00C56A57" w:rsidRDefault="00C56A57" w:rsidP="00C56A57">
      <w:pPr>
        <w:pStyle w:val="R"/>
      </w:pPr>
      <w:r>
        <w:t>data</w:t>
      </w:r>
      <w:r w:rsidRPr="00885BA7">
        <w:t xml:space="preserve"> %&gt;% </w:t>
      </w:r>
      <w:r>
        <w:br/>
      </w:r>
      <w:r w:rsidRPr="00885BA7">
        <w:t xml:space="preserve">  rowwise() %&gt;% </w:t>
      </w:r>
      <w:r>
        <w:br/>
      </w:r>
      <w:r w:rsidRPr="00885BA7">
        <w:lastRenderedPageBreak/>
        <w:t xml:space="preserve">  mutate(</w:t>
      </w:r>
      <w:r>
        <w:t>Xsum</w:t>
      </w:r>
      <w:r w:rsidRPr="00885BA7">
        <w:t xml:space="preserve"> = mean(c_across(</w:t>
      </w:r>
      <w:r>
        <w:t>x1:x7</w:t>
      </w:r>
      <w:r w:rsidRPr="00885BA7">
        <w:t>), na.rm=TRUE))</w:t>
      </w:r>
      <w:r w:rsidRPr="00135A53">
        <w:t xml:space="preserve"> %&gt;%</w:t>
      </w:r>
      <w:r>
        <w:br/>
      </w:r>
      <w:r w:rsidRPr="00135A53">
        <w:t xml:space="preserve">  </w:t>
      </w:r>
      <w:r>
        <w:t>ungroup()</w:t>
      </w:r>
    </w:p>
    <w:p w14:paraId="1F8FE20D" w14:textId="2497DFC0" w:rsidR="00C56A57" w:rsidRDefault="00C56A57" w:rsidP="00C56A57">
      <w:pPr>
        <w:pStyle w:val="Aufzhlung"/>
        <w:numPr>
          <w:ilvl w:val="0"/>
          <w:numId w:val="0"/>
        </w:numPr>
        <w:ind w:left="360"/>
        <w:rPr>
          <w:lang w:val="en-GB"/>
        </w:rPr>
      </w:pPr>
      <w:r>
        <w:rPr>
          <w:lang w:val="en-GB"/>
        </w:rPr>
        <w:t xml:space="preserve">(Anm. </w:t>
      </w:r>
      <w:r w:rsidR="005D3BBD">
        <w:rPr>
          <w:lang w:val="en-GB"/>
        </w:rPr>
        <w:t>Generisches</w:t>
      </w:r>
      <w:r>
        <w:rPr>
          <w:lang w:val="en-GB"/>
        </w:rPr>
        <w:t xml:space="preserve"> Beispiel)</w:t>
      </w:r>
    </w:p>
    <w:p w14:paraId="6DDFD001" w14:textId="77777777" w:rsidR="00C56A57" w:rsidRPr="00D915AA" w:rsidRDefault="00C56A57" w:rsidP="00C56A57">
      <w:pPr>
        <w:pStyle w:val="Textkrper"/>
        <w:rPr>
          <w:lang w:val="en-GB"/>
        </w:rPr>
      </w:pPr>
    </w:p>
    <w:p w14:paraId="1E2E3960" w14:textId="77777777" w:rsidR="00C56A57" w:rsidRPr="00B929EF" w:rsidRDefault="00C56A57" w:rsidP="005D02F2">
      <w:pPr>
        <w:pStyle w:val="Textkrper"/>
      </w:pPr>
    </w:p>
    <w:p w14:paraId="379B76D8" w14:textId="77777777" w:rsidR="00350B94" w:rsidRPr="00B929EF" w:rsidRDefault="00350B94" w:rsidP="005D02F2">
      <w:pPr>
        <w:pStyle w:val="Textkrper"/>
      </w:pPr>
    </w:p>
    <w:p w14:paraId="110C9325" w14:textId="1FB049B7" w:rsidR="005D02F2" w:rsidRDefault="00C56A57" w:rsidP="005D02F2">
      <w:pPr>
        <w:pStyle w:val="berschrift2"/>
      </w:pPr>
      <w:bookmarkStart w:id="14" w:name="_Ref163046701"/>
      <w:bookmarkStart w:id="15" w:name="_Toc164239407"/>
      <w:r>
        <w:t xml:space="preserve">Kategoriale Variablen 1: </w:t>
      </w:r>
      <w:r w:rsidR="005D02F2">
        <w:t>Dummies</w:t>
      </w:r>
      <w:r w:rsidR="00350B94">
        <w:t xml:space="preserve"> </w:t>
      </w:r>
      <w:r w:rsidR="005D02F2">
        <w:t>bilden</w:t>
      </w:r>
      <w:bookmarkEnd w:id="14"/>
      <w:bookmarkEnd w:id="15"/>
    </w:p>
    <w:p w14:paraId="0FE48E57" w14:textId="62898EDA" w:rsidR="00350B94" w:rsidRPr="00350B94" w:rsidRDefault="00350B94" w:rsidP="00350B94">
      <w:pPr>
        <w:pStyle w:val="R"/>
        <w:rPr>
          <w:rFonts w:ascii="Verdana" w:hAnsi="Verdana"/>
          <w:color w:val="auto"/>
          <w:sz w:val="19"/>
          <w:szCs w:val="19"/>
        </w:rPr>
      </w:pPr>
      <w:r w:rsidRPr="00350B94">
        <w:t>hrdata %&gt;%</w:t>
      </w:r>
      <w:r>
        <w:br/>
      </w:r>
      <w:r w:rsidRPr="00350B94">
        <w:rPr>
          <w:lang w:val="de-DE"/>
        </w:rPr>
        <w:t xml:space="preserve">  mutate(gender_dummy = as.numeric(</w:t>
      </w:r>
      <w:r w:rsidR="005D3BBD">
        <w:rPr>
          <w:lang w:val="de-DE"/>
        </w:rPr>
        <w:t>g</w:t>
      </w:r>
      <w:r w:rsidRPr="00350B94">
        <w:rPr>
          <w:lang w:val="de-DE"/>
        </w:rPr>
        <w:t>ender == "Female"))</w:t>
      </w:r>
    </w:p>
    <w:p w14:paraId="3ABA6D92" w14:textId="5E1EFDFB" w:rsidR="005D02F2" w:rsidRDefault="005D02F2" w:rsidP="00350B94">
      <w:pPr>
        <w:pStyle w:val="Aufzhlung2"/>
      </w:pPr>
      <w:r w:rsidRPr="001103F7">
        <w:t xml:space="preserve">Das </w:t>
      </w:r>
      <w:r>
        <w:t>heißt, man benennt die 1er Kategorie und sonst nix. Andere Kategorien werden 0; missings bl</w:t>
      </w:r>
      <w:r w:rsidR="00350B94">
        <w:t>e</w:t>
      </w:r>
      <w:r>
        <w:t>iben missings</w:t>
      </w:r>
    </w:p>
    <w:p w14:paraId="1D0A4D70" w14:textId="23EF1C0C" w:rsidR="005D02F2" w:rsidRDefault="005D02F2" w:rsidP="005D02F2">
      <w:pPr>
        <w:pStyle w:val="Aufzhlung2"/>
      </w:pPr>
      <w:r>
        <w:t>Wenn man mehrere Kategorien hat, muss man dies halt k-1 mal machen.</w:t>
      </w:r>
      <w:r w:rsidR="00531A05">
        <w:t xml:space="preserve"> Angenommen die Variable K hat 3 Kategorien (A,B , C) , dann folgen 2 dummies (z.B. B und C daraus</w:t>
      </w:r>
      <w:r w:rsidR="001D6217">
        <w:t>), wenn man eine Regression machen möchte</w:t>
      </w:r>
    </w:p>
    <w:p w14:paraId="2F497B89" w14:textId="77777777" w:rsidR="005D02F2" w:rsidRDefault="005D02F2" w:rsidP="005D02F2">
      <w:pPr>
        <w:pStyle w:val="Textkrper"/>
      </w:pPr>
    </w:p>
    <w:p w14:paraId="0C15DC4E" w14:textId="2B7AAB31" w:rsidR="00531A05" w:rsidRPr="009C3E56" w:rsidRDefault="00531A05" w:rsidP="001D6217">
      <w:pPr>
        <w:pStyle w:val="R"/>
      </w:pPr>
      <w:r>
        <w:t>d</w:t>
      </w:r>
      <w:r w:rsidRPr="00350B94">
        <w:t>ata</w:t>
      </w:r>
      <w:r>
        <w:t>set</w:t>
      </w:r>
      <w:r w:rsidRPr="00350B94">
        <w:t xml:space="preserve"> %&gt;%</w:t>
      </w:r>
      <w:r>
        <w:br/>
      </w:r>
      <w:r w:rsidRPr="009C3E56">
        <w:t xml:space="preserve">  mutate(</w:t>
      </w:r>
      <w:r w:rsidR="001D6217" w:rsidRPr="009C3E56">
        <w:t>K_b</w:t>
      </w:r>
      <w:r w:rsidRPr="009C3E56">
        <w:t xml:space="preserve"> = as.numeric(</w:t>
      </w:r>
      <w:r w:rsidR="001D6217" w:rsidRPr="009C3E56">
        <w:t xml:space="preserve">K </w:t>
      </w:r>
      <w:r w:rsidRPr="009C3E56">
        <w:t>== "</w:t>
      </w:r>
      <w:r w:rsidR="001D6217" w:rsidRPr="009C3E56">
        <w:t>B</w:t>
      </w:r>
      <w:r w:rsidRPr="009C3E56">
        <w:t>")</w:t>
      </w:r>
      <w:r w:rsidR="001D6217" w:rsidRPr="009C3E56">
        <w:t>,</w:t>
      </w:r>
      <w:r w:rsidR="001D6217" w:rsidRPr="009C3E56">
        <w:br/>
        <w:t xml:space="preserve">         K_c = as.numeric(K == "C")</w:t>
      </w:r>
      <w:r w:rsidR="001D6217" w:rsidRPr="009C3E56">
        <w:br/>
        <w:t xml:space="preserve">         </w:t>
      </w:r>
      <w:r w:rsidRPr="009C3E56">
        <w:t>)</w:t>
      </w:r>
    </w:p>
    <w:p w14:paraId="21532A78" w14:textId="78090293" w:rsidR="005D02F2" w:rsidRDefault="005D3BBD" w:rsidP="005D3BBD">
      <w:pPr>
        <w:pStyle w:val="Aufzhlung"/>
        <w:numPr>
          <w:ilvl w:val="0"/>
          <w:numId w:val="0"/>
        </w:numPr>
        <w:ind w:left="360"/>
        <w:rPr>
          <w:lang w:val="en-GB"/>
        </w:rPr>
      </w:pPr>
      <w:r>
        <w:rPr>
          <w:lang w:val="en-GB"/>
        </w:rPr>
        <w:t>(Generisches Beispiel)</w:t>
      </w:r>
    </w:p>
    <w:p w14:paraId="0EECB831" w14:textId="77777777" w:rsidR="005D3BBD" w:rsidRPr="009C3E56" w:rsidRDefault="005D3BBD" w:rsidP="005D3BBD">
      <w:pPr>
        <w:pStyle w:val="Aufzhlung"/>
        <w:numPr>
          <w:ilvl w:val="0"/>
          <w:numId w:val="0"/>
        </w:numPr>
        <w:ind w:left="360"/>
        <w:rPr>
          <w:lang w:val="en-GB"/>
        </w:rPr>
      </w:pPr>
    </w:p>
    <w:p w14:paraId="0E90F066" w14:textId="77777777" w:rsidR="005D02F2" w:rsidRPr="009C3E56" w:rsidRDefault="005D02F2" w:rsidP="005D02F2">
      <w:pPr>
        <w:pStyle w:val="Textkrper"/>
        <w:rPr>
          <w:lang w:val="en-GB"/>
        </w:rPr>
      </w:pPr>
    </w:p>
    <w:p w14:paraId="477F2F20" w14:textId="75641861" w:rsidR="005D02F2" w:rsidRDefault="00C56A57" w:rsidP="0086376A">
      <w:pPr>
        <w:pStyle w:val="berschrift2"/>
      </w:pPr>
      <w:bookmarkStart w:id="16" w:name="_Toc164239408"/>
      <w:r>
        <w:t xml:space="preserve">Kategoriale Variablen 2: </w:t>
      </w:r>
      <w:r w:rsidR="005D02F2">
        <w:t>Kategorien zusammenlegen</w:t>
      </w:r>
      <w:bookmarkEnd w:id="16"/>
    </w:p>
    <w:p w14:paraId="01726557" w14:textId="77777777" w:rsidR="005D3BBD" w:rsidRDefault="005D02F2" w:rsidP="005D3BBD">
      <w:pPr>
        <w:pStyle w:val="Aufzhlung"/>
      </w:pPr>
      <w:r>
        <w:t xml:space="preserve">Mit fct_lump() aus dem </w:t>
      </w:r>
      <w:r w:rsidRPr="00583CB8">
        <w:rPr>
          <w:b/>
        </w:rPr>
        <w:t>forcats</w:t>
      </w:r>
      <w:r>
        <w:t xml:space="preserve"> package kann man gering besetzt Faktorlevel zusammenlegen zu einer „others“-Kategorie. Sehr </w:t>
      </w:r>
      <w:r w:rsidR="005D3BBD">
        <w:t>hilfreich</w:t>
      </w:r>
      <w:r>
        <w:t xml:space="preserve"> bei barplots, die ansonsten eine Masse von uninteressanten Balken zeigen würde</w:t>
      </w:r>
      <w:r w:rsidR="005D3BBD">
        <w:t>n</w:t>
      </w:r>
      <w:r>
        <w:t xml:space="preserve">. </w:t>
      </w:r>
    </w:p>
    <w:p w14:paraId="0142E0C1" w14:textId="6E0413B9" w:rsidR="003853EF" w:rsidRDefault="003853EF" w:rsidP="003853EF">
      <w:pPr>
        <w:pStyle w:val="Aufzhlung"/>
      </w:pPr>
      <w:r>
        <w:t>Hiermal als Beipsiel die Augenfarbe der Charaktäre im Starwars data set (</w:t>
      </w:r>
      <w:r w:rsidR="005D3BBD">
        <w:t xml:space="preserve">lauffähig </w:t>
      </w:r>
      <w:r>
        <w:t>ohne irgend ein package)</w:t>
      </w:r>
    </w:p>
    <w:p w14:paraId="0DAE4D73" w14:textId="1C05013B" w:rsidR="005D02F2" w:rsidRPr="003853EF" w:rsidRDefault="005D02F2" w:rsidP="005D02F2">
      <w:pPr>
        <w:pStyle w:val="R"/>
      </w:pPr>
      <w:r w:rsidRPr="003853EF">
        <w:t>starwars %&gt;%</w:t>
      </w:r>
      <w:r w:rsidR="003853EF">
        <w:br/>
      </w:r>
      <w:r w:rsidRPr="003853EF">
        <w:t xml:space="preserve">   count(skin_color, sort = TRUE)</w:t>
      </w:r>
    </w:p>
    <w:p w14:paraId="72DDE674" w14:textId="77777777" w:rsidR="005D02F2" w:rsidRPr="00813B2C" w:rsidRDefault="005D02F2" w:rsidP="005D02F2">
      <w:pPr>
        <w:pStyle w:val="Textkrper"/>
        <w:rPr>
          <w:lang w:val="en-GB"/>
        </w:rPr>
      </w:pPr>
    </w:p>
    <w:p w14:paraId="45DEDA64" w14:textId="77777777" w:rsidR="005D02F2" w:rsidRDefault="005D02F2" w:rsidP="00362BD5">
      <w:pPr>
        <w:pStyle w:val="ROutput"/>
      </w:pPr>
      <w:r>
        <w:t># A tibble: 31 x 2</w:t>
      </w:r>
    </w:p>
    <w:p w14:paraId="116CF7B0" w14:textId="77777777" w:rsidR="005D02F2" w:rsidRDefault="005D02F2" w:rsidP="00362BD5">
      <w:pPr>
        <w:pStyle w:val="ROutput"/>
      </w:pPr>
      <w:r w:rsidRPr="005D3BBD">
        <w:rPr>
          <w:lang w:val="en-GB"/>
        </w:rPr>
        <w:t xml:space="preserve">   </w:t>
      </w:r>
      <w:r>
        <w:t>skin_color     n</w:t>
      </w:r>
    </w:p>
    <w:p w14:paraId="1C66C7BF" w14:textId="77777777" w:rsidR="005D02F2" w:rsidRDefault="005D02F2" w:rsidP="00362BD5">
      <w:pPr>
        <w:pStyle w:val="ROutput"/>
      </w:pPr>
      <w:r w:rsidRPr="005D3BBD">
        <w:rPr>
          <w:lang w:val="en-GB"/>
        </w:rPr>
        <w:t xml:space="preserve">   </w:t>
      </w:r>
      <w:r>
        <w:t>&lt;chr&gt;      &lt;int&gt;</w:t>
      </w:r>
    </w:p>
    <w:p w14:paraId="2E09B5B1" w14:textId="77777777" w:rsidR="005D02F2" w:rsidRDefault="005D02F2" w:rsidP="00362BD5">
      <w:pPr>
        <w:pStyle w:val="ROutput"/>
      </w:pPr>
      <w:r w:rsidRPr="005D3BBD">
        <w:rPr>
          <w:lang w:val="en-GB"/>
        </w:rPr>
        <w:t xml:space="preserve"> </w:t>
      </w:r>
      <w:r>
        <w:t>1 fair          17</w:t>
      </w:r>
    </w:p>
    <w:p w14:paraId="458C0FD5" w14:textId="77777777" w:rsidR="005D02F2" w:rsidRDefault="005D02F2" w:rsidP="00362BD5">
      <w:pPr>
        <w:pStyle w:val="ROutput"/>
      </w:pPr>
      <w:r w:rsidRPr="005D3BBD">
        <w:rPr>
          <w:lang w:val="en-GB"/>
        </w:rPr>
        <w:t xml:space="preserve"> </w:t>
      </w:r>
      <w:r>
        <w:t>2 light         11</w:t>
      </w:r>
    </w:p>
    <w:p w14:paraId="294831A0" w14:textId="77777777" w:rsidR="005D02F2" w:rsidRDefault="005D02F2" w:rsidP="00362BD5">
      <w:pPr>
        <w:pStyle w:val="ROutput"/>
      </w:pPr>
      <w:r w:rsidRPr="005D3BBD">
        <w:rPr>
          <w:lang w:val="en-GB"/>
        </w:rPr>
        <w:t xml:space="preserve"> </w:t>
      </w:r>
      <w:r>
        <w:t>3 dark           6</w:t>
      </w:r>
    </w:p>
    <w:p w14:paraId="51A49965" w14:textId="77777777" w:rsidR="005D02F2" w:rsidRDefault="005D02F2" w:rsidP="00362BD5">
      <w:pPr>
        <w:pStyle w:val="ROutput"/>
      </w:pPr>
      <w:r w:rsidRPr="005D3BBD">
        <w:rPr>
          <w:lang w:val="en-GB"/>
        </w:rPr>
        <w:t xml:space="preserve"> </w:t>
      </w:r>
      <w:r>
        <w:t>4 green          6</w:t>
      </w:r>
    </w:p>
    <w:p w14:paraId="329DA277" w14:textId="77777777" w:rsidR="005D02F2" w:rsidRDefault="005D02F2" w:rsidP="00362BD5">
      <w:pPr>
        <w:pStyle w:val="ROutput"/>
      </w:pPr>
      <w:r w:rsidRPr="005D3BBD">
        <w:rPr>
          <w:lang w:val="en-GB"/>
        </w:rPr>
        <w:t xml:space="preserve"> </w:t>
      </w:r>
      <w:r>
        <w:t>5 grey           6</w:t>
      </w:r>
    </w:p>
    <w:p w14:paraId="646E82D9" w14:textId="77777777" w:rsidR="005D02F2" w:rsidRDefault="005D02F2" w:rsidP="00362BD5">
      <w:pPr>
        <w:pStyle w:val="ROutput"/>
      </w:pPr>
      <w:r w:rsidRPr="005D3BBD">
        <w:rPr>
          <w:lang w:val="en-GB"/>
        </w:rPr>
        <w:t xml:space="preserve"> </w:t>
      </w:r>
      <w:r>
        <w:t>6 pale           5</w:t>
      </w:r>
    </w:p>
    <w:p w14:paraId="7E9EB3F1" w14:textId="77777777" w:rsidR="005D02F2" w:rsidRDefault="005D02F2" w:rsidP="00362BD5">
      <w:pPr>
        <w:pStyle w:val="ROutput"/>
      </w:pPr>
      <w:r w:rsidRPr="005D3BBD">
        <w:rPr>
          <w:lang w:val="en-GB"/>
        </w:rPr>
        <w:t xml:space="preserve"> </w:t>
      </w:r>
      <w:r>
        <w:t>7 brown          4</w:t>
      </w:r>
    </w:p>
    <w:p w14:paraId="296A2115" w14:textId="77777777" w:rsidR="005D02F2" w:rsidRDefault="005D02F2" w:rsidP="00362BD5">
      <w:pPr>
        <w:pStyle w:val="ROutput"/>
      </w:pPr>
      <w:r w:rsidRPr="005D3BBD">
        <w:rPr>
          <w:lang w:val="en-GB"/>
        </w:rPr>
        <w:t xml:space="preserve"> </w:t>
      </w:r>
      <w:r>
        <w:t>8 blue           2</w:t>
      </w:r>
    </w:p>
    <w:p w14:paraId="6783F845" w14:textId="77777777" w:rsidR="005D02F2" w:rsidRDefault="005D02F2" w:rsidP="00362BD5">
      <w:pPr>
        <w:pStyle w:val="ROutput"/>
      </w:pPr>
      <w:r w:rsidRPr="00BE4065">
        <w:rPr>
          <w:lang w:val="en-GB"/>
        </w:rPr>
        <w:t xml:space="preserve"> </w:t>
      </w:r>
      <w:r>
        <w:t>9 blue, grey     2</w:t>
      </w:r>
    </w:p>
    <w:p w14:paraId="4CD86082" w14:textId="77777777" w:rsidR="005D02F2" w:rsidRDefault="005D02F2" w:rsidP="00362BD5">
      <w:pPr>
        <w:pStyle w:val="ROutput"/>
      </w:pPr>
      <w:r>
        <w:t>10 orange         2</w:t>
      </w:r>
    </w:p>
    <w:p w14:paraId="23FB3538" w14:textId="77777777" w:rsidR="005D02F2" w:rsidRDefault="005D02F2" w:rsidP="00362BD5">
      <w:pPr>
        <w:pStyle w:val="ROutput"/>
      </w:pPr>
      <w:r>
        <w:t># ... with 21 more rows</w:t>
      </w:r>
    </w:p>
    <w:p w14:paraId="77355E96" w14:textId="77777777" w:rsidR="005D02F2" w:rsidRPr="00BE4065" w:rsidRDefault="005D02F2" w:rsidP="005D02F2">
      <w:pPr>
        <w:pStyle w:val="Textkrper"/>
        <w:rPr>
          <w:lang w:val="en-GB"/>
        </w:rPr>
      </w:pPr>
    </w:p>
    <w:p w14:paraId="134A91AA" w14:textId="2DC124CA" w:rsidR="003853EF" w:rsidRPr="003853EF" w:rsidRDefault="003853EF" w:rsidP="003853EF">
      <w:pPr>
        <w:pStyle w:val="Aufzhlung"/>
      </w:pPr>
      <w:r w:rsidRPr="003853EF">
        <w:t>Dies soll nun auf di</w:t>
      </w:r>
      <w:r>
        <w:t>e breitesten 5 Kategorien plus eine Reste-Kategorie reduziert werden:</w:t>
      </w:r>
    </w:p>
    <w:p w14:paraId="62A9072F" w14:textId="6AD0F0FB" w:rsidR="005D02F2" w:rsidRPr="00277A0A" w:rsidRDefault="005D02F2" w:rsidP="005D02F2">
      <w:pPr>
        <w:pStyle w:val="R"/>
      </w:pPr>
      <w:r w:rsidRPr="00277A0A">
        <w:t xml:space="preserve">starwars </w:t>
      </w:r>
      <w:r>
        <w:t>%&gt;%</w:t>
      </w:r>
      <w:r w:rsidR="005D3BBD">
        <w:br/>
      </w:r>
      <w:r w:rsidRPr="00277A0A">
        <w:t xml:space="preserve">   mutate(skin_color = fct_lump(skin_color, n = 5)) </w:t>
      </w:r>
      <w:r>
        <w:t>%&gt;%</w:t>
      </w:r>
      <w:r w:rsidR="005D3BBD">
        <w:br/>
      </w:r>
      <w:r w:rsidRPr="00277A0A">
        <w:t xml:space="preserve">   count(skin_color, sort = TRUE)</w:t>
      </w:r>
    </w:p>
    <w:p w14:paraId="4E75348F" w14:textId="77777777" w:rsidR="005D3BBD" w:rsidRDefault="005D3BBD" w:rsidP="005D3BBD">
      <w:pPr>
        <w:pStyle w:val="Aufzhlung"/>
      </w:pPr>
      <w:r w:rsidRPr="005D3BBD">
        <w:t>Das n-Argument legt die Anzahl der gewünschten Kategorien fest. Dazu kommt dann noch eine „others“-Kategorie</w:t>
      </w:r>
    </w:p>
    <w:p w14:paraId="09858173" w14:textId="10A004D4" w:rsidR="005D02F2" w:rsidRDefault="005D3BBD" w:rsidP="00362BD5">
      <w:pPr>
        <w:pStyle w:val="ROutput"/>
      </w:pPr>
      <w:r w:rsidRPr="00C41AC4">
        <w:rPr>
          <w:lang w:val="en-GB"/>
        </w:rPr>
        <w:lastRenderedPageBreak/>
        <w:br/>
      </w:r>
      <w:r w:rsidR="005D02F2">
        <w:t># A tibble: 6 x 2</w:t>
      </w:r>
    </w:p>
    <w:p w14:paraId="61C3D76A" w14:textId="77777777" w:rsidR="005D02F2" w:rsidRDefault="005D02F2" w:rsidP="00362BD5">
      <w:pPr>
        <w:pStyle w:val="ROutput"/>
      </w:pPr>
      <w:r w:rsidRPr="005D3BBD">
        <w:rPr>
          <w:lang w:val="en-GB"/>
        </w:rPr>
        <w:t xml:space="preserve">  </w:t>
      </w:r>
      <w:r>
        <w:t>skin_color     n</w:t>
      </w:r>
    </w:p>
    <w:p w14:paraId="312BF804" w14:textId="77777777" w:rsidR="005D02F2" w:rsidRDefault="005D02F2" w:rsidP="00362BD5">
      <w:pPr>
        <w:pStyle w:val="ROutput"/>
      </w:pPr>
      <w:r>
        <w:t xml:space="preserve">  &lt;fct&gt;      &lt;int&gt;</w:t>
      </w:r>
    </w:p>
    <w:p w14:paraId="7ED68A9D" w14:textId="77777777" w:rsidR="005D02F2" w:rsidRDefault="005D02F2" w:rsidP="00362BD5">
      <w:pPr>
        <w:pStyle w:val="ROutput"/>
      </w:pPr>
      <w:r>
        <w:t>1 Other         41</w:t>
      </w:r>
    </w:p>
    <w:p w14:paraId="0790AF16" w14:textId="77777777" w:rsidR="005D02F2" w:rsidRDefault="005D02F2" w:rsidP="00362BD5">
      <w:pPr>
        <w:pStyle w:val="ROutput"/>
      </w:pPr>
      <w:r>
        <w:t>2 fair          17</w:t>
      </w:r>
    </w:p>
    <w:p w14:paraId="549990D2" w14:textId="77777777" w:rsidR="005D02F2" w:rsidRDefault="005D02F2" w:rsidP="00362BD5">
      <w:pPr>
        <w:pStyle w:val="ROutput"/>
      </w:pPr>
      <w:r>
        <w:t>3 light         11</w:t>
      </w:r>
    </w:p>
    <w:p w14:paraId="22559A1D" w14:textId="77777777" w:rsidR="005D02F2" w:rsidRPr="005D3BBD" w:rsidRDefault="005D02F2" w:rsidP="00362BD5">
      <w:pPr>
        <w:pStyle w:val="ROutput"/>
        <w:rPr>
          <w:lang w:val="de-DE"/>
        </w:rPr>
      </w:pPr>
      <w:r w:rsidRPr="005D3BBD">
        <w:rPr>
          <w:lang w:val="de-DE"/>
        </w:rPr>
        <w:t>4 dark           6</w:t>
      </w:r>
    </w:p>
    <w:p w14:paraId="49060B7F" w14:textId="77777777" w:rsidR="005D02F2" w:rsidRPr="005D3BBD" w:rsidRDefault="005D02F2" w:rsidP="00362BD5">
      <w:pPr>
        <w:pStyle w:val="ROutput"/>
        <w:rPr>
          <w:lang w:val="de-DE"/>
        </w:rPr>
      </w:pPr>
      <w:r w:rsidRPr="005D3BBD">
        <w:rPr>
          <w:lang w:val="de-DE"/>
        </w:rPr>
        <w:t>5 green          6</w:t>
      </w:r>
    </w:p>
    <w:p w14:paraId="07F3F37D" w14:textId="77777777" w:rsidR="005D02F2" w:rsidRPr="005D3BBD" w:rsidRDefault="005D02F2" w:rsidP="00362BD5">
      <w:pPr>
        <w:pStyle w:val="ROutput"/>
        <w:rPr>
          <w:lang w:val="de-DE"/>
        </w:rPr>
      </w:pPr>
      <w:r w:rsidRPr="005D3BBD">
        <w:rPr>
          <w:lang w:val="de-DE"/>
        </w:rPr>
        <w:t>6 grey           6</w:t>
      </w:r>
    </w:p>
    <w:p w14:paraId="34D0A88D" w14:textId="77777777" w:rsidR="005D02F2" w:rsidRPr="00F22FBC" w:rsidRDefault="005D02F2" w:rsidP="005D02F2">
      <w:pPr>
        <w:pStyle w:val="Textkrper"/>
      </w:pPr>
    </w:p>
    <w:p w14:paraId="5A635291" w14:textId="64191A16" w:rsidR="005D02F2" w:rsidRDefault="005D3BBD" w:rsidP="005D3BBD">
      <w:pPr>
        <w:pStyle w:val="Aufzhlung"/>
        <w:numPr>
          <w:ilvl w:val="0"/>
          <w:numId w:val="0"/>
        </w:numPr>
        <w:ind w:left="360"/>
      </w:pPr>
      <w:r>
        <w:t>Wie man sieht, ist die „ohters“ Kategorie natürlich im ranking weiter oben, weil sie mehr Fälle umfasst</w:t>
      </w:r>
    </w:p>
    <w:p w14:paraId="5D66A16B" w14:textId="77777777" w:rsidR="005D3BBD" w:rsidRPr="00AF4287" w:rsidRDefault="005D3BBD" w:rsidP="005D3BBD">
      <w:pPr>
        <w:pStyle w:val="Aufzhlung"/>
        <w:numPr>
          <w:ilvl w:val="0"/>
          <w:numId w:val="0"/>
        </w:numPr>
        <w:ind w:left="360"/>
      </w:pPr>
    </w:p>
    <w:p w14:paraId="2F635CF1" w14:textId="77777777" w:rsidR="005D02F2" w:rsidRPr="00AF4287" w:rsidRDefault="005D02F2" w:rsidP="005D02F2">
      <w:pPr>
        <w:pStyle w:val="Textkrper"/>
      </w:pPr>
    </w:p>
    <w:p w14:paraId="11F16258" w14:textId="5CBACA9B" w:rsidR="005D02F2" w:rsidRPr="00E671B8" w:rsidRDefault="00C56A57" w:rsidP="00C56A57">
      <w:pPr>
        <w:pStyle w:val="berschrift2"/>
      </w:pPr>
      <w:bookmarkStart w:id="17" w:name="_Toc164239409"/>
      <w:r>
        <w:t xml:space="preserve">Kategoriale Variablen 3: </w:t>
      </w:r>
      <w:r w:rsidR="005D02F2">
        <w:t>Kategorien</w:t>
      </w:r>
      <w:r w:rsidR="005D02F2" w:rsidRPr="00E671B8">
        <w:t xml:space="preserve"> neu ordnen</w:t>
      </w:r>
      <w:bookmarkEnd w:id="17"/>
    </w:p>
    <w:p w14:paraId="314BE08D" w14:textId="0FAB9A66" w:rsidR="00015662" w:rsidRDefault="00015662" w:rsidP="00015662">
      <w:pPr>
        <w:pStyle w:val="Aufzhlung"/>
      </w:pPr>
      <w:r w:rsidRPr="00015662">
        <w:t>Faktor-levels bzw. level können</w:t>
      </w:r>
      <w:r>
        <w:t xml:space="preserve"> angeordet werden. Das ist bei einem Balkenplot wichtig, damit der plot nicht chaotisch ist</w:t>
      </w:r>
    </w:p>
    <w:p w14:paraId="78A667C3" w14:textId="6C2EB11A" w:rsidR="00015662" w:rsidRDefault="00015662" w:rsidP="00015662">
      <w:pPr>
        <w:pStyle w:val="Aufzhlung2"/>
      </w:pPr>
      <w:r>
        <w:t xml:space="preserve">mit </w:t>
      </w:r>
      <w:r w:rsidRPr="00C56A57">
        <w:rPr>
          <w:b/>
        </w:rPr>
        <w:t>fct_reorder</w:t>
      </w:r>
      <w:r>
        <w:t xml:space="preserve"> entlang eines Statistik (wie count, mean) etc.</w:t>
      </w:r>
    </w:p>
    <w:p w14:paraId="4666B110" w14:textId="3A1DE29C" w:rsidR="00015662" w:rsidRPr="00015662" w:rsidRDefault="00015662" w:rsidP="00015662">
      <w:pPr>
        <w:pStyle w:val="Aufzhlung2"/>
      </w:pPr>
      <w:r>
        <w:t xml:space="preserve">mit </w:t>
      </w:r>
      <w:r w:rsidRPr="00C56A57">
        <w:rPr>
          <w:b/>
        </w:rPr>
        <w:t>fct_relevel</w:t>
      </w:r>
      <w:r>
        <w:t xml:space="preserve"> manuel</w:t>
      </w:r>
      <w:r w:rsidR="00C56A57">
        <w:t>l</w:t>
      </w:r>
    </w:p>
    <w:p w14:paraId="367E9FEC" w14:textId="2B4F0273" w:rsidR="005D02F2" w:rsidRDefault="005D02F2" w:rsidP="005D02F2">
      <w:pPr>
        <w:pStyle w:val="Textkrper"/>
      </w:pPr>
    </w:p>
    <w:p w14:paraId="45E7C48C" w14:textId="5874DF2B" w:rsidR="00015662" w:rsidRPr="00015662" w:rsidRDefault="00015662" w:rsidP="00015662">
      <w:pPr>
        <w:pStyle w:val="Aufzhlung"/>
      </w:pPr>
      <w:r w:rsidRPr="00015662">
        <w:rPr>
          <w:b/>
        </w:rPr>
        <w:t xml:space="preserve">Numerisches Anordnen </w:t>
      </w:r>
      <w:r w:rsidRPr="00015662">
        <w:t>(noch mal mit der Hautfarbe der Starwars Figuren)</w:t>
      </w:r>
    </w:p>
    <w:p w14:paraId="32C9E9CA" w14:textId="77777777" w:rsidR="005D02F2" w:rsidRPr="00335DC5" w:rsidRDefault="005D02F2" w:rsidP="005D02F2">
      <w:pPr>
        <w:pStyle w:val="Textkrper"/>
      </w:pPr>
    </w:p>
    <w:p w14:paraId="5D5ACE27" w14:textId="50890172" w:rsidR="005D02F2" w:rsidRDefault="005D02F2" w:rsidP="005D02F2">
      <w:pPr>
        <w:pStyle w:val="R"/>
      </w:pPr>
      <w:r w:rsidRPr="007754FC">
        <w:t xml:space="preserve">starwars </w:t>
      </w:r>
      <w:r>
        <w:t>%&gt;%</w:t>
      </w:r>
      <w:r w:rsidR="003853EF">
        <w:br/>
      </w:r>
      <w:r w:rsidRPr="007754FC">
        <w:t xml:space="preserve">  count(skin_color, sort = TRUE) </w:t>
      </w:r>
      <w:r>
        <w:t>%&gt;%</w:t>
      </w:r>
      <w:r w:rsidRPr="007754FC">
        <w:t xml:space="preserve"> </w:t>
      </w:r>
      <w:r w:rsidR="003853EF">
        <w:br/>
      </w:r>
      <w:r w:rsidRPr="007754FC">
        <w:t xml:space="preserve">  mutate(skin_color = fct_reorder(skin_color, n)) </w:t>
      </w:r>
      <w:r>
        <w:t>%&gt;%</w:t>
      </w:r>
      <w:r w:rsidRPr="007754FC">
        <w:t xml:space="preserve"> </w:t>
      </w:r>
      <w:r w:rsidR="003853EF">
        <w:br/>
      </w:r>
      <w:r w:rsidRPr="007754FC">
        <w:t xml:space="preserve">  ggplot(aes(x=skin_color, n)) +</w:t>
      </w:r>
      <w:r w:rsidR="003853EF">
        <w:br/>
      </w:r>
      <w:r w:rsidRPr="007754FC">
        <w:t xml:space="preserve">  geom_col()+</w:t>
      </w:r>
      <w:r w:rsidR="003853EF">
        <w:br/>
      </w:r>
      <w:r w:rsidRPr="007754FC">
        <w:t xml:space="preserve">  coord_flip()</w:t>
      </w:r>
    </w:p>
    <w:p w14:paraId="7FA38981" w14:textId="77777777" w:rsidR="005D02F2" w:rsidRDefault="005D02F2" w:rsidP="005D02F2">
      <w:pPr>
        <w:pStyle w:val="Textkrper"/>
        <w:rPr>
          <w:lang w:val="en-GB"/>
        </w:rPr>
      </w:pPr>
    </w:p>
    <w:p w14:paraId="3FDF03D0" w14:textId="77777777" w:rsidR="005D02F2" w:rsidRDefault="005D02F2" w:rsidP="005D02F2">
      <w:pPr>
        <w:pStyle w:val="Textkrper"/>
        <w:rPr>
          <w:lang w:val="en-GB"/>
        </w:rPr>
      </w:pPr>
    </w:p>
    <w:p w14:paraId="69A21668" w14:textId="77777777" w:rsidR="005D02F2" w:rsidRDefault="005D02F2" w:rsidP="005D02F2">
      <w:pPr>
        <w:pStyle w:val="Textkrper"/>
        <w:ind w:firstLine="360"/>
        <w:rPr>
          <w:lang w:val="en-GB"/>
        </w:rPr>
      </w:pPr>
      <w:r>
        <w:rPr>
          <w:noProof/>
          <w:lang w:val="en-GB" w:eastAsia="en-GB"/>
        </w:rPr>
        <w:drawing>
          <wp:inline distT="0" distB="0" distL="0" distR="0" wp14:anchorId="0991FDAF" wp14:editId="40BDD29B">
            <wp:extent cx="2727297" cy="2001447"/>
            <wp:effectExtent l="0" t="0" r="0" b="0"/>
            <wp:docPr id="39" name="Grafik 39"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Screenshot, Diagramm enthält.&#10;&#10;Automatisch generierte Beschreibung"/>
                    <pic:cNvPicPr/>
                  </pic:nvPicPr>
                  <pic:blipFill>
                    <a:blip r:embed="rId9"/>
                    <a:stretch>
                      <a:fillRect/>
                    </a:stretch>
                  </pic:blipFill>
                  <pic:spPr>
                    <a:xfrm>
                      <a:off x="0" y="0"/>
                      <a:ext cx="2738500" cy="2009668"/>
                    </a:xfrm>
                    <a:prstGeom prst="rect">
                      <a:avLst/>
                    </a:prstGeom>
                  </pic:spPr>
                </pic:pic>
              </a:graphicData>
            </a:graphic>
          </wp:inline>
        </w:drawing>
      </w:r>
    </w:p>
    <w:p w14:paraId="0A427771" w14:textId="77777777" w:rsidR="005D02F2" w:rsidRDefault="005D02F2" w:rsidP="005D02F2">
      <w:pPr>
        <w:pStyle w:val="Textkrper"/>
        <w:rPr>
          <w:lang w:val="en-GB"/>
        </w:rPr>
      </w:pPr>
    </w:p>
    <w:p w14:paraId="32ECCD7E" w14:textId="74ED6C05" w:rsidR="005D02F2" w:rsidRPr="00015662" w:rsidRDefault="00015662" w:rsidP="005D02F2">
      <w:pPr>
        <w:pStyle w:val="Aufzhlung"/>
        <w:rPr>
          <w:b/>
        </w:rPr>
      </w:pPr>
      <w:r w:rsidRPr="00015662">
        <w:rPr>
          <w:b/>
        </w:rPr>
        <w:t>Manuelles Anordnen</w:t>
      </w:r>
    </w:p>
    <w:p w14:paraId="7F6B3FAA" w14:textId="3C8EAE2D" w:rsidR="005D02F2" w:rsidRDefault="005D02F2" w:rsidP="005D02F2">
      <w:pPr>
        <w:pStyle w:val="R"/>
      </w:pPr>
      <w:r w:rsidRPr="001609ED">
        <w:t>data</w:t>
      </w:r>
      <w:r w:rsidR="00137C57">
        <w:t>set</w:t>
      </w:r>
      <w:r w:rsidRPr="001609ED">
        <w:t xml:space="preserve"> </w:t>
      </w:r>
      <w:r>
        <w:t>%&gt;%</w:t>
      </w:r>
      <w:r w:rsidRPr="001609ED">
        <w:t xml:space="preserve"> </w:t>
      </w:r>
      <w:r w:rsidR="005443E3">
        <w:br/>
      </w:r>
      <w:r w:rsidRPr="001609ED">
        <w:t xml:space="preserve">  mutate(educ = fct_relevel(educ, "Secondary school certificate",</w:t>
      </w:r>
      <w:r w:rsidR="005443E3">
        <w:br/>
      </w:r>
      <w:r w:rsidRPr="001609ED">
        <w:t xml:space="preserve">                            "High School Degree", </w:t>
      </w:r>
      <w:r w:rsidR="005443E3">
        <w:br/>
      </w:r>
      <w:r w:rsidRPr="001609ED">
        <w:t xml:space="preserve">                           "Certificate for university entrance",</w:t>
      </w:r>
      <w:r w:rsidR="005443E3">
        <w:br/>
      </w:r>
      <w:r w:rsidRPr="001609ED">
        <w:t xml:space="preserve">                           </w:t>
      </w:r>
      <w:r>
        <w:t>"Bachelor",</w:t>
      </w:r>
      <w:r w:rsidR="005443E3">
        <w:br/>
      </w:r>
      <w:r>
        <w:t xml:space="preserve">                           "Master",</w:t>
      </w:r>
      <w:r w:rsidR="005443E3">
        <w:br/>
      </w:r>
      <w:r>
        <w:t xml:space="preserve">                           "Magister",</w:t>
      </w:r>
      <w:r w:rsidR="005443E3">
        <w:br/>
      </w:r>
      <w:r>
        <w:t xml:space="preserve">                           "Diplom",</w:t>
      </w:r>
      <w:r w:rsidR="005443E3">
        <w:br/>
      </w:r>
      <w:r>
        <w:t xml:space="preserve">                           "Promotion"))</w:t>
      </w:r>
    </w:p>
    <w:p w14:paraId="104161F7" w14:textId="54781503" w:rsidR="00137C57" w:rsidRPr="00E671B8" w:rsidRDefault="00137C57" w:rsidP="00137C57">
      <w:pPr>
        <w:pStyle w:val="Aufzhlung"/>
      </w:pPr>
      <w:r>
        <w:lastRenderedPageBreak/>
        <w:t>(Generisches Beispiel mit einer fiktiven Bildungsvariable)</w:t>
      </w:r>
    </w:p>
    <w:p w14:paraId="69154CE3" w14:textId="77777777" w:rsidR="005D02F2" w:rsidRDefault="005D02F2" w:rsidP="005D02F2">
      <w:pPr>
        <w:pStyle w:val="Textkrper"/>
      </w:pPr>
    </w:p>
    <w:p w14:paraId="0E66E601" w14:textId="77777777" w:rsidR="00137C57" w:rsidRDefault="00137C57" w:rsidP="005D02F2">
      <w:pPr>
        <w:pStyle w:val="Textkrper"/>
      </w:pPr>
    </w:p>
    <w:p w14:paraId="657C82A8" w14:textId="77777777" w:rsidR="00817771" w:rsidRPr="005443E3" w:rsidRDefault="00817771" w:rsidP="005D02F2">
      <w:pPr>
        <w:pStyle w:val="Textkrper"/>
      </w:pPr>
    </w:p>
    <w:p w14:paraId="713387DD" w14:textId="6427CD99" w:rsidR="005D02F2" w:rsidRPr="00E64EAA" w:rsidRDefault="00C56A57" w:rsidP="00DE038A">
      <w:pPr>
        <w:pStyle w:val="berschrift2"/>
      </w:pPr>
      <w:bookmarkStart w:id="18" w:name="_Toc164239410"/>
      <w:r>
        <w:t xml:space="preserve">Kategoriale Variablen 4: </w:t>
      </w:r>
      <w:r w:rsidR="005D02F2">
        <w:t>Kategorien</w:t>
      </w:r>
      <w:r w:rsidR="005D02F2" w:rsidRPr="00E671B8">
        <w:t xml:space="preserve"> </w:t>
      </w:r>
      <w:r w:rsidR="005D02F2" w:rsidRPr="00E64EAA">
        <w:t xml:space="preserve">umbenennen </w:t>
      </w:r>
      <w:r w:rsidR="00335BE1">
        <w:t>/ rekodieren</w:t>
      </w:r>
      <w:bookmarkEnd w:id="18"/>
    </w:p>
    <w:p w14:paraId="14FD218D" w14:textId="3DDF49C5" w:rsidR="005D02F2" w:rsidRDefault="00113A87" w:rsidP="00113A87">
      <w:pPr>
        <w:pStyle w:val="R"/>
      </w:pPr>
      <w:r w:rsidRPr="00113A87">
        <w:t>hrdata %&gt;%</w:t>
      </w:r>
      <w:r>
        <w:br/>
      </w:r>
      <w:r w:rsidRPr="00113A87">
        <w:t xml:space="preserve">  mutate(</w:t>
      </w:r>
      <w:r>
        <w:br/>
      </w:r>
      <w:r w:rsidRPr="00113A87">
        <w:t xml:space="preserve">    Education = as.factor(Education),    </w:t>
      </w:r>
      <w:r w:rsidR="00C56A57">
        <w:br/>
      </w:r>
      <w:r w:rsidRPr="00113A87">
        <w:t xml:space="preserve">    Education = fct_recode(Education,     </w:t>
      </w:r>
      <w:r>
        <w:br/>
      </w:r>
      <w:r w:rsidRPr="00113A87">
        <w:t xml:space="preserve">                     "High" = "4",</w:t>
      </w:r>
      <w:r>
        <w:br/>
      </w:r>
      <w:r w:rsidRPr="00113A87">
        <w:t xml:space="preserve">                     "Med" = "3",</w:t>
      </w:r>
      <w:r>
        <w:br/>
      </w:r>
      <w:r w:rsidRPr="00113A87">
        <w:t xml:space="preserve">                     "Low" = "2",</w:t>
      </w:r>
      <w:r>
        <w:br/>
      </w:r>
      <w:r w:rsidRPr="00113A87">
        <w:t xml:space="preserve">                     "None" = "1")</w:t>
      </w:r>
      <w:r>
        <w:br/>
      </w:r>
      <w:r w:rsidRPr="00113A87">
        <w:t xml:space="preserve">  )</w:t>
      </w:r>
    </w:p>
    <w:p w14:paraId="448B0048" w14:textId="77777777" w:rsidR="00113A87" w:rsidRDefault="00113A87" w:rsidP="00113A87">
      <w:pPr>
        <w:pStyle w:val="Aufzhlung"/>
        <w:numPr>
          <w:ilvl w:val="0"/>
          <w:numId w:val="0"/>
        </w:numPr>
        <w:ind w:left="360" w:hanging="360"/>
      </w:pPr>
      <w:r>
        <w:rPr>
          <w:lang w:val="en-GB"/>
        </w:rPr>
        <w:tab/>
      </w:r>
      <w:r w:rsidRPr="00113A87">
        <w:t xml:space="preserve">Anm. </w:t>
      </w:r>
    </w:p>
    <w:p w14:paraId="64C3F0A2" w14:textId="2244CD77" w:rsidR="005D02F2" w:rsidRDefault="00113A87" w:rsidP="00113A87">
      <w:pPr>
        <w:pStyle w:val="Aufzhlung2"/>
      </w:pPr>
      <w:r>
        <w:t>Die</w:t>
      </w:r>
      <w:r w:rsidRPr="00113A87">
        <w:t xml:space="preserve"> as.factor-Z</w:t>
      </w:r>
      <w:r>
        <w:t>eile ist hier ausnahmsweise nötig, weil Eduation numerisch ist.</w:t>
      </w:r>
    </w:p>
    <w:p w14:paraId="670CA910" w14:textId="349D66D1" w:rsidR="00113A87" w:rsidRDefault="00113A87" w:rsidP="00113A87">
      <w:pPr>
        <w:pStyle w:val="Aufzhlung2"/>
      </w:pPr>
      <w:r>
        <w:t>Es ist egal, wie die Ausgangskategorien benannt sind (hier sind es Zahlen; sie können aber auch Begriffe sein.</w:t>
      </w:r>
    </w:p>
    <w:p w14:paraId="62FD850C" w14:textId="77777777" w:rsidR="00113A87" w:rsidRDefault="00113A87" w:rsidP="00113A87">
      <w:pPr>
        <w:pStyle w:val="Aufzhlung"/>
        <w:numPr>
          <w:ilvl w:val="0"/>
          <w:numId w:val="0"/>
        </w:numPr>
        <w:ind w:left="360" w:hanging="360"/>
      </w:pPr>
    </w:p>
    <w:p w14:paraId="3B7A0F00" w14:textId="77777777" w:rsidR="00113A87" w:rsidRPr="00113A87" w:rsidRDefault="00113A87" w:rsidP="00113A87">
      <w:pPr>
        <w:pStyle w:val="Aufzhlung"/>
        <w:numPr>
          <w:ilvl w:val="0"/>
          <w:numId w:val="0"/>
        </w:numPr>
        <w:ind w:left="360" w:hanging="360"/>
      </w:pPr>
    </w:p>
    <w:p w14:paraId="2E7A281A" w14:textId="77777777" w:rsidR="00FE23D2" w:rsidRPr="00113A87" w:rsidRDefault="00FE23D2" w:rsidP="005D02F2">
      <w:pPr>
        <w:pStyle w:val="Textkrper"/>
      </w:pPr>
    </w:p>
    <w:p w14:paraId="4BF364B2" w14:textId="11D2C5D5" w:rsidR="005D02F2" w:rsidRDefault="005D02F2" w:rsidP="005D02F2">
      <w:pPr>
        <w:pStyle w:val="berschrift2"/>
      </w:pPr>
      <w:bookmarkStart w:id="19" w:name="_Toc164239411"/>
      <w:r>
        <w:t>Bedingtes Berechnen</w:t>
      </w:r>
      <w:r w:rsidR="001867CC">
        <w:t xml:space="preserve"> mit ifelse() und case_when()</w:t>
      </w:r>
      <w:bookmarkEnd w:id="19"/>
    </w:p>
    <w:p w14:paraId="536AE571" w14:textId="3D3D8F31" w:rsidR="005D02F2" w:rsidRDefault="005D02F2" w:rsidP="005D02F2">
      <w:pPr>
        <w:pStyle w:val="Aufzhlung"/>
      </w:pPr>
      <w:r>
        <w:t>Es gibt zum einen die if_else()-Funktion. So wie ich das sehe, ist die v.a. für simple Berechnungen</w:t>
      </w:r>
      <w:r w:rsidR="00817771">
        <w:t xml:space="preserve"> optimal</w:t>
      </w:r>
      <w:r>
        <w:t>:</w:t>
      </w:r>
    </w:p>
    <w:p w14:paraId="46F105A7" w14:textId="77777777" w:rsidR="005D02F2" w:rsidRPr="005F148D" w:rsidRDefault="005D02F2" w:rsidP="005D02F2">
      <w:pPr>
        <w:pStyle w:val="R"/>
      </w:pPr>
      <w:r w:rsidRPr="005F148D">
        <w:t>x &lt;- c(-5:5, NA)</w:t>
      </w:r>
    </w:p>
    <w:p w14:paraId="2772BD33" w14:textId="77777777" w:rsidR="005D02F2" w:rsidRPr="005F148D" w:rsidRDefault="005D02F2" w:rsidP="005D02F2">
      <w:pPr>
        <w:pStyle w:val="R"/>
      </w:pPr>
      <w:r w:rsidRPr="005F148D">
        <w:t>if_else(x &lt; 0, "negative", "positive", "missing")</w:t>
      </w:r>
    </w:p>
    <w:p w14:paraId="77D105B8" w14:textId="77777777" w:rsidR="005D02F2" w:rsidRDefault="005D02F2" w:rsidP="005D02F2">
      <w:pPr>
        <w:pStyle w:val="Textkrper"/>
        <w:ind w:left="360"/>
      </w:pPr>
      <w:r>
        <w:t xml:space="preserve">Erstes Argument ist die Bedingung. Wenn die wahr ist (x &lt;0), dann wird das zweite Argument eingesetzt, wenn nicht, die dritte. Wenn keine gelten, ist es missing </w:t>
      </w:r>
    </w:p>
    <w:p w14:paraId="28D56CE4" w14:textId="77777777" w:rsidR="005D02F2" w:rsidRDefault="005D02F2" w:rsidP="005D02F2">
      <w:pPr>
        <w:pStyle w:val="Textkrper"/>
      </w:pPr>
    </w:p>
    <w:p w14:paraId="1EBF22D9" w14:textId="77777777" w:rsidR="005D02F2" w:rsidRDefault="005D02F2" w:rsidP="00817771">
      <w:pPr>
        <w:pStyle w:val="Aufzhlung"/>
      </w:pPr>
      <w:r>
        <w:t xml:space="preserve">Für komplexere könnte </w:t>
      </w:r>
      <w:r w:rsidRPr="00F63DE7">
        <w:rPr>
          <w:rStyle w:val="RZchn"/>
          <w:lang w:val="de-DE"/>
        </w:rPr>
        <w:t>case_when</w:t>
      </w:r>
      <w:r>
        <w:t xml:space="preserve"> besser sein:</w:t>
      </w:r>
    </w:p>
    <w:p w14:paraId="25A8A544" w14:textId="77777777" w:rsidR="005D02F2" w:rsidRPr="005F148D" w:rsidRDefault="005D02F2" w:rsidP="005D02F2">
      <w:pPr>
        <w:pStyle w:val="R"/>
      </w:pPr>
      <w:r w:rsidRPr="005F148D">
        <w:t>sim &lt;- tibble(X = c(1,2,3,4,5,6), Y = c(0,1,1,1,0,1))</w:t>
      </w:r>
    </w:p>
    <w:p w14:paraId="51D8F1A7" w14:textId="77777777" w:rsidR="005D02F2" w:rsidRPr="005F148D" w:rsidRDefault="005D02F2" w:rsidP="005D02F2">
      <w:pPr>
        <w:pStyle w:val="R"/>
      </w:pPr>
    </w:p>
    <w:p w14:paraId="139F8B79" w14:textId="149FCA53" w:rsidR="005D02F2" w:rsidRPr="00817771" w:rsidRDefault="005D02F2" w:rsidP="005D02F2">
      <w:pPr>
        <w:pStyle w:val="R"/>
      </w:pPr>
      <w:r w:rsidRPr="005F148D">
        <w:t xml:space="preserve">sim </w:t>
      </w:r>
      <w:r>
        <w:t>%&gt;%</w:t>
      </w:r>
      <w:r w:rsidRPr="005F148D">
        <w:t xml:space="preserve"> </w:t>
      </w:r>
      <w:r w:rsidR="00817771">
        <w:br/>
      </w:r>
      <w:r w:rsidRPr="005F148D">
        <w:t xml:space="preserve">  mutate(Z = case_when(X == 1 ~ 0, </w:t>
      </w:r>
      <w:r w:rsidR="00817771">
        <w:br/>
      </w:r>
      <w:r w:rsidRPr="005F148D">
        <w:t xml:space="preserve">                       </w:t>
      </w:r>
      <w:r w:rsidRPr="00817771">
        <w:t>X &gt;= 2 ~ 1,</w:t>
      </w:r>
      <w:r w:rsidR="00817771">
        <w:br/>
      </w:r>
      <w:r w:rsidRPr="00817771">
        <w:t xml:space="preserve">                       TRUE ~ X))</w:t>
      </w:r>
    </w:p>
    <w:p w14:paraId="6AB66909" w14:textId="77777777" w:rsidR="005D02F2" w:rsidRDefault="005D02F2" w:rsidP="005D02F2">
      <w:pPr>
        <w:pStyle w:val="Textkrper"/>
        <w:ind w:firstLine="360"/>
      </w:pPr>
      <w:r>
        <w:t xml:space="preserve">"or" (|) und "not" (!=) gehen natürlich auch. </w:t>
      </w:r>
    </w:p>
    <w:p w14:paraId="72E8746E" w14:textId="77777777" w:rsidR="005D02F2" w:rsidRDefault="005D02F2" w:rsidP="005D02F2">
      <w:pPr>
        <w:pStyle w:val="Textkrper"/>
      </w:pPr>
    </w:p>
    <w:p w14:paraId="5AC78AF5" w14:textId="77777777" w:rsidR="005D02F2" w:rsidRDefault="005D02F2" w:rsidP="005D02F2">
      <w:pPr>
        <w:pStyle w:val="Aufzhlung"/>
      </w:pPr>
      <w:r w:rsidRPr="00F63DE7">
        <w:rPr>
          <w:rStyle w:val="RZchn"/>
          <w:lang w:val="de-DE"/>
        </w:rPr>
        <w:t>"TRUE ~ X"</w:t>
      </w:r>
      <w:r>
        <w:t xml:space="preserve"> </w:t>
      </w:r>
      <w:r w:rsidRPr="00777B4E">
        <w:t>ist "else". D.h. wenn es noch zig andere Wertkategorie</w:t>
      </w:r>
      <w:r>
        <w:t xml:space="preserve">n gibt,  bedeutet dies, dass R die originalen Werte der originalen X-Variable übernehmen soll. Das ist handlich, wenn man nur ein paar Kategorien ändern will. </w:t>
      </w:r>
    </w:p>
    <w:p w14:paraId="342AC188" w14:textId="77777777" w:rsidR="005D02F2" w:rsidRDefault="005D02F2" w:rsidP="005D02F2">
      <w:pPr>
        <w:pStyle w:val="Aufzhlung"/>
      </w:pPr>
      <w:r>
        <w:t xml:space="preserve">Alternative kann man über TRUE ~ einen alterantiven Wert für alle Restkategorien festlegen—z.B. für </w:t>
      </w:r>
      <w:r w:rsidRPr="00F63DE7">
        <w:rPr>
          <w:rStyle w:val="RZchn"/>
          <w:lang w:val="de-DE"/>
        </w:rPr>
        <w:t xml:space="preserve">TRUE ~ 3 </w:t>
      </w:r>
      <w:r>
        <w:t>dazu, dass alle anderen Kategorien = 3 sind.</w:t>
      </w:r>
    </w:p>
    <w:p w14:paraId="674F40CA" w14:textId="77777777" w:rsidR="005D02F2" w:rsidRDefault="005D02F2" w:rsidP="005D02F2">
      <w:pPr>
        <w:pStyle w:val="Textkrper"/>
      </w:pPr>
    </w:p>
    <w:p w14:paraId="595560A2" w14:textId="7145D12A" w:rsidR="005D02F2" w:rsidRPr="001867CC" w:rsidRDefault="005D02F2" w:rsidP="00826394">
      <w:pPr>
        <w:pStyle w:val="Aufzhlung"/>
        <w:rPr>
          <w:lang w:val="en-GB"/>
        </w:rPr>
      </w:pPr>
      <w:r>
        <w:t>Beispiel</w:t>
      </w:r>
      <w:r w:rsidR="001867CC">
        <w:t>:</w:t>
      </w:r>
    </w:p>
    <w:p w14:paraId="655115BB" w14:textId="03D55B86" w:rsidR="005D02F2" w:rsidRPr="00AC0617" w:rsidRDefault="00AC0617" w:rsidP="005D02F2">
      <w:pPr>
        <w:pStyle w:val="R"/>
      </w:pPr>
      <w:r w:rsidRPr="00AC0617">
        <w:t>df = tibble(old = c("a","a","a", "b","b","b", "c","c","c","d","d","d"))</w:t>
      </w:r>
    </w:p>
    <w:p w14:paraId="72BB815F" w14:textId="77777777" w:rsidR="005D02F2" w:rsidRPr="005001B5" w:rsidRDefault="005D02F2" w:rsidP="005D02F2">
      <w:pPr>
        <w:pStyle w:val="R"/>
      </w:pPr>
      <w:r w:rsidRPr="005001B5">
        <w:t># Alte Kategorien werden übernommen</w:t>
      </w:r>
    </w:p>
    <w:p w14:paraId="598BA914" w14:textId="3DE471D2" w:rsidR="005D02F2" w:rsidRPr="00830B38" w:rsidRDefault="005D02F2" w:rsidP="005D02F2">
      <w:pPr>
        <w:pStyle w:val="R"/>
      </w:pPr>
      <w:r w:rsidRPr="008024E1">
        <w:t xml:space="preserve">df %&gt;% </w:t>
      </w:r>
      <w:r w:rsidR="00817771">
        <w:br/>
      </w:r>
      <w:r w:rsidRPr="008024E1">
        <w:t xml:space="preserve">  </w:t>
      </w:r>
      <w:r w:rsidRPr="00830B38">
        <w:t>mutate(new = case_when(old == "a" ~ "A",</w:t>
      </w:r>
      <w:r w:rsidR="00817771">
        <w:br/>
      </w:r>
      <w:r w:rsidRPr="00830B38">
        <w:lastRenderedPageBreak/>
        <w:t xml:space="preserve">                         old == "b" ~ "B",</w:t>
      </w:r>
      <w:r w:rsidR="00817771">
        <w:br/>
      </w:r>
      <w:r w:rsidRPr="00830B38">
        <w:t xml:space="preserve">                         TRUE  ~ old))</w:t>
      </w:r>
    </w:p>
    <w:p w14:paraId="5DE24BF7" w14:textId="77777777" w:rsidR="005D02F2" w:rsidRPr="00830B38" w:rsidRDefault="005D02F2" w:rsidP="005D02F2">
      <w:pPr>
        <w:pStyle w:val="R"/>
      </w:pPr>
    </w:p>
    <w:p w14:paraId="4D892B8E" w14:textId="77777777" w:rsidR="005D02F2" w:rsidRPr="00B42F3A" w:rsidRDefault="005D02F2" w:rsidP="005D02F2">
      <w:pPr>
        <w:pStyle w:val="R"/>
        <w:rPr>
          <w:lang w:val="de-DE"/>
        </w:rPr>
      </w:pPr>
      <w:r w:rsidRPr="00B42F3A">
        <w:rPr>
          <w:lang w:val="de-DE"/>
        </w:rPr>
        <w:t># Alte Kategorien werden zusammengelegt</w:t>
      </w:r>
    </w:p>
    <w:p w14:paraId="50ABA1B1" w14:textId="7C9A226D" w:rsidR="005D02F2" w:rsidRPr="00830B38" w:rsidRDefault="005D02F2" w:rsidP="005D02F2">
      <w:pPr>
        <w:pStyle w:val="R"/>
      </w:pPr>
      <w:r w:rsidRPr="00817771">
        <w:t xml:space="preserve">df %&gt;% </w:t>
      </w:r>
      <w:r w:rsidR="00817771" w:rsidRPr="00817771">
        <w:br/>
      </w:r>
      <w:r w:rsidRPr="00817771">
        <w:t xml:space="preserve">  </w:t>
      </w:r>
      <w:r w:rsidRPr="00830B38">
        <w:t>mutate(new = case_when(old == "a" ~ "A",</w:t>
      </w:r>
      <w:r w:rsidR="00817771">
        <w:br/>
      </w:r>
      <w:r w:rsidRPr="00830B38">
        <w:t xml:space="preserve">                         old == "b" ~ "B",</w:t>
      </w:r>
      <w:r w:rsidR="00817771">
        <w:br/>
      </w:r>
      <w:r w:rsidRPr="00830B38">
        <w:t xml:space="preserve">                         TRUE  ~ "Rest"))</w:t>
      </w:r>
    </w:p>
    <w:p w14:paraId="6366E588" w14:textId="77777777" w:rsidR="005D02F2" w:rsidRPr="00830B38" w:rsidRDefault="005D02F2" w:rsidP="005D02F2">
      <w:pPr>
        <w:pStyle w:val="Aufzhlung"/>
        <w:numPr>
          <w:ilvl w:val="0"/>
          <w:numId w:val="0"/>
        </w:numPr>
        <w:ind w:left="360" w:hanging="360"/>
        <w:rPr>
          <w:lang w:val="en-GB"/>
        </w:rPr>
      </w:pPr>
    </w:p>
    <w:p w14:paraId="7D807143" w14:textId="1CE3162B" w:rsidR="005D02F2" w:rsidRDefault="005D02F2" w:rsidP="005D02F2">
      <w:pPr>
        <w:pStyle w:val="Aufzhlung"/>
      </w:pPr>
      <w:r>
        <w:t xml:space="preserve">Achtung: Wenn die Original-Werte </w:t>
      </w:r>
      <w:r w:rsidRPr="004C0F14">
        <w:rPr>
          <w:b/>
        </w:rPr>
        <w:t>missings</w:t>
      </w:r>
      <w:r>
        <w:t xml:space="preserve"> hat, werden </w:t>
      </w:r>
      <w:r w:rsidR="00AC0617">
        <w:t xml:space="preserve">sie ohne TRUE übernommen </w:t>
      </w:r>
    </w:p>
    <w:p w14:paraId="1F5B3F82" w14:textId="77777777" w:rsidR="00AC0617" w:rsidRDefault="00AC0617" w:rsidP="00AC0617">
      <w:pPr>
        <w:pStyle w:val="R"/>
      </w:pPr>
      <w:r>
        <w:t>df = tibble(x = c("a","b","b", NA))</w:t>
      </w:r>
    </w:p>
    <w:p w14:paraId="731AEC43" w14:textId="480E8B62" w:rsidR="005D02F2" w:rsidRDefault="00AC0617" w:rsidP="00AC0617">
      <w:pPr>
        <w:pStyle w:val="R"/>
      </w:pPr>
      <w:r>
        <w:t xml:space="preserve">df %&gt;% </w:t>
      </w:r>
      <w:r>
        <w:br/>
        <w:t xml:space="preserve">  mutate(x_new = case_when(x == "a" ~ 0,</w:t>
      </w:r>
      <w:r>
        <w:br/>
        <w:t xml:space="preserve">                           x == "b" ~ 1))</w:t>
      </w:r>
    </w:p>
    <w:p w14:paraId="31FCB896" w14:textId="629E7BFE" w:rsidR="005D02F2" w:rsidRPr="001867CC" w:rsidRDefault="001867CC" w:rsidP="005D02F2">
      <w:pPr>
        <w:pStyle w:val="Aufzhlung2"/>
        <w:rPr>
          <w:b/>
        </w:rPr>
      </w:pPr>
      <w:r>
        <w:t xml:space="preserve">Der </w:t>
      </w:r>
      <w:r w:rsidR="00C127A1">
        <w:t xml:space="preserve">unter </w:t>
      </w:r>
      <w:r w:rsidR="00C127A1" w:rsidRPr="001867CC">
        <w:rPr>
          <w:u w:val="single"/>
        </w:rPr>
        <w:fldChar w:fldCharType="begin"/>
      </w:r>
      <w:r w:rsidR="00C127A1" w:rsidRPr="001867CC">
        <w:rPr>
          <w:u w:val="single"/>
        </w:rPr>
        <w:instrText xml:space="preserve"> REF _Ref163046701 \r \h </w:instrText>
      </w:r>
      <w:r>
        <w:rPr>
          <w:u w:val="single"/>
        </w:rPr>
        <w:instrText xml:space="preserve"> \* MERGEFORMAT </w:instrText>
      </w:r>
      <w:r w:rsidR="00C127A1" w:rsidRPr="001867CC">
        <w:rPr>
          <w:u w:val="single"/>
        </w:rPr>
      </w:r>
      <w:r w:rsidR="00C127A1" w:rsidRPr="001867CC">
        <w:rPr>
          <w:u w:val="single"/>
        </w:rPr>
        <w:fldChar w:fldCharType="separate"/>
      </w:r>
      <w:r w:rsidR="00C127A1" w:rsidRPr="001867CC">
        <w:rPr>
          <w:u w:val="single"/>
        </w:rPr>
        <w:t>3.4</w:t>
      </w:r>
      <w:r w:rsidR="00C127A1" w:rsidRPr="001867CC">
        <w:rPr>
          <w:u w:val="single"/>
        </w:rPr>
        <w:fldChar w:fldCharType="end"/>
      </w:r>
      <w:r w:rsidR="00C127A1">
        <w:t xml:space="preserve"> angesprochen</w:t>
      </w:r>
      <w:r>
        <w:t xml:space="preserve">e Weg </w:t>
      </w:r>
      <w:r w:rsidR="00C127A1">
        <w:t xml:space="preserve">ist der direktere Weg für die Dummy-Bildung </w:t>
      </w:r>
    </w:p>
    <w:p w14:paraId="432A356F" w14:textId="25F28427" w:rsidR="001867CC" w:rsidRDefault="001867CC" w:rsidP="005D02F2">
      <w:pPr>
        <w:pStyle w:val="Aufzhlung2"/>
        <w:rPr>
          <w:b/>
        </w:rPr>
      </w:pPr>
      <w:r>
        <w:t>Wenn man sich für case_when() entscheidet msüsen—wie oben die 1 und die 0 beide explizit gebildet werden, sonst werden auch die „a“-level = NA (anstatt 0)!</w:t>
      </w:r>
    </w:p>
    <w:p w14:paraId="399CB978" w14:textId="77777777" w:rsidR="005D02F2" w:rsidRDefault="005D02F2" w:rsidP="005D02F2">
      <w:pPr>
        <w:pStyle w:val="Textkrper"/>
      </w:pPr>
    </w:p>
    <w:p w14:paraId="250E4510" w14:textId="77777777" w:rsidR="005001B5" w:rsidRDefault="005001B5" w:rsidP="005D02F2">
      <w:pPr>
        <w:pStyle w:val="Textkrper"/>
      </w:pPr>
    </w:p>
    <w:p w14:paraId="57EC62C5" w14:textId="77777777" w:rsidR="005001B5" w:rsidRDefault="005001B5" w:rsidP="005D02F2">
      <w:pPr>
        <w:pStyle w:val="Textkrper"/>
      </w:pPr>
    </w:p>
    <w:p w14:paraId="48B57E6B" w14:textId="77777777" w:rsidR="005D02F2" w:rsidRPr="00C90D8D" w:rsidRDefault="005D02F2" w:rsidP="005D02F2">
      <w:pPr>
        <w:pStyle w:val="Textkrper"/>
      </w:pPr>
    </w:p>
    <w:p w14:paraId="3DF765D7" w14:textId="241C7161" w:rsidR="005D02F2" w:rsidRDefault="005D02F2" w:rsidP="005D02F2">
      <w:pPr>
        <w:pStyle w:val="berschrift2"/>
      </w:pPr>
      <w:bookmarkStart w:id="20" w:name="_Toc164239412"/>
      <w:r>
        <w:t>Eigene Funtionen in mutate einbinden</w:t>
      </w:r>
      <w:bookmarkEnd w:id="20"/>
    </w:p>
    <w:p w14:paraId="570AB635" w14:textId="77777777" w:rsidR="005D02F2" w:rsidRDefault="005D02F2" w:rsidP="005D02F2">
      <w:pPr>
        <w:pStyle w:val="Aufzhlung"/>
      </w:pPr>
      <w:r>
        <w:t>Hier auch gleich ein Beispiel dafür, wie man das für alle Variablen eines Typs macht. Hier am Beispiel Reskalierung auf den 0-1-Bereich</w:t>
      </w:r>
    </w:p>
    <w:p w14:paraId="50FCE592" w14:textId="77777777" w:rsidR="005D02F2" w:rsidRPr="00D84399" w:rsidRDefault="005D02F2" w:rsidP="005D02F2">
      <w:pPr>
        <w:pStyle w:val="Textkrper"/>
      </w:pPr>
    </w:p>
    <w:p w14:paraId="10FFF579" w14:textId="77777777" w:rsidR="005D02F2" w:rsidRDefault="005D02F2">
      <w:pPr>
        <w:pStyle w:val="Textkrper"/>
        <w:numPr>
          <w:ilvl w:val="0"/>
          <w:numId w:val="5"/>
        </w:numPr>
      </w:pPr>
      <w:r>
        <w:t>Funktion schreiben</w:t>
      </w:r>
    </w:p>
    <w:p w14:paraId="380FB8F3" w14:textId="60D2A3BB" w:rsidR="005D02F2" w:rsidRDefault="005D02F2" w:rsidP="005D02F2">
      <w:pPr>
        <w:pStyle w:val="R"/>
      </w:pPr>
      <w:r w:rsidRPr="00535881">
        <w:t>rscl &lt;- function(x, na.rm = FALSE) {</w:t>
      </w:r>
      <w:r>
        <w:br/>
      </w:r>
      <w:r w:rsidRPr="00535881">
        <w:t xml:space="preserve">   </w:t>
      </w:r>
      <w:r w:rsidRPr="005D02F2">
        <w:t xml:space="preserve">(x - min(x)) /  (max(x) - min(x)) </w:t>
      </w:r>
      <w:r>
        <w:br/>
      </w:r>
      <w:r w:rsidRPr="005D02F2">
        <w:t xml:space="preserve">  </w:t>
      </w:r>
      <w:r>
        <w:t>}</w:t>
      </w:r>
    </w:p>
    <w:p w14:paraId="4E37179F" w14:textId="77777777" w:rsidR="005D02F2" w:rsidRPr="00C90D8D" w:rsidRDefault="005D02F2" w:rsidP="005D02F2">
      <w:pPr>
        <w:pStyle w:val="Textkrper"/>
        <w:rPr>
          <w:lang w:val="en-GB"/>
        </w:rPr>
      </w:pPr>
    </w:p>
    <w:p w14:paraId="32920455" w14:textId="77777777" w:rsidR="005D02F2" w:rsidRDefault="005D02F2">
      <w:pPr>
        <w:pStyle w:val="Textkrper"/>
        <w:numPr>
          <w:ilvl w:val="0"/>
          <w:numId w:val="5"/>
        </w:numPr>
      </w:pPr>
      <w:r>
        <w:t>Auf die dann in mutate_if verwiesen werden</w:t>
      </w:r>
    </w:p>
    <w:p w14:paraId="3A0F6C05" w14:textId="31715D99" w:rsidR="005D02F2" w:rsidRPr="00535881" w:rsidRDefault="005D02F2" w:rsidP="005D02F2">
      <w:pPr>
        <w:pStyle w:val="R"/>
      </w:pPr>
      <w:r w:rsidRPr="00535881">
        <w:t xml:space="preserve">feat_scld &lt;- features </w:t>
      </w:r>
      <w:r>
        <w:t>%&gt;%</w:t>
      </w:r>
      <w:r w:rsidRPr="00535881">
        <w:t xml:space="preserve"> </w:t>
      </w:r>
      <w:r>
        <w:br/>
      </w:r>
      <w:r w:rsidRPr="00535881">
        <w:t xml:space="preserve">  mutate_if(is.numeric, rscl)</w:t>
      </w:r>
    </w:p>
    <w:p w14:paraId="7CAFDB0C" w14:textId="77777777" w:rsidR="005D02F2" w:rsidRPr="00535881" w:rsidRDefault="005D02F2" w:rsidP="005D02F2">
      <w:pPr>
        <w:pStyle w:val="Textkrper"/>
        <w:rPr>
          <w:lang w:val="en-GB"/>
        </w:rPr>
      </w:pPr>
    </w:p>
    <w:p w14:paraId="066CB872" w14:textId="77777777" w:rsidR="005D02F2" w:rsidRDefault="005D02F2" w:rsidP="005D02F2">
      <w:pPr>
        <w:pStyle w:val="Textkrper"/>
        <w:rPr>
          <w:lang w:val="en-GB"/>
        </w:rPr>
      </w:pPr>
    </w:p>
    <w:p w14:paraId="721A9314" w14:textId="77777777" w:rsidR="001A53A4" w:rsidRDefault="001A53A4" w:rsidP="005D02F2">
      <w:pPr>
        <w:pStyle w:val="Textkrper"/>
        <w:rPr>
          <w:lang w:val="en-GB"/>
        </w:rPr>
      </w:pPr>
    </w:p>
    <w:p w14:paraId="567D2795" w14:textId="77777777" w:rsidR="002432C5" w:rsidRDefault="002432C5" w:rsidP="002432C5">
      <w:pPr>
        <w:pStyle w:val="berschrift2"/>
      </w:pPr>
      <w:bookmarkStart w:id="21" w:name="_Toc164239413"/>
      <w:r>
        <w:t>Scientific notation ändern</w:t>
      </w:r>
      <w:bookmarkEnd w:id="21"/>
    </w:p>
    <w:p w14:paraId="1A646B07" w14:textId="77777777" w:rsidR="002432C5" w:rsidRDefault="002432C5" w:rsidP="002432C5">
      <w:pPr>
        <w:pStyle w:val="Textkrper"/>
      </w:pPr>
    </w:p>
    <w:p w14:paraId="196AB49A" w14:textId="77777777" w:rsidR="002432C5" w:rsidRDefault="002432C5" w:rsidP="002432C5">
      <w:pPr>
        <w:pStyle w:val="Textkrper"/>
        <w:ind w:firstLine="360"/>
      </w:pPr>
      <w:r>
        <w:t xml:space="preserve">Entweder durch </w:t>
      </w:r>
      <w:r w:rsidRPr="005001B5">
        <w:rPr>
          <w:rStyle w:val="RZchn"/>
          <w:lang w:val="de-DE"/>
        </w:rPr>
        <w:t>options(scipen = 10)</w:t>
      </w:r>
      <w:r>
        <w:t xml:space="preserve"> (was nicht immer geht) oder mit</w:t>
      </w:r>
    </w:p>
    <w:p w14:paraId="2D9F2F3E" w14:textId="77777777" w:rsidR="002432C5" w:rsidRPr="00F9763C" w:rsidRDefault="002432C5" w:rsidP="002432C5">
      <w:pPr>
        <w:pStyle w:val="R"/>
      </w:pPr>
      <w:r w:rsidRPr="00F9763C">
        <w:t>mutate_if(is.numeric, round, 5)</w:t>
      </w:r>
    </w:p>
    <w:p w14:paraId="56ECD390" w14:textId="77777777" w:rsidR="002432C5" w:rsidRDefault="002432C5" w:rsidP="005D02F2">
      <w:pPr>
        <w:pStyle w:val="Textkrper"/>
        <w:rPr>
          <w:lang w:val="en-GB"/>
        </w:rPr>
      </w:pPr>
    </w:p>
    <w:p w14:paraId="35BCBD5E" w14:textId="77777777" w:rsidR="005001B5" w:rsidRPr="005D02F2" w:rsidRDefault="005001B5" w:rsidP="005D02F2">
      <w:pPr>
        <w:pStyle w:val="Textkrper"/>
        <w:rPr>
          <w:lang w:val="en-GB"/>
        </w:rPr>
      </w:pPr>
    </w:p>
    <w:p w14:paraId="7BD2F82C" w14:textId="77777777" w:rsidR="005D02F2" w:rsidRPr="005D02F2" w:rsidRDefault="005D02F2" w:rsidP="005D02F2">
      <w:pPr>
        <w:pStyle w:val="Textkrper"/>
        <w:rPr>
          <w:lang w:val="en-GB"/>
        </w:rPr>
      </w:pPr>
    </w:p>
    <w:p w14:paraId="75BFB4B2" w14:textId="48BD9A25" w:rsidR="005D02F2" w:rsidRDefault="005D02F2" w:rsidP="005D02F2">
      <w:pPr>
        <w:pStyle w:val="berschrift2"/>
      </w:pPr>
      <w:bookmarkStart w:id="22" w:name="_Ref60939329"/>
      <w:bookmarkStart w:id="23" w:name="_Toc164239414"/>
      <w:r>
        <w:t xml:space="preserve">Variablen zerlegen und </w:t>
      </w:r>
      <w:r w:rsidR="005001B5">
        <w:t>zusammenfügen</w:t>
      </w:r>
      <w:r>
        <w:t xml:space="preserve"> mit separate und unite</w:t>
      </w:r>
      <w:bookmarkEnd w:id="22"/>
      <w:bookmarkEnd w:id="23"/>
    </w:p>
    <w:p w14:paraId="56840B19" w14:textId="77777777" w:rsidR="005D02F2" w:rsidRDefault="005D02F2" w:rsidP="005D02F2">
      <w:pPr>
        <w:pStyle w:val="Textkrper"/>
      </w:pPr>
    </w:p>
    <w:p w14:paraId="22AA906E" w14:textId="7BEF43AD" w:rsidR="005D02F2" w:rsidRDefault="00D52979" w:rsidP="005D02F2">
      <w:pPr>
        <w:pStyle w:val="berschrift3"/>
      </w:pPr>
      <w:r>
        <w:t xml:space="preserve">Trennen von Variablen in mehrere </w:t>
      </w:r>
      <w:r w:rsidR="005001B5">
        <w:t>separate</w:t>
      </w:r>
      <w:r>
        <w:t xml:space="preserve"> Variablen</w:t>
      </w:r>
    </w:p>
    <w:p w14:paraId="04739758" w14:textId="7970C361" w:rsidR="005D02F2" w:rsidRDefault="00060958" w:rsidP="001867CC">
      <w:pPr>
        <w:pStyle w:val="Aufzhlung"/>
      </w:pPr>
      <w:r w:rsidRPr="00060958">
        <w:rPr>
          <w:b/>
        </w:rPr>
        <w:t xml:space="preserve">Trennung von </w:t>
      </w:r>
      <w:r w:rsidR="005D02F2" w:rsidRPr="00060958">
        <w:rPr>
          <w:b/>
        </w:rPr>
        <w:t>Variable</w:t>
      </w:r>
      <w:r w:rsidRPr="00060958">
        <w:rPr>
          <w:b/>
        </w:rPr>
        <w:t>n</w:t>
      </w:r>
      <w:r w:rsidR="005D02F2" w:rsidRPr="00060958">
        <w:rPr>
          <w:b/>
        </w:rPr>
        <w:t xml:space="preserve">, die aus </w:t>
      </w:r>
      <w:r w:rsidRPr="00060958">
        <w:rPr>
          <w:b/>
        </w:rPr>
        <w:t xml:space="preserve">abgetrennten </w:t>
      </w:r>
      <w:r w:rsidR="005D02F2" w:rsidRPr="00060958">
        <w:rPr>
          <w:b/>
        </w:rPr>
        <w:t>Komponenten</w:t>
      </w:r>
      <w:r w:rsidR="005D02F2">
        <w:t xml:space="preserve"> besteht, in in separate Variablen, die die Komponenten einzeln enthalten, z.B. beim Datum: 2019-01-05 wird z.B. in 3 Variablen getrennt (2019, 01, 05)</w:t>
      </w:r>
    </w:p>
    <w:p w14:paraId="47E73EEF" w14:textId="77777777" w:rsidR="005D02F2" w:rsidRDefault="005D02F2" w:rsidP="00060958">
      <w:pPr>
        <w:pStyle w:val="Aufzhlung2"/>
      </w:pPr>
      <w:r>
        <w:lastRenderedPageBreak/>
        <w:t xml:space="preserve">Achtung: sep="-" bezieht sich auf das Original und fragt, durch was beide getrennt sind. </w:t>
      </w:r>
      <w:r w:rsidRPr="003F5574">
        <w:t xml:space="preserve">So würde bei „Montag, 01.02.18“ der Separator zwischen Tag und Datum "," sein. </w:t>
      </w:r>
    </w:p>
    <w:p w14:paraId="5E71C42A" w14:textId="4D425682" w:rsidR="00060958" w:rsidRPr="003F5574" w:rsidRDefault="00060958" w:rsidP="00060958">
      <w:pPr>
        <w:pStyle w:val="Aufzhlung2"/>
      </w:pPr>
      <w:r>
        <w:t>Hier am Beispiel des (automatisch geladenen) economics-Datensatzes</w:t>
      </w:r>
    </w:p>
    <w:p w14:paraId="46B0EB74" w14:textId="27D6D656" w:rsidR="005D02F2" w:rsidRPr="00290E2D" w:rsidRDefault="001867CC" w:rsidP="00060958">
      <w:pPr>
        <w:pStyle w:val="R"/>
        <w:ind w:left="708"/>
      </w:pPr>
      <w:r>
        <w:t>economics</w:t>
      </w:r>
      <w:r w:rsidR="005D02F2" w:rsidRPr="005F148D">
        <w:t xml:space="preserve"> </w:t>
      </w:r>
      <w:r w:rsidR="005D02F2">
        <w:t>%&gt;%</w:t>
      </w:r>
      <w:r w:rsidR="005D02F2" w:rsidRPr="005F148D">
        <w:t xml:space="preserve"> </w:t>
      </w:r>
      <w:r>
        <w:br/>
      </w:r>
      <w:r w:rsidR="005D02F2" w:rsidRPr="005F148D">
        <w:t xml:space="preserve">  separate(date, c("year","month","day"), sep="-")</w:t>
      </w:r>
    </w:p>
    <w:p w14:paraId="0C45AC11" w14:textId="77777777" w:rsidR="005D02F2" w:rsidRDefault="005D02F2" w:rsidP="00060958">
      <w:pPr>
        <w:pStyle w:val="Aufzhlung2"/>
      </w:pPr>
      <w:r>
        <w:t xml:space="preserve">Achtung: R </w:t>
      </w:r>
      <w:r w:rsidRPr="001867CC">
        <w:rPr>
          <w:i/>
        </w:rPr>
        <w:t>ersetzt</w:t>
      </w:r>
      <w:r>
        <w:t xml:space="preserve"> die Datum durch die Aufsplittung</w:t>
      </w:r>
    </w:p>
    <w:p w14:paraId="67E6C35E" w14:textId="77777777" w:rsidR="005D02F2" w:rsidRDefault="005D02F2" w:rsidP="005D02F2">
      <w:pPr>
        <w:pStyle w:val="Textkrper"/>
      </w:pPr>
    </w:p>
    <w:p w14:paraId="1AE1DA06" w14:textId="11E4105E" w:rsidR="005D02F2" w:rsidRDefault="00060958" w:rsidP="00060958">
      <w:pPr>
        <w:pStyle w:val="Aufzhlung2"/>
      </w:pPr>
      <w:r>
        <w:t>Daher b</w:t>
      </w:r>
      <w:r w:rsidR="005D02F2">
        <w:t>esser die Originalvariable erst kopieren dann trennen:</w:t>
      </w:r>
    </w:p>
    <w:p w14:paraId="1FFF93D8" w14:textId="7A1CB318" w:rsidR="00060958" w:rsidRPr="00060958" w:rsidRDefault="00060958" w:rsidP="00060958">
      <w:pPr>
        <w:pStyle w:val="Aufzhlung"/>
        <w:rPr>
          <w:b/>
        </w:rPr>
      </w:pPr>
      <w:r w:rsidRPr="00060958">
        <w:rPr>
          <w:b/>
        </w:rPr>
        <w:t>Trennung von Variablen ohne Separator</w:t>
      </w:r>
    </w:p>
    <w:p w14:paraId="60F51B34" w14:textId="76045A0D" w:rsidR="005D02F2" w:rsidRPr="00461C95" w:rsidRDefault="00060958" w:rsidP="00060958">
      <w:pPr>
        <w:pStyle w:val="Aufzhlung2"/>
      </w:pPr>
      <w:r>
        <w:t>Was tun bei, wenn es keinen separator gibt? Angenommen, es gibt eine Varible die sowohol das Geschlecht als auch das Alter in einer Zelle enthält („</w:t>
      </w:r>
      <w:r w:rsidR="005D02F2" w:rsidRPr="00461C95">
        <w:t>m23</w:t>
      </w:r>
      <w:r>
        <w:t>“ für eine männliche, 23jährige Person). Lösung: Man trennt nach dem ersten Zeichen</w:t>
      </w:r>
    </w:p>
    <w:p w14:paraId="3E83C609" w14:textId="723CB387" w:rsidR="005D02F2" w:rsidRPr="00461C95" w:rsidRDefault="005D02F2" w:rsidP="00060958">
      <w:pPr>
        <w:pStyle w:val="R"/>
        <w:ind w:left="708"/>
      </w:pPr>
      <w:r w:rsidRPr="00461C95">
        <w:t>data %&lt;%</w:t>
      </w:r>
      <w:r w:rsidR="00060958">
        <w:br/>
      </w:r>
      <w:r w:rsidRPr="00461C95">
        <w:t xml:space="preserve">    separate(gender_age, sep=1)</w:t>
      </w:r>
    </w:p>
    <w:p w14:paraId="605110EC" w14:textId="77777777" w:rsidR="005D02F2" w:rsidRDefault="005D02F2" w:rsidP="005D02F2">
      <w:pPr>
        <w:pStyle w:val="Textkrper"/>
        <w:rPr>
          <w:lang w:val="en-GB"/>
        </w:rPr>
      </w:pPr>
    </w:p>
    <w:p w14:paraId="21031CC8" w14:textId="77777777" w:rsidR="005D02F2" w:rsidRDefault="005D02F2" w:rsidP="005D02F2">
      <w:pPr>
        <w:pStyle w:val="Textkrper"/>
        <w:rPr>
          <w:lang w:val="en-GB"/>
        </w:rPr>
      </w:pPr>
    </w:p>
    <w:p w14:paraId="0FDB6D29" w14:textId="5E39FC4E" w:rsidR="00060958" w:rsidRPr="005001B5" w:rsidRDefault="005D02F2" w:rsidP="00060958">
      <w:pPr>
        <w:pStyle w:val="Aufzhlung"/>
        <w:rPr>
          <w:b/>
        </w:rPr>
      </w:pPr>
      <w:r w:rsidRPr="005001B5">
        <w:rPr>
          <w:b/>
        </w:rPr>
        <w:t xml:space="preserve">Trennen von mehreren </w:t>
      </w:r>
      <w:r w:rsidR="005001B5">
        <w:rPr>
          <w:b/>
        </w:rPr>
        <w:t>Angaben</w:t>
      </w:r>
      <w:r w:rsidRPr="005001B5">
        <w:rPr>
          <w:b/>
        </w:rPr>
        <w:t xml:space="preserve"> in einer Zelle</w:t>
      </w:r>
    </w:p>
    <w:p w14:paraId="20ACE2DB" w14:textId="34CC9859" w:rsidR="005D02F2" w:rsidRPr="00D15A80" w:rsidRDefault="005D02F2" w:rsidP="00060958">
      <w:pPr>
        <w:pStyle w:val="Aufzhlung2"/>
      </w:pPr>
      <w:r>
        <w:t>Ausgangspnkt ist diese unschöne Datentabelle</w:t>
      </w:r>
      <w:r w:rsidR="005001B5">
        <w:t>. Kern des Problems ist, dass die</w:t>
      </w:r>
      <w:r>
        <w:t xml:space="preserve"> </w:t>
      </w:r>
      <w:r w:rsidR="005001B5">
        <w:t xml:space="preserve">Variable </w:t>
      </w:r>
      <w:r>
        <w:t>visid_id mehrere I</w:t>
      </w:r>
      <w:r w:rsidR="005001B5">
        <w:t>d</w:t>
      </w:r>
      <w:r>
        <w:t>s</w:t>
      </w:r>
      <w:r w:rsidR="005001B5">
        <w:t xml:space="preserve"> enthält, die mit Kommata oder anderen Trennzeichen (|) abgetrennt sind</w:t>
      </w:r>
    </w:p>
    <w:p w14:paraId="2387B836" w14:textId="77777777" w:rsidR="005D02F2" w:rsidRDefault="005D02F2" w:rsidP="005001B5">
      <w:pPr>
        <w:pStyle w:val="Textkrper"/>
        <w:ind w:firstLine="708"/>
      </w:pPr>
      <w:r w:rsidRPr="00513307">
        <w:rPr>
          <w:noProof/>
          <w:lang w:val="en-GB" w:eastAsia="en-GB"/>
        </w:rPr>
        <w:drawing>
          <wp:inline distT="0" distB="0" distL="0" distR="0" wp14:anchorId="4D454858" wp14:editId="75F52F1B">
            <wp:extent cx="1924050" cy="782237"/>
            <wp:effectExtent l="0" t="0" r="0" b="0"/>
            <wp:docPr id="1" name="Grafik 1" descr="Ein Bild, das Text, Quittung,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Quittung, Schrift, weiß enthält.&#10;&#10;Automatisch generierte Beschreibung"/>
                    <pic:cNvPicPr/>
                  </pic:nvPicPr>
                  <pic:blipFill>
                    <a:blip r:embed="rId10"/>
                    <a:stretch>
                      <a:fillRect/>
                    </a:stretch>
                  </pic:blipFill>
                  <pic:spPr>
                    <a:xfrm>
                      <a:off x="0" y="0"/>
                      <a:ext cx="1937443" cy="787682"/>
                    </a:xfrm>
                    <a:prstGeom prst="rect">
                      <a:avLst/>
                    </a:prstGeom>
                  </pic:spPr>
                </pic:pic>
              </a:graphicData>
            </a:graphic>
          </wp:inline>
        </w:drawing>
      </w:r>
    </w:p>
    <w:p w14:paraId="28B2C27D" w14:textId="77777777" w:rsidR="005D02F2" w:rsidRDefault="005D02F2" w:rsidP="005D02F2">
      <w:pPr>
        <w:pStyle w:val="Textkrper"/>
        <w:ind w:firstLine="360"/>
      </w:pPr>
    </w:p>
    <w:p w14:paraId="6CDC0B33" w14:textId="2B8E592D" w:rsidR="005D02F2" w:rsidRPr="00513307" w:rsidRDefault="005D02F2" w:rsidP="005001B5">
      <w:pPr>
        <w:pStyle w:val="Aufzhlung2"/>
      </w:pPr>
      <w:r>
        <w:t>Die</w:t>
      </w:r>
      <w:r w:rsidR="005001B5">
        <w:t xml:space="preserve">se Variable (bzw. ihre Inhalte) </w:t>
      </w:r>
      <w:r>
        <w:t>wird nun getrennt—Folge ist ein longformat-tibble, wo die IDs eines subjects untereinander stehen</w:t>
      </w:r>
    </w:p>
    <w:p w14:paraId="23C47008" w14:textId="05040153" w:rsidR="005D02F2" w:rsidRDefault="005D02F2" w:rsidP="005001B5">
      <w:pPr>
        <w:pStyle w:val="R"/>
        <w:ind w:left="708"/>
      </w:pPr>
      <w:r w:rsidRPr="008F1C6D">
        <w:t xml:space="preserve">data </w:t>
      </w:r>
      <w:r>
        <w:t>%&gt;%</w:t>
      </w:r>
      <w:r w:rsidR="00060958">
        <w:br/>
      </w:r>
      <w:r w:rsidRPr="00513307">
        <w:t xml:space="preserve">    separate_rows(visit_id, measured, c</w:t>
      </w:r>
      <w:r>
        <w:t>onvert=TRUE)</w:t>
      </w:r>
    </w:p>
    <w:p w14:paraId="420A9CE7" w14:textId="77777777" w:rsidR="005D02F2" w:rsidRPr="00F63DE7" w:rsidRDefault="005D02F2" w:rsidP="005D02F2">
      <w:pPr>
        <w:pStyle w:val="Textkrper"/>
        <w:rPr>
          <w:lang w:val="en-GB"/>
        </w:rPr>
      </w:pPr>
    </w:p>
    <w:p w14:paraId="2C321406" w14:textId="0FCA3785" w:rsidR="005D02F2" w:rsidRDefault="005001B5" w:rsidP="005D02F2">
      <w:pPr>
        <w:pStyle w:val="Textkrper"/>
        <w:ind w:firstLine="360"/>
      </w:pPr>
      <w:r w:rsidRPr="007F33F9">
        <w:rPr>
          <w:lang w:val="en-GB"/>
        </w:rPr>
        <w:t xml:space="preserve">     </w:t>
      </w:r>
      <w:r w:rsidR="005D02F2" w:rsidRPr="00513307">
        <w:rPr>
          <w:noProof/>
          <w:lang w:eastAsia="en-GB"/>
        </w:rPr>
        <w:drawing>
          <wp:inline distT="0" distB="0" distL="0" distR="0" wp14:anchorId="5A1D2887" wp14:editId="2BA8977D">
            <wp:extent cx="1952625" cy="1017731"/>
            <wp:effectExtent l="0" t="0" r="0" b="0"/>
            <wp:docPr id="43" name="Grafik 43" descr="Ein Bild, das Text, Quittung,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Quittung, Schrift, Zahl enthält.&#10;&#10;Automatisch generierte Beschreibung"/>
                    <pic:cNvPicPr/>
                  </pic:nvPicPr>
                  <pic:blipFill>
                    <a:blip r:embed="rId11"/>
                    <a:stretch>
                      <a:fillRect/>
                    </a:stretch>
                  </pic:blipFill>
                  <pic:spPr>
                    <a:xfrm>
                      <a:off x="0" y="0"/>
                      <a:ext cx="1959451" cy="1021289"/>
                    </a:xfrm>
                    <a:prstGeom prst="rect">
                      <a:avLst/>
                    </a:prstGeom>
                  </pic:spPr>
                </pic:pic>
              </a:graphicData>
            </a:graphic>
          </wp:inline>
        </w:drawing>
      </w:r>
    </w:p>
    <w:p w14:paraId="1836F64F" w14:textId="77777777" w:rsidR="005D02F2" w:rsidRDefault="005D02F2" w:rsidP="005D02F2">
      <w:pPr>
        <w:pStyle w:val="Textkrper"/>
      </w:pPr>
    </w:p>
    <w:p w14:paraId="0F93FD28" w14:textId="77777777" w:rsidR="005D02F2" w:rsidRDefault="005D02F2" w:rsidP="005001B5">
      <w:pPr>
        <w:pStyle w:val="Aufzhlung2"/>
      </w:pPr>
      <w:r w:rsidRPr="00513307">
        <w:t xml:space="preserve">Geht </w:t>
      </w:r>
      <w:r>
        <w:t>mit mehr</w:t>
      </w:r>
      <w:r w:rsidRPr="00513307">
        <w:t>eren Variablen gleichzeit</w:t>
      </w:r>
      <w:r>
        <w:t>ig</w:t>
      </w:r>
    </w:p>
    <w:p w14:paraId="3B63B3CF" w14:textId="77777777" w:rsidR="005D02F2" w:rsidRDefault="005D02F2" w:rsidP="005D02F2">
      <w:pPr>
        <w:pStyle w:val="Aufzhlung"/>
      </w:pPr>
      <w:r>
        <w:t>Mit complete() kann man die Variablen-Einträge der fehlenden Zielen auf NA setzen</w:t>
      </w:r>
    </w:p>
    <w:p w14:paraId="4602A541" w14:textId="4F8612C0" w:rsidR="005D02F2" w:rsidRPr="008F1C6D" w:rsidRDefault="005D02F2" w:rsidP="005D02F2">
      <w:pPr>
        <w:pStyle w:val="R"/>
      </w:pPr>
      <w:r w:rsidRPr="0061772C">
        <w:t xml:space="preserve">complete(subject_id, </w:t>
      </w:r>
      <w:r w:rsidR="00060958">
        <w:br/>
      </w:r>
      <w:r w:rsidRPr="008F1C6D">
        <w:t xml:space="preserve">  nesting(visit_id)</w:t>
      </w:r>
    </w:p>
    <w:p w14:paraId="6E8A85C1" w14:textId="77777777" w:rsidR="005D02F2" w:rsidRDefault="005D02F2" w:rsidP="005D02F2">
      <w:pPr>
        <w:pStyle w:val="Textkrper"/>
        <w:ind w:left="360"/>
      </w:pPr>
      <w:r w:rsidRPr="0061772C">
        <w:t>Dadurch bekommen jetzt alle subjec</w:t>
      </w:r>
      <w:r>
        <w:t>ts eine visid_id von 1, 2 und 3 und NA in der measured-Variable (d.h. R orientiert sch am Fall mit der maximalen Anzahl)</w:t>
      </w:r>
    </w:p>
    <w:p w14:paraId="533A2078" w14:textId="77777777" w:rsidR="005D02F2" w:rsidRDefault="005D02F2" w:rsidP="005D02F2">
      <w:pPr>
        <w:pStyle w:val="Aufzhlung"/>
        <w:numPr>
          <w:ilvl w:val="0"/>
          <w:numId w:val="0"/>
        </w:numPr>
        <w:ind w:left="360"/>
      </w:pPr>
      <w:r w:rsidRPr="0061772C">
        <w:rPr>
          <w:noProof/>
          <w:lang w:val="en-GB" w:eastAsia="en-GB"/>
        </w:rPr>
        <w:lastRenderedPageBreak/>
        <w:drawing>
          <wp:inline distT="0" distB="0" distL="0" distR="0" wp14:anchorId="7DC86515" wp14:editId="0BDACC32">
            <wp:extent cx="1809750" cy="1146944"/>
            <wp:effectExtent l="0" t="0" r="0" b="0"/>
            <wp:docPr id="46" name="Grafik 46" descr="Ein Bild, das Text, Quittung,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Quittung, Schrift enthält.&#10;&#10;Automatisch generierte Beschreibung"/>
                    <pic:cNvPicPr/>
                  </pic:nvPicPr>
                  <pic:blipFill>
                    <a:blip r:embed="rId12"/>
                    <a:stretch>
                      <a:fillRect/>
                    </a:stretch>
                  </pic:blipFill>
                  <pic:spPr>
                    <a:xfrm>
                      <a:off x="0" y="0"/>
                      <a:ext cx="1816572" cy="1151268"/>
                    </a:xfrm>
                    <a:prstGeom prst="rect">
                      <a:avLst/>
                    </a:prstGeom>
                  </pic:spPr>
                </pic:pic>
              </a:graphicData>
            </a:graphic>
          </wp:inline>
        </w:drawing>
      </w:r>
    </w:p>
    <w:p w14:paraId="77FC7009" w14:textId="77777777" w:rsidR="005D02F2" w:rsidRDefault="005D02F2" w:rsidP="005D02F2">
      <w:pPr>
        <w:pStyle w:val="Aufzhlung"/>
        <w:numPr>
          <w:ilvl w:val="0"/>
          <w:numId w:val="0"/>
        </w:numPr>
        <w:ind w:left="360" w:hanging="360"/>
      </w:pPr>
    </w:p>
    <w:p w14:paraId="2A62FE4F" w14:textId="77777777" w:rsidR="005D02F2" w:rsidRPr="0061772C" w:rsidRDefault="005D02F2" w:rsidP="005D02F2">
      <w:pPr>
        <w:pStyle w:val="Aufzhlung"/>
        <w:numPr>
          <w:ilvl w:val="0"/>
          <w:numId w:val="0"/>
        </w:numPr>
        <w:ind w:left="360" w:hanging="360"/>
      </w:pPr>
    </w:p>
    <w:p w14:paraId="32C2EC0D" w14:textId="77777777" w:rsidR="005D02F2" w:rsidRPr="0061772C" w:rsidRDefault="005D02F2" w:rsidP="005D02F2">
      <w:pPr>
        <w:pStyle w:val="Textkrper"/>
      </w:pPr>
    </w:p>
    <w:p w14:paraId="7AE66FE8" w14:textId="400ADC8A" w:rsidR="005D02F2" w:rsidRPr="00D52979" w:rsidRDefault="00D52979" w:rsidP="005D02F2">
      <w:pPr>
        <w:pStyle w:val="berschrift3"/>
      </w:pPr>
      <w:r w:rsidRPr="00D52979">
        <w:t>Zusammenfügen mehrerer Vari</w:t>
      </w:r>
      <w:r>
        <w:t>a</w:t>
      </w:r>
      <w:r w:rsidRPr="00D52979">
        <w:t>blen zu e</w:t>
      </w:r>
      <w:r>
        <w:t>iner neuen</w:t>
      </w:r>
    </w:p>
    <w:p w14:paraId="75601888" w14:textId="7B5B2D59" w:rsidR="005D02F2" w:rsidRDefault="005D02F2" w:rsidP="005D02F2">
      <w:pPr>
        <w:pStyle w:val="Aufzhlung"/>
      </w:pPr>
      <w:r w:rsidRPr="0040169F">
        <w:rPr>
          <w:b/>
        </w:rPr>
        <w:t>Unite</w:t>
      </w:r>
      <w:r>
        <w:t xml:space="preserve"> macht das Gegenteil </w:t>
      </w:r>
      <w:r w:rsidR="00060958">
        <w:t xml:space="preserve">von separate() </w:t>
      </w:r>
      <w:r>
        <w:t>und verbindet Variablen zu einer neuen</w:t>
      </w:r>
    </w:p>
    <w:p w14:paraId="68FE33A5" w14:textId="56AA9583" w:rsidR="005D02F2" w:rsidRPr="005F148D" w:rsidRDefault="00060958" w:rsidP="005D02F2">
      <w:pPr>
        <w:pStyle w:val="R"/>
      </w:pPr>
      <w:r>
        <w:t xml:space="preserve">economics </w:t>
      </w:r>
      <w:r w:rsidR="005D02F2">
        <w:t>%&gt;%</w:t>
      </w:r>
      <w:r w:rsidR="005D02F2" w:rsidRPr="005F148D">
        <w:t xml:space="preserve"> </w:t>
      </w:r>
      <w:r>
        <w:br/>
      </w:r>
      <w:r w:rsidR="005D02F2" w:rsidRPr="005F148D">
        <w:t xml:space="preserve">  unite(date, c("year","month","day"), sep="-")</w:t>
      </w:r>
    </w:p>
    <w:p w14:paraId="7B103D9F" w14:textId="4F6DACC1" w:rsidR="005D02F2" w:rsidRDefault="005001B5" w:rsidP="005001B5">
      <w:pPr>
        <w:pStyle w:val="Aufzhlung2"/>
      </w:pPr>
      <w:r>
        <w:t>Hier wrüden die 3 Varialben year, month und day zu einer neuen (date) kombiniert; die Einträge werden jeweils mit dem Bindestricht getrenn</w:t>
      </w:r>
    </w:p>
    <w:p w14:paraId="3918F732" w14:textId="77777777" w:rsidR="005D02F2" w:rsidRDefault="005D02F2" w:rsidP="005D02F2">
      <w:pPr>
        <w:pStyle w:val="Textkrper"/>
      </w:pPr>
    </w:p>
    <w:p w14:paraId="57888A3B" w14:textId="77777777" w:rsidR="005001B5" w:rsidRPr="00461C95" w:rsidRDefault="005001B5" w:rsidP="005D02F2">
      <w:pPr>
        <w:pStyle w:val="Textkrper"/>
      </w:pPr>
    </w:p>
    <w:p w14:paraId="609F1361" w14:textId="77777777" w:rsidR="005D02F2" w:rsidRDefault="005D02F2" w:rsidP="005D02F2">
      <w:pPr>
        <w:pStyle w:val="berschrift2"/>
      </w:pPr>
      <w:bookmarkStart w:id="24" w:name="_Toc164239415"/>
      <w:r>
        <w:t>Datensätze joinen</w:t>
      </w:r>
      <w:bookmarkEnd w:id="24"/>
    </w:p>
    <w:p w14:paraId="51B7491A" w14:textId="77777777" w:rsidR="005D02F2" w:rsidRDefault="005D02F2" w:rsidP="005D02F2">
      <w:pPr>
        <w:pStyle w:val="Textkrper"/>
      </w:pPr>
    </w:p>
    <w:p w14:paraId="7F7C549D" w14:textId="77777777" w:rsidR="005D02F2" w:rsidRPr="00F63DE7" w:rsidRDefault="005D02F2" w:rsidP="005D02F2">
      <w:pPr>
        <w:pStyle w:val="Aufzhlung"/>
        <w:rPr>
          <w:rStyle w:val="RZchn"/>
          <w:rFonts w:ascii="Verdana" w:hAnsi="Verdana"/>
          <w:color w:val="auto"/>
          <w:szCs w:val="19"/>
          <w:lang w:val="de-DE"/>
        </w:rPr>
      </w:pPr>
      <w:r>
        <w:t xml:space="preserve">Hinweis: Wenn man einfach Spalten in gleicher Reihenfolge zusammenfügen will, geht das am einfachsten mit </w:t>
      </w:r>
      <w:r w:rsidRPr="00F63DE7">
        <w:rPr>
          <w:rStyle w:val="RZchn"/>
          <w:lang w:val="de-DE"/>
        </w:rPr>
        <w:t>bind_cols()</w:t>
      </w:r>
    </w:p>
    <w:p w14:paraId="5FC719FF" w14:textId="77777777" w:rsidR="005D02F2" w:rsidRDefault="005D02F2" w:rsidP="005D02F2">
      <w:pPr>
        <w:pStyle w:val="Aufzhlung"/>
      </w:pPr>
      <w:r>
        <w:t>Beispiel:</w:t>
      </w:r>
    </w:p>
    <w:p w14:paraId="5ED8D3E3" w14:textId="36D58901" w:rsidR="005D02F2" w:rsidRDefault="005D02F2" w:rsidP="005D02F2">
      <w:pPr>
        <w:pStyle w:val="R"/>
      </w:pPr>
      <w:r>
        <w:t>data1 %&gt;%</w:t>
      </w:r>
      <w:r w:rsidR="00D52979">
        <w:t>&gt;</w:t>
      </w:r>
      <w:r w:rsidR="00D52979">
        <w:br/>
      </w:r>
      <w:r>
        <w:tab/>
        <w:t>bind_cols(data2)</w:t>
      </w:r>
    </w:p>
    <w:p w14:paraId="3F458202" w14:textId="77777777" w:rsidR="005D02F2" w:rsidRDefault="005D02F2" w:rsidP="005D02F2">
      <w:pPr>
        <w:pStyle w:val="Aufzhlung"/>
      </w:pPr>
      <w:r>
        <w:t xml:space="preserve">Das ist im Grunde analog zu </w:t>
      </w:r>
      <w:r w:rsidRPr="005001B5">
        <w:rPr>
          <w:rStyle w:val="RZchn"/>
          <w:lang w:val="de-DE"/>
        </w:rPr>
        <w:t>cbind()</w:t>
      </w:r>
      <w:r>
        <w:t>—generiert aber automatisch ein tibble</w:t>
      </w:r>
    </w:p>
    <w:p w14:paraId="689958B2" w14:textId="77777777" w:rsidR="005D02F2" w:rsidRDefault="005D02F2" w:rsidP="005D02F2">
      <w:pPr>
        <w:pStyle w:val="Aufzhlung"/>
        <w:numPr>
          <w:ilvl w:val="0"/>
          <w:numId w:val="0"/>
        </w:numPr>
        <w:ind w:left="360" w:hanging="360"/>
      </w:pPr>
    </w:p>
    <w:p w14:paraId="5DEC99ED" w14:textId="77777777" w:rsidR="005D02F2" w:rsidRDefault="005D02F2" w:rsidP="005D02F2">
      <w:pPr>
        <w:pStyle w:val="Textkrper"/>
      </w:pPr>
      <w:r w:rsidRPr="00852938">
        <w:rPr>
          <w:noProof/>
          <w:lang w:val="en-GB" w:eastAsia="en-GB"/>
        </w:rPr>
        <w:drawing>
          <wp:inline distT="0" distB="0" distL="0" distR="0" wp14:anchorId="63D84D7D" wp14:editId="7C219E81">
            <wp:extent cx="6057900" cy="2238375"/>
            <wp:effectExtent l="0" t="0" r="0" b="9525"/>
            <wp:docPr id="32" name="Grafik 32" descr="Ein Bild, das Text, Screenshot, Schrif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Screenshot, Schrift, Kreis enthält.&#10;&#10;Automatisch generierte Beschreibung"/>
                    <pic:cNvPicPr/>
                  </pic:nvPicPr>
                  <pic:blipFill>
                    <a:blip r:embed="rId13"/>
                    <a:stretch>
                      <a:fillRect/>
                    </a:stretch>
                  </pic:blipFill>
                  <pic:spPr>
                    <a:xfrm>
                      <a:off x="0" y="0"/>
                      <a:ext cx="6057900" cy="2238375"/>
                    </a:xfrm>
                    <a:prstGeom prst="rect">
                      <a:avLst/>
                    </a:prstGeom>
                  </pic:spPr>
                </pic:pic>
              </a:graphicData>
            </a:graphic>
          </wp:inline>
        </w:drawing>
      </w:r>
    </w:p>
    <w:p w14:paraId="58D9FD33" w14:textId="77777777" w:rsidR="005D02F2" w:rsidRDefault="005D02F2" w:rsidP="005D02F2">
      <w:pPr>
        <w:pStyle w:val="Textkrper"/>
      </w:pPr>
    </w:p>
    <w:p w14:paraId="3DD38124" w14:textId="77777777" w:rsidR="005D02F2" w:rsidRDefault="005D02F2" w:rsidP="005D02F2">
      <w:pPr>
        <w:pStyle w:val="Textkrper"/>
      </w:pPr>
    </w:p>
    <w:p w14:paraId="760E2654" w14:textId="77777777" w:rsidR="005D02F2" w:rsidRDefault="005D02F2" w:rsidP="005D02F2">
      <w:pPr>
        <w:pStyle w:val="Textkrper"/>
      </w:pPr>
      <w:r>
        <w:t xml:space="preserve">Hintergrund ist dieses Video: </w:t>
      </w:r>
      <w:hyperlink r:id="rId14" w:history="1">
        <w:r>
          <w:rPr>
            <w:rStyle w:val="Hyperlink"/>
          </w:rPr>
          <w:t>https://www.youtube.com/watch?v=2W5-WrBEnEA</w:t>
        </w:r>
      </w:hyperlink>
    </w:p>
    <w:p w14:paraId="17E16612" w14:textId="77777777" w:rsidR="005D02F2" w:rsidRDefault="005D02F2" w:rsidP="005D02F2">
      <w:pPr>
        <w:pStyle w:val="Textkrper"/>
      </w:pPr>
    </w:p>
    <w:p w14:paraId="3D157643" w14:textId="77777777" w:rsidR="005D02F2" w:rsidRDefault="005D02F2" w:rsidP="005D02F2">
      <w:pPr>
        <w:pStyle w:val="Textkrper"/>
      </w:pPr>
      <w:r>
        <w:t>Sie hat 3 Datensätze:</w:t>
      </w:r>
    </w:p>
    <w:p w14:paraId="7B66CB3E" w14:textId="77777777" w:rsidR="005D02F2" w:rsidRDefault="005D02F2" w:rsidP="005D02F2">
      <w:pPr>
        <w:pStyle w:val="Textkrper"/>
      </w:pPr>
    </w:p>
    <w:p w14:paraId="319000BC" w14:textId="77777777" w:rsidR="005D02F2" w:rsidRPr="00852938" w:rsidRDefault="005D02F2" w:rsidP="005D02F2">
      <w:pPr>
        <w:pStyle w:val="Textkrper"/>
        <w:rPr>
          <w:b/>
        </w:rPr>
      </w:pPr>
      <w:r w:rsidRPr="00852938">
        <w:rPr>
          <w:b/>
        </w:rPr>
        <w:t>Studentenfile</w:t>
      </w:r>
    </w:p>
    <w:p w14:paraId="7C7905D5" w14:textId="77777777" w:rsidR="005D02F2" w:rsidRDefault="005D02F2" w:rsidP="005D02F2">
      <w:pPr>
        <w:pStyle w:val="Textkrper"/>
      </w:pPr>
      <w:r w:rsidRPr="00852938">
        <w:rPr>
          <w:noProof/>
          <w:lang w:val="en-GB" w:eastAsia="en-GB"/>
        </w:rPr>
        <w:lastRenderedPageBreak/>
        <w:drawing>
          <wp:inline distT="0" distB="0" distL="0" distR="0" wp14:anchorId="30CAC2DC" wp14:editId="6DA23F78">
            <wp:extent cx="4771727" cy="1104900"/>
            <wp:effectExtent l="0" t="0" r="0" b="0"/>
            <wp:docPr id="33" name="Grafik 33" descr="Ein Bild, das Text, Schrif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Schrift, Zahl, Screenshot enthält.&#10;&#10;Automatisch generierte Beschreibung"/>
                    <pic:cNvPicPr/>
                  </pic:nvPicPr>
                  <pic:blipFill>
                    <a:blip r:embed="rId15"/>
                    <a:stretch>
                      <a:fillRect/>
                    </a:stretch>
                  </pic:blipFill>
                  <pic:spPr>
                    <a:xfrm>
                      <a:off x="0" y="0"/>
                      <a:ext cx="4820686" cy="1116237"/>
                    </a:xfrm>
                    <a:prstGeom prst="rect">
                      <a:avLst/>
                    </a:prstGeom>
                  </pic:spPr>
                </pic:pic>
              </a:graphicData>
            </a:graphic>
          </wp:inline>
        </w:drawing>
      </w:r>
    </w:p>
    <w:p w14:paraId="49E1BEE7" w14:textId="77777777" w:rsidR="005D02F2" w:rsidRDefault="005D02F2" w:rsidP="005D02F2">
      <w:pPr>
        <w:pStyle w:val="Textkrper"/>
      </w:pPr>
    </w:p>
    <w:p w14:paraId="74658DF0" w14:textId="77777777" w:rsidR="005D02F2" w:rsidRPr="00852938" w:rsidRDefault="005D02F2" w:rsidP="005D02F2">
      <w:pPr>
        <w:pStyle w:val="Textkrper"/>
        <w:rPr>
          <w:b/>
        </w:rPr>
      </w:pPr>
      <w:r w:rsidRPr="00852938">
        <w:rPr>
          <w:b/>
        </w:rPr>
        <w:t>Location fille</w:t>
      </w:r>
    </w:p>
    <w:p w14:paraId="77033136" w14:textId="77777777" w:rsidR="005D02F2" w:rsidRDefault="005D02F2" w:rsidP="005D02F2">
      <w:pPr>
        <w:pStyle w:val="Textkrper"/>
      </w:pPr>
      <w:r w:rsidRPr="00852938">
        <w:rPr>
          <w:noProof/>
          <w:lang w:val="en-GB" w:eastAsia="en-GB"/>
        </w:rPr>
        <w:drawing>
          <wp:inline distT="0" distB="0" distL="0" distR="0" wp14:anchorId="0469DEBA" wp14:editId="6C922A0F">
            <wp:extent cx="1914525" cy="1197284"/>
            <wp:effectExtent l="0" t="0" r="0" b="3175"/>
            <wp:docPr id="34" name="Grafik 3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Screenshot, Schrift, Zahl enthält.&#10;&#10;Automatisch generierte Beschreibung"/>
                    <pic:cNvPicPr/>
                  </pic:nvPicPr>
                  <pic:blipFill>
                    <a:blip r:embed="rId16"/>
                    <a:stretch>
                      <a:fillRect/>
                    </a:stretch>
                  </pic:blipFill>
                  <pic:spPr>
                    <a:xfrm>
                      <a:off x="0" y="0"/>
                      <a:ext cx="1919822" cy="1200597"/>
                    </a:xfrm>
                    <a:prstGeom prst="rect">
                      <a:avLst/>
                    </a:prstGeom>
                  </pic:spPr>
                </pic:pic>
              </a:graphicData>
            </a:graphic>
          </wp:inline>
        </w:drawing>
      </w:r>
    </w:p>
    <w:p w14:paraId="5083DCBA" w14:textId="77777777" w:rsidR="005D02F2" w:rsidRDefault="005D02F2" w:rsidP="005D02F2">
      <w:pPr>
        <w:pStyle w:val="Textkrper"/>
      </w:pPr>
    </w:p>
    <w:p w14:paraId="6DB7AC00" w14:textId="77777777" w:rsidR="005D02F2" w:rsidRPr="00852938" w:rsidRDefault="005D02F2" w:rsidP="005D02F2">
      <w:pPr>
        <w:pStyle w:val="Textkrper"/>
        <w:rPr>
          <w:b/>
        </w:rPr>
      </w:pPr>
      <w:r w:rsidRPr="00852938">
        <w:rPr>
          <w:b/>
        </w:rPr>
        <w:t>Ethnicity file</w:t>
      </w:r>
    </w:p>
    <w:p w14:paraId="3A4E7370" w14:textId="77777777" w:rsidR="005D02F2" w:rsidRDefault="005D02F2" w:rsidP="005D02F2">
      <w:pPr>
        <w:pStyle w:val="Textkrper"/>
      </w:pPr>
      <w:r w:rsidRPr="00852938">
        <w:rPr>
          <w:noProof/>
          <w:lang w:val="en-GB" w:eastAsia="en-GB"/>
        </w:rPr>
        <w:drawing>
          <wp:inline distT="0" distB="0" distL="0" distR="0" wp14:anchorId="3E646CE6" wp14:editId="2DB27950">
            <wp:extent cx="2600325" cy="972988"/>
            <wp:effectExtent l="0" t="0" r="0" b="0"/>
            <wp:docPr id="35" name="Grafik 35"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Schrift, Zahl, Reihe enthält.&#10;&#10;Automatisch generierte Beschreibung"/>
                    <pic:cNvPicPr/>
                  </pic:nvPicPr>
                  <pic:blipFill>
                    <a:blip r:embed="rId17"/>
                    <a:stretch>
                      <a:fillRect/>
                    </a:stretch>
                  </pic:blipFill>
                  <pic:spPr>
                    <a:xfrm>
                      <a:off x="0" y="0"/>
                      <a:ext cx="2615088" cy="978512"/>
                    </a:xfrm>
                    <a:prstGeom prst="rect">
                      <a:avLst/>
                    </a:prstGeom>
                  </pic:spPr>
                </pic:pic>
              </a:graphicData>
            </a:graphic>
          </wp:inline>
        </w:drawing>
      </w:r>
    </w:p>
    <w:p w14:paraId="6EAF57D7" w14:textId="77777777" w:rsidR="005D02F2" w:rsidRDefault="005D02F2" w:rsidP="005D02F2">
      <w:pPr>
        <w:pStyle w:val="Textkrper"/>
      </w:pPr>
    </w:p>
    <w:p w14:paraId="57C9D03C" w14:textId="77777777" w:rsidR="005D02F2" w:rsidRDefault="005D02F2" w:rsidP="005D02F2">
      <w:pPr>
        <w:pStyle w:val="Textkrper"/>
      </w:pPr>
      <w:r>
        <w:t>Wichtig: Die Venn-Diagramme beziehen sicha auf Fälle, nicht auf Variablen</w:t>
      </w:r>
    </w:p>
    <w:p w14:paraId="744674D2" w14:textId="77777777" w:rsidR="005D02F2" w:rsidRDefault="005D02F2" w:rsidP="005D02F2">
      <w:pPr>
        <w:pStyle w:val="Aufzhlung"/>
      </w:pPr>
      <w:r>
        <w:rPr>
          <w:b/>
        </w:rPr>
        <w:t>l</w:t>
      </w:r>
      <w:r w:rsidRPr="00852938">
        <w:rPr>
          <w:b/>
        </w:rPr>
        <w:t>eft join:</w:t>
      </w:r>
      <w:r>
        <w:t xml:space="preserve"> Aggregiert das linke file (Studi-Profile) mit dem ausgewählten rechten, also alle Studi-Daten mit der ethnicity-description. Left_join bewirkt dass Studies ohne ethnicity erhalten bleiben; sie bekommen nur ein missing </w:t>
      </w:r>
    </w:p>
    <w:p w14:paraId="4DFC9320" w14:textId="77777777" w:rsidR="005D02F2" w:rsidRPr="005F148D" w:rsidRDefault="005D02F2" w:rsidP="005D02F2">
      <w:pPr>
        <w:pStyle w:val="R"/>
      </w:pPr>
      <w:r w:rsidRPr="005F148D">
        <w:t>left_join(Student_profile, Ethnicity_Data, by „Ethnic_Code“)</w:t>
      </w:r>
    </w:p>
    <w:p w14:paraId="6DA50FC2" w14:textId="77777777" w:rsidR="005D02F2" w:rsidRDefault="005D02F2" w:rsidP="005D02F2">
      <w:pPr>
        <w:pStyle w:val="Aufzhlung"/>
      </w:pPr>
      <w:r>
        <w:rPr>
          <w:b/>
        </w:rPr>
        <w:t>r</w:t>
      </w:r>
      <w:r w:rsidRPr="0022479E">
        <w:rPr>
          <w:b/>
        </w:rPr>
        <w:t>igh</w:t>
      </w:r>
      <w:r>
        <w:rPr>
          <w:b/>
        </w:rPr>
        <w:t>t</w:t>
      </w:r>
      <w:r w:rsidRPr="0022479E">
        <w:rPr>
          <w:b/>
        </w:rPr>
        <w:t>_join</w:t>
      </w:r>
      <w:r>
        <w:t xml:space="preserve"> passt sich an die rechte Zieldatei an. Hier ist die enthaltende Ziel-Variable und ihre Fälle massgebend. Ergebnis werden Zeilen sein, in denen alle Studenten-Infos missing sind, aber die einen Eintrag in der location haben</w:t>
      </w:r>
    </w:p>
    <w:p w14:paraId="705A7D36" w14:textId="77777777" w:rsidR="005D02F2" w:rsidRPr="005F148D" w:rsidRDefault="005D02F2" w:rsidP="005D02F2">
      <w:pPr>
        <w:pStyle w:val="R"/>
      </w:pPr>
      <w:r w:rsidRPr="005F148D">
        <w:t>right_join(Student_Profile, Location_Data, by = „Student_ID“)</w:t>
      </w:r>
    </w:p>
    <w:p w14:paraId="5A8264A5" w14:textId="77777777" w:rsidR="005D02F2" w:rsidRDefault="005D02F2" w:rsidP="005D02F2">
      <w:pPr>
        <w:pStyle w:val="Aufzhlung"/>
      </w:pPr>
      <w:r w:rsidRPr="0022479E">
        <w:rPr>
          <w:b/>
        </w:rPr>
        <w:t>Inner_join:</w:t>
      </w:r>
      <w:r>
        <w:t xml:space="preserve"> Enthält nur die Zeilen, die in beiden files vorhanden sind.</w:t>
      </w:r>
    </w:p>
    <w:p w14:paraId="575BFAA9" w14:textId="77777777" w:rsidR="005D02F2" w:rsidRPr="005F148D" w:rsidRDefault="005D02F2" w:rsidP="005D02F2">
      <w:pPr>
        <w:pStyle w:val="R"/>
      </w:pPr>
      <w:r w:rsidRPr="005F148D">
        <w:t>inner_join(Student_Profile, Location_Data, by=“Student_ID“)</w:t>
      </w:r>
    </w:p>
    <w:p w14:paraId="7EAC14BC" w14:textId="77777777" w:rsidR="005D02F2" w:rsidRDefault="005D02F2" w:rsidP="005D02F2">
      <w:pPr>
        <w:pStyle w:val="Aufzhlung"/>
      </w:pPr>
      <w:r w:rsidRPr="0022479E">
        <w:rPr>
          <w:b/>
        </w:rPr>
        <w:t>Full_join:</w:t>
      </w:r>
      <w:r>
        <w:t xml:space="preserve"> Aggregiert plump alles</w:t>
      </w:r>
    </w:p>
    <w:p w14:paraId="2AA46D5B" w14:textId="77777777" w:rsidR="005D02F2" w:rsidRDefault="005D02F2" w:rsidP="005D02F2">
      <w:pPr>
        <w:pStyle w:val="R"/>
      </w:pPr>
      <w:r w:rsidRPr="005F148D">
        <w:t>Full_join(Student_Profile, Location_Data, by=“Student_ID“)</w:t>
      </w:r>
    </w:p>
    <w:p w14:paraId="0103F5AF" w14:textId="67D5740C" w:rsidR="005D02F2" w:rsidRPr="00026B9D" w:rsidRDefault="005D02F2" w:rsidP="005D02F2">
      <w:pPr>
        <w:pStyle w:val="Aufzhlung"/>
      </w:pPr>
      <w:r w:rsidRPr="00026B9D">
        <w:rPr>
          <w:b/>
        </w:rPr>
        <w:t>Anti_join:</w:t>
      </w:r>
      <w:r w:rsidRPr="00026B9D">
        <w:t xml:space="preserve"> Zei</w:t>
      </w:r>
      <w:r>
        <w:t>g</w:t>
      </w:r>
      <w:r w:rsidRPr="00026B9D">
        <w:t xml:space="preserve">t die Komplemente beider Datensätze </w:t>
      </w:r>
    </w:p>
    <w:p w14:paraId="0FF4E1D7" w14:textId="77777777" w:rsidR="005D02F2" w:rsidRDefault="005D02F2" w:rsidP="005D02F2">
      <w:pPr>
        <w:pStyle w:val="Textkrper"/>
        <w:ind w:left="360"/>
      </w:pPr>
      <w:r>
        <w:t>Zwei Besonderheiten</w:t>
      </w:r>
    </w:p>
    <w:p w14:paraId="4088AF7A" w14:textId="0B1016F7" w:rsidR="005D02F2" w:rsidRDefault="005D02F2">
      <w:pPr>
        <w:pStyle w:val="Textkrper"/>
        <w:numPr>
          <w:ilvl w:val="0"/>
          <w:numId w:val="9"/>
        </w:numPr>
      </w:pPr>
      <w:r>
        <w:t xml:space="preserve">Es braucht keine </w:t>
      </w:r>
      <w:r w:rsidR="005001B5">
        <w:t>Schlüsselvariable (by=)</w:t>
      </w:r>
    </w:p>
    <w:p w14:paraId="56C0AD67" w14:textId="77777777" w:rsidR="005D02F2" w:rsidRDefault="005D02F2">
      <w:pPr>
        <w:pStyle w:val="Textkrper"/>
        <w:numPr>
          <w:ilvl w:val="0"/>
          <w:numId w:val="9"/>
        </w:numPr>
      </w:pPr>
      <w:r>
        <w:t>Die Reihenfolge ist wichtig:</w:t>
      </w:r>
    </w:p>
    <w:p w14:paraId="38C934EA" w14:textId="77777777" w:rsidR="005D02F2" w:rsidRPr="00026B9D" w:rsidRDefault="005D02F2" w:rsidP="005D02F2">
      <w:pPr>
        <w:pStyle w:val="Textkrper"/>
        <w:ind w:left="720"/>
      </w:pPr>
    </w:p>
    <w:tbl>
      <w:tblPr>
        <w:tblStyle w:val="Tabellenraster"/>
        <w:tblW w:w="0" w:type="auto"/>
        <w:tblInd w:w="817" w:type="dxa"/>
        <w:tblLook w:val="04A0" w:firstRow="1" w:lastRow="0" w:firstColumn="1" w:lastColumn="0" w:noHBand="0" w:noVBand="1"/>
      </w:tblPr>
      <w:tblGrid>
        <w:gridCol w:w="709"/>
        <w:gridCol w:w="567"/>
      </w:tblGrid>
      <w:tr w:rsidR="005D02F2" w14:paraId="1E7E7961" w14:textId="77777777" w:rsidTr="00E24B02">
        <w:tc>
          <w:tcPr>
            <w:tcW w:w="709" w:type="dxa"/>
          </w:tcPr>
          <w:p w14:paraId="19FFCF73" w14:textId="77777777" w:rsidR="005D02F2" w:rsidRDefault="005D02F2" w:rsidP="00E24B02">
            <w:pPr>
              <w:pStyle w:val="Textkrper"/>
              <w:jc w:val="center"/>
            </w:pPr>
            <w:r>
              <w:t>t1</w:t>
            </w:r>
          </w:p>
        </w:tc>
        <w:tc>
          <w:tcPr>
            <w:tcW w:w="567" w:type="dxa"/>
          </w:tcPr>
          <w:p w14:paraId="05C62B79" w14:textId="77777777" w:rsidR="005D02F2" w:rsidRDefault="005D02F2" w:rsidP="00E24B02">
            <w:pPr>
              <w:pStyle w:val="Textkrper"/>
              <w:jc w:val="center"/>
            </w:pPr>
            <w:r>
              <w:t>t2</w:t>
            </w:r>
          </w:p>
        </w:tc>
      </w:tr>
      <w:tr w:rsidR="005D02F2" w14:paraId="3EC5E73A" w14:textId="77777777" w:rsidTr="00E24B02">
        <w:tc>
          <w:tcPr>
            <w:tcW w:w="709" w:type="dxa"/>
          </w:tcPr>
          <w:p w14:paraId="75034F75" w14:textId="77777777" w:rsidR="005D02F2" w:rsidRDefault="005D02F2" w:rsidP="00E24B02">
            <w:pPr>
              <w:pStyle w:val="Textkrper"/>
              <w:jc w:val="center"/>
            </w:pPr>
            <w:r>
              <w:t>A</w:t>
            </w:r>
          </w:p>
        </w:tc>
        <w:tc>
          <w:tcPr>
            <w:tcW w:w="567" w:type="dxa"/>
          </w:tcPr>
          <w:p w14:paraId="1B0C37D0" w14:textId="77777777" w:rsidR="005D02F2" w:rsidRDefault="005D02F2" w:rsidP="00E24B02">
            <w:pPr>
              <w:pStyle w:val="Textkrper"/>
              <w:jc w:val="center"/>
            </w:pPr>
          </w:p>
        </w:tc>
      </w:tr>
      <w:tr w:rsidR="005D02F2" w14:paraId="1517717C" w14:textId="77777777" w:rsidTr="00E24B02">
        <w:tc>
          <w:tcPr>
            <w:tcW w:w="709" w:type="dxa"/>
          </w:tcPr>
          <w:p w14:paraId="49446C8B" w14:textId="77777777" w:rsidR="005D02F2" w:rsidRDefault="005D02F2" w:rsidP="00E24B02">
            <w:pPr>
              <w:pStyle w:val="Textkrper"/>
              <w:jc w:val="center"/>
            </w:pPr>
            <w:r>
              <w:t>B</w:t>
            </w:r>
          </w:p>
        </w:tc>
        <w:tc>
          <w:tcPr>
            <w:tcW w:w="567" w:type="dxa"/>
          </w:tcPr>
          <w:p w14:paraId="6104ED7B" w14:textId="77777777" w:rsidR="005D02F2" w:rsidRDefault="005D02F2" w:rsidP="00E24B02">
            <w:pPr>
              <w:pStyle w:val="Textkrper"/>
              <w:jc w:val="center"/>
            </w:pPr>
            <w:r>
              <w:t>B</w:t>
            </w:r>
          </w:p>
        </w:tc>
      </w:tr>
      <w:tr w:rsidR="005D02F2" w14:paraId="6BC38E67" w14:textId="77777777" w:rsidTr="00E24B02">
        <w:tc>
          <w:tcPr>
            <w:tcW w:w="709" w:type="dxa"/>
          </w:tcPr>
          <w:p w14:paraId="3F6967CE" w14:textId="77777777" w:rsidR="005D02F2" w:rsidRDefault="005D02F2" w:rsidP="00E24B02">
            <w:pPr>
              <w:pStyle w:val="Textkrper"/>
              <w:jc w:val="center"/>
            </w:pPr>
            <w:r>
              <w:t>C</w:t>
            </w:r>
          </w:p>
        </w:tc>
        <w:tc>
          <w:tcPr>
            <w:tcW w:w="567" w:type="dxa"/>
          </w:tcPr>
          <w:p w14:paraId="49C027CC" w14:textId="77777777" w:rsidR="005D02F2" w:rsidRDefault="005D02F2" w:rsidP="00E24B02">
            <w:pPr>
              <w:pStyle w:val="Textkrper"/>
              <w:jc w:val="center"/>
            </w:pPr>
            <w:r>
              <w:t>C</w:t>
            </w:r>
          </w:p>
        </w:tc>
      </w:tr>
      <w:tr w:rsidR="005D02F2" w14:paraId="153A4F3C" w14:textId="77777777" w:rsidTr="00E24B02">
        <w:tc>
          <w:tcPr>
            <w:tcW w:w="709" w:type="dxa"/>
          </w:tcPr>
          <w:p w14:paraId="483B08B1" w14:textId="77777777" w:rsidR="005D02F2" w:rsidRDefault="005D02F2" w:rsidP="00E24B02">
            <w:pPr>
              <w:pStyle w:val="Textkrper"/>
              <w:jc w:val="center"/>
            </w:pPr>
            <w:r>
              <w:t>D</w:t>
            </w:r>
          </w:p>
        </w:tc>
        <w:tc>
          <w:tcPr>
            <w:tcW w:w="567" w:type="dxa"/>
          </w:tcPr>
          <w:p w14:paraId="1BC95122" w14:textId="77777777" w:rsidR="005D02F2" w:rsidRDefault="005D02F2" w:rsidP="00E24B02">
            <w:pPr>
              <w:pStyle w:val="Textkrper"/>
              <w:jc w:val="center"/>
            </w:pPr>
            <w:r>
              <w:t>D</w:t>
            </w:r>
          </w:p>
        </w:tc>
      </w:tr>
      <w:tr w:rsidR="005D02F2" w14:paraId="5D93A45E" w14:textId="77777777" w:rsidTr="00E24B02">
        <w:tc>
          <w:tcPr>
            <w:tcW w:w="709" w:type="dxa"/>
          </w:tcPr>
          <w:p w14:paraId="78FE6804" w14:textId="77777777" w:rsidR="005D02F2" w:rsidRDefault="005D02F2" w:rsidP="00E24B02">
            <w:pPr>
              <w:pStyle w:val="Textkrper"/>
              <w:jc w:val="center"/>
            </w:pPr>
          </w:p>
        </w:tc>
        <w:tc>
          <w:tcPr>
            <w:tcW w:w="567" w:type="dxa"/>
          </w:tcPr>
          <w:p w14:paraId="52E95CA2" w14:textId="77777777" w:rsidR="005D02F2" w:rsidRDefault="005D02F2" w:rsidP="00E24B02">
            <w:pPr>
              <w:pStyle w:val="Textkrper"/>
              <w:jc w:val="center"/>
            </w:pPr>
            <w:r>
              <w:t>E</w:t>
            </w:r>
          </w:p>
        </w:tc>
      </w:tr>
      <w:tr w:rsidR="005D02F2" w14:paraId="440F4322" w14:textId="77777777" w:rsidTr="00E24B02">
        <w:tc>
          <w:tcPr>
            <w:tcW w:w="709" w:type="dxa"/>
          </w:tcPr>
          <w:p w14:paraId="04158B1C" w14:textId="77777777" w:rsidR="005D02F2" w:rsidRDefault="005D02F2" w:rsidP="00E24B02">
            <w:pPr>
              <w:pStyle w:val="Textkrper"/>
              <w:jc w:val="center"/>
            </w:pPr>
          </w:p>
        </w:tc>
        <w:tc>
          <w:tcPr>
            <w:tcW w:w="567" w:type="dxa"/>
          </w:tcPr>
          <w:p w14:paraId="4986664C" w14:textId="77777777" w:rsidR="005D02F2" w:rsidRDefault="005D02F2" w:rsidP="00E24B02">
            <w:pPr>
              <w:pStyle w:val="Textkrper"/>
              <w:jc w:val="center"/>
            </w:pPr>
            <w:r>
              <w:t>F</w:t>
            </w:r>
          </w:p>
        </w:tc>
      </w:tr>
    </w:tbl>
    <w:p w14:paraId="188F3ACF" w14:textId="77777777" w:rsidR="005D02F2" w:rsidRDefault="005D02F2" w:rsidP="005D02F2">
      <w:pPr>
        <w:pStyle w:val="Textkrper"/>
      </w:pPr>
    </w:p>
    <w:p w14:paraId="431DC657" w14:textId="77777777" w:rsidR="005D02F2" w:rsidRDefault="005D02F2" w:rsidP="005D02F2">
      <w:pPr>
        <w:pStyle w:val="R"/>
      </w:pPr>
      <w:r>
        <w:t>anti_join(t2, t1)</w:t>
      </w:r>
    </w:p>
    <w:p w14:paraId="684ECAA0" w14:textId="77777777" w:rsidR="005D02F2" w:rsidRPr="005113F5" w:rsidRDefault="005D02F2" w:rsidP="00362BD5">
      <w:pPr>
        <w:pStyle w:val="ROutput"/>
      </w:pPr>
      <w:r>
        <w:lastRenderedPageBreak/>
        <w:t xml:space="preserve">  </w:t>
      </w:r>
      <w:r w:rsidRPr="005113F5">
        <w:t>&lt;chr&gt;</w:t>
      </w:r>
    </w:p>
    <w:p w14:paraId="31C03FDB" w14:textId="77777777" w:rsidR="005D02F2" w:rsidRPr="005113F5" w:rsidRDefault="005D02F2" w:rsidP="00362BD5">
      <w:pPr>
        <w:pStyle w:val="ROutput"/>
      </w:pPr>
      <w:r w:rsidRPr="005113F5">
        <w:t xml:space="preserve">1 E    </w:t>
      </w:r>
    </w:p>
    <w:p w14:paraId="375E8555" w14:textId="77777777" w:rsidR="005D02F2" w:rsidRPr="005113F5" w:rsidRDefault="005D02F2" w:rsidP="00362BD5">
      <w:pPr>
        <w:pStyle w:val="ROutput"/>
      </w:pPr>
      <w:r w:rsidRPr="005113F5">
        <w:t>2 F</w:t>
      </w:r>
    </w:p>
    <w:p w14:paraId="402DE060" w14:textId="77777777" w:rsidR="005D02F2" w:rsidRDefault="005D02F2" w:rsidP="005001B5">
      <w:pPr>
        <w:pStyle w:val="Textkrper"/>
        <w:ind w:firstLine="357"/>
      </w:pPr>
      <w:r>
        <w:sym w:font="Wingdings" w:char="F0E0"/>
      </w:r>
      <w:r>
        <w:t xml:space="preserve"> Welche sind in t2, die nicht in t1 sind?</w:t>
      </w:r>
    </w:p>
    <w:p w14:paraId="3B059C31" w14:textId="77777777" w:rsidR="005D02F2" w:rsidRDefault="005D02F2" w:rsidP="005D02F2">
      <w:pPr>
        <w:pStyle w:val="Textkrper"/>
        <w:ind w:firstLine="708"/>
      </w:pPr>
    </w:p>
    <w:p w14:paraId="6145CB0E" w14:textId="77777777" w:rsidR="005D02F2" w:rsidRPr="001D07B2" w:rsidRDefault="005D02F2" w:rsidP="005D02F2">
      <w:pPr>
        <w:pStyle w:val="R"/>
      </w:pPr>
      <w:r w:rsidRPr="001D07B2">
        <w:t>anti_join(t1, t2)</w:t>
      </w:r>
    </w:p>
    <w:p w14:paraId="4D8BCE53" w14:textId="77777777" w:rsidR="005D02F2" w:rsidRPr="001D07B2" w:rsidRDefault="005D02F2" w:rsidP="00362BD5">
      <w:pPr>
        <w:pStyle w:val="ROutput"/>
      </w:pPr>
      <w:r w:rsidRPr="001D07B2">
        <w:t xml:space="preserve">  &lt;chr&gt;</w:t>
      </w:r>
    </w:p>
    <w:p w14:paraId="077711C2" w14:textId="77777777" w:rsidR="005D02F2" w:rsidRPr="001D07B2" w:rsidRDefault="005D02F2" w:rsidP="00362BD5">
      <w:pPr>
        <w:pStyle w:val="ROutput"/>
      </w:pPr>
      <w:r w:rsidRPr="001D07B2">
        <w:t xml:space="preserve">1 A    </w:t>
      </w:r>
    </w:p>
    <w:p w14:paraId="7DF0FD84" w14:textId="77777777" w:rsidR="005D02F2" w:rsidRDefault="005D02F2" w:rsidP="005001B5">
      <w:pPr>
        <w:pStyle w:val="Textkrper"/>
        <w:ind w:firstLine="357"/>
      </w:pPr>
      <w:r>
        <w:sym w:font="Wingdings" w:char="F0E0"/>
      </w:r>
      <w:r>
        <w:t xml:space="preserve"> Welche sind in t1, die nicht in t2 sind? </w:t>
      </w:r>
    </w:p>
    <w:p w14:paraId="213A9A14" w14:textId="77777777" w:rsidR="005D02F2" w:rsidRDefault="005D02F2" w:rsidP="005D02F2">
      <w:pPr>
        <w:pStyle w:val="Textkrper"/>
        <w:ind w:firstLine="578"/>
      </w:pPr>
    </w:p>
    <w:p w14:paraId="6035C51C" w14:textId="77777777" w:rsidR="005D02F2" w:rsidRDefault="005D02F2" w:rsidP="005D02F2">
      <w:pPr>
        <w:pStyle w:val="Textkrper"/>
        <w:ind w:firstLine="578"/>
      </w:pPr>
    </w:p>
    <w:p w14:paraId="09D7A6D5" w14:textId="77777777" w:rsidR="005D02F2" w:rsidRDefault="005D02F2" w:rsidP="005D02F2">
      <w:pPr>
        <w:pStyle w:val="Textkrper"/>
      </w:pPr>
    </w:p>
    <w:p w14:paraId="3127DCD2" w14:textId="77777777" w:rsidR="005D02F2" w:rsidRDefault="005D02F2" w:rsidP="005D02F2">
      <w:pPr>
        <w:pStyle w:val="berschrift2"/>
      </w:pPr>
      <w:bookmarkStart w:id="25" w:name="_Toc164239416"/>
      <w:r w:rsidRPr="006A08D1">
        <w:t>pivot_</w:t>
      </w:r>
      <w:r>
        <w:t>longer() und pivot_wider: Format der Daten ändern</w:t>
      </w:r>
      <w:bookmarkEnd w:id="25"/>
    </w:p>
    <w:p w14:paraId="614F3AE8" w14:textId="77777777" w:rsidR="005D02F2" w:rsidRDefault="005D02F2" w:rsidP="005D02F2">
      <w:pPr>
        <w:pStyle w:val="Textkrper"/>
      </w:pPr>
    </w:p>
    <w:p w14:paraId="3793AF39" w14:textId="77777777" w:rsidR="005D02F2" w:rsidRDefault="005D02F2" w:rsidP="005D02F2">
      <w:pPr>
        <w:pStyle w:val="berschrift3"/>
      </w:pPr>
      <w:r>
        <w:t>Pivot_longer</w:t>
      </w:r>
    </w:p>
    <w:p w14:paraId="448D50BD" w14:textId="252D11C9" w:rsidR="00D52979" w:rsidRDefault="00D52979" w:rsidP="00D52979">
      <w:pPr>
        <w:pStyle w:val="Aufzhlung"/>
      </w:pPr>
      <w:r>
        <w:t>Pivot_longer transformier</w:t>
      </w:r>
      <w:r w:rsidR="00725707">
        <w:t>t einen wideformat-Datensatz in einen longformat</w:t>
      </w:r>
    </w:p>
    <w:p w14:paraId="58A4C186" w14:textId="0F9E3D87" w:rsidR="005D02F2" w:rsidRPr="00137C57" w:rsidRDefault="00725707" w:rsidP="00137C57">
      <w:pPr>
        <w:pStyle w:val="Aufzhlung"/>
        <w:rPr>
          <w:b/>
        </w:rPr>
      </w:pPr>
      <w:r w:rsidRPr="00137C57">
        <w:rPr>
          <w:b/>
        </w:rPr>
        <w:t xml:space="preserve">Generierung von </w:t>
      </w:r>
      <w:r w:rsidR="005D02F2" w:rsidRPr="00137C57">
        <w:rPr>
          <w:b/>
        </w:rPr>
        <w:t xml:space="preserve">Beispiel-Daten </w:t>
      </w:r>
    </w:p>
    <w:p w14:paraId="55F5CA37" w14:textId="1E5925C9" w:rsidR="005D02F2" w:rsidRPr="00D52979" w:rsidRDefault="005D02F2" w:rsidP="005D02F2">
      <w:pPr>
        <w:pStyle w:val="R"/>
        <w:rPr>
          <w:lang w:val="de-DE"/>
        </w:rPr>
      </w:pPr>
      <w:r w:rsidRPr="00725707">
        <w:rPr>
          <w:lang w:val="de-DE"/>
        </w:rPr>
        <w:t>df &lt;- data.frame(</w:t>
      </w:r>
      <w:r w:rsidR="00725707" w:rsidRPr="00725707">
        <w:rPr>
          <w:lang w:val="de-DE"/>
        </w:rPr>
        <w:br/>
      </w:r>
      <w:r w:rsidRPr="00725707">
        <w:rPr>
          <w:lang w:val="de-DE"/>
        </w:rPr>
        <w:t xml:space="preserve">     subj   = c(1,2,3,4),</w:t>
      </w:r>
      <w:r w:rsidR="00725707" w:rsidRPr="00725707">
        <w:rPr>
          <w:lang w:val="de-DE"/>
        </w:rPr>
        <w:br/>
      </w:r>
      <w:r w:rsidRPr="00725707">
        <w:rPr>
          <w:lang w:val="de-DE"/>
        </w:rPr>
        <w:t xml:space="preserve">     gender = c('f', 'f', 'm', 'm'),</w:t>
      </w:r>
      <w:r w:rsidR="00725707" w:rsidRPr="00725707">
        <w:rPr>
          <w:lang w:val="de-DE"/>
        </w:rPr>
        <w:br/>
      </w:r>
      <w:r w:rsidRPr="00725707">
        <w:rPr>
          <w:lang w:val="de-DE"/>
        </w:rPr>
        <w:t xml:space="preserve">     </w:t>
      </w:r>
      <w:r w:rsidRPr="00D52979">
        <w:rPr>
          <w:lang w:val="de-DE"/>
        </w:rPr>
        <w:t>t1     = c(4, 5, 7, 6),</w:t>
      </w:r>
      <w:r w:rsidR="00725707">
        <w:rPr>
          <w:lang w:val="de-DE"/>
        </w:rPr>
        <w:br/>
      </w:r>
      <w:r w:rsidRPr="00D52979">
        <w:rPr>
          <w:lang w:val="de-DE"/>
        </w:rPr>
        <w:t xml:space="preserve">     t2     = c(6, 5, 9, 8)</w:t>
      </w:r>
      <w:r w:rsidR="00725707">
        <w:rPr>
          <w:lang w:val="de-DE"/>
        </w:rPr>
        <w:br/>
      </w:r>
      <w:r w:rsidRPr="00D52979">
        <w:rPr>
          <w:lang w:val="de-DE"/>
        </w:rPr>
        <w:t>)</w:t>
      </w:r>
    </w:p>
    <w:p w14:paraId="515B8FFF" w14:textId="77777777" w:rsidR="005D02F2" w:rsidRDefault="005D02F2" w:rsidP="005D02F2">
      <w:pPr>
        <w:pStyle w:val="Textkrper"/>
      </w:pPr>
    </w:p>
    <w:p w14:paraId="40B018AE" w14:textId="77777777" w:rsidR="005D02F2" w:rsidRPr="00D52979" w:rsidRDefault="005D02F2" w:rsidP="005D02F2">
      <w:pPr>
        <w:pStyle w:val="R"/>
        <w:rPr>
          <w:lang w:val="de-DE"/>
        </w:rPr>
      </w:pPr>
      <w:r w:rsidRPr="00D52979">
        <w:rPr>
          <w:lang w:val="de-DE"/>
        </w:rPr>
        <w:t>df</w:t>
      </w:r>
    </w:p>
    <w:p w14:paraId="3EAFAC65" w14:textId="77777777" w:rsidR="005D02F2" w:rsidRPr="007F33F9" w:rsidRDefault="005D02F2" w:rsidP="00362BD5">
      <w:pPr>
        <w:pStyle w:val="ROutput"/>
        <w:rPr>
          <w:lang w:val="de-DE"/>
        </w:rPr>
      </w:pPr>
      <w:r w:rsidRPr="007F33F9">
        <w:rPr>
          <w:lang w:val="de-DE"/>
        </w:rPr>
        <w:t xml:space="preserve">  subj gender t1 t2</w:t>
      </w:r>
    </w:p>
    <w:p w14:paraId="747568B8" w14:textId="77777777" w:rsidR="005D02F2" w:rsidRPr="007F33F9" w:rsidRDefault="005D02F2" w:rsidP="00362BD5">
      <w:pPr>
        <w:pStyle w:val="ROutput"/>
        <w:rPr>
          <w:lang w:val="de-DE"/>
        </w:rPr>
      </w:pPr>
      <w:r w:rsidRPr="007F33F9">
        <w:rPr>
          <w:lang w:val="de-DE"/>
        </w:rPr>
        <w:t>1    1      f  4  6</w:t>
      </w:r>
    </w:p>
    <w:p w14:paraId="573F465D" w14:textId="77777777" w:rsidR="005D02F2" w:rsidRPr="005001B5" w:rsidRDefault="005D02F2" w:rsidP="00362BD5">
      <w:pPr>
        <w:pStyle w:val="ROutput"/>
      </w:pPr>
      <w:r w:rsidRPr="005001B5">
        <w:t>2    2      f  5  5</w:t>
      </w:r>
    </w:p>
    <w:p w14:paraId="317B50CD" w14:textId="77777777" w:rsidR="005D02F2" w:rsidRPr="005001B5" w:rsidRDefault="005D02F2" w:rsidP="00362BD5">
      <w:pPr>
        <w:pStyle w:val="ROutput"/>
      </w:pPr>
      <w:r w:rsidRPr="005001B5">
        <w:t>3    3      m  7  9</w:t>
      </w:r>
    </w:p>
    <w:p w14:paraId="62D79B57" w14:textId="77777777" w:rsidR="005D02F2" w:rsidRPr="005001B5" w:rsidRDefault="005D02F2" w:rsidP="00362BD5">
      <w:pPr>
        <w:pStyle w:val="ROutput"/>
      </w:pPr>
      <w:r w:rsidRPr="005001B5">
        <w:t>4    4      m  6  8</w:t>
      </w:r>
    </w:p>
    <w:p w14:paraId="046F54C4" w14:textId="77777777" w:rsidR="005D02F2" w:rsidRPr="005001B5" w:rsidRDefault="005D02F2" w:rsidP="005D02F2">
      <w:pPr>
        <w:pStyle w:val="Textkrper"/>
        <w:rPr>
          <w:lang w:val="en-GB"/>
        </w:rPr>
      </w:pPr>
    </w:p>
    <w:p w14:paraId="3E1395DB" w14:textId="72635D14" w:rsidR="005D02F2" w:rsidRPr="00137C57" w:rsidRDefault="00137C57" w:rsidP="00137C57">
      <w:pPr>
        <w:pStyle w:val="Aufzhlung"/>
        <w:rPr>
          <w:b/>
          <w:lang w:val="en-GB"/>
        </w:rPr>
      </w:pPr>
      <w:r w:rsidRPr="00137C57">
        <w:rPr>
          <w:b/>
          <w:lang w:val="en-GB"/>
        </w:rPr>
        <w:t>Pivotieren</w:t>
      </w:r>
    </w:p>
    <w:p w14:paraId="1E3FC4B2" w14:textId="18B83C4E" w:rsidR="005D02F2" w:rsidRPr="00F9763C" w:rsidRDefault="005D02F2" w:rsidP="005D02F2">
      <w:pPr>
        <w:pStyle w:val="R"/>
      </w:pPr>
      <w:r w:rsidRPr="00725707">
        <w:t xml:space="preserve">df %&gt;% </w:t>
      </w:r>
      <w:r w:rsidR="00725707" w:rsidRPr="00725707">
        <w:br/>
      </w:r>
      <w:r w:rsidRPr="00725707">
        <w:t xml:space="preserve">  </w:t>
      </w:r>
      <w:r w:rsidRPr="00F9763C">
        <w:t>pivot_longer(3:4, names_to = "time", values_to = "value")</w:t>
      </w:r>
    </w:p>
    <w:p w14:paraId="0F69AAC5" w14:textId="77777777" w:rsidR="005D02F2" w:rsidRDefault="005D02F2" w:rsidP="005D02F2">
      <w:pPr>
        <w:pStyle w:val="Textkrper"/>
        <w:rPr>
          <w:lang w:val="en-GB"/>
        </w:rPr>
      </w:pPr>
    </w:p>
    <w:p w14:paraId="63C913B1" w14:textId="77777777" w:rsidR="005D02F2" w:rsidRPr="00D4497E" w:rsidRDefault="005D02F2" w:rsidP="00362BD5">
      <w:pPr>
        <w:pStyle w:val="ROutput"/>
      </w:pPr>
      <w:r w:rsidRPr="00D4497E">
        <w:t xml:space="preserve">   subj gender time     dv</w:t>
      </w:r>
    </w:p>
    <w:p w14:paraId="34055C1F" w14:textId="77777777" w:rsidR="005D02F2" w:rsidRPr="00D4497E" w:rsidRDefault="005D02F2" w:rsidP="00362BD5">
      <w:pPr>
        <w:pStyle w:val="ROutput"/>
      </w:pPr>
      <w:r w:rsidRPr="00D4497E">
        <w:t xml:space="preserve">  &lt;dbl&gt; &lt;chr&gt;  &lt;chr&gt; &lt;dbl&gt;</w:t>
      </w:r>
    </w:p>
    <w:p w14:paraId="4CABDD8A" w14:textId="77777777" w:rsidR="005D02F2" w:rsidRPr="007F33F9" w:rsidRDefault="005D02F2" w:rsidP="00362BD5">
      <w:pPr>
        <w:pStyle w:val="ROutput"/>
        <w:rPr>
          <w:lang w:val="de-DE"/>
        </w:rPr>
      </w:pPr>
      <w:r w:rsidRPr="007F33F9">
        <w:rPr>
          <w:lang w:val="de-DE"/>
        </w:rPr>
        <w:t>1     1 f      t1        4</w:t>
      </w:r>
    </w:p>
    <w:p w14:paraId="785ECD86" w14:textId="77777777" w:rsidR="005D02F2" w:rsidRPr="007F33F9" w:rsidRDefault="005D02F2" w:rsidP="00362BD5">
      <w:pPr>
        <w:pStyle w:val="ROutput"/>
        <w:rPr>
          <w:lang w:val="de-DE"/>
        </w:rPr>
      </w:pPr>
      <w:r w:rsidRPr="007F33F9">
        <w:rPr>
          <w:lang w:val="de-DE"/>
        </w:rPr>
        <w:t>2     1 f      t2        6</w:t>
      </w:r>
    </w:p>
    <w:p w14:paraId="67FF7813" w14:textId="77777777" w:rsidR="005D02F2" w:rsidRPr="007F33F9" w:rsidRDefault="005D02F2" w:rsidP="00362BD5">
      <w:pPr>
        <w:pStyle w:val="ROutput"/>
        <w:rPr>
          <w:lang w:val="de-DE"/>
        </w:rPr>
      </w:pPr>
      <w:r w:rsidRPr="007F33F9">
        <w:rPr>
          <w:lang w:val="de-DE"/>
        </w:rPr>
        <w:t>3     2 f      t1        5</w:t>
      </w:r>
    </w:p>
    <w:p w14:paraId="4EAE6E68" w14:textId="77777777" w:rsidR="005D02F2" w:rsidRPr="007F33F9" w:rsidRDefault="005D02F2" w:rsidP="00362BD5">
      <w:pPr>
        <w:pStyle w:val="ROutput"/>
        <w:rPr>
          <w:lang w:val="de-DE"/>
        </w:rPr>
      </w:pPr>
      <w:r w:rsidRPr="007F33F9">
        <w:rPr>
          <w:lang w:val="de-DE"/>
        </w:rPr>
        <w:t>4     2 f      t2        5</w:t>
      </w:r>
    </w:p>
    <w:p w14:paraId="14CE6F24" w14:textId="77777777" w:rsidR="005D02F2" w:rsidRPr="007F33F9" w:rsidRDefault="005D02F2" w:rsidP="00362BD5">
      <w:pPr>
        <w:pStyle w:val="ROutput"/>
        <w:rPr>
          <w:lang w:val="de-DE"/>
        </w:rPr>
      </w:pPr>
      <w:r w:rsidRPr="007F33F9">
        <w:rPr>
          <w:lang w:val="de-DE"/>
        </w:rPr>
        <w:t>5     3 m      t1        7</w:t>
      </w:r>
    </w:p>
    <w:p w14:paraId="4E8A6602" w14:textId="77777777" w:rsidR="005D02F2" w:rsidRPr="00D4497E" w:rsidRDefault="005D02F2" w:rsidP="00362BD5">
      <w:pPr>
        <w:pStyle w:val="ROutput"/>
      </w:pPr>
      <w:r w:rsidRPr="00D4497E">
        <w:t>6     3 m      t2        9</w:t>
      </w:r>
    </w:p>
    <w:p w14:paraId="2E7841D4" w14:textId="77777777" w:rsidR="005D02F2" w:rsidRPr="00D4497E" w:rsidRDefault="005D02F2" w:rsidP="00362BD5">
      <w:pPr>
        <w:pStyle w:val="ROutput"/>
      </w:pPr>
      <w:r w:rsidRPr="00D4497E">
        <w:t>7     4 m      t1        6</w:t>
      </w:r>
    </w:p>
    <w:p w14:paraId="56823975" w14:textId="77777777" w:rsidR="005D02F2" w:rsidRDefault="005D02F2" w:rsidP="00362BD5">
      <w:pPr>
        <w:pStyle w:val="ROutput"/>
      </w:pPr>
      <w:r w:rsidRPr="00D4497E">
        <w:t>8     4 m      t2        8</w:t>
      </w:r>
    </w:p>
    <w:p w14:paraId="5CE3165E" w14:textId="77777777" w:rsidR="005D02F2" w:rsidRDefault="005D02F2" w:rsidP="005D02F2">
      <w:pPr>
        <w:pStyle w:val="Textkrper"/>
        <w:rPr>
          <w:lang w:val="en-GB"/>
        </w:rPr>
      </w:pPr>
    </w:p>
    <w:p w14:paraId="0EDDFE53" w14:textId="77777777" w:rsidR="005D02F2" w:rsidRPr="00335DC5" w:rsidRDefault="005D02F2" w:rsidP="005D02F2">
      <w:pPr>
        <w:pStyle w:val="Aufzhlung2"/>
      </w:pPr>
      <w:r>
        <w:t>Das erste Argument (3:4) benennt die Variablen, die umgebrochen werden sollen</w:t>
      </w:r>
      <w:r w:rsidRPr="00335DC5">
        <w:t xml:space="preserve"> </w:t>
      </w:r>
    </w:p>
    <w:p w14:paraId="75727863" w14:textId="77777777" w:rsidR="005D02F2" w:rsidRPr="00335DC5" w:rsidRDefault="005D02F2" w:rsidP="005D02F2">
      <w:pPr>
        <w:pStyle w:val="Aufzhlung2"/>
      </w:pPr>
      <w:r w:rsidRPr="00335DC5">
        <w:t xml:space="preserve">names_to wird die Spalte mit dem </w:t>
      </w:r>
      <w:r>
        <w:t>Variablen-Namen</w:t>
      </w:r>
    </w:p>
    <w:p w14:paraId="43815DAF" w14:textId="77777777" w:rsidR="005D02F2" w:rsidRDefault="005D02F2" w:rsidP="005D02F2">
      <w:pPr>
        <w:pStyle w:val="Aufzhlung2"/>
        <w:rPr>
          <w:lang w:val="en-GB"/>
        </w:rPr>
      </w:pPr>
      <w:r>
        <w:rPr>
          <w:lang w:val="en-GB"/>
        </w:rPr>
        <w:t>values_to wird die Benennung der Y-Variable</w:t>
      </w:r>
    </w:p>
    <w:p w14:paraId="54F3D5D2" w14:textId="77777777" w:rsidR="005D02F2" w:rsidRDefault="005D02F2" w:rsidP="005D02F2">
      <w:pPr>
        <w:pStyle w:val="Aufzhlung"/>
        <w:numPr>
          <w:ilvl w:val="0"/>
          <w:numId w:val="0"/>
        </w:numPr>
        <w:ind w:left="360" w:hanging="360"/>
        <w:rPr>
          <w:lang w:val="en-GB"/>
        </w:rPr>
      </w:pPr>
    </w:p>
    <w:p w14:paraId="16F29BF8" w14:textId="77777777" w:rsidR="005D02F2" w:rsidRDefault="005D02F2" w:rsidP="005D02F2">
      <w:pPr>
        <w:pStyle w:val="Textkrper"/>
        <w:ind w:left="432"/>
      </w:pPr>
    </w:p>
    <w:p w14:paraId="74562ED1" w14:textId="77777777" w:rsidR="005D02F2" w:rsidRDefault="005D02F2" w:rsidP="005D02F2">
      <w:pPr>
        <w:pStyle w:val="Textkrper"/>
        <w:ind w:left="432"/>
      </w:pPr>
    </w:p>
    <w:p w14:paraId="294EF656" w14:textId="77777777" w:rsidR="005D02F2" w:rsidRDefault="005D02F2" w:rsidP="005D02F2">
      <w:pPr>
        <w:pStyle w:val="berschrift3"/>
      </w:pPr>
      <w:r>
        <w:t>Pivot_wider</w:t>
      </w:r>
    </w:p>
    <w:p w14:paraId="554CFA69" w14:textId="77777777" w:rsidR="005D02F2" w:rsidRDefault="005D02F2" w:rsidP="005D02F2">
      <w:pPr>
        <w:pStyle w:val="Aufzhlung"/>
      </w:pPr>
      <w:r>
        <w:lastRenderedPageBreak/>
        <w:t xml:space="preserve">Macht das Gegenteil und überführt einen longformat-Datensatz in wide format, so das ein Fall = eine Zeile wird </w:t>
      </w:r>
    </w:p>
    <w:p w14:paraId="052F7EB1" w14:textId="77777777" w:rsidR="005D02F2" w:rsidRDefault="005D02F2" w:rsidP="005D02F2">
      <w:pPr>
        <w:pStyle w:val="Aufzhlung"/>
      </w:pPr>
      <w:r>
        <w:t>Beispiel: Mittelwerte und Varianzen eines Cluster-Analyse; diese stehen für jeden Clsuter (Klasse) untereinander. Ziel soll sein, dass Mittelwert und Vairanz zwei nebeneinander stehende Variablen sind</w:t>
      </w:r>
    </w:p>
    <w:p w14:paraId="0A1BF909" w14:textId="77777777" w:rsidR="005D02F2" w:rsidRPr="007F33F9" w:rsidRDefault="005D02F2" w:rsidP="00362BD5">
      <w:pPr>
        <w:pStyle w:val="ROutput"/>
        <w:rPr>
          <w:lang w:val="de-DE"/>
        </w:rPr>
      </w:pPr>
    </w:p>
    <w:p w14:paraId="6E2D929A" w14:textId="77777777" w:rsidR="005D02F2" w:rsidRDefault="005D02F2" w:rsidP="00362BD5">
      <w:pPr>
        <w:pStyle w:val="ROutput"/>
      </w:pPr>
      <w:r>
        <w:t>Class Category  Parameter     Est</w:t>
      </w:r>
    </w:p>
    <w:p w14:paraId="655E10F5" w14:textId="77777777" w:rsidR="005D02F2" w:rsidRDefault="005D02F2" w:rsidP="00362BD5">
      <w:pPr>
        <w:pStyle w:val="ROutput"/>
      </w:pPr>
      <w:r>
        <w:t>&lt;int&gt; &lt;chr&gt;     &lt;chr&gt;         &lt;dbl&gt;</w:t>
      </w:r>
    </w:p>
    <w:p w14:paraId="64BD8050" w14:textId="77777777" w:rsidR="005D02F2" w:rsidRDefault="005D02F2" w:rsidP="00362BD5">
      <w:pPr>
        <w:pStyle w:val="ROutput"/>
      </w:pPr>
      <w:r>
        <w:t xml:space="preserve">1     1 Means     int_red      1.37 </w:t>
      </w:r>
    </w:p>
    <w:p w14:paraId="54F059D3" w14:textId="77777777" w:rsidR="005D02F2" w:rsidRDefault="005D02F2" w:rsidP="00362BD5">
      <w:pPr>
        <w:pStyle w:val="ROutput"/>
      </w:pPr>
      <w:r>
        <w:t>2     1 Means     ext_red      0.806</w:t>
      </w:r>
    </w:p>
    <w:p w14:paraId="23B2C88C" w14:textId="77777777" w:rsidR="005D02F2" w:rsidRDefault="005D02F2" w:rsidP="00362BD5">
      <w:pPr>
        <w:pStyle w:val="ROutput"/>
      </w:pPr>
      <w:r>
        <w:t>3     1 Means     compens      0.669</w:t>
      </w:r>
    </w:p>
    <w:p w14:paraId="1CC474FC" w14:textId="77777777" w:rsidR="005D02F2" w:rsidRDefault="005D02F2" w:rsidP="00362BD5">
      <w:pPr>
        <w:pStyle w:val="ROutput"/>
      </w:pPr>
      <w:r>
        <w:t>4     1 Variances int_red      0.419</w:t>
      </w:r>
    </w:p>
    <w:p w14:paraId="37C89E05" w14:textId="77777777" w:rsidR="005D02F2" w:rsidRDefault="005D02F2" w:rsidP="00362BD5">
      <w:pPr>
        <w:pStyle w:val="ROutput"/>
      </w:pPr>
      <w:r>
        <w:t>5     1 Variances ext_red      0.685</w:t>
      </w:r>
    </w:p>
    <w:p w14:paraId="266301AE" w14:textId="77777777" w:rsidR="005D02F2" w:rsidRDefault="005D02F2" w:rsidP="00362BD5">
      <w:pPr>
        <w:pStyle w:val="ROutput"/>
      </w:pPr>
      <w:r>
        <w:t>6     1 Variances compens      0.538</w:t>
      </w:r>
    </w:p>
    <w:p w14:paraId="3F443E36" w14:textId="77777777" w:rsidR="005D02F2" w:rsidRDefault="005D02F2" w:rsidP="00362BD5">
      <w:pPr>
        <w:pStyle w:val="ROutput"/>
      </w:pPr>
      <w:r>
        <w:t xml:space="preserve">7     2 Means     int_red      1.02 </w:t>
      </w:r>
    </w:p>
    <w:p w14:paraId="38137AD4" w14:textId="77777777" w:rsidR="005D02F2" w:rsidRDefault="005D02F2" w:rsidP="00362BD5">
      <w:pPr>
        <w:pStyle w:val="ROutput"/>
      </w:pPr>
      <w:r>
        <w:t>8     2 Means     ext_red     -0.338</w:t>
      </w:r>
    </w:p>
    <w:p w14:paraId="5E5BEF5B" w14:textId="77777777" w:rsidR="005D02F2" w:rsidRDefault="005D02F2" w:rsidP="00362BD5">
      <w:pPr>
        <w:pStyle w:val="ROutput"/>
      </w:pPr>
      <w:r>
        <w:t xml:space="preserve">9     2 Means     compens     -1.45 </w:t>
      </w:r>
    </w:p>
    <w:p w14:paraId="07FA55D2" w14:textId="77777777" w:rsidR="005D02F2" w:rsidRDefault="005D02F2" w:rsidP="00362BD5">
      <w:pPr>
        <w:pStyle w:val="ROutput"/>
      </w:pPr>
      <w:r>
        <w:t>10    2 Variances int_red      0.419</w:t>
      </w:r>
    </w:p>
    <w:p w14:paraId="29BB1203" w14:textId="77777777" w:rsidR="005D02F2" w:rsidRDefault="005D02F2" w:rsidP="00362BD5">
      <w:pPr>
        <w:pStyle w:val="ROutput"/>
      </w:pPr>
    </w:p>
    <w:p w14:paraId="08AEC3D3" w14:textId="37E09156" w:rsidR="005D02F2" w:rsidRPr="00F9763C" w:rsidRDefault="005D02F2" w:rsidP="005D02F2">
      <w:pPr>
        <w:pStyle w:val="R"/>
      </w:pPr>
      <w:r w:rsidRPr="00F9763C">
        <w:t xml:space="preserve">pivot_wider(c(Class,Parameter), names_from = Category, values_from = Est) </w:t>
      </w:r>
    </w:p>
    <w:p w14:paraId="339B3B1D" w14:textId="77777777" w:rsidR="005D02F2" w:rsidRDefault="005D02F2" w:rsidP="005D02F2">
      <w:pPr>
        <w:pStyle w:val="Aufzhlung"/>
      </w:pPr>
      <w:r>
        <w:t xml:space="preserve">Grundprinzip: </w:t>
      </w:r>
    </w:p>
    <w:p w14:paraId="6537899F" w14:textId="77777777" w:rsidR="005D02F2" w:rsidRPr="0056610C" w:rsidRDefault="005D02F2" w:rsidP="005D02F2">
      <w:pPr>
        <w:pStyle w:val="Aufzhlung2"/>
      </w:pPr>
      <w:r>
        <w:t>Das erste Argument definiert die Variablen, die jeden Fall identifizieren. Hier müssen es 2 sein, da die „Parameter“ (=Geclusterte Variablen) genested in der jeweiligen Klasse sind. Jeder „Fall“ (Zeile) ist daher die Kombi einer Klasse und der jeweiligen Variable.</w:t>
      </w:r>
    </w:p>
    <w:p w14:paraId="1EA77A8C" w14:textId="77777777" w:rsidR="005D02F2" w:rsidRDefault="005D02F2" w:rsidP="005D02F2">
      <w:pPr>
        <w:pStyle w:val="Aufzhlung2"/>
      </w:pPr>
      <w:r w:rsidRPr="00F63DE7">
        <w:rPr>
          <w:rStyle w:val="RZchn"/>
          <w:lang w:val="de-DE"/>
        </w:rPr>
        <w:t>names_from()</w:t>
      </w:r>
      <w:r>
        <w:t>: Geplante neue Spalten/Variablen. Hier kommen die aus der Category (means vs. variances)</w:t>
      </w:r>
    </w:p>
    <w:p w14:paraId="1A1501E9" w14:textId="77777777" w:rsidR="005D02F2" w:rsidRPr="00D95BA6" w:rsidRDefault="005D02F2" w:rsidP="005D02F2">
      <w:pPr>
        <w:pStyle w:val="Aufzhlung2"/>
      </w:pPr>
      <w:r w:rsidRPr="00F63DE7">
        <w:rPr>
          <w:rStyle w:val="RZchn"/>
          <w:lang w:val="de-DE"/>
        </w:rPr>
        <w:t>values_from()</w:t>
      </w:r>
      <w:r>
        <w:t xml:space="preserve">: Worau werden die Werte der neuen Spalten entnommen? </w:t>
      </w:r>
      <w:r>
        <w:rPr>
          <w:rFonts w:ascii="Arial" w:eastAsia="Times New Roman" w:hAnsi="Arial" w:cs="Arial" w:hint="eastAsia"/>
          <w:lang w:eastAsia="ja-JP"/>
        </w:rPr>
        <w:t>→ Est(imate)</w:t>
      </w:r>
    </w:p>
    <w:p w14:paraId="32F71233" w14:textId="77777777" w:rsidR="005D02F2" w:rsidRDefault="005D02F2" w:rsidP="005D02F2">
      <w:pPr>
        <w:pStyle w:val="Aufzhlung2"/>
        <w:numPr>
          <w:ilvl w:val="0"/>
          <w:numId w:val="0"/>
        </w:numPr>
        <w:ind w:left="360"/>
      </w:pPr>
    </w:p>
    <w:p w14:paraId="4B81FE1A" w14:textId="77777777" w:rsidR="005D02F2" w:rsidRDefault="005D02F2" w:rsidP="00362BD5">
      <w:pPr>
        <w:pStyle w:val="ROutput"/>
      </w:pPr>
      <w:r>
        <w:t>Class Parameter  Means Variances</w:t>
      </w:r>
    </w:p>
    <w:p w14:paraId="54FE0189" w14:textId="77777777" w:rsidR="005D02F2" w:rsidRDefault="005D02F2" w:rsidP="00362BD5">
      <w:pPr>
        <w:pStyle w:val="ROutput"/>
      </w:pPr>
      <w:r>
        <w:t>&lt;int&gt; &lt;chr&gt;      &lt;dbl&gt;     &lt;dbl&gt;</w:t>
      </w:r>
    </w:p>
    <w:p w14:paraId="2F8DD9A9" w14:textId="77777777" w:rsidR="005D02F2" w:rsidRDefault="005D02F2" w:rsidP="00362BD5">
      <w:pPr>
        <w:pStyle w:val="ROutput"/>
      </w:pPr>
      <w:r>
        <w:t>1     1 int_red    1.37      0.419</w:t>
      </w:r>
    </w:p>
    <w:p w14:paraId="6FE3E9A8" w14:textId="77777777" w:rsidR="005D02F2" w:rsidRDefault="005D02F2" w:rsidP="00362BD5">
      <w:pPr>
        <w:pStyle w:val="ROutput"/>
      </w:pPr>
      <w:r>
        <w:t>2     1 ext_red    0.806     0.685</w:t>
      </w:r>
    </w:p>
    <w:p w14:paraId="1587B3E4" w14:textId="77777777" w:rsidR="005D02F2" w:rsidRDefault="005D02F2" w:rsidP="00362BD5">
      <w:pPr>
        <w:pStyle w:val="ROutput"/>
      </w:pPr>
      <w:r>
        <w:t>3     1 compens    0.669     0.538</w:t>
      </w:r>
    </w:p>
    <w:p w14:paraId="120CEE00" w14:textId="77777777" w:rsidR="005D02F2" w:rsidRDefault="005D02F2" w:rsidP="00362BD5">
      <w:pPr>
        <w:pStyle w:val="ROutput"/>
      </w:pPr>
      <w:r>
        <w:t>4     2 int_red    1.02      0.419</w:t>
      </w:r>
    </w:p>
    <w:p w14:paraId="15132402" w14:textId="77777777" w:rsidR="005D02F2" w:rsidRDefault="005D02F2" w:rsidP="00362BD5">
      <w:pPr>
        <w:pStyle w:val="ROutput"/>
      </w:pPr>
      <w:r>
        <w:t>5     2 ext_red   -0.338     0.685</w:t>
      </w:r>
    </w:p>
    <w:p w14:paraId="1A592870" w14:textId="77777777" w:rsidR="005D02F2" w:rsidRDefault="005D02F2" w:rsidP="00362BD5">
      <w:pPr>
        <w:pStyle w:val="ROutput"/>
      </w:pPr>
      <w:r>
        <w:t>6     2 compens   -1.45      0.538</w:t>
      </w:r>
    </w:p>
    <w:p w14:paraId="6970FDA4" w14:textId="77777777" w:rsidR="005D02F2" w:rsidRDefault="005D02F2" w:rsidP="00362BD5">
      <w:pPr>
        <w:pStyle w:val="ROutput"/>
      </w:pPr>
      <w:r>
        <w:t>7     3 int_red    1.59      0.419</w:t>
      </w:r>
    </w:p>
    <w:p w14:paraId="2EBF7C2F" w14:textId="77777777" w:rsidR="005D02F2" w:rsidRDefault="005D02F2" w:rsidP="00362BD5">
      <w:pPr>
        <w:pStyle w:val="ROutput"/>
      </w:pPr>
      <w:r>
        <w:t>8     3 ext_red    0.825     0.685</w:t>
      </w:r>
    </w:p>
    <w:p w14:paraId="030BD75E" w14:textId="77777777" w:rsidR="005D02F2" w:rsidRDefault="005D02F2" w:rsidP="00362BD5">
      <w:pPr>
        <w:pStyle w:val="ROutput"/>
      </w:pPr>
      <w:r>
        <w:t>9     3 compens   -1.46      0.538</w:t>
      </w:r>
    </w:p>
    <w:p w14:paraId="7851DEC7" w14:textId="77777777" w:rsidR="005D02F2" w:rsidRDefault="005D02F2" w:rsidP="00362BD5">
      <w:pPr>
        <w:pStyle w:val="ROutput"/>
      </w:pPr>
      <w:r>
        <w:t>10    4 int_red   -1.12      0.419</w:t>
      </w:r>
    </w:p>
    <w:p w14:paraId="77DC69E2" w14:textId="77777777" w:rsidR="005D02F2" w:rsidRDefault="005D02F2" w:rsidP="00362BD5">
      <w:pPr>
        <w:pStyle w:val="ROutput"/>
      </w:pPr>
      <w:r>
        <w:t>11    4 ext_red   -0.361     0.685</w:t>
      </w:r>
    </w:p>
    <w:p w14:paraId="5DD7021B" w14:textId="77777777" w:rsidR="005D02F2" w:rsidRDefault="005D02F2" w:rsidP="005D02F2">
      <w:pPr>
        <w:pStyle w:val="Aufzhlung2"/>
        <w:numPr>
          <w:ilvl w:val="0"/>
          <w:numId w:val="0"/>
        </w:numPr>
        <w:ind w:left="709"/>
      </w:pPr>
    </w:p>
    <w:p w14:paraId="1C789B28" w14:textId="1DA5C703" w:rsidR="005D02F2" w:rsidRDefault="005D02F2" w:rsidP="005D02F2">
      <w:pPr>
        <w:pStyle w:val="Aufzhlung"/>
      </w:pPr>
      <w:r w:rsidRPr="00151C3E">
        <w:rPr>
          <w:b/>
        </w:rPr>
        <w:t>Komplexerer Fall:</w:t>
      </w:r>
      <w:r>
        <w:t xml:space="preserve"> Hier hat man nicht nu</w:t>
      </w:r>
      <w:r w:rsidR="00725707">
        <w:t>r</w:t>
      </w:r>
      <w:r>
        <w:t xml:space="preserve"> einen Estimate, sondern mehrere (estimate + se)</w:t>
      </w:r>
    </w:p>
    <w:p w14:paraId="59E4FCBC" w14:textId="77777777" w:rsidR="005D02F2" w:rsidRPr="007F33F9" w:rsidRDefault="005D02F2" w:rsidP="00362BD5">
      <w:pPr>
        <w:pStyle w:val="ROutput"/>
        <w:rPr>
          <w:lang w:val="de-DE"/>
        </w:rPr>
      </w:pPr>
    </w:p>
    <w:p w14:paraId="40C0A2C5" w14:textId="77777777" w:rsidR="005D02F2" w:rsidRDefault="005D02F2" w:rsidP="00362BD5">
      <w:pPr>
        <w:pStyle w:val="ROutput"/>
      </w:pPr>
      <w:r>
        <w:t>Class Category  Parameter Estimate     se        p</w:t>
      </w:r>
    </w:p>
    <w:p w14:paraId="39313DAD" w14:textId="77777777" w:rsidR="005D02F2" w:rsidRDefault="005D02F2" w:rsidP="00362BD5">
      <w:pPr>
        <w:pStyle w:val="ROutput"/>
      </w:pPr>
      <w:r>
        <w:t>&lt;int&gt; &lt;chr&gt;     &lt;chr&gt;        &lt;dbl&gt;  &lt;dbl&gt;    &lt;dbl&gt;</w:t>
      </w:r>
    </w:p>
    <w:p w14:paraId="3117F515" w14:textId="77777777" w:rsidR="005D02F2" w:rsidRDefault="005D02F2" w:rsidP="00362BD5">
      <w:pPr>
        <w:pStyle w:val="ROutput"/>
      </w:pPr>
      <w:r>
        <w:t>1     1 Means     int_red      1.37  0.120  1.78e-30</w:t>
      </w:r>
    </w:p>
    <w:p w14:paraId="7F21FB4B" w14:textId="77777777" w:rsidR="005D02F2" w:rsidRDefault="005D02F2" w:rsidP="00362BD5">
      <w:pPr>
        <w:pStyle w:val="ROutput"/>
      </w:pPr>
      <w:r>
        <w:t>2     1 Means     ext_red      0.806 0.0782 6.07e-25</w:t>
      </w:r>
    </w:p>
    <w:p w14:paraId="55B27630" w14:textId="77777777" w:rsidR="005D02F2" w:rsidRDefault="005D02F2" w:rsidP="00362BD5">
      <w:pPr>
        <w:pStyle w:val="ROutput"/>
      </w:pPr>
      <w:r>
        <w:t>3     1 Means     compens      0.669 0.0883 3.51e-14</w:t>
      </w:r>
    </w:p>
    <w:p w14:paraId="3A6CF8B6" w14:textId="77777777" w:rsidR="005D02F2" w:rsidRDefault="005D02F2" w:rsidP="00362BD5">
      <w:pPr>
        <w:pStyle w:val="ROutput"/>
      </w:pPr>
      <w:r>
        <w:t>4     1 Variances int_red      0.419 0.0829 4.36e- 7</w:t>
      </w:r>
    </w:p>
    <w:p w14:paraId="018E3FD4" w14:textId="77777777" w:rsidR="005D02F2" w:rsidRDefault="005D02F2" w:rsidP="00362BD5">
      <w:pPr>
        <w:pStyle w:val="ROutput"/>
      </w:pPr>
      <w:r>
        <w:t>5     1 Variances ext_red      0.685 0.0748 5.69e-20</w:t>
      </w:r>
    </w:p>
    <w:p w14:paraId="49335619" w14:textId="77777777" w:rsidR="005D02F2" w:rsidRDefault="005D02F2" w:rsidP="00362BD5">
      <w:pPr>
        <w:pStyle w:val="ROutput"/>
      </w:pPr>
      <w:r>
        <w:t>...</w:t>
      </w:r>
    </w:p>
    <w:p w14:paraId="517ACBC2" w14:textId="77777777" w:rsidR="005D02F2" w:rsidRDefault="005D02F2" w:rsidP="00362BD5">
      <w:pPr>
        <w:pStyle w:val="ROutput"/>
      </w:pPr>
    </w:p>
    <w:p w14:paraId="6EE7AC23" w14:textId="77777777" w:rsidR="005D02F2" w:rsidRPr="00F9763C" w:rsidRDefault="005D02F2" w:rsidP="005D02F2">
      <w:pPr>
        <w:pStyle w:val="R"/>
      </w:pPr>
      <w:r w:rsidRPr="00F9763C">
        <w:t xml:space="preserve">pivot_wider(c(Class,Parameter), </w:t>
      </w:r>
    </w:p>
    <w:p w14:paraId="48C3B2AD" w14:textId="77777777" w:rsidR="005D02F2" w:rsidRPr="00F9763C" w:rsidRDefault="005D02F2" w:rsidP="005D02F2">
      <w:pPr>
        <w:pStyle w:val="R"/>
      </w:pPr>
      <w:r w:rsidRPr="00F9763C">
        <w:t xml:space="preserve">            names_from = Category, </w:t>
      </w:r>
    </w:p>
    <w:p w14:paraId="16AA6959" w14:textId="77777777" w:rsidR="005D02F2" w:rsidRPr="00F9763C" w:rsidRDefault="005D02F2" w:rsidP="005D02F2">
      <w:pPr>
        <w:pStyle w:val="R"/>
      </w:pPr>
      <w:r w:rsidRPr="00F9763C">
        <w:lastRenderedPageBreak/>
        <w:t xml:space="preserve">            values_from = </w:t>
      </w:r>
      <w:r w:rsidRPr="00F9763C">
        <w:rPr>
          <w:u w:val="single"/>
        </w:rPr>
        <w:t>c(Estimate, se)</w:t>
      </w:r>
      <w:r w:rsidRPr="00F9763C">
        <w:t xml:space="preserve">) </w:t>
      </w:r>
    </w:p>
    <w:p w14:paraId="22982E49" w14:textId="77777777" w:rsidR="005D02F2" w:rsidRPr="00F9763C" w:rsidRDefault="005D02F2" w:rsidP="005D02F2">
      <w:pPr>
        <w:pStyle w:val="R"/>
      </w:pPr>
    </w:p>
    <w:p w14:paraId="43346DC7" w14:textId="77777777" w:rsidR="005D02F2" w:rsidRDefault="005D02F2" w:rsidP="00362BD5">
      <w:pPr>
        <w:pStyle w:val="ROutput"/>
      </w:pPr>
      <w:r>
        <w:t># A tibble: 12 × 6</w:t>
      </w:r>
    </w:p>
    <w:p w14:paraId="4D643B2B" w14:textId="77777777" w:rsidR="005D02F2" w:rsidRDefault="005D02F2" w:rsidP="00362BD5">
      <w:pPr>
        <w:pStyle w:val="ROutput"/>
      </w:pPr>
      <w:r>
        <w:t>Class Parameter Estimate_Means Estimate_Variances se_Means se_Variances</w:t>
      </w:r>
    </w:p>
    <w:p w14:paraId="193EAC3A" w14:textId="77777777" w:rsidR="005D02F2" w:rsidRDefault="005D02F2" w:rsidP="00362BD5">
      <w:pPr>
        <w:pStyle w:val="ROutput"/>
      </w:pPr>
      <w:r>
        <w:t>&lt;int&gt; &lt;chr&gt;              &lt;dbl&gt;              &lt;dbl&gt;    &lt;dbl&gt;        &lt;dbl&gt;</w:t>
      </w:r>
    </w:p>
    <w:p w14:paraId="1461EB1D" w14:textId="77777777" w:rsidR="005D02F2" w:rsidRDefault="005D02F2" w:rsidP="00362BD5">
      <w:pPr>
        <w:pStyle w:val="ROutput"/>
      </w:pPr>
      <w:r>
        <w:t>1     1 int_red            1.37               0.419   0.120        0.0829</w:t>
      </w:r>
    </w:p>
    <w:p w14:paraId="0B857A4D" w14:textId="77777777" w:rsidR="005D02F2" w:rsidRDefault="005D02F2" w:rsidP="00362BD5">
      <w:pPr>
        <w:pStyle w:val="ROutput"/>
      </w:pPr>
      <w:r>
        <w:t>2     1 ext_red            0.806              0.685   0.0782       0.0748</w:t>
      </w:r>
    </w:p>
    <w:p w14:paraId="1AB18962" w14:textId="77777777" w:rsidR="005D02F2" w:rsidRDefault="005D02F2" w:rsidP="00362BD5">
      <w:pPr>
        <w:pStyle w:val="ROutput"/>
      </w:pPr>
      <w:r>
        <w:t xml:space="preserve">3     1 compens            0.669              0.538   0.0883       0.101 </w:t>
      </w:r>
    </w:p>
    <w:p w14:paraId="27F02AED" w14:textId="77777777" w:rsidR="005D02F2" w:rsidRDefault="005D02F2" w:rsidP="00362BD5">
      <w:pPr>
        <w:pStyle w:val="ROutput"/>
      </w:pPr>
      <w:r>
        <w:t>4     2 int_red            1.02               0.419   0.221        0.0829</w:t>
      </w:r>
    </w:p>
    <w:p w14:paraId="43AB9406" w14:textId="77777777" w:rsidR="005D02F2" w:rsidRDefault="005D02F2" w:rsidP="00362BD5">
      <w:pPr>
        <w:pStyle w:val="ROutput"/>
      </w:pPr>
      <w:r>
        <w:t>5     2 ext_red           -0.338              0.685   0.468        0.0748</w:t>
      </w:r>
    </w:p>
    <w:p w14:paraId="285A806D" w14:textId="77777777" w:rsidR="005D02F2" w:rsidRDefault="005D02F2" w:rsidP="00362BD5">
      <w:pPr>
        <w:pStyle w:val="ROutput"/>
      </w:pPr>
      <w:r>
        <w:t>6     2 compens           -1.45               0.538   0.257        0.101</w:t>
      </w:r>
    </w:p>
    <w:p w14:paraId="3A4FB812" w14:textId="77777777" w:rsidR="005D02F2" w:rsidRDefault="005D02F2" w:rsidP="005D02F2">
      <w:pPr>
        <w:pStyle w:val="Aufzhlung2"/>
        <w:numPr>
          <w:ilvl w:val="0"/>
          <w:numId w:val="0"/>
        </w:numPr>
        <w:rPr>
          <w:lang w:val="en-GB"/>
        </w:rPr>
      </w:pPr>
    </w:p>
    <w:p w14:paraId="576FA0F3" w14:textId="77777777" w:rsidR="005001B5" w:rsidRDefault="005001B5" w:rsidP="005D02F2">
      <w:pPr>
        <w:pStyle w:val="Aufzhlung2"/>
        <w:numPr>
          <w:ilvl w:val="0"/>
          <w:numId w:val="0"/>
        </w:numPr>
        <w:rPr>
          <w:lang w:val="en-GB"/>
        </w:rPr>
      </w:pPr>
    </w:p>
    <w:p w14:paraId="3ECD794D" w14:textId="77777777" w:rsidR="005001B5" w:rsidRPr="00F9763C" w:rsidRDefault="005001B5" w:rsidP="005D02F2">
      <w:pPr>
        <w:pStyle w:val="Aufzhlung2"/>
        <w:numPr>
          <w:ilvl w:val="0"/>
          <w:numId w:val="0"/>
        </w:numPr>
        <w:rPr>
          <w:lang w:val="en-GB"/>
        </w:rPr>
      </w:pPr>
    </w:p>
    <w:p w14:paraId="1F554E20" w14:textId="77777777" w:rsidR="005D02F2" w:rsidRPr="00F9763C" w:rsidRDefault="005D02F2" w:rsidP="005D02F2">
      <w:pPr>
        <w:pStyle w:val="Textkrper"/>
        <w:rPr>
          <w:lang w:val="en-GB"/>
        </w:rPr>
      </w:pPr>
    </w:p>
    <w:p w14:paraId="26A2F552" w14:textId="77777777" w:rsidR="005D02F2" w:rsidRDefault="005D02F2" w:rsidP="005D02F2">
      <w:pPr>
        <w:pStyle w:val="berschrift2"/>
      </w:pPr>
      <w:r w:rsidRPr="00F9763C">
        <w:rPr>
          <w:lang w:val="en-GB"/>
        </w:rPr>
        <w:t xml:space="preserve"> </w:t>
      </w:r>
      <w:bookmarkStart w:id="26" w:name="_Toc164239417"/>
      <w:r>
        <w:t>Programming und Funktionen</w:t>
      </w:r>
      <w:bookmarkEnd w:id="26"/>
    </w:p>
    <w:p w14:paraId="54AA2082" w14:textId="77777777" w:rsidR="005D02F2" w:rsidRDefault="005D02F2" w:rsidP="005D02F2">
      <w:pPr>
        <w:pStyle w:val="Textkrper"/>
      </w:pPr>
    </w:p>
    <w:p w14:paraId="5C0C6218" w14:textId="47D23130" w:rsidR="005001B5" w:rsidRDefault="005001B5" w:rsidP="005D02F2">
      <w:pPr>
        <w:pStyle w:val="Textkrper"/>
        <w:rPr>
          <w:b/>
        </w:rPr>
      </w:pPr>
      <w:r w:rsidRPr="005001B5">
        <w:rPr>
          <w:b/>
        </w:rPr>
        <w:t>(Hinweis: Das ist für Fortgeschrittene)</w:t>
      </w:r>
    </w:p>
    <w:p w14:paraId="0AAFFF0F" w14:textId="77777777" w:rsidR="005001B5" w:rsidRPr="005001B5" w:rsidRDefault="005001B5" w:rsidP="005D02F2">
      <w:pPr>
        <w:pStyle w:val="Textkrper"/>
        <w:rPr>
          <w:b/>
        </w:rPr>
      </w:pPr>
    </w:p>
    <w:p w14:paraId="1DADED47" w14:textId="77777777" w:rsidR="005D02F2" w:rsidRDefault="005D02F2" w:rsidP="005D02F2">
      <w:pPr>
        <w:pStyle w:val="Textkrper"/>
      </w:pPr>
    </w:p>
    <w:p w14:paraId="34746C4C" w14:textId="77777777" w:rsidR="005D02F2" w:rsidRDefault="005D02F2" w:rsidP="005D02F2">
      <w:pPr>
        <w:pStyle w:val="berschrift3"/>
      </w:pPr>
      <w:r>
        <w:t>Funktionen: Tutorials und background</w:t>
      </w:r>
    </w:p>
    <w:p w14:paraId="716B7F97" w14:textId="77777777" w:rsidR="005D02F2" w:rsidRDefault="005D02F2" w:rsidP="005D02F2">
      <w:pPr>
        <w:pStyle w:val="Aufzhlung"/>
      </w:pPr>
      <w:r>
        <w:t xml:space="preserve">Einführungsvideo von Hefin Rhys: </w:t>
      </w:r>
      <w:hyperlink r:id="rId18" w:history="1">
        <w:r w:rsidRPr="006D2FE2">
          <w:rPr>
            <w:rStyle w:val="Hyperlink"/>
          </w:rPr>
          <w:t>https://www.youtube.com/watch?v=ffPeac3BigM</w:t>
        </w:r>
      </w:hyperlink>
      <w:r>
        <w:t xml:space="preserve"> </w:t>
      </w:r>
    </w:p>
    <w:p w14:paraId="440AB7D8" w14:textId="77777777" w:rsidR="005D02F2" w:rsidRDefault="005D02F2" w:rsidP="005D02F2">
      <w:pPr>
        <w:pStyle w:val="Aufzhlung"/>
      </w:pPr>
      <w:r>
        <w:t xml:space="preserve">Cran-Einführung: </w:t>
      </w:r>
      <w:hyperlink r:id="rId19" w:anchor="Writing-your-own-functions" w:history="1">
        <w:r w:rsidRPr="00C37F83">
          <w:rPr>
            <w:rStyle w:val="Hyperlink"/>
          </w:rPr>
          <w:t>https://cran.r-project.org/doc/manuals/R-intro.html#Writing-your-own-functions</w:t>
        </w:r>
      </w:hyperlink>
      <w:r>
        <w:t xml:space="preserve"> </w:t>
      </w:r>
    </w:p>
    <w:p w14:paraId="6A3BBA33" w14:textId="77777777" w:rsidR="005D02F2" w:rsidRPr="00442629" w:rsidRDefault="005D02F2" w:rsidP="005D02F2">
      <w:pPr>
        <w:pStyle w:val="Aufzhlung"/>
        <w:rPr>
          <w:rStyle w:val="Hyperlink"/>
          <w:color w:val="auto"/>
          <w:u w:val="none"/>
        </w:rPr>
      </w:pPr>
      <w:r>
        <w:t xml:space="preserve">Chapter in einem tidyerse online book: </w:t>
      </w:r>
      <w:hyperlink r:id="rId20" w:history="1">
        <w:r w:rsidRPr="006D2FE2">
          <w:rPr>
            <w:rStyle w:val="Hyperlink"/>
          </w:rPr>
          <w:t>https://b-rodrigues.github.io/modern_R/defining-your-own-functions.html</w:t>
        </w:r>
      </w:hyperlink>
    </w:p>
    <w:p w14:paraId="1063237A" w14:textId="77777777" w:rsidR="005D02F2" w:rsidRPr="00EB0C9C" w:rsidRDefault="005D02F2" w:rsidP="005D02F2">
      <w:pPr>
        <w:pStyle w:val="Aufzhlung"/>
        <w:rPr>
          <w:b/>
        </w:rPr>
      </w:pPr>
      <w:r w:rsidRPr="00EB0C9C">
        <w:rPr>
          <w:b/>
        </w:rPr>
        <w:t>Zentrale Keywords</w:t>
      </w:r>
      <w:r>
        <w:rPr>
          <w:b/>
        </w:rPr>
        <w:t xml:space="preserve"> bzgl. Funktionen</w:t>
      </w:r>
      <w:r w:rsidRPr="00EB0C9C">
        <w:rPr>
          <w:b/>
        </w:rPr>
        <w:t>:</w:t>
      </w:r>
    </w:p>
    <w:p w14:paraId="4654B6D8" w14:textId="77777777" w:rsidR="005D02F2" w:rsidRDefault="005D02F2" w:rsidP="005D02F2">
      <w:pPr>
        <w:pStyle w:val="Aufzhlung2"/>
      </w:pPr>
      <w:r w:rsidRPr="00623641">
        <w:rPr>
          <w:b/>
        </w:rPr>
        <w:t>Essential arguments:</w:t>
      </w:r>
      <w:r>
        <w:t xml:space="preserve"> Dies sind die Argumente in der Klammer (einzelne Begriffe ohne Komma). </w:t>
      </w:r>
      <w:r w:rsidRPr="002F6484">
        <w:rPr>
          <w:i/>
        </w:rPr>
        <w:t>Positional matching:</w:t>
      </w:r>
      <w:r>
        <w:t xml:space="preserve"> Z.B. (data….): An erster Stelle müssen die Daten kommen. Daher braucht man nicht data = df schreiben sondern es reicht df.</w:t>
      </w:r>
    </w:p>
    <w:p w14:paraId="3AF746CC" w14:textId="77777777" w:rsidR="005D02F2" w:rsidRDefault="005D02F2" w:rsidP="005D02F2">
      <w:pPr>
        <w:pStyle w:val="Aufzhlung2"/>
      </w:pPr>
      <w:r w:rsidRPr="00623641">
        <w:rPr>
          <w:b/>
        </w:rPr>
        <w:t xml:space="preserve">Default arguments: </w:t>
      </w:r>
      <w:r>
        <w:t xml:space="preserve">Haben ein </w:t>
      </w:r>
      <w:r w:rsidRPr="00623641">
        <w:rPr>
          <w:b/>
        </w:rPr>
        <w:t>Komma</w:t>
      </w:r>
      <w:r>
        <w:t xml:space="preserve"> und einen Wert. Bedeutet, wenn man das ignoriert, wird automatisch dieser Wert genommen, man kann ihn aber optional ändern</w:t>
      </w:r>
    </w:p>
    <w:p w14:paraId="3B63E124" w14:textId="77777777" w:rsidR="005D02F2" w:rsidRDefault="005D02F2" w:rsidP="005D02F2">
      <w:pPr>
        <w:pStyle w:val="Aufzhlung2"/>
      </w:pPr>
      <w:r w:rsidRPr="00623641">
        <w:rPr>
          <w:b/>
        </w:rPr>
        <w:t>Unnamed arguments</w:t>
      </w:r>
      <w:r>
        <w:t xml:space="preserve"> sind die 3 Punkte "</w:t>
      </w:r>
      <w:r w:rsidRPr="0051629D">
        <w:rPr>
          <w:b/>
        </w:rPr>
        <w:t>. . .</w:t>
      </w:r>
      <w:r>
        <w:t xml:space="preserve">". Diese beziehen sich auf ein default argument in einer der benutzten (Sub)funktionen im body der Funktion. Z.B. wenn eine eigene Funktion u.a. ein Histogramm generiert, dass als default argument „breaks“ hat. Dann kann man mit dem unnamed Argument dieses default argument quasi auf die eigene Funktionsebene „heben“. </w:t>
      </w:r>
    </w:p>
    <w:p w14:paraId="01C1048A" w14:textId="77777777" w:rsidR="005D02F2" w:rsidRDefault="005D02F2" w:rsidP="005D02F2">
      <w:pPr>
        <w:pStyle w:val="Textkrper"/>
      </w:pPr>
    </w:p>
    <w:p w14:paraId="64D7C92B" w14:textId="77777777" w:rsidR="005D02F2" w:rsidRPr="0083726E" w:rsidRDefault="005D02F2" w:rsidP="005D02F2">
      <w:pPr>
        <w:pStyle w:val="R"/>
      </w:pPr>
      <w:r w:rsidRPr="0083726E">
        <w:t>MixedStuff &lt;- function(data, x, ...) {</w:t>
      </w:r>
    </w:p>
    <w:p w14:paraId="454D68D0" w14:textId="77777777" w:rsidR="005D02F2" w:rsidRPr="003C51F8" w:rsidRDefault="005D02F2" w:rsidP="005D02F2">
      <w:pPr>
        <w:pStyle w:val="R"/>
      </w:pPr>
      <w:r w:rsidRPr="0083726E">
        <w:tab/>
      </w:r>
      <w:r w:rsidRPr="003C51F8">
        <w:t>hist(data, x, ...)</w:t>
      </w:r>
    </w:p>
    <w:p w14:paraId="45BADD83" w14:textId="77777777" w:rsidR="005D02F2" w:rsidRPr="00B42F3A" w:rsidRDefault="005D02F2" w:rsidP="005D02F2">
      <w:pPr>
        <w:pStyle w:val="R"/>
        <w:rPr>
          <w:lang w:val="de-DE"/>
        </w:rPr>
      </w:pPr>
      <w:r w:rsidRPr="00B42F3A">
        <w:rPr>
          <w:lang w:val="de-DE"/>
        </w:rPr>
        <w:t>}</w:t>
      </w:r>
    </w:p>
    <w:p w14:paraId="2CD0BE49" w14:textId="77777777" w:rsidR="005D02F2" w:rsidRDefault="005D02F2" w:rsidP="005D02F2">
      <w:pPr>
        <w:pStyle w:val="Textkrper"/>
      </w:pPr>
    </w:p>
    <w:p w14:paraId="5F20CC3C" w14:textId="77777777" w:rsidR="005D02F2" w:rsidRDefault="005D02F2" w:rsidP="005D02F2">
      <w:pPr>
        <w:pStyle w:val="Textkrper"/>
        <w:ind w:left="708"/>
      </w:pPr>
      <w:r>
        <w:t xml:space="preserve">Im call kann kann „breaks=50“ direkt angesprochen werden, obwohl es eigentlich ein Argument der Sub-Funktion ist (z.B. </w:t>
      </w:r>
      <w:r w:rsidRPr="00F63DE7">
        <w:rPr>
          <w:rStyle w:val="RZchn"/>
          <w:lang w:val="de-DE"/>
        </w:rPr>
        <w:t xml:space="preserve">MixedStuff(data, var1, breaks=50) </w:t>
      </w:r>
      <w:r>
        <w:t>)</w:t>
      </w:r>
    </w:p>
    <w:p w14:paraId="08481236" w14:textId="77777777" w:rsidR="005D02F2" w:rsidRDefault="005D02F2" w:rsidP="005D02F2">
      <w:pPr>
        <w:pStyle w:val="Textkrper"/>
        <w:ind w:left="708"/>
      </w:pPr>
      <w:r>
        <w:t>Wenn man Sub-Funktionen benutzt, besser das package mit nennen mittels "::"</w:t>
      </w:r>
    </w:p>
    <w:p w14:paraId="4FEF511F" w14:textId="77777777" w:rsidR="005D02F2" w:rsidRPr="00442629" w:rsidRDefault="005D02F2" w:rsidP="005D02F2">
      <w:pPr>
        <w:pStyle w:val="Aufzhlung2"/>
      </w:pPr>
      <w:r w:rsidRPr="00623641">
        <w:rPr>
          <w:b/>
        </w:rPr>
        <w:t>Logic</w:t>
      </w:r>
      <w:r>
        <w:rPr>
          <w:b/>
        </w:rPr>
        <w:t>al a</w:t>
      </w:r>
      <w:r w:rsidRPr="00623641">
        <w:rPr>
          <w:b/>
        </w:rPr>
        <w:t>rgument</w:t>
      </w:r>
      <w:r>
        <w:rPr>
          <w:b/>
        </w:rPr>
        <w:t>s</w:t>
      </w:r>
      <w:r w:rsidRPr="00623641">
        <w:rPr>
          <w:b/>
        </w:rPr>
        <w:t>:</w:t>
      </w:r>
      <w:r>
        <w:t xml:space="preserve"> Sind default arguments, z.B. </w:t>
      </w:r>
      <w:r w:rsidRPr="00623641">
        <w:rPr>
          <w:rStyle w:val="RZchn"/>
        </w:rPr>
        <w:t>expo(x, power =1, hist=FALSE)</w:t>
      </w:r>
    </w:p>
    <w:p w14:paraId="2B07F23F" w14:textId="77777777" w:rsidR="005D02F2" w:rsidRDefault="005D02F2" w:rsidP="005D02F2">
      <w:pPr>
        <w:pStyle w:val="Textkrper"/>
        <w:ind w:left="708"/>
      </w:pPr>
      <w:r>
        <w:t xml:space="preserve">Das ist ein Beispiel aus Rhys‘ Video. Der default ist, dass das Histogramm (das im body als Funktion kommt, nicht generiert wird. Das kann man aber durch TRUE quasi anschalten. Achtung: Ein logisches Argument macht eine </w:t>
      </w:r>
      <w:r w:rsidRPr="00DD2C42">
        <w:rPr>
          <w:i/>
        </w:rPr>
        <w:t>if-else-Bedingungsprüfung</w:t>
      </w:r>
      <w:r>
        <w:t xml:space="preserve"> im body notwendig (wenn hist=TRUE dann histogram(), wenn else, dann was anders/kein histogram). Siehe unten ein Beispiel.</w:t>
      </w:r>
    </w:p>
    <w:p w14:paraId="6AE52883" w14:textId="77777777" w:rsidR="005D02F2" w:rsidRPr="00623641" w:rsidRDefault="005D02F2" w:rsidP="005D02F2">
      <w:pPr>
        <w:pStyle w:val="Textkrper"/>
        <w:ind w:left="708"/>
      </w:pPr>
    </w:p>
    <w:p w14:paraId="74500A52" w14:textId="77777777" w:rsidR="005D02F2" w:rsidRDefault="005D02F2" w:rsidP="005D02F2">
      <w:pPr>
        <w:pStyle w:val="Textkrper"/>
        <w:ind w:left="708"/>
      </w:pPr>
      <w:r w:rsidRPr="00DD2C42">
        <w:rPr>
          <w:i/>
        </w:rPr>
        <w:t>Alternative</w:t>
      </w:r>
      <w:r>
        <w:t xml:space="preserve"> ist ein unnamed Argument dass dann TRUE oder FALSE sein kann (hier remove_na)</w:t>
      </w:r>
    </w:p>
    <w:p w14:paraId="3DA8D8CF" w14:textId="77777777" w:rsidR="005D02F2" w:rsidRPr="0083726E" w:rsidRDefault="005D02F2" w:rsidP="005D02F2">
      <w:pPr>
        <w:pStyle w:val="R"/>
      </w:pPr>
      <w:r w:rsidRPr="0083726E">
        <w:t>data = c(1, 8, 1, NA, 8)</w:t>
      </w:r>
    </w:p>
    <w:p w14:paraId="11926221" w14:textId="77777777" w:rsidR="005D02F2" w:rsidRPr="0083726E" w:rsidRDefault="005D02F2" w:rsidP="005D02F2">
      <w:pPr>
        <w:pStyle w:val="R"/>
      </w:pPr>
    </w:p>
    <w:p w14:paraId="37CB592A" w14:textId="77777777" w:rsidR="005D02F2" w:rsidRPr="0083726E" w:rsidRDefault="005D02F2" w:rsidP="005D02F2">
      <w:pPr>
        <w:pStyle w:val="R"/>
      </w:pPr>
      <w:r w:rsidRPr="0083726E">
        <w:t>my_func &lt;- function(data, func, remove_na){</w:t>
      </w:r>
    </w:p>
    <w:p w14:paraId="0F287D8C" w14:textId="77777777" w:rsidR="005D02F2" w:rsidRPr="0083726E" w:rsidRDefault="005D02F2" w:rsidP="005D02F2">
      <w:pPr>
        <w:pStyle w:val="R"/>
      </w:pPr>
      <w:r w:rsidRPr="0083726E">
        <w:t xml:space="preserve">  mean(data, na.rm = remove_na)</w:t>
      </w:r>
    </w:p>
    <w:p w14:paraId="1F651CCF" w14:textId="77777777" w:rsidR="005D02F2" w:rsidRPr="0083726E" w:rsidRDefault="005D02F2" w:rsidP="005D02F2">
      <w:pPr>
        <w:pStyle w:val="R"/>
      </w:pPr>
      <w:r w:rsidRPr="0083726E">
        <w:t>}</w:t>
      </w:r>
    </w:p>
    <w:p w14:paraId="050EE67A" w14:textId="77777777" w:rsidR="005D02F2" w:rsidRPr="0083726E" w:rsidRDefault="005D02F2" w:rsidP="005D02F2">
      <w:pPr>
        <w:pStyle w:val="R"/>
      </w:pPr>
    </w:p>
    <w:p w14:paraId="27AC8F6B" w14:textId="77777777" w:rsidR="005D02F2" w:rsidRPr="0083726E" w:rsidRDefault="005D02F2" w:rsidP="005D02F2">
      <w:pPr>
        <w:pStyle w:val="R"/>
      </w:pPr>
      <w:r w:rsidRPr="0083726E">
        <w:t>my_func(data, func, remove_na=TRUE)</w:t>
      </w:r>
    </w:p>
    <w:p w14:paraId="2206BF15" w14:textId="77777777" w:rsidR="005D02F2" w:rsidRDefault="005D02F2" w:rsidP="005D02F2">
      <w:pPr>
        <w:pStyle w:val="Textkrper"/>
        <w:ind w:firstLine="708"/>
      </w:pPr>
      <w:r>
        <w:sym w:font="Wingdings" w:char="F0E0"/>
      </w:r>
      <w:r>
        <w:t xml:space="preserve"> In der Funktion wurde die Bedingungsprüfung bei na.rm selbst zum Argument</w:t>
      </w:r>
    </w:p>
    <w:p w14:paraId="77DD5FD8" w14:textId="77777777" w:rsidR="005D02F2" w:rsidRDefault="005D02F2" w:rsidP="005D02F2">
      <w:pPr>
        <w:pStyle w:val="Textkrper"/>
        <w:ind w:firstLine="708"/>
      </w:pPr>
    </w:p>
    <w:p w14:paraId="02B2CBCC" w14:textId="77777777" w:rsidR="005D02F2" w:rsidRDefault="005D02F2" w:rsidP="005D02F2">
      <w:pPr>
        <w:pStyle w:val="Aufzhlung"/>
      </w:pPr>
      <w:r>
        <w:rPr>
          <w:b/>
        </w:rPr>
        <w:t xml:space="preserve">Tidy evaluation: </w:t>
      </w:r>
      <w:r w:rsidRPr="0009672F">
        <w:rPr>
          <w:b/>
        </w:rPr>
        <w:t xml:space="preserve">Variablen in </w:t>
      </w:r>
      <w:r>
        <w:rPr>
          <w:b/>
        </w:rPr>
        <w:t>tibbles</w:t>
      </w:r>
      <w:r>
        <w:t xml:space="preserve"> </w:t>
      </w:r>
    </w:p>
    <w:p w14:paraId="2040FAFF" w14:textId="77777777" w:rsidR="005D02F2" w:rsidRDefault="005D02F2" w:rsidP="005D02F2">
      <w:pPr>
        <w:pStyle w:val="Aufzhlung2"/>
      </w:pPr>
      <w:r w:rsidRPr="00F11BE4">
        <w:rPr>
          <w:b/>
        </w:rPr>
        <w:t>Curly-Curly:</w:t>
      </w:r>
      <w:r>
        <w:t xml:space="preserve"> Wenn man eine Funktion auf Variablen anwendet, sucht R im environment. Sind sie aber in den tibble, müssen sie </w:t>
      </w:r>
      <w:r w:rsidRPr="003A1B3F">
        <w:rPr>
          <w:b/>
        </w:rPr>
        <w:t>enquoted</w:t>
      </w:r>
      <w:r>
        <w:t xml:space="preserve"> werden und der Variablen in der Sub-Funktion (hier summarise) durch doppel-curly brackets  eingebunden werden (ausgesprochen „curly-curly). Das wird </w:t>
      </w:r>
      <w:r w:rsidRPr="0009672F">
        <w:rPr>
          <w:b/>
        </w:rPr>
        <w:t>tidy evaluation</w:t>
      </w:r>
      <w:r>
        <w:t xml:space="preserve"> genannt.</w:t>
      </w:r>
    </w:p>
    <w:p w14:paraId="77E9D0B8" w14:textId="77777777" w:rsidR="005D02F2" w:rsidRDefault="005D02F2" w:rsidP="005D02F2">
      <w:pPr>
        <w:pStyle w:val="R"/>
      </w:pPr>
    </w:p>
    <w:p w14:paraId="5FF909A5" w14:textId="77777777" w:rsidR="005D02F2" w:rsidRPr="0083726E" w:rsidRDefault="005D02F2" w:rsidP="005D02F2">
      <w:pPr>
        <w:pStyle w:val="R"/>
      </w:pPr>
      <w:r w:rsidRPr="0083726E">
        <w:t>simple_function &lt;- function(dataset, variable){</w:t>
      </w:r>
    </w:p>
    <w:p w14:paraId="6FF3E0DF" w14:textId="77777777" w:rsidR="005D02F2" w:rsidRPr="0083726E" w:rsidRDefault="005D02F2" w:rsidP="005D02F2">
      <w:pPr>
        <w:pStyle w:val="R"/>
      </w:pPr>
      <w:r w:rsidRPr="0083726E">
        <w:t xml:space="preserve">  dataset </w:t>
      </w:r>
      <w:r>
        <w:t>%&gt;%</w:t>
      </w:r>
    </w:p>
    <w:p w14:paraId="7A06B45C" w14:textId="77777777" w:rsidR="005D02F2" w:rsidRPr="0083726E" w:rsidRDefault="005D02F2" w:rsidP="005D02F2">
      <w:pPr>
        <w:pStyle w:val="R"/>
      </w:pPr>
      <w:r w:rsidRPr="0083726E">
        <w:t xml:space="preserve">    summarise(mean( </w:t>
      </w:r>
      <w:r w:rsidRPr="0083726E">
        <w:rPr>
          <w:u w:val="single"/>
        </w:rPr>
        <w:t>{{</w:t>
      </w:r>
      <w:r w:rsidRPr="0083726E">
        <w:t>variable</w:t>
      </w:r>
      <w:r w:rsidRPr="0083726E">
        <w:rPr>
          <w:u w:val="single"/>
        </w:rPr>
        <w:t>}}</w:t>
      </w:r>
      <w:r w:rsidRPr="0083726E">
        <w:t xml:space="preserve"> ))</w:t>
      </w:r>
    </w:p>
    <w:p w14:paraId="6E42163E" w14:textId="77777777" w:rsidR="005D02F2" w:rsidRPr="0083726E" w:rsidRDefault="005D02F2" w:rsidP="005D02F2">
      <w:pPr>
        <w:pStyle w:val="R"/>
      </w:pPr>
      <w:r w:rsidRPr="0083726E">
        <w:t>}</w:t>
      </w:r>
    </w:p>
    <w:p w14:paraId="785C4D38" w14:textId="77777777" w:rsidR="005D02F2" w:rsidRPr="0083726E" w:rsidRDefault="005D02F2" w:rsidP="005D02F2">
      <w:pPr>
        <w:pStyle w:val="R"/>
      </w:pPr>
    </w:p>
    <w:p w14:paraId="080B5190" w14:textId="77777777" w:rsidR="005D02F2" w:rsidRPr="0083726E" w:rsidRDefault="005D02F2" w:rsidP="005D02F2">
      <w:pPr>
        <w:pStyle w:val="R"/>
      </w:pPr>
      <w:r w:rsidRPr="0083726E">
        <w:t>simple_function(mtcars, mpg)</w:t>
      </w:r>
    </w:p>
    <w:p w14:paraId="3544AA4D" w14:textId="77777777" w:rsidR="005D02F2" w:rsidRPr="00F11BE4" w:rsidRDefault="005D02F2" w:rsidP="005D02F2">
      <w:pPr>
        <w:pStyle w:val="Aufzhlung2"/>
      </w:pPr>
      <w:r w:rsidRPr="00F11BE4">
        <w:rPr>
          <w:b/>
        </w:rPr>
        <w:t>Filter</w:t>
      </w:r>
      <w:r w:rsidRPr="00F11BE4">
        <w:t xml:space="preserve"> funktioniert mittels Doppelklammern </w:t>
      </w:r>
    </w:p>
    <w:p w14:paraId="26460D2A" w14:textId="77777777" w:rsidR="005D02F2" w:rsidRDefault="005D02F2" w:rsidP="005D02F2">
      <w:pPr>
        <w:pStyle w:val="Textkrper"/>
      </w:pPr>
    </w:p>
    <w:p w14:paraId="6873B8C8" w14:textId="77777777" w:rsidR="005D02F2" w:rsidRPr="0083726E" w:rsidRDefault="005D02F2" w:rsidP="005D02F2">
      <w:pPr>
        <w:pStyle w:val="R"/>
      </w:pPr>
      <w:r w:rsidRPr="0083726E">
        <w:t>simple_function &lt;- function(dataset, filter_variable, value, variable){</w:t>
      </w:r>
    </w:p>
    <w:p w14:paraId="3A84B729" w14:textId="77777777" w:rsidR="005D02F2" w:rsidRPr="0083726E" w:rsidRDefault="005D02F2" w:rsidP="005D02F2">
      <w:pPr>
        <w:pStyle w:val="R"/>
      </w:pPr>
      <w:r w:rsidRPr="0083726E">
        <w:t xml:space="preserve">  dataset </w:t>
      </w:r>
      <w:r>
        <w:t>%&gt;%</w:t>
      </w:r>
    </w:p>
    <w:p w14:paraId="107365F5" w14:textId="77777777" w:rsidR="005D02F2" w:rsidRPr="0083726E" w:rsidRDefault="005D02F2" w:rsidP="005D02F2">
      <w:pPr>
        <w:pStyle w:val="R"/>
      </w:pPr>
      <w:r w:rsidRPr="0083726E">
        <w:t xml:space="preserve">    filter</w:t>
      </w:r>
      <w:r w:rsidRPr="0083726E">
        <w:rPr>
          <w:u w:val="single"/>
        </w:rPr>
        <w:t>((</w:t>
      </w:r>
      <w:r w:rsidRPr="0083726E">
        <w:t xml:space="preserve">{{filter_variable}}) == value) </w:t>
      </w:r>
      <w:r>
        <w:t>%&gt;%</w:t>
      </w:r>
    </w:p>
    <w:p w14:paraId="361B151D" w14:textId="77777777" w:rsidR="005D02F2" w:rsidRPr="0083726E" w:rsidRDefault="005D02F2" w:rsidP="005D02F2">
      <w:pPr>
        <w:pStyle w:val="R"/>
      </w:pPr>
      <w:r w:rsidRPr="0083726E">
        <w:t xml:space="preserve">    summarise(mean = mean({{variable}}))</w:t>
      </w:r>
    </w:p>
    <w:p w14:paraId="4805BA59" w14:textId="77777777" w:rsidR="005D02F2" w:rsidRPr="0083726E" w:rsidRDefault="005D02F2" w:rsidP="005D02F2">
      <w:pPr>
        <w:pStyle w:val="R"/>
      </w:pPr>
      <w:r w:rsidRPr="0083726E">
        <w:t>}</w:t>
      </w:r>
    </w:p>
    <w:p w14:paraId="1ECAC6BE" w14:textId="77777777" w:rsidR="005D02F2" w:rsidRPr="0083726E" w:rsidRDefault="005D02F2" w:rsidP="005D02F2">
      <w:pPr>
        <w:pStyle w:val="R"/>
      </w:pPr>
    </w:p>
    <w:p w14:paraId="64373BC4" w14:textId="77777777" w:rsidR="005D02F2" w:rsidRPr="0083726E" w:rsidRDefault="005D02F2" w:rsidP="005D02F2">
      <w:pPr>
        <w:pStyle w:val="R"/>
      </w:pPr>
      <w:r w:rsidRPr="0083726E">
        <w:t>simple_function(mtcars, am, 1, mpg)</w:t>
      </w:r>
    </w:p>
    <w:p w14:paraId="35FCB8C1" w14:textId="77777777" w:rsidR="005D02F2" w:rsidRPr="0083726E" w:rsidRDefault="005D02F2" w:rsidP="005D02F2">
      <w:pPr>
        <w:pStyle w:val="Textkrper"/>
        <w:ind w:left="360"/>
        <w:rPr>
          <w:rFonts w:ascii="Courier New" w:hAnsi="Courier New"/>
          <w:color w:val="FF0000"/>
          <w:sz w:val="20"/>
          <w:szCs w:val="24"/>
          <w:lang w:val="en-GB"/>
        </w:rPr>
      </w:pPr>
    </w:p>
    <w:p w14:paraId="3B4882D4" w14:textId="77777777" w:rsidR="005D02F2" w:rsidRDefault="005D02F2" w:rsidP="005D02F2">
      <w:pPr>
        <w:pStyle w:val="Aufzhlung"/>
      </w:pPr>
      <w:r>
        <w:t>Leider konnte ich nicht rausfinden, wie das läuft, wenn die zu filternde Variable ein Faktor war auf dessen faktor level ich Bezug nehmen wollte (Masem-Beispiel): Also musste es doch base R sein:</w:t>
      </w:r>
    </w:p>
    <w:p w14:paraId="67CFDA20" w14:textId="77777777" w:rsidR="005D02F2" w:rsidRPr="0083726E" w:rsidRDefault="005D02F2" w:rsidP="005D02F2">
      <w:pPr>
        <w:pStyle w:val="R"/>
      </w:pPr>
      <w:r w:rsidRPr="0083726E">
        <w:t xml:space="preserve">biv_meta &lt;-function(mdata, model, value) { </w:t>
      </w:r>
    </w:p>
    <w:p w14:paraId="2BEFF909" w14:textId="77777777" w:rsidR="005D02F2" w:rsidRPr="0083726E" w:rsidRDefault="005D02F2" w:rsidP="005D02F2">
      <w:pPr>
        <w:pStyle w:val="R"/>
      </w:pPr>
      <w:r w:rsidRPr="0083726E">
        <w:t xml:space="preserve">   es_data &lt;- mdata[mdata$model== value, ]</w:t>
      </w:r>
    </w:p>
    <w:p w14:paraId="303187F7" w14:textId="77777777" w:rsidR="005D02F2" w:rsidRPr="0083726E" w:rsidRDefault="005D02F2" w:rsidP="005D02F2">
      <w:pPr>
        <w:pStyle w:val="Textkrper"/>
        <w:ind w:firstLine="360"/>
        <w:rPr>
          <w:lang w:val="en-GB"/>
        </w:rPr>
      </w:pPr>
    </w:p>
    <w:p w14:paraId="7739E352" w14:textId="77777777" w:rsidR="005D02F2" w:rsidRDefault="005D02F2" w:rsidP="005D02F2">
      <w:pPr>
        <w:pStyle w:val="Aufzhlung"/>
      </w:pPr>
      <w:r>
        <w:t>Im call konnte ich dann</w:t>
      </w:r>
      <w:r w:rsidRPr="00F63DE7">
        <w:rPr>
          <w:rStyle w:val="RZchn"/>
          <w:lang w:val="de-DE"/>
        </w:rPr>
        <w:t xml:space="preserve"> biv_meta(mdata, model, "gender.attitude") </w:t>
      </w:r>
      <w:r w:rsidRPr="00F11BE4">
        <w:t>schr</w:t>
      </w:r>
      <w:r>
        <w:t>ei</w:t>
      </w:r>
      <w:r w:rsidRPr="00F11BE4">
        <w:t>ben</w:t>
      </w:r>
    </w:p>
    <w:p w14:paraId="02D2C3C5" w14:textId="77777777" w:rsidR="005D02F2" w:rsidRDefault="005D02F2" w:rsidP="005D02F2">
      <w:pPr>
        <w:pStyle w:val="Textkrper"/>
      </w:pPr>
    </w:p>
    <w:p w14:paraId="6AACFD28" w14:textId="77777777" w:rsidR="005D02F2" w:rsidRDefault="005D02F2" w:rsidP="005D02F2">
      <w:pPr>
        <w:pStyle w:val="Aufzhlung"/>
      </w:pPr>
      <w:r>
        <w:rPr>
          <w:b/>
        </w:rPr>
        <w:t>Statistiken m</w:t>
      </w:r>
      <w:r w:rsidRPr="000B0E3B">
        <w:rPr>
          <w:b/>
        </w:rPr>
        <w:t>ultiple</w:t>
      </w:r>
      <w:r>
        <w:rPr>
          <w:b/>
        </w:rPr>
        <w:t>r</w:t>
      </w:r>
      <w:r w:rsidRPr="000B0E3B">
        <w:rPr>
          <w:b/>
        </w:rPr>
        <w:t xml:space="preserve"> Variablen: </w:t>
      </w:r>
      <w:r>
        <w:t>Will man eine Funktion auf mehrere Variablen anwenden will, geht das mit across()</w:t>
      </w:r>
      <w:r w:rsidRPr="001F045A">
        <w:t xml:space="preserve"> </w:t>
      </w:r>
      <w:r>
        <w:t>(</w:t>
      </w:r>
      <w:hyperlink r:id="rId21" w:history="1">
        <w:r>
          <w:rPr>
            <w:rStyle w:val="Hyperlink"/>
          </w:rPr>
          <w:t>Quelle</w:t>
        </w:r>
      </w:hyperlink>
      <w:r>
        <w:t>):</w:t>
      </w:r>
    </w:p>
    <w:p w14:paraId="0978E844" w14:textId="77777777" w:rsidR="005D02F2" w:rsidRDefault="005D02F2" w:rsidP="005D02F2">
      <w:pPr>
        <w:pStyle w:val="Textkrper"/>
      </w:pPr>
    </w:p>
    <w:p w14:paraId="7E731F10" w14:textId="77777777" w:rsidR="005D02F2" w:rsidRPr="0083726E" w:rsidRDefault="005D02F2" w:rsidP="005D02F2">
      <w:pPr>
        <w:pStyle w:val="R"/>
      </w:pPr>
      <w:r w:rsidRPr="0083726E">
        <w:lastRenderedPageBreak/>
        <w:t>sum_vars &lt;- function(data, vars){</w:t>
      </w:r>
    </w:p>
    <w:p w14:paraId="217BA904" w14:textId="77777777" w:rsidR="005D02F2" w:rsidRPr="0083726E" w:rsidRDefault="005D02F2" w:rsidP="005D02F2">
      <w:pPr>
        <w:pStyle w:val="R"/>
      </w:pPr>
      <w:r w:rsidRPr="0083726E">
        <w:t xml:space="preserve">   </w:t>
      </w:r>
      <w:r w:rsidRPr="0083726E">
        <w:tab/>
        <w:t xml:space="preserve"> summarise(data, across({{vars}}, list(sum = sum, mean = mean)))</w:t>
      </w:r>
    </w:p>
    <w:p w14:paraId="200FD034" w14:textId="77777777" w:rsidR="005D02F2" w:rsidRPr="0083726E" w:rsidRDefault="005D02F2" w:rsidP="005D02F2">
      <w:pPr>
        <w:pStyle w:val="R"/>
      </w:pPr>
      <w:r w:rsidRPr="0083726E">
        <w:t>}</w:t>
      </w:r>
    </w:p>
    <w:p w14:paraId="19B314E3" w14:textId="77777777" w:rsidR="005D02F2" w:rsidRPr="0083726E" w:rsidRDefault="005D02F2" w:rsidP="005D02F2">
      <w:pPr>
        <w:pStyle w:val="Aufzhlung2"/>
        <w:rPr>
          <w:lang w:val="en-GB"/>
        </w:rPr>
      </w:pPr>
      <w:r w:rsidRPr="0083726E">
        <w:rPr>
          <w:lang w:val="en-GB"/>
        </w:rPr>
        <w:t>Function call ist dann</w:t>
      </w:r>
    </w:p>
    <w:p w14:paraId="06351293" w14:textId="77777777" w:rsidR="005D02F2" w:rsidRPr="0083726E" w:rsidRDefault="005D02F2" w:rsidP="005D02F2">
      <w:pPr>
        <w:pStyle w:val="R"/>
      </w:pPr>
      <w:r w:rsidRPr="0083726E">
        <w:t>sum_vars(mtcars, c(mpg, disp))</w:t>
      </w:r>
    </w:p>
    <w:p w14:paraId="3D16372B" w14:textId="77777777" w:rsidR="005D02F2" w:rsidRPr="0083726E" w:rsidRDefault="005D02F2" w:rsidP="005D02F2">
      <w:pPr>
        <w:pStyle w:val="Textkrper"/>
        <w:rPr>
          <w:lang w:val="en-GB"/>
        </w:rPr>
      </w:pPr>
    </w:p>
    <w:p w14:paraId="184F3514" w14:textId="77777777" w:rsidR="005D02F2" w:rsidRDefault="005D02F2" w:rsidP="005D02F2">
      <w:pPr>
        <w:pStyle w:val="Aufzhlung2"/>
      </w:pPr>
      <w:r>
        <w:t>Wie man sieht, braucht man allerdings c().</w:t>
      </w:r>
    </w:p>
    <w:p w14:paraId="31B40C8B" w14:textId="77777777" w:rsidR="005D02F2" w:rsidRDefault="005D02F2" w:rsidP="005D02F2">
      <w:pPr>
        <w:pStyle w:val="Textkrper"/>
        <w:ind w:firstLine="708"/>
      </w:pPr>
    </w:p>
    <w:p w14:paraId="635206E3" w14:textId="77777777" w:rsidR="005D02F2" w:rsidRDefault="005D02F2" w:rsidP="00362BD5">
      <w:pPr>
        <w:pStyle w:val="ROutput"/>
      </w:pPr>
      <w:r>
        <w:t>mpg_sum mpg_mean disp_sum disp_mean</w:t>
      </w:r>
    </w:p>
    <w:p w14:paraId="5CDF1CDD" w14:textId="77777777" w:rsidR="005D02F2" w:rsidRDefault="005D02F2" w:rsidP="00362BD5">
      <w:pPr>
        <w:pStyle w:val="ROutput"/>
      </w:pPr>
      <w:r>
        <w:t>1   642.9 20.09062   7383.1  230.7219</w:t>
      </w:r>
    </w:p>
    <w:p w14:paraId="7663216C" w14:textId="77777777" w:rsidR="005D02F2" w:rsidRDefault="005D02F2" w:rsidP="005D02F2">
      <w:pPr>
        <w:pStyle w:val="Textkrper"/>
      </w:pPr>
    </w:p>
    <w:p w14:paraId="540635F4" w14:textId="77777777" w:rsidR="005D02F2" w:rsidRDefault="005D02F2" w:rsidP="005D02F2">
      <w:pPr>
        <w:pStyle w:val="Aufzhlung2"/>
      </w:pPr>
      <w:r w:rsidRPr="00D03377">
        <w:t>Selektieren</w:t>
      </w:r>
      <w:r>
        <w:t xml:space="preserve"> </w:t>
      </w:r>
      <w:r w:rsidRPr="00D03377">
        <w:t>multipler Variablen</w:t>
      </w:r>
      <w:r>
        <w:t xml:space="preserve"> geht auch so</w:t>
      </w:r>
    </w:p>
    <w:p w14:paraId="0D50A617" w14:textId="77777777" w:rsidR="005D02F2" w:rsidRPr="0083726E" w:rsidRDefault="005D02F2" w:rsidP="005D02F2">
      <w:pPr>
        <w:pStyle w:val="R"/>
      </w:pPr>
      <w:r w:rsidRPr="0083726E">
        <w:t>data_select &lt;- function(mdata, vars){</w:t>
      </w:r>
    </w:p>
    <w:p w14:paraId="6A0068AA" w14:textId="77777777" w:rsidR="005D02F2" w:rsidRPr="0083726E" w:rsidRDefault="005D02F2" w:rsidP="005D02F2">
      <w:pPr>
        <w:pStyle w:val="R"/>
      </w:pPr>
      <w:r w:rsidRPr="0083726E">
        <w:t xml:space="preserve">  mdata </w:t>
      </w:r>
      <w:r>
        <w:t>%&gt;%</w:t>
      </w:r>
      <w:r w:rsidRPr="0083726E">
        <w:t xml:space="preserve"> </w:t>
      </w:r>
    </w:p>
    <w:p w14:paraId="2CBC3752" w14:textId="77777777" w:rsidR="005D02F2" w:rsidRPr="0083726E" w:rsidRDefault="005D02F2" w:rsidP="005D02F2">
      <w:pPr>
        <w:pStyle w:val="R"/>
      </w:pPr>
      <w:r w:rsidRPr="0083726E">
        <w:t xml:space="preserve">    select( {{vars}})</w:t>
      </w:r>
    </w:p>
    <w:p w14:paraId="4BA31E67" w14:textId="77777777" w:rsidR="005D02F2" w:rsidRPr="0083726E" w:rsidRDefault="005D02F2" w:rsidP="005D02F2">
      <w:pPr>
        <w:pStyle w:val="R"/>
      </w:pPr>
      <w:r w:rsidRPr="0083726E">
        <w:t>}</w:t>
      </w:r>
    </w:p>
    <w:p w14:paraId="4BD2388C" w14:textId="77777777" w:rsidR="005D02F2" w:rsidRPr="0083726E" w:rsidRDefault="005D02F2" w:rsidP="005D02F2">
      <w:pPr>
        <w:pStyle w:val="R"/>
      </w:pPr>
    </w:p>
    <w:p w14:paraId="5AD0389C" w14:textId="77777777" w:rsidR="005D02F2" w:rsidRPr="0083726E" w:rsidRDefault="005D02F2" w:rsidP="005D02F2">
      <w:pPr>
        <w:pStyle w:val="R"/>
      </w:pPr>
      <w:r w:rsidRPr="0083726E">
        <w:t>data_select(mdata, c(studyID, n, pbc_type, authors))</w:t>
      </w:r>
    </w:p>
    <w:p w14:paraId="0118AC24" w14:textId="77777777" w:rsidR="005D02F2" w:rsidRPr="0083726E" w:rsidRDefault="005D02F2" w:rsidP="005D02F2">
      <w:pPr>
        <w:pStyle w:val="Textkrper"/>
        <w:rPr>
          <w:lang w:val="en-GB"/>
        </w:rPr>
      </w:pPr>
    </w:p>
    <w:p w14:paraId="2A909109" w14:textId="77777777" w:rsidR="005D02F2" w:rsidRDefault="005D02F2" w:rsidP="00362BD5">
      <w:pPr>
        <w:pStyle w:val="ROutput"/>
      </w:pPr>
      <w:r>
        <w:t># A tibble: 733 x 4</w:t>
      </w:r>
    </w:p>
    <w:p w14:paraId="0718C357" w14:textId="77777777" w:rsidR="005D02F2" w:rsidRDefault="005D02F2" w:rsidP="00362BD5">
      <w:pPr>
        <w:pStyle w:val="ROutput"/>
      </w:pPr>
      <w:r>
        <w:t xml:space="preserve">   studyID     n pbc_type authors               </w:t>
      </w:r>
    </w:p>
    <w:p w14:paraId="5C0AA101" w14:textId="77777777" w:rsidR="005D02F2" w:rsidRDefault="005D02F2" w:rsidP="00362BD5">
      <w:pPr>
        <w:pStyle w:val="ROutput"/>
      </w:pPr>
      <w:r>
        <w:t xml:space="preserve">     &lt;dbl&gt; &lt;dbl&gt; &lt;fct&gt;    &lt;fct&gt;                 </w:t>
      </w:r>
    </w:p>
    <w:p w14:paraId="1ECF94FF" w14:textId="77777777" w:rsidR="005D02F2" w:rsidRDefault="005D02F2" w:rsidP="00362BD5">
      <w:pPr>
        <w:pStyle w:val="ROutput"/>
      </w:pPr>
      <w:r>
        <w:t xml:space="preserve"> 1       1   345 NA       Gupta et al. (2009)   </w:t>
      </w:r>
    </w:p>
    <w:p w14:paraId="1C93AC8B" w14:textId="77777777" w:rsidR="005D02F2" w:rsidRDefault="005D02F2" w:rsidP="00362BD5">
      <w:pPr>
        <w:pStyle w:val="ROutput"/>
      </w:pPr>
      <w:r>
        <w:t xml:space="preserve"> 2       2   308 SEF      Carr &amp; Sequeira (2007)</w:t>
      </w:r>
    </w:p>
    <w:p w14:paraId="684F02EC" w14:textId="77777777" w:rsidR="005D02F2" w:rsidRDefault="005D02F2" w:rsidP="00362BD5">
      <w:pPr>
        <w:pStyle w:val="ROutput"/>
      </w:pPr>
      <w:r>
        <w:t xml:space="preserve"> 3       2   308 NA       Carr &amp; Sequeira (2007)</w:t>
      </w:r>
    </w:p>
    <w:p w14:paraId="3A2FFAF1" w14:textId="77777777" w:rsidR="005D02F2" w:rsidRDefault="005D02F2" w:rsidP="00362BD5">
      <w:pPr>
        <w:pStyle w:val="ROutput"/>
      </w:pPr>
      <w:r>
        <w:t xml:space="preserve"> 4       2   308 SEF      Carr &amp; Sequeira (2007)</w:t>
      </w:r>
    </w:p>
    <w:p w14:paraId="5DBAB5E8" w14:textId="77777777" w:rsidR="005D02F2" w:rsidRDefault="005D02F2" w:rsidP="00362BD5">
      <w:pPr>
        <w:pStyle w:val="ROutput"/>
      </w:pPr>
      <w:r>
        <w:t xml:space="preserve"> 5       4  4292 SEF      Wilson et al. (2007)  </w:t>
      </w:r>
    </w:p>
    <w:p w14:paraId="5EE174A0" w14:textId="77777777" w:rsidR="005D02F2" w:rsidRDefault="005D02F2" w:rsidP="00362BD5">
      <w:pPr>
        <w:pStyle w:val="ROutput"/>
      </w:pPr>
      <w:r>
        <w:t>...</w:t>
      </w:r>
    </w:p>
    <w:p w14:paraId="0A43F4D2" w14:textId="77777777" w:rsidR="005D02F2" w:rsidRDefault="005D02F2" w:rsidP="005D02F2">
      <w:pPr>
        <w:pStyle w:val="Textkrper"/>
      </w:pPr>
    </w:p>
    <w:p w14:paraId="6C13D5D5" w14:textId="77777777" w:rsidR="005D02F2" w:rsidRDefault="005D02F2" w:rsidP="005D02F2">
      <w:pPr>
        <w:pStyle w:val="Textkrper"/>
      </w:pPr>
    </w:p>
    <w:p w14:paraId="4FFF3966" w14:textId="77777777" w:rsidR="005D02F2" w:rsidRDefault="005D02F2" w:rsidP="005D02F2">
      <w:pPr>
        <w:pStyle w:val="berschrift3"/>
      </w:pPr>
      <w:r>
        <w:t>Pragmatischer workflow bei der Entwicklung einer Funktion</w:t>
      </w:r>
    </w:p>
    <w:p w14:paraId="0D49E2FD" w14:textId="77777777" w:rsidR="005D02F2" w:rsidRDefault="005D02F2" w:rsidP="005D02F2">
      <w:pPr>
        <w:pStyle w:val="Textkrper"/>
      </w:pPr>
      <w:r>
        <w:t xml:space="preserve">Eigene Funktionen kann man aufbauen, in dem man </w:t>
      </w:r>
    </w:p>
    <w:p w14:paraId="6695AAB9" w14:textId="77777777" w:rsidR="005D02F2" w:rsidRDefault="005D02F2">
      <w:pPr>
        <w:pStyle w:val="Textkrper"/>
        <w:numPr>
          <w:ilvl w:val="0"/>
          <w:numId w:val="6"/>
        </w:numPr>
      </w:pPr>
      <w:r>
        <w:t xml:space="preserve">erst mal den relevanten dplyR code schreibt </w:t>
      </w:r>
    </w:p>
    <w:p w14:paraId="16C3587F" w14:textId="77777777" w:rsidR="005D02F2" w:rsidRDefault="005D02F2">
      <w:pPr>
        <w:pStyle w:val="Textkrper"/>
        <w:numPr>
          <w:ilvl w:val="0"/>
          <w:numId w:val="6"/>
        </w:numPr>
      </w:pPr>
      <w:r>
        <w:t xml:space="preserve">den code dann in die Funktion schreibt und </w:t>
      </w:r>
    </w:p>
    <w:p w14:paraId="5F26B915" w14:textId="77777777" w:rsidR="005D02F2" w:rsidRDefault="005D02F2">
      <w:pPr>
        <w:pStyle w:val="Textkrper"/>
        <w:numPr>
          <w:ilvl w:val="0"/>
          <w:numId w:val="6"/>
        </w:numPr>
      </w:pPr>
      <w:r>
        <w:t>abschließend den code abstrahiert und relevante Parameter in die Funktion als Argumente schreibt</w:t>
      </w:r>
    </w:p>
    <w:p w14:paraId="6B973644" w14:textId="77777777" w:rsidR="005D02F2" w:rsidRDefault="005D02F2" w:rsidP="005D02F2">
      <w:pPr>
        <w:pStyle w:val="Textkrper"/>
      </w:pPr>
    </w:p>
    <w:p w14:paraId="2309AE2A" w14:textId="77777777" w:rsidR="005D02F2" w:rsidRDefault="005D02F2" w:rsidP="005D02F2">
      <w:pPr>
        <w:pStyle w:val="Textkrper"/>
      </w:pPr>
      <w:r>
        <w:t>Hier macht das jemand um einen ggraph eines word cloud zu programmieren</w:t>
      </w:r>
    </w:p>
    <w:p w14:paraId="456B449E" w14:textId="77777777" w:rsidR="005D02F2" w:rsidRDefault="00000000" w:rsidP="005D02F2">
      <w:pPr>
        <w:pStyle w:val="Textkrper"/>
      </w:pPr>
      <w:hyperlink r:id="rId22" w:history="1">
        <w:r w:rsidR="005D02F2" w:rsidRPr="002C3554">
          <w:rPr>
            <w:rStyle w:val="Hyperlink"/>
          </w:rPr>
          <w:t>https://www.youtube.com/watch?v=ae_XVhjHd_o&amp;t=44s</w:t>
        </w:r>
      </w:hyperlink>
      <w:r w:rsidR="005D02F2">
        <w:t xml:space="preserve"> (15:45)</w:t>
      </w:r>
    </w:p>
    <w:p w14:paraId="3F34468D" w14:textId="77777777" w:rsidR="005D02F2" w:rsidRDefault="005D02F2" w:rsidP="005D02F2">
      <w:pPr>
        <w:pStyle w:val="Textkrper"/>
      </w:pPr>
    </w:p>
    <w:p w14:paraId="5383714E" w14:textId="77777777" w:rsidR="005D02F2" w:rsidRDefault="005D02F2" w:rsidP="005D02F2">
      <w:pPr>
        <w:pStyle w:val="Textkrper"/>
      </w:pPr>
      <w:r>
        <w:t>Hier mal an simplen deskriptiven Stats von 4 Variablen</w:t>
      </w:r>
    </w:p>
    <w:p w14:paraId="749E8E41" w14:textId="77777777" w:rsidR="005D02F2" w:rsidRPr="0083726E" w:rsidRDefault="005D02F2" w:rsidP="005D02F2">
      <w:pPr>
        <w:pStyle w:val="R"/>
      </w:pPr>
      <w:r w:rsidRPr="0083726E">
        <w:t>x1 = rnorm(100); x2 = rnorm(100);x3 = rnorm(100);y = .4*x1 + .5*x2 + .8*x3 + rnorm(100)</w:t>
      </w:r>
    </w:p>
    <w:p w14:paraId="01C45A6A" w14:textId="77777777" w:rsidR="005D02F2" w:rsidRPr="0083726E" w:rsidRDefault="005D02F2" w:rsidP="005D02F2">
      <w:pPr>
        <w:pStyle w:val="R"/>
      </w:pPr>
      <w:r w:rsidRPr="0083726E">
        <w:t>data = tibble(x1,x2,x3,y)</w:t>
      </w:r>
    </w:p>
    <w:p w14:paraId="64CD3F4A" w14:textId="77777777" w:rsidR="005D02F2" w:rsidRPr="0083726E" w:rsidRDefault="005D02F2" w:rsidP="005D02F2">
      <w:pPr>
        <w:pStyle w:val="Textkrper"/>
        <w:rPr>
          <w:lang w:val="en-GB"/>
        </w:rPr>
      </w:pPr>
    </w:p>
    <w:p w14:paraId="3101EF39" w14:textId="77777777" w:rsidR="005D02F2" w:rsidRPr="0083726E" w:rsidRDefault="005D02F2" w:rsidP="005D02F2">
      <w:pPr>
        <w:pStyle w:val="Textkrper"/>
        <w:rPr>
          <w:lang w:val="en-GB"/>
        </w:rPr>
      </w:pPr>
    </w:p>
    <w:p w14:paraId="3243396C" w14:textId="77777777" w:rsidR="005D02F2" w:rsidRPr="0083726E" w:rsidRDefault="005D02F2" w:rsidP="005D02F2">
      <w:pPr>
        <w:pStyle w:val="Textkrper"/>
        <w:rPr>
          <w:b/>
          <w:lang w:val="en-GB"/>
        </w:rPr>
      </w:pPr>
      <w:r w:rsidRPr="0083726E">
        <w:rPr>
          <w:b/>
          <w:lang w:val="en-GB"/>
        </w:rPr>
        <w:t>#Step 1: Base code generieren</w:t>
      </w:r>
    </w:p>
    <w:p w14:paraId="57FEA44C" w14:textId="77777777" w:rsidR="005D02F2" w:rsidRPr="0083726E" w:rsidRDefault="005D02F2" w:rsidP="005D02F2">
      <w:pPr>
        <w:pStyle w:val="Textkrper"/>
        <w:rPr>
          <w:rFonts w:ascii="Courier New" w:hAnsi="Courier New"/>
          <w:color w:val="FF0000"/>
          <w:sz w:val="20"/>
          <w:szCs w:val="24"/>
          <w:lang w:val="en-GB"/>
        </w:rPr>
      </w:pPr>
      <w:r w:rsidRPr="0083726E">
        <w:rPr>
          <w:rFonts w:ascii="Courier New" w:hAnsi="Courier New"/>
          <w:color w:val="FF0000"/>
          <w:sz w:val="20"/>
          <w:szCs w:val="24"/>
          <w:lang w:val="en-GB"/>
        </w:rPr>
        <w:t xml:space="preserve">  data </w:t>
      </w:r>
      <w:r>
        <w:rPr>
          <w:rFonts w:ascii="Courier New" w:hAnsi="Courier New"/>
          <w:color w:val="FF0000"/>
          <w:sz w:val="20"/>
          <w:szCs w:val="24"/>
          <w:lang w:val="en-GB"/>
        </w:rPr>
        <w:t>%&gt;%</w:t>
      </w:r>
      <w:r w:rsidRPr="0083726E">
        <w:rPr>
          <w:rFonts w:ascii="Courier New" w:hAnsi="Courier New"/>
          <w:color w:val="FF0000"/>
          <w:sz w:val="20"/>
          <w:szCs w:val="24"/>
          <w:lang w:val="en-GB"/>
        </w:rPr>
        <w:t xml:space="preserve"> </w:t>
      </w:r>
    </w:p>
    <w:p w14:paraId="5EF1DD10" w14:textId="77777777" w:rsidR="005D02F2" w:rsidRPr="0083726E" w:rsidRDefault="005D02F2" w:rsidP="005D02F2">
      <w:pPr>
        <w:pStyle w:val="Textkrper"/>
        <w:rPr>
          <w:rFonts w:ascii="Courier New" w:hAnsi="Courier New"/>
          <w:color w:val="FF0000"/>
          <w:sz w:val="20"/>
          <w:szCs w:val="24"/>
          <w:lang w:val="en-GB"/>
        </w:rPr>
      </w:pPr>
      <w:r w:rsidRPr="0083726E">
        <w:rPr>
          <w:rFonts w:ascii="Courier New" w:hAnsi="Courier New"/>
          <w:color w:val="FF0000"/>
          <w:sz w:val="20"/>
          <w:szCs w:val="24"/>
          <w:lang w:val="en-GB"/>
        </w:rPr>
        <w:t xml:space="preserve">  summarise(mean_x1 = mean(x1), sd_x1 = sd(x1),</w:t>
      </w:r>
    </w:p>
    <w:p w14:paraId="7FBA8666" w14:textId="77777777" w:rsidR="005D02F2" w:rsidRPr="0083726E" w:rsidRDefault="005D02F2" w:rsidP="005D02F2">
      <w:pPr>
        <w:pStyle w:val="Textkrper"/>
        <w:rPr>
          <w:rFonts w:ascii="Courier New" w:hAnsi="Courier New"/>
          <w:color w:val="FF0000"/>
          <w:sz w:val="20"/>
          <w:szCs w:val="24"/>
          <w:lang w:val="en-GB"/>
        </w:rPr>
      </w:pPr>
      <w:r w:rsidRPr="0083726E">
        <w:rPr>
          <w:rFonts w:ascii="Courier New" w:hAnsi="Courier New"/>
          <w:color w:val="FF0000"/>
          <w:sz w:val="20"/>
          <w:szCs w:val="24"/>
          <w:lang w:val="en-GB"/>
        </w:rPr>
        <w:t xml:space="preserve">            mean_y =  mean(y), sd_y = sd(y)) </w:t>
      </w:r>
    </w:p>
    <w:p w14:paraId="31C30439" w14:textId="77777777" w:rsidR="005D02F2" w:rsidRDefault="005D02F2" w:rsidP="005D02F2">
      <w:pPr>
        <w:pStyle w:val="Textkrper"/>
      </w:pPr>
      <w:r>
        <w:t>Hier hat man noch konkrete Variablen (x1 und y). (Ich lass na.rm=TRUE mal der Übersicht halber weg)</w:t>
      </w:r>
    </w:p>
    <w:p w14:paraId="2185BA47" w14:textId="77777777" w:rsidR="005D02F2" w:rsidRDefault="005D02F2" w:rsidP="005D02F2">
      <w:pPr>
        <w:pStyle w:val="Textkrper"/>
      </w:pPr>
    </w:p>
    <w:p w14:paraId="2247F8C8" w14:textId="77777777" w:rsidR="005D02F2" w:rsidRDefault="005D02F2" w:rsidP="005D02F2">
      <w:pPr>
        <w:pStyle w:val="Textkrper"/>
      </w:pPr>
    </w:p>
    <w:p w14:paraId="3E1FD2F8" w14:textId="77777777" w:rsidR="005D02F2" w:rsidRPr="00F43E7C" w:rsidRDefault="005D02F2" w:rsidP="005D02F2">
      <w:pPr>
        <w:pStyle w:val="Textkrper"/>
        <w:rPr>
          <w:b/>
        </w:rPr>
      </w:pPr>
      <w:r w:rsidRPr="00F43E7C">
        <w:rPr>
          <w:b/>
        </w:rPr>
        <w:t>#Step 2: Funktion</w:t>
      </w:r>
      <w:r>
        <w:rPr>
          <w:b/>
        </w:rPr>
        <w:t>s-S</w:t>
      </w:r>
      <w:r w:rsidRPr="00F43E7C">
        <w:rPr>
          <w:b/>
        </w:rPr>
        <w:t xml:space="preserve">kelett </w:t>
      </w:r>
      <w:r>
        <w:rPr>
          <w:b/>
        </w:rPr>
        <w:t>anlegen und</w:t>
      </w:r>
      <w:r w:rsidRPr="00F43E7C">
        <w:rPr>
          <w:b/>
        </w:rPr>
        <w:t xml:space="preserve"> base code stumpf reinkopieren</w:t>
      </w:r>
    </w:p>
    <w:p w14:paraId="65ED446A" w14:textId="77777777" w:rsidR="005D02F2" w:rsidRPr="0083726E" w:rsidRDefault="005D02F2" w:rsidP="005D02F2">
      <w:pPr>
        <w:pStyle w:val="R"/>
      </w:pPr>
      <w:r w:rsidRPr="0083726E">
        <w:t>base_stats = function() {</w:t>
      </w:r>
    </w:p>
    <w:p w14:paraId="5A668BEB" w14:textId="77777777" w:rsidR="005D02F2" w:rsidRPr="0083726E" w:rsidRDefault="005D02F2" w:rsidP="005D02F2">
      <w:pPr>
        <w:pStyle w:val="R"/>
      </w:pPr>
    </w:p>
    <w:p w14:paraId="2B12A86A" w14:textId="77777777" w:rsidR="005D02F2" w:rsidRPr="0083726E" w:rsidRDefault="005D02F2" w:rsidP="005D02F2">
      <w:pPr>
        <w:pStyle w:val="R"/>
      </w:pPr>
      <w:r w:rsidRPr="0083726E">
        <w:t xml:space="preserve">  data </w:t>
      </w:r>
      <w:r>
        <w:t>%&gt;%</w:t>
      </w:r>
      <w:r w:rsidRPr="0083726E">
        <w:t xml:space="preserve"> </w:t>
      </w:r>
    </w:p>
    <w:p w14:paraId="05D3AF85" w14:textId="77777777" w:rsidR="005D02F2" w:rsidRPr="0083726E" w:rsidRDefault="005D02F2" w:rsidP="005D02F2">
      <w:pPr>
        <w:pStyle w:val="R"/>
      </w:pPr>
      <w:r w:rsidRPr="0083726E">
        <w:t xml:space="preserve">    summarise(mean_x1 = mean(x1), sd_x1 = sd(x1),</w:t>
      </w:r>
    </w:p>
    <w:p w14:paraId="25013FF5" w14:textId="77777777" w:rsidR="005D02F2" w:rsidRPr="0083726E" w:rsidRDefault="005D02F2" w:rsidP="005D02F2">
      <w:pPr>
        <w:pStyle w:val="R"/>
      </w:pPr>
      <w:r w:rsidRPr="0083726E">
        <w:t xml:space="preserve">              mean_y =  mean(y), sd_y = sd(y))</w:t>
      </w:r>
    </w:p>
    <w:p w14:paraId="3BFF6E26" w14:textId="77777777" w:rsidR="005D02F2" w:rsidRPr="0083726E" w:rsidRDefault="005D02F2" w:rsidP="005D02F2">
      <w:pPr>
        <w:pStyle w:val="R"/>
      </w:pPr>
      <w:r w:rsidRPr="0083726E">
        <w:t>}</w:t>
      </w:r>
    </w:p>
    <w:p w14:paraId="513180F8" w14:textId="77777777" w:rsidR="005D02F2" w:rsidRPr="0083726E" w:rsidRDefault="005D02F2" w:rsidP="005D02F2">
      <w:pPr>
        <w:pStyle w:val="Textkrper"/>
        <w:rPr>
          <w:lang w:val="en-GB"/>
        </w:rPr>
      </w:pPr>
    </w:p>
    <w:p w14:paraId="732D89C6" w14:textId="77777777" w:rsidR="005D02F2" w:rsidRPr="0083726E" w:rsidRDefault="005D02F2" w:rsidP="005D02F2">
      <w:pPr>
        <w:pStyle w:val="Textkrper"/>
        <w:rPr>
          <w:lang w:val="en-GB"/>
        </w:rPr>
      </w:pPr>
    </w:p>
    <w:p w14:paraId="350B6F69" w14:textId="77777777" w:rsidR="005D02F2" w:rsidRPr="0083726E" w:rsidRDefault="005D02F2" w:rsidP="005D02F2">
      <w:pPr>
        <w:pStyle w:val="R"/>
      </w:pPr>
      <w:r w:rsidRPr="0083726E">
        <w:t>#Step 3: Abstrahieren (inkl. curly brackets)</w:t>
      </w:r>
    </w:p>
    <w:p w14:paraId="12BDDA00" w14:textId="77777777" w:rsidR="005D02F2" w:rsidRPr="0083726E" w:rsidRDefault="005D02F2" w:rsidP="005D02F2">
      <w:pPr>
        <w:pStyle w:val="R"/>
      </w:pPr>
      <w:r w:rsidRPr="0083726E">
        <w:t>base_stats = function(dataframe, x, y) {</w:t>
      </w:r>
    </w:p>
    <w:p w14:paraId="1860F716" w14:textId="77777777" w:rsidR="005D02F2" w:rsidRPr="0083726E" w:rsidRDefault="005D02F2" w:rsidP="005D02F2">
      <w:pPr>
        <w:pStyle w:val="R"/>
      </w:pPr>
    </w:p>
    <w:p w14:paraId="5AF3CC99" w14:textId="77777777" w:rsidR="005D02F2" w:rsidRPr="0083726E" w:rsidRDefault="005D02F2" w:rsidP="005D02F2">
      <w:pPr>
        <w:pStyle w:val="R"/>
      </w:pPr>
      <w:r w:rsidRPr="0083726E">
        <w:t xml:space="preserve">  dataframe </w:t>
      </w:r>
      <w:r>
        <w:t>%&gt;%</w:t>
      </w:r>
      <w:r w:rsidRPr="0083726E">
        <w:t xml:space="preserve"> </w:t>
      </w:r>
    </w:p>
    <w:p w14:paraId="55FCFFF8" w14:textId="77777777" w:rsidR="005D02F2" w:rsidRPr="0083726E" w:rsidRDefault="005D02F2" w:rsidP="005D02F2">
      <w:pPr>
        <w:pStyle w:val="R"/>
      </w:pPr>
      <w:r w:rsidRPr="0083726E">
        <w:t xml:space="preserve">    summarise(mean_x = mean({{x}}, na.rm=TRUE), sd_x = sd({{x}}),</w:t>
      </w:r>
    </w:p>
    <w:p w14:paraId="65F4A6A2" w14:textId="77777777" w:rsidR="005D02F2" w:rsidRPr="0083726E" w:rsidRDefault="005D02F2" w:rsidP="005D02F2">
      <w:pPr>
        <w:pStyle w:val="R"/>
      </w:pPr>
      <w:r w:rsidRPr="0083726E">
        <w:t xml:space="preserve">              mean_y = mean({{y}}, na.rm=TRUE), sd_y = sd({{y}}))</w:t>
      </w:r>
    </w:p>
    <w:p w14:paraId="75A97103" w14:textId="77777777" w:rsidR="005D02F2" w:rsidRPr="00B42F3A" w:rsidRDefault="005D02F2" w:rsidP="005D02F2">
      <w:pPr>
        <w:pStyle w:val="R"/>
        <w:rPr>
          <w:lang w:val="de-DE"/>
        </w:rPr>
      </w:pPr>
      <w:r w:rsidRPr="00B42F3A">
        <w:rPr>
          <w:lang w:val="de-DE"/>
        </w:rPr>
        <w:t>}</w:t>
      </w:r>
    </w:p>
    <w:p w14:paraId="006169F8" w14:textId="77777777" w:rsidR="005D02F2" w:rsidRDefault="005D02F2" w:rsidP="005D02F2">
      <w:pPr>
        <w:pStyle w:val="Textkrper"/>
        <w:ind w:firstLine="360"/>
      </w:pPr>
      <w:r>
        <w:t>Wie man sieht wurden x1 und y durch allgemeine slot-Namen ersetzt (dataframe, x, y)</w:t>
      </w:r>
    </w:p>
    <w:p w14:paraId="342AF588" w14:textId="77777777" w:rsidR="005D02F2" w:rsidRDefault="005D02F2" w:rsidP="005D02F2">
      <w:pPr>
        <w:pStyle w:val="Textkrper"/>
      </w:pPr>
    </w:p>
    <w:p w14:paraId="6F1A4336" w14:textId="77777777" w:rsidR="005D02F2" w:rsidRDefault="005D02F2" w:rsidP="005D02F2">
      <w:pPr>
        <w:pStyle w:val="Textkrper"/>
        <w:ind w:firstLine="360"/>
      </w:pPr>
      <w:r>
        <w:t>Den kann man dann laufen lassen mit beliebigen Variablen in data</w:t>
      </w:r>
    </w:p>
    <w:p w14:paraId="5D9170EA" w14:textId="77777777" w:rsidR="005D02F2" w:rsidRPr="0083726E" w:rsidRDefault="005D02F2" w:rsidP="005D02F2">
      <w:pPr>
        <w:pStyle w:val="R"/>
      </w:pPr>
      <w:r w:rsidRPr="0083726E">
        <w:t>base_stats(data, x2, x1)</w:t>
      </w:r>
    </w:p>
    <w:p w14:paraId="2FA5BC6B" w14:textId="77777777" w:rsidR="005D02F2" w:rsidRPr="00F63DE7" w:rsidRDefault="005D02F2" w:rsidP="005D02F2">
      <w:pPr>
        <w:pStyle w:val="Textkrper"/>
        <w:rPr>
          <w:lang w:val="en-GB"/>
        </w:rPr>
      </w:pPr>
    </w:p>
    <w:p w14:paraId="043A0E92" w14:textId="77777777" w:rsidR="005D02F2" w:rsidRPr="0083726E" w:rsidRDefault="005D02F2" w:rsidP="005D02F2">
      <w:pPr>
        <w:rPr>
          <w:rFonts w:ascii="Verdana" w:hAnsi="Verdana"/>
          <w:b/>
          <w:bCs/>
          <w:color w:val="0070C0"/>
          <w:sz w:val="28"/>
          <w:szCs w:val="28"/>
          <w:lang w:val="en-GB"/>
        </w:rPr>
      </w:pPr>
    </w:p>
    <w:p w14:paraId="424DA545" w14:textId="77777777" w:rsidR="005D02F2" w:rsidRPr="0083726E" w:rsidRDefault="005D02F2" w:rsidP="005D02F2">
      <w:pPr>
        <w:rPr>
          <w:rFonts w:ascii="Verdana" w:hAnsi="Verdana"/>
          <w:b/>
          <w:bCs/>
          <w:color w:val="0070C0"/>
          <w:sz w:val="28"/>
          <w:szCs w:val="28"/>
          <w:lang w:val="en-GB"/>
        </w:rPr>
      </w:pPr>
    </w:p>
    <w:p w14:paraId="37CA24AE" w14:textId="77777777" w:rsidR="005D02F2" w:rsidRDefault="005D02F2" w:rsidP="005D02F2">
      <w:pPr>
        <w:pStyle w:val="berschrift3"/>
      </w:pPr>
      <w:r>
        <w:t>Potentielle cases</w:t>
      </w:r>
    </w:p>
    <w:p w14:paraId="60EDEE2B" w14:textId="77777777" w:rsidR="005D02F2" w:rsidRPr="00814E90" w:rsidRDefault="005D02F2" w:rsidP="005D02F2">
      <w:pPr>
        <w:pStyle w:val="Aufzhlung"/>
        <w:rPr>
          <w:b/>
        </w:rPr>
      </w:pPr>
      <w:r w:rsidRPr="00814E90">
        <w:rPr>
          <w:b/>
        </w:rPr>
        <w:t>Kombination von if-else-Bedingungsprüfungen</w:t>
      </w:r>
    </w:p>
    <w:p w14:paraId="22D6C1FD" w14:textId="77777777" w:rsidR="005D02F2" w:rsidRPr="0083726E" w:rsidRDefault="005D02F2" w:rsidP="005D02F2">
      <w:pPr>
        <w:pStyle w:val="R"/>
      </w:pPr>
      <w:r w:rsidRPr="0083726E">
        <w:t>my_function &lt;- function(argument1, argument2, method = "foo"){</w:t>
      </w:r>
    </w:p>
    <w:p w14:paraId="23DCBCA3" w14:textId="77777777" w:rsidR="005D02F2" w:rsidRPr="0083726E" w:rsidRDefault="005D02F2" w:rsidP="005D02F2">
      <w:pPr>
        <w:pStyle w:val="R"/>
      </w:pPr>
      <w:r w:rsidRPr="0083726E">
        <w:t xml:space="preserve">  x &lt;- argument1 + argument2</w:t>
      </w:r>
    </w:p>
    <w:p w14:paraId="663D75C1" w14:textId="77777777" w:rsidR="005D02F2" w:rsidRPr="0083726E" w:rsidRDefault="005D02F2" w:rsidP="005D02F2">
      <w:pPr>
        <w:pStyle w:val="R"/>
      </w:pPr>
      <w:r w:rsidRPr="0083726E">
        <w:t xml:space="preserve">  if(method == "foo"){</w:t>
      </w:r>
    </w:p>
    <w:p w14:paraId="5EDB6453" w14:textId="77777777" w:rsidR="005D02F2" w:rsidRPr="0083726E" w:rsidRDefault="005D02F2" w:rsidP="005D02F2">
      <w:pPr>
        <w:pStyle w:val="R"/>
      </w:pPr>
      <w:r w:rsidRPr="0083726E">
        <w:t xml:space="preserve">    1/sqrt(x)</w:t>
      </w:r>
    </w:p>
    <w:p w14:paraId="21A49D9E" w14:textId="77777777" w:rsidR="005D02F2" w:rsidRPr="0083726E" w:rsidRDefault="005D02F2" w:rsidP="005D02F2">
      <w:pPr>
        <w:pStyle w:val="R"/>
      </w:pPr>
      <w:r w:rsidRPr="0083726E">
        <w:t xml:space="preserve">  } </w:t>
      </w:r>
    </w:p>
    <w:p w14:paraId="433F8B98" w14:textId="77777777" w:rsidR="005D02F2" w:rsidRPr="0083726E" w:rsidRDefault="005D02F2" w:rsidP="005D02F2">
      <w:pPr>
        <w:pStyle w:val="R"/>
      </w:pPr>
      <w:r w:rsidRPr="0083726E">
        <w:t xml:space="preserve">  else if (method == "bar"){</w:t>
      </w:r>
    </w:p>
    <w:p w14:paraId="77DB0DD9" w14:textId="77777777" w:rsidR="005D02F2" w:rsidRPr="0083726E" w:rsidRDefault="005D02F2" w:rsidP="005D02F2">
      <w:pPr>
        <w:pStyle w:val="R"/>
      </w:pPr>
      <w:r w:rsidRPr="0083726E">
        <w:t xml:space="preserve">    "this is a string"</w:t>
      </w:r>
    </w:p>
    <w:p w14:paraId="29AF308D" w14:textId="77777777" w:rsidR="005D02F2" w:rsidRPr="0083726E" w:rsidRDefault="005D02F2" w:rsidP="005D02F2">
      <w:pPr>
        <w:pStyle w:val="R"/>
      </w:pPr>
      <w:r w:rsidRPr="0083726E">
        <w:t xml:space="preserve">  }</w:t>
      </w:r>
    </w:p>
    <w:p w14:paraId="40E6484C" w14:textId="77777777" w:rsidR="005D02F2" w:rsidRPr="0083726E" w:rsidRDefault="005D02F2" w:rsidP="005D02F2">
      <w:pPr>
        <w:pStyle w:val="R"/>
      </w:pPr>
      <w:r w:rsidRPr="0083726E">
        <w:t xml:space="preserve">  else { "this is not defined"</w:t>
      </w:r>
    </w:p>
    <w:p w14:paraId="5D70527D" w14:textId="77777777" w:rsidR="005D02F2" w:rsidRPr="00F63DE7" w:rsidRDefault="005D02F2" w:rsidP="005D02F2">
      <w:pPr>
        <w:pStyle w:val="R"/>
        <w:rPr>
          <w:lang w:val="de-DE"/>
        </w:rPr>
      </w:pPr>
      <w:r w:rsidRPr="0083726E">
        <w:t xml:space="preserve">    </w:t>
      </w:r>
      <w:r w:rsidRPr="00F63DE7">
        <w:rPr>
          <w:lang w:val="de-DE"/>
        </w:rPr>
        <w:t>}</w:t>
      </w:r>
    </w:p>
    <w:p w14:paraId="39197F2B" w14:textId="77777777" w:rsidR="005D02F2" w:rsidRPr="00B42F3A" w:rsidRDefault="005D02F2" w:rsidP="005D02F2">
      <w:pPr>
        <w:pStyle w:val="R"/>
        <w:rPr>
          <w:lang w:val="de-DE"/>
        </w:rPr>
      </w:pPr>
      <w:r w:rsidRPr="00B42F3A">
        <w:rPr>
          <w:lang w:val="de-DE"/>
        </w:rPr>
        <w:t>}</w:t>
      </w:r>
    </w:p>
    <w:p w14:paraId="223074D5" w14:textId="77777777" w:rsidR="005D02F2" w:rsidRDefault="005D02F2" w:rsidP="005D02F2">
      <w:pPr>
        <w:pStyle w:val="Textkrper"/>
      </w:pPr>
      <w:r>
        <w:t xml:space="preserve">  </w:t>
      </w:r>
    </w:p>
    <w:p w14:paraId="37FECB8C" w14:textId="77777777" w:rsidR="005D02F2" w:rsidRPr="0083726E" w:rsidRDefault="005D02F2" w:rsidP="005D02F2">
      <w:pPr>
        <w:pStyle w:val="Aufzhlung"/>
        <w:numPr>
          <w:ilvl w:val="0"/>
          <w:numId w:val="0"/>
        </w:numPr>
        <w:ind w:left="360"/>
        <w:rPr>
          <w:lang w:val="en-GB"/>
        </w:rPr>
      </w:pPr>
      <w:r>
        <w:sym w:font="Wingdings" w:char="F0E0"/>
      </w:r>
      <w:r>
        <w:t xml:space="preserve"> Wenn die method = foo ist, rechne 1/sqrt(x). Wenn sie stattdessen (elfe if) „bar“ ist, dann gib den string aus. </w:t>
      </w:r>
      <w:r w:rsidRPr="0083726E">
        <w:rPr>
          <w:lang w:val="en-GB"/>
        </w:rPr>
        <w:t>Wenn nix zutrifft (else = ansonsten), dann gibt „not defined“ aus</w:t>
      </w:r>
    </w:p>
    <w:p w14:paraId="03043525" w14:textId="77777777" w:rsidR="005D02F2" w:rsidRPr="0083726E" w:rsidRDefault="005D02F2" w:rsidP="005D02F2">
      <w:pPr>
        <w:pStyle w:val="R"/>
      </w:pPr>
      <w:r w:rsidRPr="0083726E">
        <w:t>my_function(2,5, method="xy")</w:t>
      </w:r>
    </w:p>
    <w:p w14:paraId="53777966" w14:textId="77777777" w:rsidR="005D02F2" w:rsidRDefault="005D02F2" w:rsidP="00362BD5">
      <w:pPr>
        <w:pStyle w:val="ROutput"/>
      </w:pPr>
    </w:p>
    <w:p w14:paraId="2979174C" w14:textId="77777777" w:rsidR="005D02F2" w:rsidRDefault="005D02F2" w:rsidP="00362BD5">
      <w:pPr>
        <w:pStyle w:val="ROutput"/>
      </w:pPr>
      <w:r w:rsidRPr="00814E90">
        <w:t>[1] "this is not defined"</w:t>
      </w:r>
    </w:p>
    <w:p w14:paraId="71C4F6AF" w14:textId="77777777" w:rsidR="005001B5" w:rsidRPr="007F33F9" w:rsidRDefault="005001B5" w:rsidP="005001B5">
      <w:pPr>
        <w:pStyle w:val="Aufzhlung"/>
        <w:numPr>
          <w:ilvl w:val="0"/>
          <w:numId w:val="0"/>
        </w:numPr>
        <w:ind w:left="360"/>
        <w:rPr>
          <w:lang w:val="en-GB"/>
        </w:rPr>
      </w:pPr>
    </w:p>
    <w:p w14:paraId="520315E2" w14:textId="682BC22C" w:rsidR="005D02F2" w:rsidRDefault="005D02F2" w:rsidP="005D02F2">
      <w:pPr>
        <w:pStyle w:val="Aufzhlung"/>
      </w:pPr>
      <w:r>
        <w:rPr>
          <w:b/>
        </w:rPr>
        <w:t>For-l</w:t>
      </w:r>
      <w:r w:rsidRPr="00AF5525">
        <w:rPr>
          <w:b/>
        </w:rPr>
        <w:t>oops in Funktionen</w:t>
      </w:r>
      <w:r>
        <w:rPr>
          <w:b/>
        </w:rPr>
        <w:t xml:space="preserve"> (siehe unten einfacheres Beispiel für ne loop)</w:t>
      </w:r>
      <w:r w:rsidRPr="00AF5525">
        <w:rPr>
          <w:b/>
        </w:rPr>
        <w:t>:</w:t>
      </w:r>
      <w:r>
        <w:t xml:space="preserve"> hier über die Fibronacci-Zahlen </w:t>
      </w:r>
    </w:p>
    <w:p w14:paraId="5B6B66F3" w14:textId="77777777" w:rsidR="005D02F2" w:rsidRDefault="005D02F2" w:rsidP="005D02F2">
      <w:pPr>
        <w:pStyle w:val="Textkrper"/>
        <w:ind w:left="360"/>
      </w:pPr>
      <w:r>
        <w:t>Zentral ist die generierung der temporären temp-Variable die zu Beginn jeder loop überschriebne wird (während a und b erhalten bleiben)</w:t>
      </w:r>
    </w:p>
    <w:p w14:paraId="42596F0A" w14:textId="77777777" w:rsidR="005D02F2" w:rsidRPr="0083726E" w:rsidRDefault="005D02F2" w:rsidP="005D02F2">
      <w:pPr>
        <w:pStyle w:val="R"/>
      </w:pPr>
      <w:r w:rsidRPr="0083726E">
        <w:t>my_fibo &lt;- function(n){</w:t>
      </w:r>
    </w:p>
    <w:p w14:paraId="7C05A8A6" w14:textId="77777777" w:rsidR="005D02F2" w:rsidRPr="0083726E" w:rsidRDefault="005D02F2" w:rsidP="005D02F2">
      <w:pPr>
        <w:pStyle w:val="R"/>
      </w:pPr>
      <w:r w:rsidRPr="0083726E">
        <w:t xml:space="preserve"> a &lt;- 0</w:t>
      </w:r>
    </w:p>
    <w:p w14:paraId="0023D63B" w14:textId="77777777" w:rsidR="005D02F2" w:rsidRPr="0083726E" w:rsidRDefault="005D02F2" w:rsidP="005D02F2">
      <w:pPr>
        <w:pStyle w:val="R"/>
      </w:pPr>
      <w:r w:rsidRPr="0083726E">
        <w:t xml:space="preserve"> b &lt;- 1</w:t>
      </w:r>
    </w:p>
    <w:p w14:paraId="79DE3487" w14:textId="77777777" w:rsidR="005D02F2" w:rsidRPr="0083726E" w:rsidRDefault="005D02F2" w:rsidP="005D02F2">
      <w:pPr>
        <w:pStyle w:val="R"/>
      </w:pPr>
      <w:r w:rsidRPr="0083726E">
        <w:t xml:space="preserve"> for (i in 1:n){</w:t>
      </w:r>
    </w:p>
    <w:p w14:paraId="5C92077E" w14:textId="77777777" w:rsidR="005D02F2" w:rsidRPr="0083726E" w:rsidRDefault="005D02F2" w:rsidP="005D02F2">
      <w:pPr>
        <w:pStyle w:val="R"/>
      </w:pPr>
      <w:r w:rsidRPr="0083726E">
        <w:t xml:space="preserve">  temp &lt;- b</w:t>
      </w:r>
    </w:p>
    <w:p w14:paraId="69365CF0" w14:textId="77777777" w:rsidR="005D02F2" w:rsidRPr="00B42F3A" w:rsidRDefault="005D02F2" w:rsidP="005D02F2">
      <w:pPr>
        <w:pStyle w:val="R"/>
        <w:rPr>
          <w:lang w:val="de-DE"/>
        </w:rPr>
      </w:pPr>
      <w:r w:rsidRPr="0083726E">
        <w:t xml:space="preserve">  </w:t>
      </w:r>
      <w:r w:rsidRPr="00B42F3A">
        <w:rPr>
          <w:lang w:val="de-DE"/>
        </w:rPr>
        <w:t>b &lt;- a</w:t>
      </w:r>
    </w:p>
    <w:p w14:paraId="6598602A" w14:textId="77777777" w:rsidR="005D02F2" w:rsidRPr="00B42F3A" w:rsidRDefault="005D02F2" w:rsidP="005D02F2">
      <w:pPr>
        <w:pStyle w:val="R"/>
        <w:rPr>
          <w:lang w:val="de-DE"/>
        </w:rPr>
      </w:pPr>
      <w:r w:rsidRPr="00B42F3A">
        <w:rPr>
          <w:lang w:val="de-DE"/>
        </w:rPr>
        <w:t xml:space="preserve">  a &lt;- a + temp</w:t>
      </w:r>
    </w:p>
    <w:p w14:paraId="21AE2A90" w14:textId="77777777" w:rsidR="005D02F2" w:rsidRPr="00B42F3A" w:rsidRDefault="005D02F2" w:rsidP="005D02F2">
      <w:pPr>
        <w:pStyle w:val="R"/>
        <w:rPr>
          <w:lang w:val="de-DE"/>
        </w:rPr>
      </w:pPr>
      <w:r w:rsidRPr="00B42F3A">
        <w:rPr>
          <w:lang w:val="de-DE"/>
        </w:rPr>
        <w:t xml:space="preserve"> }</w:t>
      </w:r>
    </w:p>
    <w:p w14:paraId="31A3A118" w14:textId="77777777" w:rsidR="005D02F2" w:rsidRPr="00B42F3A" w:rsidRDefault="005D02F2" w:rsidP="005D02F2">
      <w:pPr>
        <w:pStyle w:val="R"/>
        <w:rPr>
          <w:lang w:val="de-DE"/>
        </w:rPr>
      </w:pPr>
      <w:r w:rsidRPr="00B42F3A">
        <w:rPr>
          <w:lang w:val="de-DE"/>
        </w:rPr>
        <w:t xml:space="preserve"> a</w:t>
      </w:r>
    </w:p>
    <w:p w14:paraId="6D67D3D5" w14:textId="77777777" w:rsidR="005D02F2" w:rsidRPr="00B42F3A" w:rsidRDefault="005D02F2" w:rsidP="005D02F2">
      <w:pPr>
        <w:pStyle w:val="R"/>
        <w:rPr>
          <w:lang w:val="de-DE"/>
        </w:rPr>
      </w:pPr>
      <w:r w:rsidRPr="00B42F3A">
        <w:rPr>
          <w:lang w:val="de-DE"/>
        </w:rPr>
        <w:t>}</w:t>
      </w:r>
    </w:p>
    <w:p w14:paraId="43368279" w14:textId="77777777" w:rsidR="005D02F2" w:rsidRDefault="005D02F2" w:rsidP="005D02F2">
      <w:pPr>
        <w:pStyle w:val="Textkrper"/>
        <w:ind w:firstLine="426"/>
      </w:pPr>
      <w:r>
        <w:sym w:font="Wingdings" w:char="F0E0"/>
      </w:r>
      <w:r>
        <w:t xml:space="preserve"> Auch genannt „iterative Funktion)</w:t>
      </w:r>
    </w:p>
    <w:p w14:paraId="1D382B9C" w14:textId="77777777" w:rsidR="005D02F2" w:rsidRPr="00B42F3A" w:rsidRDefault="005D02F2" w:rsidP="005001B5">
      <w:pPr>
        <w:pStyle w:val="Textkrper"/>
      </w:pPr>
    </w:p>
    <w:p w14:paraId="0EEDB65F" w14:textId="77777777" w:rsidR="005D02F2" w:rsidRPr="00B42F3A" w:rsidRDefault="005D02F2" w:rsidP="005001B5">
      <w:pPr>
        <w:pStyle w:val="Textkrper"/>
      </w:pPr>
    </w:p>
    <w:p w14:paraId="507A24EA" w14:textId="77777777" w:rsidR="005D02F2" w:rsidRPr="005001B5" w:rsidRDefault="005D02F2" w:rsidP="005D02F2">
      <w:pPr>
        <w:pStyle w:val="Textkrper"/>
        <w:ind w:left="426"/>
      </w:pPr>
      <w:r w:rsidRPr="005001B5">
        <w:rPr>
          <w:b/>
        </w:rPr>
        <w:t>Exkurs:</w:t>
      </w:r>
      <w:r w:rsidRPr="005001B5">
        <w:t xml:space="preserve"> Einfache for-loop (Monte-Carlo Simulation einer Korrelation</w:t>
      </w:r>
    </w:p>
    <w:p w14:paraId="52EAE40F" w14:textId="77777777" w:rsidR="005D02F2" w:rsidRPr="00B42F3A" w:rsidRDefault="005D02F2" w:rsidP="005D02F2">
      <w:pPr>
        <w:pStyle w:val="R"/>
        <w:rPr>
          <w:lang w:val="de-DE"/>
        </w:rPr>
      </w:pPr>
      <w:r w:rsidRPr="00B42F3A">
        <w:rPr>
          <w:lang w:val="de-DE"/>
        </w:rPr>
        <w:t>V = 1:100000 #Laufindex, der durchgenudelt wird</w:t>
      </w:r>
    </w:p>
    <w:p w14:paraId="183C07AA" w14:textId="77777777" w:rsidR="005D02F2" w:rsidRPr="00B42F3A" w:rsidRDefault="005D02F2" w:rsidP="005D02F2">
      <w:pPr>
        <w:pStyle w:val="R"/>
        <w:rPr>
          <w:lang w:val="de-DE"/>
        </w:rPr>
      </w:pPr>
      <w:r w:rsidRPr="00B42F3A">
        <w:rPr>
          <w:lang w:val="de-DE"/>
        </w:rPr>
        <w:t>result &lt;- list() #Zielliste</w:t>
      </w:r>
    </w:p>
    <w:p w14:paraId="7BED5F74" w14:textId="77777777" w:rsidR="005001B5" w:rsidRDefault="005001B5" w:rsidP="005D02F2">
      <w:pPr>
        <w:pStyle w:val="Textkrper"/>
        <w:ind w:left="426"/>
        <w:rPr>
          <w:sz w:val="17"/>
        </w:rPr>
      </w:pPr>
    </w:p>
    <w:p w14:paraId="35A6F56C" w14:textId="399A9FB3" w:rsidR="005D02F2" w:rsidRPr="005001B5" w:rsidRDefault="005D02F2" w:rsidP="005D02F2">
      <w:pPr>
        <w:pStyle w:val="Textkrper"/>
        <w:ind w:left="426"/>
      </w:pPr>
      <w:r w:rsidRPr="005001B5">
        <w:t># For-loop laufen lassen</w:t>
      </w:r>
    </w:p>
    <w:p w14:paraId="6121EFFF" w14:textId="77777777" w:rsidR="005D02F2" w:rsidRPr="00B530DE" w:rsidRDefault="005D02F2" w:rsidP="005D02F2">
      <w:pPr>
        <w:pStyle w:val="R"/>
      </w:pPr>
      <w:r w:rsidRPr="00B530DE">
        <w:t>for (i in V){</w:t>
      </w:r>
    </w:p>
    <w:p w14:paraId="6E00F994" w14:textId="77777777" w:rsidR="005D02F2" w:rsidRPr="00B530DE" w:rsidRDefault="005D02F2" w:rsidP="005D02F2">
      <w:pPr>
        <w:pStyle w:val="R"/>
      </w:pPr>
      <w:r w:rsidRPr="00B530DE">
        <w:t xml:space="preserve">  x = rnorm(28)</w:t>
      </w:r>
    </w:p>
    <w:p w14:paraId="36738AD8" w14:textId="77777777" w:rsidR="005D02F2" w:rsidRPr="00B530DE" w:rsidRDefault="005D02F2" w:rsidP="005D02F2">
      <w:pPr>
        <w:pStyle w:val="R"/>
      </w:pPr>
      <w:r w:rsidRPr="00B530DE">
        <w:t xml:space="preserve">  y = .5*x + rnorm(28,0,sqrt(1-.5^2))</w:t>
      </w:r>
    </w:p>
    <w:p w14:paraId="09A23F7D" w14:textId="77777777" w:rsidR="005D02F2" w:rsidRPr="00B530DE" w:rsidRDefault="005D02F2" w:rsidP="005D02F2">
      <w:pPr>
        <w:pStyle w:val="R"/>
      </w:pPr>
      <w:r w:rsidRPr="00B530DE">
        <w:t xml:space="preserve">  rxy = cor(x,y)</w:t>
      </w:r>
    </w:p>
    <w:p w14:paraId="306A48AC" w14:textId="77777777" w:rsidR="005D02F2" w:rsidRPr="00B42F3A" w:rsidRDefault="005D02F2" w:rsidP="005D02F2">
      <w:pPr>
        <w:pStyle w:val="R"/>
        <w:rPr>
          <w:lang w:val="de-DE"/>
        </w:rPr>
      </w:pPr>
      <w:r w:rsidRPr="00B530DE">
        <w:t xml:space="preserve">  </w:t>
      </w:r>
      <w:r w:rsidRPr="00B42F3A">
        <w:rPr>
          <w:lang w:val="de-DE"/>
        </w:rPr>
        <w:t>result[[i]] &lt;- rxy</w:t>
      </w:r>
    </w:p>
    <w:p w14:paraId="7872B30A" w14:textId="77777777" w:rsidR="005D02F2" w:rsidRPr="00B42F3A" w:rsidRDefault="005D02F2" w:rsidP="005D02F2">
      <w:pPr>
        <w:pStyle w:val="R"/>
        <w:rPr>
          <w:lang w:val="de-DE"/>
        </w:rPr>
      </w:pPr>
      <w:r w:rsidRPr="00B42F3A">
        <w:rPr>
          <w:lang w:val="de-DE"/>
        </w:rPr>
        <w:t>}</w:t>
      </w:r>
    </w:p>
    <w:p w14:paraId="634B8E8D" w14:textId="77777777" w:rsidR="005D02F2" w:rsidRPr="00B42F3A" w:rsidRDefault="005D02F2" w:rsidP="005D02F2">
      <w:pPr>
        <w:pStyle w:val="R"/>
        <w:rPr>
          <w:lang w:val="de-DE"/>
        </w:rPr>
      </w:pPr>
    </w:p>
    <w:p w14:paraId="653DB232" w14:textId="77777777" w:rsidR="005001B5" w:rsidRDefault="005001B5" w:rsidP="005D02F2">
      <w:pPr>
        <w:pStyle w:val="Textkrper"/>
        <w:ind w:left="426"/>
      </w:pPr>
    </w:p>
    <w:p w14:paraId="64A8A43E" w14:textId="5C73E5A4" w:rsidR="005D02F2" w:rsidRPr="005001B5" w:rsidRDefault="005D02F2" w:rsidP="005D02F2">
      <w:pPr>
        <w:pStyle w:val="Textkrper"/>
        <w:ind w:left="426"/>
      </w:pPr>
      <w:r w:rsidRPr="005001B5">
        <w:t>#Das ganze in ein genestetes Tibble</w:t>
      </w:r>
    </w:p>
    <w:p w14:paraId="34B1C361" w14:textId="77777777" w:rsidR="005D02F2" w:rsidRPr="00B530DE" w:rsidRDefault="005D02F2" w:rsidP="005D02F2">
      <w:pPr>
        <w:pStyle w:val="R"/>
      </w:pPr>
      <w:r w:rsidRPr="00B530DE">
        <w:t>(data &lt;- tibble(y = result))</w:t>
      </w:r>
    </w:p>
    <w:p w14:paraId="529D2105" w14:textId="77777777" w:rsidR="005001B5" w:rsidRDefault="005001B5" w:rsidP="005D02F2">
      <w:pPr>
        <w:pStyle w:val="Textkrper"/>
        <w:ind w:left="426"/>
        <w:rPr>
          <w:sz w:val="17"/>
          <w:lang w:val="en-GB"/>
        </w:rPr>
      </w:pPr>
    </w:p>
    <w:p w14:paraId="1B4CC4D3" w14:textId="0AEA1E68" w:rsidR="005D02F2" w:rsidRPr="007F33F9" w:rsidRDefault="005D02F2" w:rsidP="005D02F2">
      <w:pPr>
        <w:pStyle w:val="Textkrper"/>
        <w:ind w:left="426"/>
        <w:rPr>
          <w:lang w:val="en-GB"/>
        </w:rPr>
      </w:pPr>
      <w:r w:rsidRPr="007F33F9">
        <w:rPr>
          <w:lang w:val="en-GB"/>
        </w:rPr>
        <w:t>#...und unnesten</w:t>
      </w:r>
    </w:p>
    <w:p w14:paraId="6B278B39" w14:textId="77777777" w:rsidR="005D02F2" w:rsidRPr="00B530DE" w:rsidRDefault="005D02F2" w:rsidP="005D02F2">
      <w:pPr>
        <w:pStyle w:val="R"/>
      </w:pPr>
      <w:r w:rsidRPr="00B530DE">
        <w:t xml:space="preserve">(data &lt;- data </w:t>
      </w:r>
      <w:r>
        <w:t>%&gt;%</w:t>
      </w:r>
      <w:r w:rsidRPr="00B530DE">
        <w:t xml:space="preserve"> </w:t>
      </w:r>
    </w:p>
    <w:p w14:paraId="6714E8DD" w14:textId="77777777" w:rsidR="005D02F2" w:rsidRDefault="005D02F2" w:rsidP="005D02F2">
      <w:pPr>
        <w:pStyle w:val="R"/>
      </w:pPr>
      <w:r w:rsidRPr="00B530DE">
        <w:t xml:space="preserve">    unnest(y))</w:t>
      </w:r>
    </w:p>
    <w:p w14:paraId="22A4D834" w14:textId="77777777" w:rsidR="005001B5" w:rsidRDefault="005001B5" w:rsidP="005001B5">
      <w:pPr>
        <w:pStyle w:val="Aufzhlung"/>
        <w:numPr>
          <w:ilvl w:val="0"/>
          <w:numId w:val="0"/>
        </w:numPr>
        <w:ind w:left="360"/>
        <w:rPr>
          <w:b/>
        </w:rPr>
      </w:pPr>
    </w:p>
    <w:p w14:paraId="483AAFC6" w14:textId="54F3A8F0" w:rsidR="005D02F2" w:rsidRPr="00EA0303" w:rsidRDefault="005D02F2" w:rsidP="005D02F2">
      <w:pPr>
        <w:pStyle w:val="Aufzhlung"/>
        <w:rPr>
          <w:b/>
        </w:rPr>
      </w:pPr>
      <w:r w:rsidRPr="00EA0303">
        <w:rPr>
          <w:b/>
        </w:rPr>
        <w:t>Labeln von Objekten, die in einer Funktion erzeugt wurden</w:t>
      </w:r>
    </w:p>
    <w:p w14:paraId="0E761F84" w14:textId="77777777" w:rsidR="005D02F2" w:rsidRDefault="005D02F2" w:rsidP="005D02F2">
      <w:pPr>
        <w:pStyle w:val="Aufzhlung2"/>
      </w:pPr>
      <w:r>
        <w:t xml:space="preserve">Geht mit as_label. </w:t>
      </w:r>
    </w:p>
    <w:p w14:paraId="64A3C399" w14:textId="77777777" w:rsidR="005D02F2" w:rsidRDefault="005D02F2" w:rsidP="005D02F2">
      <w:pPr>
        <w:pStyle w:val="Aufzhlung2"/>
      </w:pPr>
      <w:r>
        <w:t>Beispiel ist die simple Mittelwertsfunktion, die bei der Einführung von enquo und bang-bang generiert wurde. Jetzt soll jetzt der output "mean_..." sich nach der jeweiligen Variable richten</w:t>
      </w:r>
    </w:p>
    <w:p w14:paraId="7993AAB5" w14:textId="77777777" w:rsidR="005D02F2" w:rsidRDefault="005D02F2" w:rsidP="005D02F2">
      <w:pPr>
        <w:pStyle w:val="Aufzhlung2"/>
        <w:numPr>
          <w:ilvl w:val="0"/>
          <w:numId w:val="0"/>
        </w:numPr>
        <w:ind w:left="720"/>
      </w:pPr>
    </w:p>
    <w:p w14:paraId="3108D1B3" w14:textId="77777777" w:rsidR="005D02F2" w:rsidRPr="0083726E" w:rsidRDefault="005D02F2" w:rsidP="005001B5">
      <w:pPr>
        <w:pStyle w:val="R"/>
        <w:ind w:left="708"/>
      </w:pPr>
      <w:r w:rsidRPr="0083726E">
        <w:t>simple_function &lt;- function(dataset, mean_col){</w:t>
      </w:r>
    </w:p>
    <w:p w14:paraId="3A6181E4" w14:textId="77777777" w:rsidR="005D02F2" w:rsidRPr="0083726E" w:rsidRDefault="005D02F2" w:rsidP="005001B5">
      <w:pPr>
        <w:pStyle w:val="R"/>
        <w:ind w:left="708"/>
      </w:pPr>
    </w:p>
    <w:p w14:paraId="49C0D4B4" w14:textId="77777777" w:rsidR="005D02F2" w:rsidRPr="0083726E" w:rsidRDefault="005D02F2" w:rsidP="005001B5">
      <w:pPr>
        <w:pStyle w:val="R"/>
        <w:ind w:left="708"/>
      </w:pPr>
      <w:r w:rsidRPr="0083726E">
        <w:t xml:space="preserve">  mean_col &lt;- enquo(mean_col)</w:t>
      </w:r>
    </w:p>
    <w:p w14:paraId="05ACE52C" w14:textId="77777777" w:rsidR="005D02F2" w:rsidRPr="0083726E" w:rsidRDefault="005D02F2" w:rsidP="005001B5">
      <w:pPr>
        <w:pStyle w:val="R"/>
        <w:ind w:left="708"/>
      </w:pPr>
      <w:r w:rsidRPr="0083726E">
        <w:t xml:space="preserve">  mean_name &lt;- paste0("mean_", as_label(mean_col))</w:t>
      </w:r>
    </w:p>
    <w:p w14:paraId="54E06C0D" w14:textId="77777777" w:rsidR="005D02F2" w:rsidRPr="0083726E" w:rsidRDefault="005D02F2" w:rsidP="005001B5">
      <w:pPr>
        <w:pStyle w:val="R"/>
        <w:ind w:left="708"/>
      </w:pPr>
      <w:r w:rsidRPr="0083726E">
        <w:t xml:space="preserve">  </w:t>
      </w:r>
    </w:p>
    <w:p w14:paraId="409E08DD" w14:textId="77777777" w:rsidR="005D02F2" w:rsidRPr="0083726E" w:rsidRDefault="005D02F2" w:rsidP="005001B5">
      <w:pPr>
        <w:pStyle w:val="R"/>
        <w:ind w:left="708"/>
      </w:pPr>
      <w:r w:rsidRPr="0083726E">
        <w:t xml:space="preserve">  dataset </w:t>
      </w:r>
      <w:r>
        <w:t>%&gt;%</w:t>
      </w:r>
    </w:p>
    <w:p w14:paraId="09C6CD78" w14:textId="77777777" w:rsidR="005D02F2" w:rsidRPr="0083726E" w:rsidRDefault="005D02F2" w:rsidP="005001B5">
      <w:pPr>
        <w:pStyle w:val="R"/>
        <w:ind w:left="708"/>
      </w:pPr>
      <w:r w:rsidRPr="0083726E">
        <w:t xml:space="preserve">    summarise(!!(mean_name) := mean((!!mean_col)))</w:t>
      </w:r>
    </w:p>
    <w:p w14:paraId="2AC53D80" w14:textId="77777777" w:rsidR="005D02F2" w:rsidRPr="00EA0303" w:rsidRDefault="005D02F2" w:rsidP="005001B5">
      <w:pPr>
        <w:pStyle w:val="R"/>
        <w:ind w:left="708"/>
      </w:pPr>
      <w:r w:rsidRPr="00EA0303">
        <w:t>}</w:t>
      </w:r>
    </w:p>
    <w:p w14:paraId="6B4E99BC" w14:textId="77777777" w:rsidR="005D02F2" w:rsidRDefault="005D02F2" w:rsidP="005D02F2">
      <w:pPr>
        <w:pStyle w:val="Aufzhlung2"/>
      </w:pPr>
      <w:r>
        <w:t>Man beachte den assignment operator und die beiden bang-bangs</w:t>
      </w:r>
    </w:p>
    <w:p w14:paraId="416CAE05" w14:textId="77777777" w:rsidR="005D02F2" w:rsidRDefault="005D02F2" w:rsidP="005D02F2">
      <w:pPr>
        <w:pStyle w:val="Aufzhlung2"/>
        <w:numPr>
          <w:ilvl w:val="0"/>
          <w:numId w:val="0"/>
        </w:numPr>
        <w:ind w:left="709"/>
      </w:pPr>
    </w:p>
    <w:p w14:paraId="015CBEE0" w14:textId="77777777" w:rsidR="005D02F2" w:rsidRPr="0083726E" w:rsidRDefault="005D02F2" w:rsidP="005001B5">
      <w:pPr>
        <w:pStyle w:val="R"/>
        <w:ind w:left="708"/>
      </w:pPr>
      <w:r w:rsidRPr="0083726E">
        <w:t>simple_function(mtcars, am)</w:t>
      </w:r>
    </w:p>
    <w:p w14:paraId="5E134EAC" w14:textId="77777777" w:rsidR="005D02F2" w:rsidRDefault="005D02F2" w:rsidP="00362BD5">
      <w:pPr>
        <w:pStyle w:val="ROutput"/>
      </w:pPr>
      <w:r>
        <w:t xml:space="preserve">  mean_am</w:t>
      </w:r>
    </w:p>
    <w:p w14:paraId="25BDF846" w14:textId="77777777" w:rsidR="005D02F2" w:rsidRPr="007F33F9" w:rsidRDefault="005D02F2" w:rsidP="00362BD5">
      <w:pPr>
        <w:pStyle w:val="ROutput"/>
        <w:rPr>
          <w:lang w:val="de-DE"/>
        </w:rPr>
      </w:pPr>
      <w:r w:rsidRPr="007F33F9">
        <w:rPr>
          <w:lang w:val="de-DE"/>
        </w:rPr>
        <w:t>1 0.40625</w:t>
      </w:r>
    </w:p>
    <w:p w14:paraId="03EA67EE" w14:textId="77777777" w:rsidR="005D02F2" w:rsidRPr="00B42F3A" w:rsidRDefault="005D02F2" w:rsidP="005D02F2">
      <w:pPr>
        <w:pStyle w:val="R"/>
        <w:rPr>
          <w:lang w:val="de-DE"/>
        </w:rPr>
      </w:pPr>
    </w:p>
    <w:p w14:paraId="52A1C869" w14:textId="77777777" w:rsidR="005D02F2" w:rsidRDefault="005D02F2" w:rsidP="005D02F2">
      <w:pPr>
        <w:pStyle w:val="Aufzhlung2"/>
        <w:numPr>
          <w:ilvl w:val="0"/>
          <w:numId w:val="0"/>
        </w:numPr>
        <w:ind w:left="709"/>
      </w:pPr>
      <w:r>
        <w:t xml:space="preserve">Wie man sieht ist die Variable "am" Teil des Objektnamens. Wenn man da gar nix pasted, wird alles als Name der simple Variablenname benutzt (der für mean_col später verwendet wird). </w:t>
      </w:r>
    </w:p>
    <w:p w14:paraId="239251C4" w14:textId="77777777" w:rsidR="005D02F2" w:rsidRDefault="005D02F2" w:rsidP="005D02F2">
      <w:pPr>
        <w:rPr>
          <w:rFonts w:ascii="Verdana" w:hAnsi="Verdana"/>
          <w:b/>
          <w:bCs/>
          <w:color w:val="0070C0"/>
          <w:sz w:val="28"/>
          <w:szCs w:val="28"/>
        </w:rPr>
      </w:pPr>
    </w:p>
    <w:p w14:paraId="3F579C14" w14:textId="77777777" w:rsidR="005D02F2" w:rsidRDefault="005D02F2" w:rsidP="005D02F2">
      <w:pPr>
        <w:pStyle w:val="Aufzhlung"/>
      </w:pPr>
      <w:r w:rsidRPr="00640B60">
        <w:rPr>
          <w:b/>
        </w:rPr>
        <w:t>In der Funktion auf extrahierte Elemente eines outputs verweisen</w:t>
      </w:r>
      <w:r>
        <w:t xml:space="preserve"> (#Extraktion, #extrahieren)</w:t>
      </w:r>
    </w:p>
    <w:p w14:paraId="1F0B76DF" w14:textId="77777777" w:rsidR="005D02F2" w:rsidRDefault="005D02F2" w:rsidP="005D02F2">
      <w:pPr>
        <w:pStyle w:val="Aufzhlung2"/>
      </w:pPr>
      <w:r>
        <w:t xml:space="preserve">Erst muss man rausfinden, wie das Element heißt. Dies geht durch </w:t>
      </w:r>
      <w:r w:rsidRPr="00F63DE7">
        <w:rPr>
          <w:rStyle w:val="RZchn"/>
          <w:lang w:val="de-DE"/>
        </w:rPr>
        <w:t>str(model)</w:t>
      </w:r>
      <w:r>
        <w:t xml:space="preserve"> wo model = model object. Ist die Listenstruktur zu komplex, kann man das durch </w:t>
      </w:r>
      <w:r w:rsidRPr="00F63DE7">
        <w:rPr>
          <w:rStyle w:val="RZchn"/>
          <w:lang w:val="de-DE"/>
        </w:rPr>
        <w:t>str(model, max.level=2)</w:t>
      </w:r>
      <w:r>
        <w:t xml:space="preserve"> veränderen</w:t>
      </w:r>
    </w:p>
    <w:p w14:paraId="15DC070E" w14:textId="77777777" w:rsidR="005D02F2" w:rsidRDefault="005D02F2" w:rsidP="005D02F2">
      <w:pPr>
        <w:pStyle w:val="Aufzhlung2"/>
      </w:pPr>
      <w:r>
        <w:t>ACHTUNG: Manchmal ist es sinnvoller den str()-Befehl auf die summary des Models anzuwenden (v.a. wenn man Teile davon benutzen möchte</w:t>
      </w:r>
    </w:p>
    <w:p w14:paraId="350766D9" w14:textId="77777777" w:rsidR="005D02F2" w:rsidRDefault="005D02F2" w:rsidP="005D02F2">
      <w:pPr>
        <w:pStyle w:val="Aufzhlung2"/>
      </w:pPr>
      <w:r>
        <w:t xml:space="preserve">Auch </w:t>
      </w:r>
      <w:r w:rsidRPr="00F63DE7">
        <w:rPr>
          <w:rStyle w:val="RZchn"/>
          <w:lang w:val="de-DE"/>
        </w:rPr>
        <w:t>names(LinReg)</w:t>
      </w:r>
      <w:r w:rsidRPr="00C63957">
        <w:t>kann helfen bei der Identifikation</w:t>
      </w:r>
    </w:p>
    <w:p w14:paraId="78016699" w14:textId="77777777" w:rsidR="005D02F2" w:rsidRDefault="005D02F2" w:rsidP="005D02F2">
      <w:pPr>
        <w:pStyle w:val="Aufzhlung2"/>
      </w:pPr>
      <w:r>
        <w:t xml:space="preserve">Manchmal ist es simpel—manchmal etwas rumgezocke, bis man den Parameter hat. Dann wird er einfach durch $ an das Objekt angehängt. Wenn der Zielparameter noch eine Ebene drunter ist, dann eben zweimal hintereinander (z.B </w:t>
      </w:r>
      <w:r w:rsidRPr="00F63DE7">
        <w:rPr>
          <w:rStyle w:val="RZchn"/>
          <w:lang w:val="de-DE"/>
        </w:rPr>
        <w:t>metafor_temp$mf.g$inner</w:t>
      </w:r>
      <w:r>
        <w:t>). Hier ein Beipiel aus einer MASEM-Funktion</w:t>
      </w:r>
      <w:r>
        <w:br/>
      </w:r>
    </w:p>
    <w:p w14:paraId="68C9FEA1" w14:textId="77777777" w:rsidR="005D02F2" w:rsidRPr="0083726E" w:rsidRDefault="005D02F2" w:rsidP="005D02F2">
      <w:pPr>
        <w:pStyle w:val="R"/>
      </w:pPr>
      <w:r w:rsidRPr="0083726E">
        <w:t xml:space="preserve">  b = tibble(metafor_temp$b[,1]) </w:t>
      </w:r>
      <w:r>
        <w:t>%&gt;%</w:t>
      </w:r>
      <w:r w:rsidRPr="0083726E">
        <w:t xml:space="preserve"> </w:t>
      </w:r>
    </w:p>
    <w:p w14:paraId="283A5ADB" w14:textId="77777777" w:rsidR="005D02F2" w:rsidRPr="0083726E" w:rsidRDefault="005D02F2" w:rsidP="005D02F2">
      <w:pPr>
        <w:pStyle w:val="R"/>
      </w:pPr>
      <w:r w:rsidRPr="0083726E">
        <w:t xml:space="preserve">    rename(estimate = `metafor_temp$b[, 1]`) </w:t>
      </w:r>
      <w:r>
        <w:t>%&gt;%</w:t>
      </w:r>
      <w:r w:rsidRPr="0083726E">
        <w:t xml:space="preserve"> </w:t>
      </w:r>
    </w:p>
    <w:p w14:paraId="61BC3A68" w14:textId="77777777" w:rsidR="005D02F2" w:rsidRDefault="005D02F2" w:rsidP="005D02F2">
      <w:pPr>
        <w:pStyle w:val="R"/>
      </w:pPr>
      <w:r w:rsidRPr="0083726E">
        <w:t xml:space="preserve">    </w:t>
      </w:r>
      <w:r>
        <w:t>round(., 2)</w:t>
      </w:r>
    </w:p>
    <w:p w14:paraId="0D198020" w14:textId="77777777" w:rsidR="005D02F2" w:rsidRDefault="005D02F2" w:rsidP="005D02F2">
      <w:pPr>
        <w:pStyle w:val="Aufzhlung2"/>
      </w:pPr>
      <w:r>
        <w:t>Wie man sieht musste ich das Teil umbenennen, weil durmh die Umwandlung in ein tibble der Parameter diesen hässliche column name bekommt</w:t>
      </w:r>
    </w:p>
    <w:p w14:paraId="26550506" w14:textId="77777777" w:rsidR="005D02F2" w:rsidRDefault="005D02F2" w:rsidP="005D02F2">
      <w:pPr>
        <w:pStyle w:val="Aufzhlung2"/>
      </w:pPr>
      <w:r>
        <w:t>Mittels print() wird das Ergebnis zwischendurch ausgegegen (return scheint zu bewirken, dass danach nix mehr ausgegeben wird)</w:t>
      </w:r>
    </w:p>
    <w:p w14:paraId="26AE6FE7" w14:textId="77777777" w:rsidR="005D02F2" w:rsidRDefault="005D02F2" w:rsidP="005D02F2">
      <w:pPr>
        <w:pStyle w:val="Aufzhlung"/>
        <w:numPr>
          <w:ilvl w:val="0"/>
          <w:numId w:val="0"/>
        </w:numPr>
        <w:ind w:left="360" w:hanging="360"/>
      </w:pPr>
    </w:p>
    <w:p w14:paraId="0D07B7A7" w14:textId="77777777" w:rsidR="005D02F2" w:rsidRDefault="005D02F2" w:rsidP="005D02F2">
      <w:pPr>
        <w:pStyle w:val="Textkrper"/>
      </w:pPr>
    </w:p>
    <w:p w14:paraId="7C1D4720" w14:textId="77777777" w:rsidR="005D02F2" w:rsidRDefault="005D02F2" w:rsidP="005D02F2">
      <w:pPr>
        <w:pStyle w:val="berschrift3"/>
      </w:pPr>
      <w:r>
        <w:t xml:space="preserve">Map und anonyme </w:t>
      </w:r>
      <w:r w:rsidRPr="00314F8E">
        <w:t>Funktionen</w:t>
      </w:r>
    </w:p>
    <w:p w14:paraId="0A3E7F14" w14:textId="77777777" w:rsidR="005D02F2" w:rsidRPr="0090703D" w:rsidRDefault="005D02F2" w:rsidP="005D02F2">
      <w:pPr>
        <w:pStyle w:val="berschrift4"/>
      </w:pPr>
      <w:r>
        <w:t>Map vs. base R</w:t>
      </w:r>
    </w:p>
    <w:p w14:paraId="1A9DDDD6" w14:textId="77777777" w:rsidR="005D02F2" w:rsidRDefault="005D02F2" w:rsidP="005D02F2">
      <w:pPr>
        <w:pStyle w:val="Aufzhlung"/>
      </w:pPr>
      <w:r>
        <w:t xml:space="preserve">Der Begriff </w:t>
      </w:r>
      <w:r w:rsidRPr="002F09B5">
        <w:rPr>
          <w:b/>
        </w:rPr>
        <w:t>functional programming</w:t>
      </w:r>
      <w:r>
        <w:t xml:space="preserve"> heißt erstmal lediglich, dass man Funktionen schreibt. Dazu bietet base R Sub-Funktionen wie die </w:t>
      </w:r>
      <w:r w:rsidRPr="002F09B5">
        <w:rPr>
          <w:b/>
        </w:rPr>
        <w:t>while-loop</w:t>
      </w:r>
      <w:r>
        <w:t xml:space="preserve"> („führe so lange eine Operation aus, bis ein Kriterium erreicht ist“), die </w:t>
      </w:r>
      <w:r w:rsidRPr="002F09B5">
        <w:rPr>
          <w:b/>
        </w:rPr>
        <w:t>for-loop</w:t>
      </w:r>
      <w:r>
        <w:t xml:space="preserve"> („Führe für jedes Dlement von i eine Operation aus“) oder rekursive Funktionen, die auf einen in der Funktion generierten Wert Bezug nehmen. Letztere sind rechenaufwändiger als loops (ALLES NOCH MAL CHECKEN)</w:t>
      </w:r>
    </w:p>
    <w:p w14:paraId="35541DBB" w14:textId="77777777" w:rsidR="005D02F2" w:rsidRPr="00F63DE7" w:rsidRDefault="005D02F2" w:rsidP="005D02F2">
      <w:pPr>
        <w:pStyle w:val="Aufzhlung"/>
        <w:rPr>
          <w:rStyle w:val="RZchn"/>
          <w:rFonts w:ascii="Verdana" w:hAnsi="Verdana"/>
          <w:color w:val="auto"/>
          <w:szCs w:val="19"/>
          <w:lang w:val="de-DE"/>
        </w:rPr>
      </w:pPr>
      <w:r>
        <w:lastRenderedPageBreak/>
        <w:t xml:space="preserve">Die Stuktur des map-Befehls ist </w:t>
      </w:r>
      <w:r w:rsidRPr="00F63DE7">
        <w:rPr>
          <w:rStyle w:val="RZchn"/>
          <w:lang w:val="de-DE"/>
        </w:rPr>
        <w:t>map(.x, .f, ...)</w:t>
      </w:r>
    </w:p>
    <w:p w14:paraId="7705513E" w14:textId="77777777" w:rsidR="005D02F2" w:rsidRDefault="005D02F2" w:rsidP="005D02F2">
      <w:pPr>
        <w:pStyle w:val="Aufzhlung2"/>
      </w:pPr>
      <w:r w:rsidRPr="00BE42AE">
        <w:rPr>
          <w:b/>
        </w:rPr>
        <w:t>.x</w:t>
      </w:r>
      <w:r>
        <w:t xml:space="preserve"> ist ein Laufindex (Elemente eines Index, Listenelemente oder Variablen im tibble)</w:t>
      </w:r>
    </w:p>
    <w:p w14:paraId="220AAE36" w14:textId="77777777" w:rsidR="005D02F2" w:rsidRDefault="005D02F2" w:rsidP="005D02F2">
      <w:pPr>
        <w:pStyle w:val="Aufzhlung2"/>
      </w:pPr>
      <w:r w:rsidRPr="00BE42AE">
        <w:rPr>
          <w:b/>
        </w:rPr>
        <w:t>.f</w:t>
      </w:r>
      <w:r>
        <w:t xml:space="preserve"> ist eine Funktion: Das kann eine anonyme Funktion sein, oder eine Standardfunktion. Wickhkam bezeichnet die Funktion als ein Rezept, dass auf jeden Eintrag in .x angewendet wird (eine anonyme Funktion erkennt man an dem „(x)“ –also </w:t>
      </w:r>
      <w:r w:rsidRPr="00F63DE7">
        <w:rPr>
          <w:rStyle w:val="RZchn"/>
          <w:lang w:val="de-DE"/>
        </w:rPr>
        <w:t>function(x){}</w:t>
      </w:r>
    </w:p>
    <w:p w14:paraId="0ECA1CAB" w14:textId="77777777" w:rsidR="005D02F2" w:rsidRDefault="005D02F2" w:rsidP="005D02F2">
      <w:pPr>
        <w:pStyle w:val="Aufzhlung2"/>
      </w:pPr>
      <w:r w:rsidRPr="00BE42AE">
        <w:rPr>
          <w:b/>
        </w:rPr>
        <w:t>"..."</w:t>
      </w:r>
      <w:r>
        <w:t xml:space="preserve">  ist ein anonymes Argument (nicht dasselbe wie eine anonyme Funktion), mit der man auf Argumente von .f zurückgreifen kann. </w:t>
      </w:r>
    </w:p>
    <w:p w14:paraId="7ABA97CC" w14:textId="77777777" w:rsidR="005D02F2" w:rsidRDefault="005D02F2" w:rsidP="005D02F2">
      <w:pPr>
        <w:pStyle w:val="Aufzhlung"/>
      </w:pPr>
      <w:r>
        <w:t>Map ist erstmal ein Prinzip, dass man auch in den Funktionen der *apply-Familie hat!</w:t>
      </w:r>
    </w:p>
    <w:p w14:paraId="635E587B" w14:textId="77777777" w:rsidR="005D02F2" w:rsidRDefault="005D02F2" w:rsidP="005D02F2">
      <w:pPr>
        <w:pStyle w:val="Aufzhlung"/>
      </w:pPr>
      <w:r>
        <w:t>Das purrr package bringt einige neue Funktionen. Eine davon ist die map*()-family, die die *apply Funktionen ersetzt (beachte die zwei verschiedenenen Bedeutungen)</w:t>
      </w:r>
    </w:p>
    <w:p w14:paraId="35754BC3" w14:textId="77777777" w:rsidR="005D02F2" w:rsidRDefault="005D02F2" w:rsidP="005D02F2">
      <w:pPr>
        <w:pStyle w:val="Aufzhlung"/>
      </w:pPr>
      <w:r>
        <w:t>Mittels map() cycled man durch jedes Element des Tibbles/Vektors, wendet dort entweder eine anonyme Funktion (.f) oder eine andere Funktion (z.B.mean etc.) an und gibt als Ergebnis eine Liste aus. Nimmt man stattdessen map_df() wird ein tibble ausgegeben. Im Grunde macht sie damit den selben job wie die for-loop. Vorteil von map() ist eine größere Einfachheit bei der Schreibweise und auch, dass man den results-Vektor (in den das Ergebnis gechrieben wird) nicht vordefinieren muss. Verglichen mist lapply ist sie gleich komplex, man kann aber das Ausgabeformat frei bestimmen.</w:t>
      </w:r>
    </w:p>
    <w:p w14:paraId="6FE852F3" w14:textId="77777777" w:rsidR="005D02F2" w:rsidRDefault="005D02F2" w:rsidP="005D02F2">
      <w:pPr>
        <w:pStyle w:val="Aufzhlung"/>
      </w:pPr>
      <w:r>
        <w:t>Beispiel: Hier wird eine anonyme Funktion angewendet, die eine Variable zentriert</w:t>
      </w:r>
    </w:p>
    <w:p w14:paraId="3EC32FAF" w14:textId="77777777" w:rsidR="005D02F2" w:rsidRDefault="005D02F2" w:rsidP="005D02F2">
      <w:pPr>
        <w:pStyle w:val="Textkrper"/>
      </w:pPr>
    </w:p>
    <w:p w14:paraId="61092CB5" w14:textId="77777777" w:rsidR="005D02F2" w:rsidRPr="0083726E" w:rsidRDefault="005D02F2" w:rsidP="005D02F2">
      <w:pPr>
        <w:pStyle w:val="R"/>
      </w:pPr>
      <w:r w:rsidRPr="0083726E">
        <w:t>data = tibble(z = rnorm(10))</w:t>
      </w:r>
    </w:p>
    <w:p w14:paraId="3804F751" w14:textId="77777777" w:rsidR="005D02F2" w:rsidRPr="0083726E" w:rsidRDefault="005D02F2" w:rsidP="005D02F2">
      <w:pPr>
        <w:pStyle w:val="R"/>
      </w:pPr>
    </w:p>
    <w:p w14:paraId="3190B6EB" w14:textId="77777777" w:rsidR="005D02F2" w:rsidRPr="0083726E" w:rsidRDefault="005D02F2" w:rsidP="005D02F2">
      <w:pPr>
        <w:pStyle w:val="Textkrper"/>
        <w:ind w:left="360"/>
        <w:rPr>
          <w:rFonts w:ascii="Courier New" w:hAnsi="Courier New"/>
          <w:color w:val="FF0000"/>
          <w:sz w:val="20"/>
          <w:szCs w:val="24"/>
          <w:lang w:val="en-GB"/>
        </w:rPr>
      </w:pPr>
      <w:r w:rsidRPr="0083726E">
        <w:rPr>
          <w:rFonts w:ascii="Courier New" w:hAnsi="Courier New"/>
          <w:color w:val="FF0000"/>
          <w:sz w:val="20"/>
          <w:szCs w:val="24"/>
          <w:lang w:val="en-GB"/>
        </w:rPr>
        <w:t>map(data, function(x){</w:t>
      </w:r>
    </w:p>
    <w:p w14:paraId="17C61CB5" w14:textId="77777777" w:rsidR="005D02F2" w:rsidRPr="0083726E" w:rsidRDefault="005D02F2" w:rsidP="005D02F2">
      <w:pPr>
        <w:pStyle w:val="Textkrper"/>
        <w:ind w:left="360"/>
        <w:rPr>
          <w:rFonts w:ascii="Courier New" w:hAnsi="Courier New"/>
          <w:color w:val="FF0000"/>
          <w:sz w:val="20"/>
          <w:szCs w:val="24"/>
          <w:lang w:val="en-GB"/>
        </w:rPr>
      </w:pPr>
      <w:r w:rsidRPr="0083726E">
        <w:rPr>
          <w:rFonts w:ascii="Courier New" w:hAnsi="Courier New"/>
          <w:color w:val="FF0000"/>
          <w:sz w:val="20"/>
          <w:szCs w:val="24"/>
          <w:lang w:val="en-GB"/>
        </w:rPr>
        <w:t xml:space="preserve">  x_centered = x - mean(x)</w:t>
      </w:r>
    </w:p>
    <w:p w14:paraId="2647FC3C" w14:textId="77777777" w:rsidR="005D02F2" w:rsidRPr="00A92EDC" w:rsidRDefault="005D02F2" w:rsidP="005D02F2">
      <w:pPr>
        <w:pStyle w:val="Textkrper"/>
        <w:ind w:left="360"/>
        <w:rPr>
          <w:rFonts w:ascii="Courier New" w:hAnsi="Courier New"/>
          <w:color w:val="FF0000"/>
          <w:sz w:val="20"/>
          <w:szCs w:val="24"/>
        </w:rPr>
      </w:pPr>
      <w:r w:rsidRPr="0083726E">
        <w:rPr>
          <w:rFonts w:ascii="Courier New" w:hAnsi="Courier New"/>
          <w:color w:val="FF0000"/>
          <w:sz w:val="20"/>
          <w:szCs w:val="24"/>
          <w:lang w:val="en-GB"/>
        </w:rPr>
        <w:t xml:space="preserve">  </w:t>
      </w:r>
      <w:r w:rsidRPr="00A92EDC">
        <w:rPr>
          <w:rFonts w:ascii="Courier New" w:hAnsi="Courier New"/>
          <w:color w:val="FF0000"/>
          <w:sz w:val="20"/>
          <w:szCs w:val="24"/>
        </w:rPr>
        <w:t>round(x</w:t>
      </w:r>
      <w:r>
        <w:rPr>
          <w:rFonts w:ascii="Courier New" w:hAnsi="Courier New"/>
          <w:color w:val="FF0000"/>
          <w:sz w:val="20"/>
          <w:szCs w:val="24"/>
        </w:rPr>
        <w:t>_</w:t>
      </w:r>
      <w:r w:rsidRPr="00A92EDC">
        <w:rPr>
          <w:rFonts w:ascii="Courier New" w:hAnsi="Courier New"/>
          <w:color w:val="FF0000"/>
          <w:sz w:val="20"/>
          <w:szCs w:val="24"/>
        </w:rPr>
        <w:t>c</w:t>
      </w:r>
      <w:r>
        <w:rPr>
          <w:rFonts w:ascii="Courier New" w:hAnsi="Courier New"/>
          <w:color w:val="FF0000"/>
          <w:sz w:val="20"/>
          <w:szCs w:val="24"/>
        </w:rPr>
        <w:t>entered</w:t>
      </w:r>
      <w:r w:rsidRPr="00A92EDC">
        <w:rPr>
          <w:rFonts w:ascii="Courier New" w:hAnsi="Courier New"/>
          <w:color w:val="FF0000"/>
          <w:sz w:val="20"/>
          <w:szCs w:val="24"/>
        </w:rPr>
        <w:t>, 2)</w:t>
      </w:r>
    </w:p>
    <w:p w14:paraId="32A45148" w14:textId="77777777" w:rsidR="005D02F2" w:rsidRDefault="005D02F2" w:rsidP="005D02F2">
      <w:pPr>
        <w:pStyle w:val="Textkrper"/>
        <w:ind w:left="360"/>
      </w:pPr>
      <w:r w:rsidRPr="00A92EDC">
        <w:rPr>
          <w:rFonts w:ascii="Courier New" w:hAnsi="Courier New"/>
          <w:color w:val="FF0000"/>
          <w:sz w:val="20"/>
          <w:szCs w:val="24"/>
        </w:rPr>
        <w:t xml:space="preserve">  })</w:t>
      </w:r>
    </w:p>
    <w:p w14:paraId="64CEF592" w14:textId="77777777" w:rsidR="005D02F2" w:rsidRDefault="005D02F2" w:rsidP="005D02F2">
      <w:pPr>
        <w:pStyle w:val="Textkrper"/>
      </w:pPr>
    </w:p>
    <w:p w14:paraId="72AFC7A4" w14:textId="77777777" w:rsidR="005D02F2" w:rsidRPr="007F33F9" w:rsidRDefault="005D02F2" w:rsidP="00362BD5">
      <w:pPr>
        <w:pStyle w:val="ROutput"/>
        <w:rPr>
          <w:lang w:val="de-DE"/>
        </w:rPr>
      </w:pPr>
      <w:r w:rsidRPr="007F33F9">
        <w:rPr>
          <w:lang w:val="de-DE"/>
        </w:rPr>
        <w:t>$z</w:t>
      </w:r>
    </w:p>
    <w:p w14:paraId="5C8AC41B" w14:textId="77777777" w:rsidR="005D02F2" w:rsidRPr="007F33F9" w:rsidRDefault="005D02F2" w:rsidP="00362BD5">
      <w:pPr>
        <w:pStyle w:val="ROutput"/>
        <w:rPr>
          <w:lang w:val="de-DE"/>
        </w:rPr>
      </w:pPr>
      <w:r w:rsidRPr="007F33F9">
        <w:rPr>
          <w:lang w:val="de-DE"/>
        </w:rPr>
        <w:t xml:space="preserve"> [1]  1.71 -1.77  1.62  0.80 -0.21 -0.94 -1.62 -0.21 -0.48  1.09</w:t>
      </w:r>
    </w:p>
    <w:p w14:paraId="52921E71" w14:textId="77777777" w:rsidR="005D02F2" w:rsidRDefault="005D02F2" w:rsidP="005D02F2">
      <w:pPr>
        <w:pStyle w:val="Textkrper"/>
      </w:pPr>
    </w:p>
    <w:p w14:paraId="4AA6BEB3" w14:textId="77777777" w:rsidR="005D02F2" w:rsidRDefault="005D02F2" w:rsidP="005D02F2">
      <w:pPr>
        <w:pStyle w:val="Textkrper"/>
        <w:ind w:left="432"/>
      </w:pPr>
      <w:r>
        <w:t xml:space="preserve">Sieht aus wie ein Vektor ist aber eine Liste. Wählt man stattdessen </w:t>
      </w:r>
      <w:r w:rsidRPr="00F63DE7">
        <w:rPr>
          <w:rStyle w:val="RZchn"/>
          <w:lang w:val="de-DE"/>
        </w:rPr>
        <w:t xml:space="preserve">map_df() </w:t>
      </w:r>
      <w:r w:rsidRPr="00A34329">
        <w:t>bekommt man ein tibbl</w:t>
      </w:r>
      <w:r>
        <w:t>e</w:t>
      </w:r>
    </w:p>
    <w:p w14:paraId="79EEB736" w14:textId="77777777" w:rsidR="005D02F2" w:rsidRDefault="005D02F2" w:rsidP="005D02F2">
      <w:pPr>
        <w:pStyle w:val="Textkrper"/>
        <w:ind w:firstLine="432"/>
      </w:pPr>
    </w:p>
    <w:p w14:paraId="55F778D2" w14:textId="77777777" w:rsidR="005D02F2" w:rsidRDefault="005D02F2" w:rsidP="00362BD5">
      <w:pPr>
        <w:pStyle w:val="ROutput"/>
      </w:pPr>
      <w:r>
        <w:t># A tibble: 10 x 1</w:t>
      </w:r>
    </w:p>
    <w:p w14:paraId="11E2E0D7" w14:textId="77777777" w:rsidR="005D02F2" w:rsidRDefault="005D02F2" w:rsidP="00362BD5">
      <w:pPr>
        <w:pStyle w:val="ROutput"/>
      </w:pPr>
      <w:r>
        <w:t xml:space="preserve">       z</w:t>
      </w:r>
    </w:p>
    <w:p w14:paraId="47D855B2" w14:textId="77777777" w:rsidR="005D02F2" w:rsidRDefault="005D02F2" w:rsidP="00362BD5">
      <w:pPr>
        <w:pStyle w:val="ROutput"/>
      </w:pPr>
      <w:r>
        <w:t xml:space="preserve">   &lt;dbl&gt;</w:t>
      </w:r>
    </w:p>
    <w:p w14:paraId="515C7357" w14:textId="77777777" w:rsidR="005D02F2" w:rsidRDefault="005D02F2" w:rsidP="00362BD5">
      <w:pPr>
        <w:pStyle w:val="ROutput"/>
      </w:pPr>
      <w:r>
        <w:t xml:space="preserve"> 1  1.71</w:t>
      </w:r>
    </w:p>
    <w:p w14:paraId="62C1BD1A" w14:textId="77777777" w:rsidR="005D02F2" w:rsidRDefault="005D02F2" w:rsidP="00362BD5">
      <w:pPr>
        <w:pStyle w:val="ROutput"/>
      </w:pPr>
      <w:r>
        <w:t xml:space="preserve"> 2 -1.77</w:t>
      </w:r>
    </w:p>
    <w:p w14:paraId="3D8068E2" w14:textId="77777777" w:rsidR="005D02F2" w:rsidRDefault="005D02F2" w:rsidP="00362BD5">
      <w:pPr>
        <w:pStyle w:val="ROutput"/>
      </w:pPr>
      <w:r>
        <w:t xml:space="preserve"> 3  1.62</w:t>
      </w:r>
    </w:p>
    <w:p w14:paraId="02448929" w14:textId="77777777" w:rsidR="005D02F2" w:rsidRDefault="005D02F2" w:rsidP="00362BD5">
      <w:pPr>
        <w:pStyle w:val="ROutput"/>
      </w:pPr>
      <w:r>
        <w:t xml:space="preserve"> 4  0.8 </w:t>
      </w:r>
    </w:p>
    <w:p w14:paraId="1A4EA251" w14:textId="77777777" w:rsidR="005D02F2" w:rsidRDefault="005D02F2" w:rsidP="00362BD5">
      <w:pPr>
        <w:pStyle w:val="ROutput"/>
      </w:pPr>
      <w:r>
        <w:t xml:space="preserve"> ...</w:t>
      </w:r>
    </w:p>
    <w:p w14:paraId="55B5CEA6" w14:textId="77777777" w:rsidR="005D02F2" w:rsidRPr="002127FA" w:rsidRDefault="005D02F2" w:rsidP="005D02F2">
      <w:pPr>
        <w:pStyle w:val="Aufzhlung"/>
        <w:rPr>
          <w:b/>
        </w:rPr>
      </w:pPr>
      <w:r w:rsidRPr="002127FA">
        <w:rPr>
          <w:b/>
        </w:rPr>
        <w:t>Vergleich map</w:t>
      </w:r>
      <w:r>
        <w:rPr>
          <w:b/>
        </w:rPr>
        <w:t xml:space="preserve"> mit for-loops und lapply</w:t>
      </w:r>
    </w:p>
    <w:p w14:paraId="3AC5A340" w14:textId="77777777" w:rsidR="005D02F2" w:rsidRPr="002127FA" w:rsidRDefault="005D02F2" w:rsidP="005D02F2">
      <w:pPr>
        <w:pStyle w:val="Textkrper"/>
        <w:rPr>
          <w:b/>
        </w:rPr>
      </w:pPr>
    </w:p>
    <w:tbl>
      <w:tblPr>
        <w:tblStyle w:val="Tabellenraster"/>
        <w:tblW w:w="0" w:type="auto"/>
        <w:tblInd w:w="534" w:type="dxa"/>
        <w:tblLook w:val="04A0" w:firstRow="1" w:lastRow="0" w:firstColumn="1" w:lastColumn="0" w:noHBand="0" w:noVBand="1"/>
      </w:tblPr>
      <w:tblGrid>
        <w:gridCol w:w="1644"/>
        <w:gridCol w:w="2671"/>
        <w:gridCol w:w="2398"/>
        <w:gridCol w:w="2283"/>
      </w:tblGrid>
      <w:tr w:rsidR="005D02F2" w:rsidRPr="002127FA" w14:paraId="58231845" w14:textId="77777777" w:rsidTr="00E24B02">
        <w:tc>
          <w:tcPr>
            <w:tcW w:w="1678" w:type="dxa"/>
          </w:tcPr>
          <w:p w14:paraId="4B14AC23" w14:textId="77777777" w:rsidR="005D02F2" w:rsidRPr="002127FA" w:rsidRDefault="005D02F2" w:rsidP="00E24B02">
            <w:pPr>
              <w:pStyle w:val="Textkrper"/>
              <w:rPr>
                <w:b/>
              </w:rPr>
            </w:pPr>
          </w:p>
        </w:tc>
        <w:tc>
          <w:tcPr>
            <w:tcW w:w="2746" w:type="dxa"/>
          </w:tcPr>
          <w:p w14:paraId="731C850A" w14:textId="77777777" w:rsidR="005D02F2" w:rsidRPr="002127FA" w:rsidRDefault="005D02F2" w:rsidP="00E24B02">
            <w:pPr>
              <w:pStyle w:val="Textkrper"/>
              <w:rPr>
                <w:b/>
              </w:rPr>
            </w:pPr>
            <w:r w:rsidRPr="002127FA">
              <w:rPr>
                <w:b/>
              </w:rPr>
              <w:t>for-loop</w:t>
            </w:r>
          </w:p>
        </w:tc>
        <w:tc>
          <w:tcPr>
            <w:tcW w:w="2467" w:type="dxa"/>
          </w:tcPr>
          <w:p w14:paraId="2828D808" w14:textId="77777777" w:rsidR="005D02F2" w:rsidRPr="002127FA" w:rsidRDefault="005D02F2" w:rsidP="00E24B02">
            <w:pPr>
              <w:pStyle w:val="Textkrper"/>
              <w:rPr>
                <w:b/>
              </w:rPr>
            </w:pPr>
            <w:r>
              <w:rPr>
                <w:b/>
              </w:rPr>
              <w:t>map()</w:t>
            </w:r>
          </w:p>
        </w:tc>
        <w:tc>
          <w:tcPr>
            <w:tcW w:w="2331" w:type="dxa"/>
          </w:tcPr>
          <w:p w14:paraId="41F46713" w14:textId="77777777" w:rsidR="005D02F2" w:rsidRDefault="005D02F2" w:rsidP="00E24B02">
            <w:pPr>
              <w:pStyle w:val="Textkrper"/>
              <w:rPr>
                <w:b/>
              </w:rPr>
            </w:pPr>
            <w:r>
              <w:rPr>
                <w:b/>
              </w:rPr>
              <w:t>lapply()</w:t>
            </w:r>
          </w:p>
        </w:tc>
      </w:tr>
      <w:tr w:rsidR="005D02F2" w14:paraId="4219AAB3" w14:textId="77777777" w:rsidTr="00E24B02">
        <w:tc>
          <w:tcPr>
            <w:tcW w:w="1678" w:type="dxa"/>
          </w:tcPr>
          <w:p w14:paraId="5566FD23" w14:textId="77777777" w:rsidR="005D02F2" w:rsidRDefault="005D02F2" w:rsidP="00E24B02">
            <w:pPr>
              <w:pStyle w:val="Textkrper"/>
            </w:pPr>
            <w:r>
              <w:t>Daten / Vorbereitung</w:t>
            </w:r>
          </w:p>
        </w:tc>
        <w:tc>
          <w:tcPr>
            <w:tcW w:w="2746" w:type="dxa"/>
          </w:tcPr>
          <w:p w14:paraId="6B09FB08" w14:textId="77777777" w:rsidR="005D02F2" w:rsidRDefault="005D02F2" w:rsidP="00E24B02">
            <w:pPr>
              <w:pStyle w:val="R"/>
            </w:pPr>
            <w:r>
              <w:t>results = numeric(10)</w:t>
            </w:r>
          </w:p>
        </w:tc>
        <w:tc>
          <w:tcPr>
            <w:tcW w:w="2467" w:type="dxa"/>
          </w:tcPr>
          <w:p w14:paraId="78F06182" w14:textId="77777777" w:rsidR="005D02F2" w:rsidRDefault="005D02F2" w:rsidP="00E24B02">
            <w:pPr>
              <w:pStyle w:val="R"/>
            </w:pPr>
            <w:r>
              <w:t>V = c(1:10)</w:t>
            </w:r>
          </w:p>
          <w:p w14:paraId="38D99EF4" w14:textId="77777777" w:rsidR="005D02F2" w:rsidRDefault="005D02F2" w:rsidP="00E24B02">
            <w:pPr>
              <w:pStyle w:val="R"/>
            </w:pPr>
          </w:p>
        </w:tc>
        <w:tc>
          <w:tcPr>
            <w:tcW w:w="2331" w:type="dxa"/>
          </w:tcPr>
          <w:p w14:paraId="0FB3D1AF" w14:textId="77777777" w:rsidR="005D02F2" w:rsidRDefault="005D02F2" w:rsidP="00E24B02">
            <w:pPr>
              <w:pStyle w:val="R"/>
            </w:pPr>
            <w:r>
              <w:t>V = c(1:10)</w:t>
            </w:r>
          </w:p>
          <w:p w14:paraId="007FCE4A" w14:textId="77777777" w:rsidR="005D02F2" w:rsidRDefault="005D02F2" w:rsidP="00E24B02">
            <w:pPr>
              <w:pStyle w:val="R"/>
            </w:pPr>
          </w:p>
        </w:tc>
      </w:tr>
      <w:tr w:rsidR="005D02F2" w14:paraId="6C67BA1E" w14:textId="77777777" w:rsidTr="00E24B02">
        <w:tc>
          <w:tcPr>
            <w:tcW w:w="1678" w:type="dxa"/>
          </w:tcPr>
          <w:p w14:paraId="6DB6693F" w14:textId="77777777" w:rsidR="005D02F2" w:rsidRDefault="005D02F2" w:rsidP="00E24B02">
            <w:pPr>
              <w:pStyle w:val="Textkrper"/>
            </w:pPr>
            <w:r>
              <w:t>Funktion</w:t>
            </w:r>
          </w:p>
        </w:tc>
        <w:tc>
          <w:tcPr>
            <w:tcW w:w="2746" w:type="dxa"/>
          </w:tcPr>
          <w:p w14:paraId="09F0817D" w14:textId="77777777" w:rsidR="005D02F2" w:rsidRPr="0083726E" w:rsidRDefault="005D02F2" w:rsidP="00E24B02">
            <w:pPr>
              <w:pStyle w:val="R"/>
            </w:pPr>
            <w:r w:rsidRPr="0083726E">
              <w:t>for(i in 1:10) {</w:t>
            </w:r>
          </w:p>
          <w:p w14:paraId="6AA44597" w14:textId="77777777" w:rsidR="005D02F2" w:rsidRPr="0083726E" w:rsidRDefault="005D02F2" w:rsidP="00E24B02">
            <w:pPr>
              <w:pStyle w:val="R"/>
            </w:pPr>
            <w:r w:rsidRPr="0083726E">
              <w:t xml:space="preserve">  results[i] = i*2</w:t>
            </w:r>
          </w:p>
          <w:p w14:paraId="3B0EA000" w14:textId="77777777" w:rsidR="005D02F2" w:rsidRDefault="005D02F2" w:rsidP="00E24B02">
            <w:pPr>
              <w:pStyle w:val="R"/>
            </w:pPr>
            <w:r>
              <w:t>}</w:t>
            </w:r>
          </w:p>
          <w:p w14:paraId="3B1CFA4A" w14:textId="77777777" w:rsidR="005D02F2" w:rsidRDefault="005D02F2" w:rsidP="00E24B02">
            <w:pPr>
              <w:pStyle w:val="R"/>
            </w:pPr>
            <w:r>
              <w:t>print(results)</w:t>
            </w:r>
          </w:p>
        </w:tc>
        <w:tc>
          <w:tcPr>
            <w:tcW w:w="2467" w:type="dxa"/>
          </w:tcPr>
          <w:p w14:paraId="61BABE00" w14:textId="77777777" w:rsidR="005D02F2" w:rsidRPr="0083726E" w:rsidRDefault="005D02F2" w:rsidP="00E24B02">
            <w:pPr>
              <w:pStyle w:val="R"/>
            </w:pPr>
            <w:r w:rsidRPr="0083726E">
              <w:t>map(V, function(x){</w:t>
            </w:r>
          </w:p>
          <w:p w14:paraId="5417ED07" w14:textId="77777777" w:rsidR="005D02F2" w:rsidRPr="0083726E" w:rsidRDefault="005D02F2" w:rsidP="00E24B02">
            <w:pPr>
              <w:pStyle w:val="R"/>
            </w:pPr>
            <w:r w:rsidRPr="0083726E">
              <w:t xml:space="preserve">  x*2</w:t>
            </w:r>
          </w:p>
          <w:p w14:paraId="34ECF604" w14:textId="77777777" w:rsidR="005D02F2" w:rsidRDefault="005D02F2" w:rsidP="00E24B02">
            <w:pPr>
              <w:pStyle w:val="R"/>
            </w:pPr>
            <w:r>
              <w:t>})</w:t>
            </w:r>
          </w:p>
          <w:p w14:paraId="01A6D471" w14:textId="77777777" w:rsidR="005D02F2" w:rsidRDefault="005D02F2" w:rsidP="00E24B02">
            <w:pPr>
              <w:pStyle w:val="R"/>
            </w:pPr>
          </w:p>
          <w:p w14:paraId="7830B67C" w14:textId="77777777" w:rsidR="005D02F2" w:rsidRDefault="005D02F2" w:rsidP="00E24B02">
            <w:pPr>
              <w:pStyle w:val="Textkrper"/>
              <w:ind w:left="28"/>
            </w:pPr>
            <w:r>
              <w:t>Alternative</w:t>
            </w:r>
          </w:p>
          <w:p w14:paraId="7FD59F2A" w14:textId="77777777" w:rsidR="005D02F2" w:rsidRDefault="005D02F2" w:rsidP="00E24B02">
            <w:pPr>
              <w:pStyle w:val="R"/>
            </w:pPr>
            <w:r w:rsidRPr="002127FA">
              <w:lastRenderedPageBreak/>
              <w:t>map(V, ~{. *2})</w:t>
            </w:r>
          </w:p>
        </w:tc>
        <w:tc>
          <w:tcPr>
            <w:tcW w:w="2331" w:type="dxa"/>
          </w:tcPr>
          <w:p w14:paraId="41481E32" w14:textId="77777777" w:rsidR="005D02F2" w:rsidRPr="0083726E" w:rsidRDefault="005D02F2" w:rsidP="00E24B02">
            <w:pPr>
              <w:pStyle w:val="R"/>
            </w:pPr>
            <w:r w:rsidRPr="0083726E">
              <w:lastRenderedPageBreak/>
              <w:t>lapply(V, function(x){</w:t>
            </w:r>
          </w:p>
          <w:p w14:paraId="06BB3B76" w14:textId="77777777" w:rsidR="005D02F2" w:rsidRPr="0083726E" w:rsidRDefault="005D02F2" w:rsidP="00E24B02">
            <w:pPr>
              <w:pStyle w:val="R"/>
            </w:pPr>
            <w:r w:rsidRPr="0083726E">
              <w:t xml:space="preserve">  x*2</w:t>
            </w:r>
          </w:p>
          <w:p w14:paraId="57E4C26E" w14:textId="77777777" w:rsidR="005D02F2" w:rsidRDefault="005D02F2" w:rsidP="00E24B02">
            <w:pPr>
              <w:pStyle w:val="R"/>
            </w:pPr>
            <w:r>
              <w:t>})</w:t>
            </w:r>
          </w:p>
          <w:p w14:paraId="7E03E85F" w14:textId="77777777" w:rsidR="005D02F2" w:rsidRDefault="005D02F2" w:rsidP="00E24B02">
            <w:pPr>
              <w:pStyle w:val="R"/>
            </w:pPr>
          </w:p>
          <w:p w14:paraId="76F692B9" w14:textId="77777777" w:rsidR="005D02F2" w:rsidRPr="004C3D1A" w:rsidRDefault="005D02F2" w:rsidP="00E24B02">
            <w:pPr>
              <w:pStyle w:val="Textkrper"/>
            </w:pPr>
            <w:r>
              <w:t>Identisch!</w:t>
            </w:r>
          </w:p>
        </w:tc>
      </w:tr>
    </w:tbl>
    <w:p w14:paraId="625BF4ED" w14:textId="77777777" w:rsidR="005D02F2" w:rsidRDefault="005D02F2" w:rsidP="005D02F2">
      <w:pPr>
        <w:pStyle w:val="Aufzhlung2"/>
      </w:pPr>
      <w:r>
        <w:t>Wie man sieht, benötigt die loop einen vordefinierten results-Vektor (map nicht). Andererseits benötigt map eine vorliegende Datenstruktur (hier V) und sei es nur als Laufindex (wie im Beispiel). In den meisten Fällen liegt die aber sowieso vor, weil man map ja auf Daten anwenden möchte</w:t>
      </w:r>
    </w:p>
    <w:p w14:paraId="7CD014D1" w14:textId="77777777" w:rsidR="005D02F2" w:rsidRDefault="005D02F2" w:rsidP="005D02F2">
      <w:pPr>
        <w:pStyle w:val="Aufzhlung2"/>
      </w:pPr>
      <w:r>
        <w:t>In der Roh-Form gibt map eine Liste aus. Die Wahl eines anderen Formats (z.B. tibble mittels map_df erfordert, dass V einen header hat.</w:t>
      </w:r>
    </w:p>
    <w:p w14:paraId="55BB8545" w14:textId="77777777" w:rsidR="005D02F2" w:rsidRDefault="005D02F2" w:rsidP="005D02F2">
      <w:pPr>
        <w:pStyle w:val="Aufzhlung2"/>
      </w:pPr>
      <w:r>
        <w:t>In map kann man V pipen (</w:t>
      </w:r>
      <w:r w:rsidRPr="00F63DE7">
        <w:rPr>
          <w:rStyle w:val="RZchn"/>
          <w:lang w:val="de-DE"/>
        </w:rPr>
        <w:t>V %&gt;% function(x)....</w:t>
      </w:r>
      <w:r>
        <w:t xml:space="preserve"> oder </w:t>
      </w:r>
      <w:r w:rsidRPr="00F63DE7">
        <w:rPr>
          <w:rStyle w:val="RZchn"/>
          <w:lang w:val="de-DE"/>
        </w:rPr>
        <w:t xml:space="preserve">V %&gt;% map(~{. </w:t>
      </w:r>
      <w:r w:rsidRPr="00E46D72">
        <w:rPr>
          <w:rStyle w:val="RZchn"/>
        </w:rPr>
        <w:t>*2})</w:t>
      </w:r>
      <w:r>
        <w:rPr>
          <w:rStyle w:val="RZchn"/>
        </w:rPr>
        <w:t xml:space="preserve"> </w:t>
      </w:r>
      <w:r>
        <w:t>)</w:t>
      </w:r>
    </w:p>
    <w:p w14:paraId="15F47EE9" w14:textId="77777777" w:rsidR="005D02F2" w:rsidRDefault="005D02F2" w:rsidP="005D02F2">
      <w:pPr>
        <w:pStyle w:val="Aufzhlung2"/>
      </w:pPr>
      <w:r>
        <w:t>Weiterhin sieht man dass map und lapply identisch sind. Die 2 Vorteile von map sind 1) die formula-Schreibwiese (~) und 2) die Flexibilität beim output (lapply kann nur Listen)</w:t>
      </w:r>
    </w:p>
    <w:p w14:paraId="5FB57820" w14:textId="77777777" w:rsidR="005D02F2" w:rsidRDefault="005D02F2" w:rsidP="005D02F2">
      <w:pPr>
        <w:pStyle w:val="Aufzhlung"/>
      </w:pPr>
      <w:r>
        <w:t>Wendet man map auf nicht auf einen Vektor sondern eine multivariate Datenstruktur an (dataframe, matrix, Liste), führt map die Funktion für jede Variable / Listenelement aus:</w:t>
      </w:r>
    </w:p>
    <w:p w14:paraId="4FCE4867" w14:textId="77777777" w:rsidR="005D02F2" w:rsidRDefault="005D02F2" w:rsidP="005D02F2">
      <w:pPr>
        <w:pStyle w:val="Textkrper"/>
      </w:pPr>
    </w:p>
    <w:p w14:paraId="37BC7D06" w14:textId="77777777" w:rsidR="005D02F2" w:rsidRPr="0083726E" w:rsidRDefault="005D02F2" w:rsidP="005D02F2">
      <w:pPr>
        <w:pStyle w:val="R"/>
      </w:pPr>
      <w:r w:rsidRPr="0083726E">
        <w:t>my_list = list(matrix(1:9,ncol=3), matrix(11:25,ncol=3))</w:t>
      </w:r>
    </w:p>
    <w:p w14:paraId="55150E58" w14:textId="77777777" w:rsidR="005D02F2" w:rsidRPr="00F63DE7" w:rsidRDefault="005D02F2" w:rsidP="005D02F2">
      <w:pPr>
        <w:pStyle w:val="Textkrper"/>
        <w:rPr>
          <w:lang w:val="en-GB"/>
        </w:rPr>
      </w:pPr>
    </w:p>
    <w:p w14:paraId="23D42488" w14:textId="77777777" w:rsidR="005D02F2" w:rsidRPr="0083726E" w:rsidRDefault="005D02F2" w:rsidP="005D02F2">
      <w:pPr>
        <w:pStyle w:val="R"/>
      </w:pPr>
      <w:r w:rsidRPr="0083726E">
        <w:t>map(my_list, function(x){x * 2})</w:t>
      </w:r>
    </w:p>
    <w:p w14:paraId="1C8A31BA" w14:textId="77777777" w:rsidR="005D02F2" w:rsidRPr="0083726E" w:rsidRDefault="005D02F2" w:rsidP="005D02F2">
      <w:pPr>
        <w:pStyle w:val="R"/>
      </w:pPr>
    </w:p>
    <w:p w14:paraId="7CA26882" w14:textId="77777777" w:rsidR="005D02F2" w:rsidRDefault="005D02F2" w:rsidP="00362BD5">
      <w:pPr>
        <w:pStyle w:val="ROutput"/>
      </w:pPr>
      <w:r>
        <w:t>[[1]]</w:t>
      </w:r>
    </w:p>
    <w:p w14:paraId="7D904F6A" w14:textId="77777777" w:rsidR="005D02F2" w:rsidRDefault="005D02F2" w:rsidP="00362BD5">
      <w:pPr>
        <w:pStyle w:val="ROutput"/>
      </w:pPr>
      <w:r>
        <w:t xml:space="preserve">     [,1] [,2] [,3]</w:t>
      </w:r>
    </w:p>
    <w:p w14:paraId="24439005" w14:textId="77777777" w:rsidR="005D02F2" w:rsidRDefault="005D02F2" w:rsidP="00362BD5">
      <w:pPr>
        <w:pStyle w:val="ROutput"/>
      </w:pPr>
      <w:r>
        <w:t>[1,]    2    8   14</w:t>
      </w:r>
    </w:p>
    <w:p w14:paraId="4EF8C2B1" w14:textId="77777777" w:rsidR="005D02F2" w:rsidRDefault="005D02F2" w:rsidP="00362BD5">
      <w:pPr>
        <w:pStyle w:val="ROutput"/>
      </w:pPr>
      <w:r>
        <w:t>[2,]    4   10   16</w:t>
      </w:r>
    </w:p>
    <w:p w14:paraId="3851E6F4" w14:textId="77777777" w:rsidR="005D02F2" w:rsidRDefault="005D02F2" w:rsidP="00362BD5">
      <w:pPr>
        <w:pStyle w:val="ROutput"/>
      </w:pPr>
      <w:r>
        <w:t>[3,]    6   12   18</w:t>
      </w:r>
    </w:p>
    <w:p w14:paraId="3915F2A3" w14:textId="77777777" w:rsidR="005D02F2" w:rsidRDefault="005D02F2" w:rsidP="00362BD5">
      <w:pPr>
        <w:pStyle w:val="ROutput"/>
      </w:pPr>
    </w:p>
    <w:p w14:paraId="1A0A2272" w14:textId="77777777" w:rsidR="005D02F2" w:rsidRDefault="005D02F2" w:rsidP="00362BD5">
      <w:pPr>
        <w:pStyle w:val="ROutput"/>
      </w:pPr>
      <w:r>
        <w:t>[[2]]</w:t>
      </w:r>
    </w:p>
    <w:p w14:paraId="11D830FB" w14:textId="77777777" w:rsidR="005D02F2" w:rsidRDefault="005D02F2" w:rsidP="00362BD5">
      <w:pPr>
        <w:pStyle w:val="ROutput"/>
      </w:pPr>
      <w:r>
        <w:t xml:space="preserve">     [,1] [,2] [,3]</w:t>
      </w:r>
    </w:p>
    <w:p w14:paraId="2DDBBE30" w14:textId="77777777" w:rsidR="005D02F2" w:rsidRDefault="005D02F2" w:rsidP="00362BD5">
      <w:pPr>
        <w:pStyle w:val="ROutput"/>
      </w:pPr>
      <w:r>
        <w:t>[1,]   22   32   42</w:t>
      </w:r>
    </w:p>
    <w:p w14:paraId="621C0955" w14:textId="77777777" w:rsidR="005D02F2" w:rsidRDefault="005D02F2" w:rsidP="00362BD5">
      <w:pPr>
        <w:pStyle w:val="ROutput"/>
      </w:pPr>
      <w:r>
        <w:t>[2,]   24   34   44</w:t>
      </w:r>
    </w:p>
    <w:p w14:paraId="689EF02C" w14:textId="77777777" w:rsidR="005D02F2" w:rsidRDefault="005D02F2" w:rsidP="00362BD5">
      <w:pPr>
        <w:pStyle w:val="ROutput"/>
      </w:pPr>
      <w:r>
        <w:t>...</w:t>
      </w:r>
    </w:p>
    <w:p w14:paraId="3470B036" w14:textId="77777777" w:rsidR="005D02F2" w:rsidRDefault="005D02F2" w:rsidP="005D02F2">
      <w:pPr>
        <w:rPr>
          <w:rFonts w:ascii="Verdana" w:hAnsi="Verdana"/>
          <w:b/>
          <w:bCs/>
          <w:color w:val="0070C0"/>
          <w:sz w:val="28"/>
          <w:szCs w:val="28"/>
        </w:rPr>
      </w:pPr>
    </w:p>
    <w:p w14:paraId="6224D47E" w14:textId="77777777" w:rsidR="005D02F2" w:rsidRDefault="005D02F2" w:rsidP="005D02F2">
      <w:pPr>
        <w:pStyle w:val="berschrift4"/>
      </w:pPr>
      <w:r>
        <w:t xml:space="preserve">Formel-Schreibweise </w:t>
      </w:r>
    </w:p>
    <w:p w14:paraId="39F8CD8D" w14:textId="77777777" w:rsidR="005D02F2" w:rsidRDefault="005D02F2" w:rsidP="005D02F2">
      <w:pPr>
        <w:pStyle w:val="Aufzhlung"/>
      </w:pPr>
      <w:r>
        <w:t xml:space="preserve">Während man mit </w:t>
      </w:r>
      <w:r w:rsidRPr="007C78F0">
        <w:t>map d</w:t>
      </w:r>
      <w:r>
        <w:t>ie</w:t>
      </w:r>
      <w:r>
        <w:rPr>
          <w:b/>
        </w:rPr>
        <w:t xml:space="preserve"> </w:t>
      </w:r>
      <w:r w:rsidRPr="007C78F0">
        <w:t>stand</w:t>
      </w:r>
      <w:r>
        <w:t xml:space="preserve">ardgemäße Funktionsschreibweise benutzen kann (d.h. function(x) {}, gibt es eine sparsamere Alternative. Diese </w:t>
      </w:r>
      <w:r w:rsidRPr="00967DDA">
        <w:rPr>
          <w:b/>
        </w:rPr>
        <w:t>ersetzt</w:t>
      </w:r>
      <w:r>
        <w:t xml:space="preserve"> </w:t>
      </w:r>
    </w:p>
    <w:p w14:paraId="18F263A8" w14:textId="77777777" w:rsidR="005D02F2" w:rsidRDefault="005D02F2" w:rsidP="005D02F2">
      <w:pPr>
        <w:pStyle w:val="Aufzhlung2"/>
      </w:pPr>
      <w:r>
        <w:t xml:space="preserve">function(x) durch eine </w:t>
      </w:r>
      <w:r w:rsidRPr="00501F9C">
        <w:rPr>
          <w:b/>
        </w:rPr>
        <w:t>Formel</w:t>
      </w:r>
      <w:r>
        <w:t xml:space="preserve">, die mit ~ eingeleitet wird und </w:t>
      </w:r>
    </w:p>
    <w:p w14:paraId="25E5D7CF" w14:textId="77777777" w:rsidR="005D02F2" w:rsidRDefault="005D02F2" w:rsidP="005D02F2">
      <w:pPr>
        <w:pStyle w:val="Aufzhlung2"/>
      </w:pPr>
      <w:r>
        <w:t xml:space="preserve">"x" durch "." </w:t>
      </w:r>
    </w:p>
    <w:p w14:paraId="7D94E761" w14:textId="77777777" w:rsidR="005D02F2" w:rsidRDefault="005D02F2" w:rsidP="005D02F2">
      <w:pPr>
        <w:pStyle w:val="Aufzhlung2"/>
        <w:numPr>
          <w:ilvl w:val="0"/>
          <w:numId w:val="0"/>
        </w:numPr>
        <w:ind w:left="426"/>
      </w:pPr>
      <w:r>
        <w:t>Hier der direkte Vergleich</w:t>
      </w:r>
    </w:p>
    <w:p w14:paraId="695F4206" w14:textId="77777777" w:rsidR="005D02F2" w:rsidRPr="0083726E" w:rsidRDefault="005D02F2" w:rsidP="005D02F2">
      <w:pPr>
        <w:pStyle w:val="R"/>
      </w:pPr>
      <w:r w:rsidRPr="0083726E">
        <w:t>map(data, function(x){ 1/sqrt(x)})</w:t>
      </w:r>
    </w:p>
    <w:p w14:paraId="49A365DF" w14:textId="77777777" w:rsidR="005D02F2" w:rsidRPr="00B42F3A" w:rsidRDefault="005D02F2" w:rsidP="005D02F2">
      <w:pPr>
        <w:pStyle w:val="R"/>
        <w:rPr>
          <w:lang w:val="de-DE"/>
        </w:rPr>
      </w:pPr>
      <w:r w:rsidRPr="00B42F3A">
        <w:rPr>
          <w:lang w:val="de-DE"/>
        </w:rPr>
        <w:t>map(data,           ~{ 1/sqrt(</w:t>
      </w:r>
      <w:r w:rsidRPr="00B42F3A">
        <w:rPr>
          <w:b/>
          <w:lang w:val="de-DE"/>
        </w:rPr>
        <w:t>.</w:t>
      </w:r>
      <w:r w:rsidRPr="00B42F3A">
        <w:rPr>
          <w:lang w:val="de-DE"/>
        </w:rPr>
        <w:t>)})</w:t>
      </w:r>
    </w:p>
    <w:p w14:paraId="292B8422" w14:textId="77777777" w:rsidR="005D02F2" w:rsidRDefault="005D02F2" w:rsidP="005D02F2">
      <w:pPr>
        <w:pStyle w:val="Aufzhlung"/>
        <w:numPr>
          <w:ilvl w:val="0"/>
          <w:numId w:val="0"/>
        </w:numPr>
        <w:ind w:left="360"/>
      </w:pPr>
      <w:r>
        <w:t>Oder angewendet auf das Listenbeispiel („multipliziere jedes Element mit 2“):</w:t>
      </w:r>
    </w:p>
    <w:p w14:paraId="07E7B136" w14:textId="77777777" w:rsidR="005D02F2" w:rsidRPr="0083726E" w:rsidRDefault="005D02F2" w:rsidP="005D02F2">
      <w:pPr>
        <w:pStyle w:val="R"/>
      </w:pPr>
      <w:r w:rsidRPr="0083726E">
        <w:t xml:space="preserve">map(my_list, ~{. * 2}) </w:t>
      </w:r>
      <w:r w:rsidRPr="0083726E">
        <w:rPr>
          <w:rStyle w:val="TextkrperZchn"/>
          <w:color w:val="auto"/>
          <w:lang w:val="en-GB"/>
        </w:rPr>
        <w:t xml:space="preserve">anstelle </w:t>
      </w:r>
      <w:r w:rsidRPr="0083726E">
        <w:t>map(my_list, function(x){x * 2})</w:t>
      </w:r>
    </w:p>
    <w:p w14:paraId="5B70AA35" w14:textId="77777777" w:rsidR="005D02F2" w:rsidRPr="0083726E" w:rsidRDefault="005D02F2" w:rsidP="005D02F2">
      <w:pPr>
        <w:rPr>
          <w:rFonts w:ascii="Verdana" w:hAnsi="Verdana"/>
          <w:b/>
          <w:bCs/>
          <w:color w:val="0070C0"/>
          <w:sz w:val="28"/>
          <w:szCs w:val="28"/>
          <w:lang w:val="en-GB"/>
        </w:rPr>
      </w:pPr>
    </w:p>
    <w:p w14:paraId="0C3E8946" w14:textId="77777777" w:rsidR="005D02F2" w:rsidRDefault="005D02F2" w:rsidP="005D02F2">
      <w:pPr>
        <w:pStyle w:val="berschrift4"/>
      </w:pPr>
      <w:r>
        <w:t>Anwendung von Standard-Funktionen</w:t>
      </w:r>
    </w:p>
    <w:p w14:paraId="562509FC" w14:textId="77777777" w:rsidR="005D02F2" w:rsidRDefault="005D02F2" w:rsidP="005D02F2">
      <w:pPr>
        <w:rPr>
          <w:lang w:val="en-GB"/>
        </w:rPr>
      </w:pPr>
    </w:p>
    <w:p w14:paraId="65FCF44B" w14:textId="77777777" w:rsidR="005D02F2" w:rsidRPr="0083726E" w:rsidRDefault="005D02F2" w:rsidP="005D02F2">
      <w:pPr>
        <w:pStyle w:val="Aufzhlung"/>
      </w:pPr>
      <w:r w:rsidRPr="0083726E">
        <w:t xml:space="preserve">Das schicke ist, dass man map auf übliche Funktionen (wie mean etc. und deren Argumente anwenden kann und so die Funktion auf alle Variablen des Datensatzes anwenden kann. </w:t>
      </w:r>
    </w:p>
    <w:p w14:paraId="671F3F79" w14:textId="77777777" w:rsidR="005D02F2" w:rsidRPr="00607CD2" w:rsidRDefault="005D02F2" w:rsidP="005D02F2">
      <w:pPr>
        <w:pStyle w:val="R"/>
      </w:pPr>
      <w:r w:rsidRPr="00607CD2">
        <w:t>map_df(data, mean, na.rm=TRUE)</w:t>
      </w:r>
    </w:p>
    <w:p w14:paraId="34D2DFFF" w14:textId="77777777" w:rsidR="005D02F2" w:rsidRDefault="005D02F2" w:rsidP="005D02F2">
      <w:pPr>
        <w:rPr>
          <w:lang w:val="en-GB"/>
        </w:rPr>
      </w:pPr>
    </w:p>
    <w:p w14:paraId="18E807B7" w14:textId="77777777" w:rsidR="005D02F2" w:rsidRPr="00607CD2" w:rsidRDefault="005D02F2" w:rsidP="00362BD5">
      <w:pPr>
        <w:pStyle w:val="ROutput"/>
      </w:pPr>
      <w:r w:rsidRPr="00607CD2">
        <w:t xml:space="preserve">       x1       x2    x3      y</w:t>
      </w:r>
    </w:p>
    <w:p w14:paraId="187CB54D" w14:textId="77777777" w:rsidR="005D02F2" w:rsidRPr="00607CD2" w:rsidRDefault="005D02F2" w:rsidP="00362BD5">
      <w:pPr>
        <w:pStyle w:val="ROutput"/>
      </w:pPr>
      <w:r w:rsidRPr="00607CD2">
        <w:t xml:space="preserve">    &lt;dbl&gt;    &lt;dbl&gt; &lt;dbl&gt;  &lt;dbl&gt;</w:t>
      </w:r>
    </w:p>
    <w:p w14:paraId="0343F8D5" w14:textId="77777777" w:rsidR="005D02F2" w:rsidRDefault="005D02F2" w:rsidP="00362BD5">
      <w:pPr>
        <w:pStyle w:val="ROutput"/>
      </w:pPr>
      <w:r w:rsidRPr="00607CD2">
        <w:lastRenderedPageBreak/>
        <w:t>1 -0.0778 -0.00283 0.114 0.0153</w:t>
      </w:r>
    </w:p>
    <w:p w14:paraId="61ADBD26" w14:textId="77777777" w:rsidR="005D02F2" w:rsidRDefault="005D02F2" w:rsidP="005D02F2">
      <w:pPr>
        <w:rPr>
          <w:lang w:val="en-GB"/>
        </w:rPr>
      </w:pPr>
    </w:p>
    <w:p w14:paraId="613E365E" w14:textId="77777777" w:rsidR="005D02F2" w:rsidRPr="00F63DE7" w:rsidRDefault="005D02F2" w:rsidP="005D02F2">
      <w:pPr>
        <w:pStyle w:val="Aufzhlung"/>
        <w:rPr>
          <w:rStyle w:val="RZchn"/>
          <w:rFonts w:ascii="Verdana" w:hAnsi="Verdana"/>
          <w:color w:val="auto"/>
          <w:szCs w:val="19"/>
          <w:lang w:val="de-DE"/>
        </w:rPr>
      </w:pPr>
      <w:r w:rsidRPr="0083726E">
        <w:t xml:space="preserve">Das ganze geht natürlich auch, wenn man data piped: </w:t>
      </w:r>
      <w:r w:rsidRPr="00F63DE7">
        <w:rPr>
          <w:rStyle w:val="RZchn"/>
          <w:lang w:val="de-DE"/>
        </w:rPr>
        <w:t>data %&gt;% map_df(mean, na.rm=TRUE)</w:t>
      </w:r>
    </w:p>
    <w:p w14:paraId="2AB8A3A5" w14:textId="77777777" w:rsidR="005D02F2" w:rsidRPr="005425F5" w:rsidRDefault="005D02F2" w:rsidP="005D02F2">
      <w:pPr>
        <w:pStyle w:val="Aufzhlung"/>
      </w:pPr>
      <w:r w:rsidRPr="005425F5">
        <w:t>Wie man</w:t>
      </w:r>
      <w:r>
        <w:t xml:space="preserve"> sieht, geht das ohne jegliche Formelschreibweise</w:t>
      </w:r>
    </w:p>
    <w:p w14:paraId="086AAF36" w14:textId="77777777" w:rsidR="005D02F2" w:rsidRPr="0083726E" w:rsidRDefault="005D02F2" w:rsidP="005D02F2">
      <w:pPr>
        <w:pStyle w:val="Aufzhlung"/>
      </w:pPr>
      <w:r w:rsidRPr="0083726E">
        <w:t>Anwendung auf das Listenbeispiel (dabei wird über alle Elemente eines Listenelements gemittelt):</w:t>
      </w:r>
    </w:p>
    <w:p w14:paraId="77633423" w14:textId="77777777" w:rsidR="005D02F2" w:rsidRDefault="005D02F2" w:rsidP="005D02F2">
      <w:pPr>
        <w:pStyle w:val="R"/>
      </w:pPr>
      <w:r w:rsidRPr="005425F5">
        <w:t>map(my_list, mean, na.rm=TRUE)</w:t>
      </w:r>
    </w:p>
    <w:p w14:paraId="33D426F7" w14:textId="77777777" w:rsidR="005D02F2" w:rsidRPr="005425F5" w:rsidRDefault="005D02F2" w:rsidP="00362BD5">
      <w:pPr>
        <w:pStyle w:val="ROutput"/>
      </w:pPr>
      <w:r w:rsidRPr="005425F5">
        <w:t>[[1]]</w:t>
      </w:r>
    </w:p>
    <w:p w14:paraId="6CE79C22" w14:textId="77777777" w:rsidR="005D02F2" w:rsidRPr="005425F5" w:rsidRDefault="005D02F2" w:rsidP="00362BD5">
      <w:pPr>
        <w:pStyle w:val="ROutput"/>
      </w:pPr>
      <w:r w:rsidRPr="005425F5">
        <w:t>[1] 5</w:t>
      </w:r>
    </w:p>
    <w:p w14:paraId="0C5DAC5B" w14:textId="77777777" w:rsidR="005D02F2" w:rsidRPr="005425F5" w:rsidRDefault="005D02F2" w:rsidP="00362BD5">
      <w:pPr>
        <w:pStyle w:val="ROutput"/>
      </w:pPr>
    </w:p>
    <w:p w14:paraId="00A9D709" w14:textId="77777777" w:rsidR="005D02F2" w:rsidRPr="005425F5" w:rsidRDefault="005D02F2" w:rsidP="00362BD5">
      <w:pPr>
        <w:pStyle w:val="ROutput"/>
      </w:pPr>
      <w:r w:rsidRPr="005425F5">
        <w:t>[[2]]</w:t>
      </w:r>
    </w:p>
    <w:p w14:paraId="0EAB1BAF" w14:textId="77777777" w:rsidR="005D02F2" w:rsidRDefault="005D02F2" w:rsidP="00362BD5">
      <w:pPr>
        <w:pStyle w:val="ROutput"/>
      </w:pPr>
      <w:r w:rsidRPr="005425F5">
        <w:t>[1] 18</w:t>
      </w:r>
    </w:p>
    <w:p w14:paraId="5551D0E1" w14:textId="77777777" w:rsidR="005D02F2" w:rsidRDefault="005D02F2" w:rsidP="005D02F2">
      <w:pPr>
        <w:rPr>
          <w:lang w:val="en-GB"/>
        </w:rPr>
      </w:pPr>
    </w:p>
    <w:p w14:paraId="3EC737F2" w14:textId="77777777" w:rsidR="005D02F2" w:rsidRPr="00607CD2" w:rsidRDefault="005D02F2" w:rsidP="005D02F2">
      <w:pPr>
        <w:rPr>
          <w:lang w:val="en-GB"/>
        </w:rPr>
      </w:pPr>
    </w:p>
    <w:p w14:paraId="7BBA05CB" w14:textId="77777777" w:rsidR="005D02F2" w:rsidRDefault="005D02F2" w:rsidP="005D02F2">
      <w:pPr>
        <w:pStyle w:val="berschrift4"/>
      </w:pPr>
      <w:r>
        <w:t>Weiteres</w:t>
      </w:r>
    </w:p>
    <w:p w14:paraId="2A7D3682" w14:textId="77777777" w:rsidR="005D02F2" w:rsidRPr="0083726E" w:rsidRDefault="005D02F2" w:rsidP="005D02F2">
      <w:pPr>
        <w:pStyle w:val="Aufzhlung"/>
      </w:pPr>
      <w:r w:rsidRPr="0083726E">
        <w:rPr>
          <w:b/>
        </w:rPr>
        <w:t>map_if()</w:t>
      </w:r>
      <w:r w:rsidRPr="0083726E">
        <w:t xml:space="preserve"> führt eine Funktion aus, wenn eine Bedingung erfüllt ist [ist das eine Alternative für ifelse?]</w:t>
      </w:r>
    </w:p>
    <w:p w14:paraId="20A0D326" w14:textId="77777777" w:rsidR="005D02F2" w:rsidRPr="0083726E" w:rsidRDefault="005D02F2" w:rsidP="005D02F2">
      <w:pPr>
        <w:pStyle w:val="Textkrper"/>
      </w:pPr>
    </w:p>
    <w:p w14:paraId="54D11BF1" w14:textId="77777777" w:rsidR="005D02F2" w:rsidRPr="0090703D" w:rsidRDefault="005D02F2" w:rsidP="005D02F2">
      <w:pPr>
        <w:pStyle w:val="R"/>
      </w:pPr>
      <w:r w:rsidRPr="0090703D">
        <w:t>x = round(rnorm(10),2)</w:t>
      </w:r>
    </w:p>
    <w:p w14:paraId="7529BCCC" w14:textId="77777777" w:rsidR="005D02F2" w:rsidRPr="0090703D" w:rsidRDefault="005D02F2" w:rsidP="005D02F2">
      <w:pPr>
        <w:pStyle w:val="R"/>
      </w:pPr>
      <w:r w:rsidRPr="0090703D">
        <w:t>z = c("a", "a","a","b","b","a","b","b","a","b")</w:t>
      </w:r>
    </w:p>
    <w:p w14:paraId="5D3CCC8D" w14:textId="77777777" w:rsidR="005D02F2" w:rsidRPr="00B42F3A" w:rsidRDefault="005D02F2" w:rsidP="005D02F2">
      <w:pPr>
        <w:pStyle w:val="R"/>
        <w:rPr>
          <w:lang w:val="de-DE"/>
        </w:rPr>
      </w:pPr>
      <w:r w:rsidRPr="00B42F3A">
        <w:rPr>
          <w:lang w:val="de-DE"/>
        </w:rPr>
        <w:t>data = tibble(x,z)</w:t>
      </w:r>
    </w:p>
    <w:p w14:paraId="0080338A" w14:textId="77777777" w:rsidR="005D02F2" w:rsidRPr="0083726E" w:rsidRDefault="005D02F2" w:rsidP="005D02F2">
      <w:pPr>
        <w:ind w:left="360"/>
        <w:rPr>
          <w:rFonts w:ascii="Courier New" w:hAnsi="Courier New"/>
          <w:color w:val="FF0000"/>
          <w:sz w:val="20"/>
        </w:rPr>
      </w:pPr>
    </w:p>
    <w:p w14:paraId="5145E157" w14:textId="77777777" w:rsidR="005D02F2" w:rsidRPr="0083726E" w:rsidRDefault="005D02F2" w:rsidP="005D02F2">
      <w:pPr>
        <w:pStyle w:val="Textkrper"/>
        <w:ind w:firstLine="360"/>
      </w:pPr>
      <w:r w:rsidRPr="0090703D">
        <w:rPr>
          <w:lang w:val="en-GB"/>
        </w:rPr>
        <w:sym w:font="Wingdings" w:char="F0E0"/>
      </w:r>
      <w:r w:rsidRPr="0083726E">
        <w:t xml:space="preserve"> Wenn die Daten numerisch sind, dann wandel sie in character um</w:t>
      </w:r>
    </w:p>
    <w:p w14:paraId="00E2A6E5" w14:textId="77777777" w:rsidR="005D02F2" w:rsidRPr="0083726E" w:rsidRDefault="005D02F2" w:rsidP="005D02F2">
      <w:pPr>
        <w:pStyle w:val="R"/>
        <w:rPr>
          <w:rFonts w:ascii="Verdana" w:hAnsi="Verdana"/>
          <w:b/>
          <w:bCs/>
          <w:color w:val="0070C0"/>
          <w:sz w:val="28"/>
          <w:szCs w:val="28"/>
        </w:rPr>
      </w:pPr>
      <w:r w:rsidRPr="0090703D">
        <w:t>map_if(data, is.numeric, as.character)</w:t>
      </w:r>
    </w:p>
    <w:p w14:paraId="1229476E" w14:textId="77777777" w:rsidR="005D02F2" w:rsidRPr="0090703D" w:rsidRDefault="005D02F2" w:rsidP="00362BD5">
      <w:pPr>
        <w:pStyle w:val="ROutput"/>
      </w:pPr>
      <w:r w:rsidRPr="0090703D">
        <w:t>$x</w:t>
      </w:r>
    </w:p>
    <w:p w14:paraId="54A60F31" w14:textId="77777777" w:rsidR="005D02F2" w:rsidRPr="0090703D" w:rsidRDefault="005D02F2" w:rsidP="00362BD5">
      <w:pPr>
        <w:pStyle w:val="ROutput"/>
      </w:pPr>
      <w:r w:rsidRPr="0090703D">
        <w:t xml:space="preserve"> [1] "0.98"  "1.16"  "1.24"  "0.92"  "0.41"  "1.15"  "-1.1</w:t>
      </w:r>
      <w:r>
        <w:t>”...</w:t>
      </w:r>
    </w:p>
    <w:p w14:paraId="01A1B40B" w14:textId="77777777" w:rsidR="005D02F2" w:rsidRPr="0090703D" w:rsidRDefault="005D02F2" w:rsidP="00362BD5">
      <w:pPr>
        <w:pStyle w:val="ROutput"/>
      </w:pPr>
    </w:p>
    <w:p w14:paraId="3384AEB6" w14:textId="77777777" w:rsidR="005D02F2" w:rsidRPr="0090703D" w:rsidRDefault="005D02F2" w:rsidP="00362BD5">
      <w:pPr>
        <w:pStyle w:val="ROutput"/>
      </w:pPr>
      <w:r w:rsidRPr="0090703D">
        <w:t>$z</w:t>
      </w:r>
    </w:p>
    <w:p w14:paraId="042F561C" w14:textId="77777777" w:rsidR="005D02F2" w:rsidRDefault="005D02F2" w:rsidP="00362BD5">
      <w:pPr>
        <w:pStyle w:val="ROutput"/>
      </w:pPr>
      <w:r w:rsidRPr="0090703D">
        <w:t xml:space="preserve"> [1] "a" "a" "a" "b" "b" "a" "b" "b" "a" "b"</w:t>
      </w:r>
      <w:r>
        <w:t xml:space="preserve"> </w:t>
      </w:r>
    </w:p>
    <w:p w14:paraId="270734EC" w14:textId="77777777" w:rsidR="005D02F2" w:rsidRPr="00F63DE7" w:rsidRDefault="005D02F2" w:rsidP="005D02F2">
      <w:pPr>
        <w:pStyle w:val="Textkrper"/>
        <w:rPr>
          <w:lang w:val="en-GB"/>
        </w:rPr>
      </w:pPr>
    </w:p>
    <w:p w14:paraId="5A85FB2A" w14:textId="77777777" w:rsidR="005D02F2" w:rsidRDefault="005D02F2" w:rsidP="005D02F2">
      <w:pPr>
        <w:pStyle w:val="Aufzhlung"/>
        <w:numPr>
          <w:ilvl w:val="0"/>
          <w:numId w:val="0"/>
        </w:numPr>
        <w:ind w:left="360"/>
      </w:pPr>
      <w:r>
        <w:t>Wenn der input ein tibble ist, geht er durch jede Variable (was für stats sehr hilfreich ist). Das lässt sich durch select() natürlich eingrenzen.</w:t>
      </w:r>
    </w:p>
    <w:p w14:paraId="61017002" w14:textId="77777777" w:rsidR="005D02F2" w:rsidRDefault="005D02F2" w:rsidP="005D02F2">
      <w:pPr>
        <w:pStyle w:val="Aufzhlung"/>
        <w:numPr>
          <w:ilvl w:val="0"/>
          <w:numId w:val="0"/>
        </w:numPr>
        <w:ind w:left="360"/>
      </w:pPr>
      <w:r>
        <w:t>Eine „else“-Komponente lässt sich auch bestimmen</w:t>
      </w:r>
    </w:p>
    <w:p w14:paraId="0F32D48C" w14:textId="59115038" w:rsidR="005D02F2" w:rsidRPr="0083726E" w:rsidRDefault="005D02F2" w:rsidP="005D02F2">
      <w:pPr>
        <w:pStyle w:val="R"/>
      </w:pPr>
      <w:r w:rsidRPr="0083726E">
        <w:t>map_if(data, is.numeric, as.character, .else = as.integer)</w:t>
      </w:r>
    </w:p>
    <w:p w14:paraId="2C10ADD7" w14:textId="77777777" w:rsidR="005D02F2" w:rsidRPr="00B71FB8" w:rsidRDefault="005D02F2" w:rsidP="005D02F2">
      <w:pPr>
        <w:pStyle w:val="Textkrper"/>
        <w:ind w:firstLine="360"/>
      </w:pPr>
      <w:r w:rsidRPr="00B71FB8">
        <w:t>(in dem o.g. Fall jetzt unsinnnig)</w:t>
      </w:r>
    </w:p>
    <w:p w14:paraId="16E9E6AD" w14:textId="77777777" w:rsidR="005D02F2" w:rsidRDefault="005D02F2" w:rsidP="005D02F2">
      <w:pPr>
        <w:rPr>
          <w:rFonts w:ascii="Verdana" w:hAnsi="Verdana"/>
          <w:b/>
          <w:bCs/>
          <w:color w:val="0070C0"/>
          <w:sz w:val="28"/>
          <w:szCs w:val="28"/>
        </w:rPr>
      </w:pPr>
    </w:p>
    <w:p w14:paraId="26433EF6" w14:textId="77777777" w:rsidR="005D02F2" w:rsidRPr="00F63DE7" w:rsidRDefault="005D02F2" w:rsidP="005D02F2">
      <w:pPr>
        <w:pStyle w:val="Aufzhlung"/>
        <w:rPr>
          <w:rStyle w:val="RZchn"/>
          <w:rFonts w:ascii="Verdana" w:hAnsi="Verdana"/>
          <w:color w:val="auto"/>
          <w:szCs w:val="19"/>
          <w:lang w:val="de-DE"/>
        </w:rPr>
      </w:pPr>
      <w:r w:rsidRPr="000F0CEE">
        <w:rPr>
          <w:b/>
        </w:rPr>
        <w:t>map2()</w:t>
      </w:r>
      <w:r>
        <w:t xml:space="preserve"> verarbeitet 2 Inputs für die Funktion</w:t>
      </w:r>
    </w:p>
    <w:p w14:paraId="7CD31B1C" w14:textId="77777777" w:rsidR="005D02F2" w:rsidRPr="0083726E" w:rsidRDefault="005D02F2" w:rsidP="005D02F2">
      <w:pPr>
        <w:pStyle w:val="R"/>
      </w:pPr>
      <w:r w:rsidRPr="0083726E">
        <w:t>map2(data3$z, data3$w, function(x, y){</w:t>
      </w:r>
    </w:p>
    <w:p w14:paraId="49C406C5" w14:textId="77777777" w:rsidR="005D02F2" w:rsidRPr="00B42F3A" w:rsidRDefault="005D02F2" w:rsidP="005D02F2">
      <w:pPr>
        <w:pStyle w:val="R"/>
        <w:rPr>
          <w:lang w:val="de-DE"/>
        </w:rPr>
      </w:pPr>
      <w:r w:rsidRPr="0083726E">
        <w:t xml:space="preserve"> </w:t>
      </w:r>
      <w:r w:rsidRPr="00B42F3A">
        <w:rPr>
          <w:lang w:val="de-DE"/>
        </w:rPr>
        <w:t>(x**2)/y</w:t>
      </w:r>
    </w:p>
    <w:p w14:paraId="00448851" w14:textId="77777777" w:rsidR="005D02F2" w:rsidRPr="00B42F3A" w:rsidRDefault="005D02F2" w:rsidP="005D02F2">
      <w:pPr>
        <w:pStyle w:val="R"/>
        <w:rPr>
          <w:lang w:val="de-DE"/>
        </w:rPr>
      </w:pPr>
      <w:r w:rsidRPr="00B42F3A">
        <w:rPr>
          <w:lang w:val="de-DE"/>
        </w:rPr>
        <w:t>})</w:t>
      </w:r>
      <w:r w:rsidRPr="00B42F3A">
        <w:rPr>
          <w:lang w:val="de-DE"/>
        </w:rPr>
        <w:tab/>
      </w:r>
    </w:p>
    <w:p w14:paraId="602E293F" w14:textId="77777777" w:rsidR="005D02F2" w:rsidRDefault="005D02F2" w:rsidP="005D02F2">
      <w:pPr>
        <w:pStyle w:val="Aufzhlung"/>
        <w:numPr>
          <w:ilvl w:val="0"/>
          <w:numId w:val="0"/>
        </w:numPr>
        <w:ind w:left="360"/>
      </w:pPr>
      <w:r>
        <w:t>(Keine Ahnung, was ein Anwendungsfall sein könnte</w:t>
      </w:r>
    </w:p>
    <w:p w14:paraId="65F13AF7" w14:textId="77777777" w:rsidR="005D02F2" w:rsidRDefault="005D02F2" w:rsidP="005D02F2">
      <w:pPr>
        <w:rPr>
          <w:rFonts w:ascii="Verdana" w:hAnsi="Verdana"/>
          <w:b/>
          <w:bCs/>
          <w:color w:val="0070C0"/>
          <w:sz w:val="28"/>
          <w:szCs w:val="28"/>
        </w:rPr>
      </w:pPr>
    </w:p>
    <w:p w14:paraId="726FFF3A" w14:textId="77777777" w:rsidR="005D02F2" w:rsidRDefault="005D02F2" w:rsidP="005D02F2">
      <w:pPr>
        <w:pStyle w:val="Aufzhlung"/>
      </w:pPr>
      <w:r w:rsidRPr="005425F5">
        <w:rPr>
          <w:b/>
        </w:rPr>
        <w:t>Einlesen multipler dataframes:</w:t>
      </w:r>
      <w:r>
        <w:t xml:space="preserve"> Das wird im „the joy of functional programming erklärt): wenn man zig datafiles in einer directory hat ist der Pfad ein Objekt, über dessen Elemente (=files) man die files einlesen kann</w:t>
      </w:r>
    </w:p>
    <w:p w14:paraId="4D9F4AAE" w14:textId="77777777" w:rsidR="005D02F2" w:rsidRDefault="005D02F2" w:rsidP="005D02F2">
      <w:pPr>
        <w:pStyle w:val="Aufzhlung"/>
        <w:numPr>
          <w:ilvl w:val="0"/>
          <w:numId w:val="0"/>
        </w:numPr>
        <w:ind w:left="360"/>
      </w:pPr>
      <w:r w:rsidRPr="00C635F3">
        <w:rPr>
          <w:i/>
        </w:rPr>
        <w:t>Achtung:</w:t>
      </w:r>
      <w:r>
        <w:t xml:space="preserve"> Das ganze fängt an mit dem unzippen der files. Liegen die schon unzipped vor, kannes direkt mit dem Einlesen beginnen.</w:t>
      </w:r>
    </w:p>
    <w:p w14:paraId="7300E3BA" w14:textId="77777777" w:rsidR="005D02F2" w:rsidRPr="00671BC4" w:rsidRDefault="005D02F2" w:rsidP="005D02F2">
      <w:pPr>
        <w:pStyle w:val="Aufzhlung"/>
        <w:numPr>
          <w:ilvl w:val="0"/>
          <w:numId w:val="0"/>
        </w:numPr>
        <w:ind w:left="360"/>
        <w:rPr>
          <w:u w:val="single"/>
        </w:rPr>
      </w:pPr>
      <w:r w:rsidRPr="00671BC4">
        <w:rPr>
          <w:u w:val="single"/>
        </w:rPr>
        <w:t>Ich hab als letz</w:t>
      </w:r>
      <w:r>
        <w:rPr>
          <w:u w:val="single"/>
        </w:rPr>
        <w:t>t</w:t>
      </w:r>
      <w:r w:rsidRPr="00671BC4">
        <w:rPr>
          <w:u w:val="single"/>
        </w:rPr>
        <w:t>en Punkt eine Kurversion aus lediglich 3 commands, die funktionieren müsste!</w:t>
      </w:r>
    </w:p>
    <w:p w14:paraId="042D53B4" w14:textId="77777777" w:rsidR="005D02F2" w:rsidRDefault="005D02F2" w:rsidP="005D02F2">
      <w:pPr>
        <w:rPr>
          <w:rFonts w:ascii="Verdana" w:hAnsi="Verdana"/>
          <w:b/>
          <w:bCs/>
          <w:color w:val="0070C0"/>
          <w:sz w:val="28"/>
          <w:szCs w:val="28"/>
        </w:rPr>
      </w:pPr>
    </w:p>
    <w:p w14:paraId="59F0E10D" w14:textId="77777777" w:rsidR="005D02F2" w:rsidRPr="00440350" w:rsidRDefault="005D02F2">
      <w:pPr>
        <w:pStyle w:val="Aufzhlung2"/>
        <w:numPr>
          <w:ilvl w:val="0"/>
          <w:numId w:val="7"/>
        </w:numPr>
        <w:ind w:left="709" w:hanging="349"/>
        <w:rPr>
          <w:rStyle w:val="TextkrperZchn"/>
          <w:b/>
        </w:rPr>
      </w:pPr>
      <w:r w:rsidRPr="00440350">
        <w:rPr>
          <w:rStyle w:val="TextkrperZchn"/>
          <w:b/>
        </w:rPr>
        <w:t>Liste mit filenamen anlegen.</w:t>
      </w:r>
      <w:r>
        <w:rPr>
          <w:rStyle w:val="TextkrperZchn"/>
        </w:rPr>
        <w:t xml:space="preserve"> Grundlage war in dem Fall ein Ordner, der 4 separate Datensätze als csv enthielt. Die hatten alle einen Stammnamen („Test Nummer 1.csv“, „Test Nummer 2.csv“ etc. Jeder dieser Datensätze hatte 4 Variablen (gender, stress, workload, depression), was in der Realität nicht der Fall sein muss. Daher muss man das vor dem Einlesen checken. Das schicke daran: Man muss das nicht manuell machen.</w:t>
      </w:r>
      <w:r>
        <w:rPr>
          <w:rStyle w:val="TextkrperZchn"/>
        </w:rPr>
        <w:br/>
      </w:r>
      <w:r>
        <w:rPr>
          <w:rStyle w:val="TextkrperZchn"/>
        </w:rPr>
        <w:br/>
        <w:t xml:space="preserve">Dazu muss der Pfad angegeben werden als auch ein charakteristiches Element des Namens (hier war das der Begriff „Nummer“). </w:t>
      </w:r>
    </w:p>
    <w:p w14:paraId="08F6A690" w14:textId="77777777" w:rsidR="005D02F2" w:rsidRDefault="005D02F2" w:rsidP="005D02F2">
      <w:pPr>
        <w:pStyle w:val="Aufzhlung2"/>
        <w:numPr>
          <w:ilvl w:val="0"/>
          <w:numId w:val="0"/>
        </w:numPr>
        <w:ind w:left="502"/>
      </w:pPr>
    </w:p>
    <w:p w14:paraId="796098EF" w14:textId="77777777" w:rsidR="005D02F2" w:rsidRPr="005512EE" w:rsidRDefault="005D02F2" w:rsidP="005D02F2">
      <w:pPr>
        <w:pStyle w:val="R"/>
      </w:pPr>
      <w:r w:rsidRPr="005512EE">
        <w:t xml:space="preserve">header &lt;- fs::dir_ls("C:\\Users\\Holger\\Dropbox\\test", regexp="Nummer") </w:t>
      </w:r>
    </w:p>
    <w:p w14:paraId="09D7F2A0" w14:textId="77777777" w:rsidR="005D02F2" w:rsidRPr="005512EE" w:rsidRDefault="005D02F2" w:rsidP="005D02F2">
      <w:pPr>
        <w:pStyle w:val="R"/>
      </w:pPr>
    </w:p>
    <w:p w14:paraId="3C83A9E2" w14:textId="77777777" w:rsidR="005D02F2" w:rsidRDefault="005D02F2" w:rsidP="00362BD5">
      <w:pPr>
        <w:pStyle w:val="ROutput"/>
      </w:pPr>
      <w:r>
        <w:t>[1] "gender; stress; workload; depression"</w:t>
      </w:r>
    </w:p>
    <w:p w14:paraId="22192110" w14:textId="77777777" w:rsidR="005D02F2" w:rsidRDefault="005D02F2" w:rsidP="00362BD5">
      <w:pPr>
        <w:pStyle w:val="ROutput"/>
      </w:pPr>
      <w:r>
        <w:t>[2] "gender; stress; workload; depression"</w:t>
      </w:r>
    </w:p>
    <w:p w14:paraId="3916341C" w14:textId="77777777" w:rsidR="005D02F2" w:rsidRDefault="005D02F2" w:rsidP="00362BD5">
      <w:pPr>
        <w:pStyle w:val="ROutput"/>
      </w:pPr>
      <w:r>
        <w:t>[3] "gender; stress; workload; depression"</w:t>
      </w:r>
    </w:p>
    <w:p w14:paraId="23D9F316" w14:textId="77777777" w:rsidR="005D02F2" w:rsidRDefault="005D02F2" w:rsidP="00362BD5">
      <w:pPr>
        <w:pStyle w:val="ROutput"/>
      </w:pPr>
      <w:r>
        <w:t>[4] "gender; stress; workload; depression"</w:t>
      </w:r>
    </w:p>
    <w:p w14:paraId="7B4F4F75" w14:textId="77777777" w:rsidR="005D02F2" w:rsidRPr="00F63DE7" w:rsidRDefault="005D02F2" w:rsidP="005D02F2">
      <w:pPr>
        <w:pStyle w:val="Textkrper"/>
        <w:rPr>
          <w:lang w:val="en-GB"/>
        </w:rPr>
      </w:pPr>
    </w:p>
    <w:p w14:paraId="2CA82BBF" w14:textId="77777777" w:rsidR="005D02F2" w:rsidRPr="005512EE" w:rsidRDefault="005D02F2" w:rsidP="005D02F2">
      <w:pPr>
        <w:pStyle w:val="Textkrper"/>
        <w:ind w:firstLine="284"/>
      </w:pPr>
      <w:r w:rsidRPr="005512EE">
        <w:t>Wie man sieht, enthalten alle Datensätze die selben Variablen.</w:t>
      </w:r>
    </w:p>
    <w:p w14:paraId="4AA31C1F" w14:textId="77777777" w:rsidR="005D02F2" w:rsidRPr="005512EE" w:rsidRDefault="005D02F2" w:rsidP="005D02F2">
      <w:pPr>
        <w:pStyle w:val="Textkrper"/>
      </w:pPr>
    </w:p>
    <w:p w14:paraId="6E7AB404" w14:textId="77777777" w:rsidR="005D02F2" w:rsidRPr="00440350" w:rsidRDefault="005D02F2">
      <w:pPr>
        <w:pStyle w:val="Aufzhlung2"/>
        <w:numPr>
          <w:ilvl w:val="0"/>
          <w:numId w:val="7"/>
        </w:numPr>
        <w:ind w:left="709" w:hanging="425"/>
        <w:rPr>
          <w:rStyle w:val="TextkrperZchn"/>
          <w:b/>
        </w:rPr>
      </w:pPr>
      <w:r w:rsidRPr="00440350">
        <w:rPr>
          <w:rStyle w:val="TextkrperZchn"/>
          <w:b/>
        </w:rPr>
        <w:t>Files einlesen</w:t>
      </w:r>
    </w:p>
    <w:p w14:paraId="7458E6B9" w14:textId="77777777" w:rsidR="005D02F2" w:rsidRDefault="005D02F2" w:rsidP="005D02F2">
      <w:pPr>
        <w:pStyle w:val="R"/>
      </w:pPr>
      <w:r w:rsidRPr="0083726E">
        <w:t xml:space="preserve">data &lt;- vroom::vroom(header, id="path")   </w:t>
      </w:r>
    </w:p>
    <w:p w14:paraId="11984F5B" w14:textId="77777777" w:rsidR="005D02F2" w:rsidRPr="00F63DE7" w:rsidRDefault="005D02F2" w:rsidP="005D02F2">
      <w:pPr>
        <w:pStyle w:val="Textkrper"/>
        <w:rPr>
          <w:lang w:val="en-GB"/>
        </w:rPr>
      </w:pPr>
    </w:p>
    <w:p w14:paraId="1B290B2F" w14:textId="77777777" w:rsidR="005D02F2" w:rsidRPr="00372EC1" w:rsidRDefault="005D02F2">
      <w:pPr>
        <w:pStyle w:val="Aufzhlung2"/>
        <w:numPr>
          <w:ilvl w:val="0"/>
          <w:numId w:val="7"/>
        </w:numPr>
        <w:ind w:left="709" w:hanging="425"/>
        <w:rPr>
          <w:rStyle w:val="TextkrperZchn"/>
        </w:rPr>
      </w:pPr>
      <w:r w:rsidRPr="00440350">
        <w:rPr>
          <w:rStyle w:val="TextkrperZchn"/>
          <w:b/>
        </w:rPr>
        <w:t>ID aus den filenamen extrahieren</w:t>
      </w:r>
    </w:p>
    <w:p w14:paraId="109EDB99" w14:textId="77777777" w:rsidR="005D02F2" w:rsidRDefault="005D02F2" w:rsidP="005D02F2">
      <w:pPr>
        <w:pStyle w:val="Textkrper"/>
        <w:ind w:left="284"/>
      </w:pPr>
      <w:r w:rsidRPr="00866B7A">
        <w:t>Dies geht natürlich nur, wenn der filenamen eine Zahl enthält. Es muss halt irgendwas idiosynkratisches sein.</w:t>
      </w:r>
    </w:p>
    <w:p w14:paraId="395B4809" w14:textId="77777777" w:rsidR="005D02F2" w:rsidRPr="00372EC1" w:rsidRDefault="005D02F2" w:rsidP="005D02F2">
      <w:pPr>
        <w:pStyle w:val="Textkrper"/>
        <w:ind w:left="284"/>
      </w:pPr>
    </w:p>
    <w:p w14:paraId="7DE757BC" w14:textId="77777777" w:rsidR="005D02F2" w:rsidRPr="0083726E" w:rsidRDefault="005D02F2" w:rsidP="005D02F2">
      <w:pPr>
        <w:pStyle w:val="R"/>
      </w:pPr>
      <w:r w:rsidRPr="0083726E">
        <w:t xml:space="preserve">data &lt;- data </w:t>
      </w:r>
      <w:r>
        <w:t>%&gt;%</w:t>
      </w:r>
      <w:r w:rsidRPr="0083726E">
        <w:t xml:space="preserve"> extract(path, "id", "(\\d{1})") </w:t>
      </w:r>
      <w:r w:rsidRPr="0083726E">
        <w:rPr>
          <w:rStyle w:val="TextkrperZchn"/>
          <w:color w:val="auto"/>
          <w:lang w:val="en-GB"/>
        </w:rPr>
        <w:t xml:space="preserve"> </w:t>
      </w:r>
    </w:p>
    <w:p w14:paraId="2F1DB8AA" w14:textId="77777777" w:rsidR="005D02F2" w:rsidRDefault="005D02F2" w:rsidP="00362BD5">
      <w:pPr>
        <w:pStyle w:val="ROutput"/>
      </w:pPr>
    </w:p>
    <w:p w14:paraId="224224DB" w14:textId="77777777" w:rsidR="005D02F2" w:rsidRDefault="005D02F2" w:rsidP="00362BD5">
      <w:pPr>
        <w:pStyle w:val="ROutput"/>
      </w:pPr>
      <w:r>
        <w:t># A tibble: 12 x 5</w:t>
      </w:r>
    </w:p>
    <w:p w14:paraId="5E8CA9E4" w14:textId="77777777" w:rsidR="005D02F2" w:rsidRDefault="005D02F2" w:rsidP="00362BD5">
      <w:pPr>
        <w:pStyle w:val="ROutput"/>
      </w:pPr>
      <w:r>
        <w:t xml:space="preserve">   id    gender stress workload depression</w:t>
      </w:r>
    </w:p>
    <w:p w14:paraId="555E82D8" w14:textId="77777777" w:rsidR="005D02F2" w:rsidRDefault="005D02F2" w:rsidP="00362BD5">
      <w:pPr>
        <w:pStyle w:val="ROutput"/>
      </w:pPr>
      <w:r>
        <w:t xml:space="preserve">   &lt;chr&gt;  &lt;dbl&gt;  &lt;dbl&gt;    &lt;dbl&gt;      &lt;dbl&gt;</w:t>
      </w:r>
    </w:p>
    <w:p w14:paraId="25CE6B57" w14:textId="77777777" w:rsidR="005D02F2" w:rsidRDefault="005D02F2" w:rsidP="00362BD5">
      <w:pPr>
        <w:pStyle w:val="ROutput"/>
      </w:pPr>
      <w:r>
        <w:t xml:space="preserve"> 1 1          1      0        2          0</w:t>
      </w:r>
    </w:p>
    <w:p w14:paraId="7AF8BE65" w14:textId="77777777" w:rsidR="005D02F2" w:rsidRDefault="005D02F2" w:rsidP="00362BD5">
      <w:pPr>
        <w:pStyle w:val="ROutput"/>
      </w:pPr>
      <w:r>
        <w:t xml:space="preserve"> 2 1          2      1        1          2</w:t>
      </w:r>
    </w:p>
    <w:p w14:paraId="33AD2812" w14:textId="77777777" w:rsidR="005D02F2" w:rsidRDefault="005D02F2" w:rsidP="00362BD5">
      <w:pPr>
        <w:pStyle w:val="ROutput"/>
      </w:pPr>
      <w:r>
        <w:t xml:space="preserve"> 3 1          3      1        2          2</w:t>
      </w:r>
    </w:p>
    <w:p w14:paraId="14E70C4A" w14:textId="77777777" w:rsidR="005D02F2" w:rsidRDefault="005D02F2" w:rsidP="00362BD5">
      <w:pPr>
        <w:pStyle w:val="ROutput"/>
      </w:pPr>
      <w:r>
        <w:t xml:space="preserve"> 4 2          1      0        2          0</w:t>
      </w:r>
    </w:p>
    <w:p w14:paraId="7ECF2CE0" w14:textId="77777777" w:rsidR="005D02F2" w:rsidRDefault="005D02F2" w:rsidP="00362BD5">
      <w:pPr>
        <w:pStyle w:val="ROutput"/>
      </w:pPr>
      <w:r>
        <w:t xml:space="preserve"> 5 2          2      1        1          2</w:t>
      </w:r>
    </w:p>
    <w:p w14:paraId="6CF97DD7" w14:textId="77777777" w:rsidR="005D02F2" w:rsidRDefault="005D02F2" w:rsidP="00362BD5">
      <w:pPr>
        <w:pStyle w:val="ROutput"/>
      </w:pPr>
      <w:r>
        <w:t xml:space="preserve"> 6 2          3      1        2          2</w:t>
      </w:r>
    </w:p>
    <w:p w14:paraId="3A5D93AC" w14:textId="77777777" w:rsidR="005D02F2" w:rsidRDefault="005D02F2" w:rsidP="00362BD5">
      <w:pPr>
        <w:pStyle w:val="ROutput"/>
      </w:pPr>
      <w:r>
        <w:t xml:space="preserve"> 7 3          1      0        2          0</w:t>
      </w:r>
    </w:p>
    <w:p w14:paraId="32F6FCFC" w14:textId="77777777" w:rsidR="005D02F2" w:rsidRDefault="005D02F2" w:rsidP="00362BD5">
      <w:pPr>
        <w:pStyle w:val="ROutput"/>
      </w:pPr>
      <w:r>
        <w:t xml:space="preserve"> 8 3          2      1        1          2</w:t>
      </w:r>
    </w:p>
    <w:p w14:paraId="48541EAC" w14:textId="77777777" w:rsidR="005D02F2" w:rsidRDefault="005D02F2" w:rsidP="005D02F2">
      <w:pPr>
        <w:pStyle w:val="Aufzhlung2"/>
        <w:numPr>
          <w:ilvl w:val="0"/>
          <w:numId w:val="0"/>
        </w:numPr>
        <w:ind w:left="709"/>
      </w:pPr>
    </w:p>
    <w:p w14:paraId="5E297F21" w14:textId="77777777" w:rsidR="005D02F2" w:rsidRPr="00440350" w:rsidRDefault="005D02F2" w:rsidP="005D02F2">
      <w:pPr>
        <w:pStyle w:val="Aufzhlung"/>
        <w:rPr>
          <w:b/>
        </w:rPr>
      </w:pPr>
      <w:r w:rsidRPr="00440350">
        <w:rPr>
          <w:b/>
        </w:rPr>
        <w:t>Unzippen</w:t>
      </w:r>
      <w:r>
        <w:rPr>
          <w:b/>
        </w:rPr>
        <w:t xml:space="preserve"> </w:t>
      </w:r>
      <w:r w:rsidRPr="00440350">
        <w:rPr>
          <w:b/>
        </w:rPr>
        <w:t>von files</w:t>
      </w:r>
    </w:p>
    <w:p w14:paraId="78FEFC3C" w14:textId="77777777" w:rsidR="005D02F2" w:rsidRPr="00440350" w:rsidRDefault="005D02F2" w:rsidP="005D02F2">
      <w:pPr>
        <w:pStyle w:val="Aufzhlung"/>
        <w:numPr>
          <w:ilvl w:val="0"/>
          <w:numId w:val="0"/>
        </w:numPr>
        <w:ind w:left="360"/>
      </w:pPr>
      <w:r>
        <w:t>Wenn die files gezippt sind, kann man mit einem Schlag alle files unzippen und dann die o.g. Schritte ausführen</w:t>
      </w:r>
    </w:p>
    <w:p w14:paraId="691F9589" w14:textId="77777777" w:rsidR="005D02F2" w:rsidRDefault="005D02F2">
      <w:pPr>
        <w:pStyle w:val="Aufzhlung2"/>
        <w:numPr>
          <w:ilvl w:val="0"/>
          <w:numId w:val="8"/>
        </w:numPr>
        <w:ind w:left="709" w:hanging="349"/>
      </w:pPr>
      <w:r w:rsidRPr="00CD10F7">
        <w:t>Generieren einer Liste, die die filenamen enthält</w:t>
      </w:r>
    </w:p>
    <w:p w14:paraId="7BB89FD4" w14:textId="77777777" w:rsidR="005D02F2" w:rsidRDefault="005D02F2" w:rsidP="005D02F2">
      <w:pPr>
        <w:pStyle w:val="Textkrper"/>
      </w:pPr>
    </w:p>
    <w:p w14:paraId="74D879E7" w14:textId="77777777" w:rsidR="005D02F2" w:rsidRDefault="005D02F2" w:rsidP="005D02F2">
      <w:pPr>
        <w:pStyle w:val="R"/>
      </w:pPr>
      <w:r>
        <w:t>paths &lt;- fs::dir_ls("C:\\Users\\Holger\\Desktop\\test", glob= "*.zip")</w:t>
      </w:r>
    </w:p>
    <w:p w14:paraId="2FC996B8" w14:textId="77777777" w:rsidR="005D02F2" w:rsidRDefault="005D02F2">
      <w:pPr>
        <w:pStyle w:val="Aufzhlung2"/>
        <w:numPr>
          <w:ilvl w:val="0"/>
          <w:numId w:val="8"/>
        </w:numPr>
        <w:ind w:left="709" w:hanging="349"/>
      </w:pPr>
      <w:r w:rsidRPr="00440350">
        <w:t xml:space="preserve">Auf einen Schlag alle unzippen </w:t>
      </w:r>
    </w:p>
    <w:p w14:paraId="63A7D7CD" w14:textId="77777777" w:rsidR="005D02F2" w:rsidRDefault="005D02F2" w:rsidP="005D02F2">
      <w:pPr>
        <w:pStyle w:val="Textkrper"/>
      </w:pPr>
    </w:p>
    <w:p w14:paraId="390EADD6" w14:textId="77777777" w:rsidR="005D02F2" w:rsidRPr="0083726E" w:rsidRDefault="005D02F2" w:rsidP="005D02F2">
      <w:pPr>
        <w:pStyle w:val="R"/>
      </w:pPr>
      <w:r w:rsidRPr="0083726E">
        <w:t xml:space="preserve">map(paths, ~ unzip(.x, exdir="test")) </w:t>
      </w:r>
    </w:p>
    <w:p w14:paraId="032FC6D5" w14:textId="77777777" w:rsidR="005D02F2" w:rsidRPr="00F63DE7" w:rsidRDefault="005D02F2" w:rsidP="005D02F2">
      <w:pPr>
        <w:pStyle w:val="Textkrper"/>
        <w:rPr>
          <w:lang w:val="en-GB"/>
        </w:rPr>
      </w:pPr>
    </w:p>
    <w:p w14:paraId="5AEB95EB" w14:textId="77777777" w:rsidR="005D02F2" w:rsidRDefault="005D02F2" w:rsidP="005D02F2">
      <w:pPr>
        <w:pStyle w:val="Aufzhlung"/>
        <w:numPr>
          <w:ilvl w:val="0"/>
          <w:numId w:val="0"/>
        </w:numPr>
        <w:ind w:left="360"/>
      </w:pPr>
      <w:r>
        <w:t>„exdir“ ist der Zielfolder. Ich hatte den test-folder auf dem Desktop. Lässt man exdir komplett weg, unzippt er die auf dem Desktop. Mit exdir macht er das im test-Ordner</w:t>
      </w:r>
    </w:p>
    <w:p w14:paraId="1AE34F96" w14:textId="77777777" w:rsidR="005D02F2" w:rsidRDefault="005D02F2" w:rsidP="005D02F2">
      <w:pPr>
        <w:pStyle w:val="Aufzhlung"/>
        <w:numPr>
          <w:ilvl w:val="0"/>
          <w:numId w:val="0"/>
        </w:numPr>
        <w:ind w:left="360"/>
      </w:pPr>
      <w:r>
        <w:lastRenderedPageBreak/>
        <w:t>Anschließend können die Schritte 1-3 aus dem o.g. Einlesenteil durchgeführt werden</w:t>
      </w:r>
    </w:p>
    <w:p w14:paraId="1D70F799" w14:textId="77777777" w:rsidR="005D02F2" w:rsidRDefault="005D02F2" w:rsidP="005D02F2">
      <w:pPr>
        <w:pStyle w:val="Textkrper"/>
        <w:ind w:firstLine="708"/>
      </w:pPr>
    </w:p>
    <w:p w14:paraId="11D774B6" w14:textId="77777777" w:rsidR="005D02F2" w:rsidRDefault="005D02F2" w:rsidP="005D02F2">
      <w:pPr>
        <w:pStyle w:val="Textkrper"/>
      </w:pPr>
    </w:p>
    <w:p w14:paraId="11A53293" w14:textId="77777777" w:rsidR="005D02F2" w:rsidRPr="0083726E" w:rsidRDefault="005D02F2" w:rsidP="005D02F2">
      <w:pPr>
        <w:pStyle w:val="Textkrper"/>
      </w:pPr>
    </w:p>
    <w:p w14:paraId="280823C7" w14:textId="3525E076" w:rsidR="00367914" w:rsidRDefault="00F56271" w:rsidP="00633BE4">
      <w:pPr>
        <w:pStyle w:val="berschrift1"/>
        <w:pageBreakBefore/>
        <w:ind w:left="431" w:hanging="431"/>
        <w:rPr>
          <w:lang w:val="en-GB"/>
        </w:rPr>
      </w:pPr>
      <w:bookmarkStart w:id="27" w:name="_Toc164239418"/>
      <w:r>
        <w:rPr>
          <w:lang w:val="en-GB"/>
        </w:rPr>
        <w:lastRenderedPageBreak/>
        <w:t>Explorative Datenanalyse</w:t>
      </w:r>
      <w:bookmarkEnd w:id="27"/>
      <w:r>
        <w:rPr>
          <w:lang w:val="en-GB"/>
        </w:rPr>
        <w:t xml:space="preserve"> </w:t>
      </w:r>
    </w:p>
    <w:p w14:paraId="2CB3A9AC" w14:textId="3BA6A33E" w:rsidR="00E3252D" w:rsidRPr="00F56271" w:rsidRDefault="00E3252D" w:rsidP="00367914">
      <w:pPr>
        <w:pStyle w:val="Textkrper"/>
        <w:rPr>
          <w:lang w:val="en-GB"/>
        </w:rPr>
      </w:pPr>
    </w:p>
    <w:p w14:paraId="02D1651B" w14:textId="7C29F4C7" w:rsidR="00E3252D" w:rsidRDefault="00F56271" w:rsidP="00E3252D">
      <w:pPr>
        <w:pStyle w:val="berschrift2"/>
      </w:pPr>
      <w:bookmarkStart w:id="28" w:name="_Toc164239419"/>
      <w:r>
        <w:t>Globale Analyse</w:t>
      </w:r>
      <w:r w:rsidR="009A1D1E">
        <w:t>n</w:t>
      </w:r>
      <w:bookmarkEnd w:id="28"/>
    </w:p>
    <w:p w14:paraId="04976C99" w14:textId="3BB34101" w:rsidR="00F56271" w:rsidRPr="00F56271" w:rsidRDefault="00F56271" w:rsidP="00F56271">
      <w:pPr>
        <w:pStyle w:val="Textkrper"/>
      </w:pPr>
      <w:r>
        <w:t xml:space="preserve">Globale Analysen bestehen aus Funktionen, die über eine größere Anzahl Variablen grundlegende Verteilungsstatistiken berichten. Sie sind daher effizienter als sie mit summarise() einzeln anzufordern (letzteres macht man eher spontan bei Interesse bzgl. einer Variable) </w:t>
      </w:r>
    </w:p>
    <w:p w14:paraId="6AEB3D93" w14:textId="09AE624C" w:rsidR="00E3252D" w:rsidRDefault="00E3252D" w:rsidP="00367914">
      <w:pPr>
        <w:pStyle w:val="Textkrper"/>
      </w:pPr>
    </w:p>
    <w:p w14:paraId="2A1F0CF0" w14:textId="4726ABD3" w:rsidR="005F3DF7" w:rsidRPr="009A1D1E" w:rsidRDefault="005F3DF7" w:rsidP="00E3252D">
      <w:pPr>
        <w:pStyle w:val="Aufzhlung"/>
        <w:rPr>
          <w:b/>
        </w:rPr>
      </w:pPr>
      <w:r w:rsidRPr="009A1D1E">
        <w:rPr>
          <w:b/>
        </w:rPr>
        <w:t>Summary table aller Variablen</w:t>
      </w:r>
      <w:r w:rsidR="009A1D1E" w:rsidRPr="009A1D1E">
        <w:rPr>
          <w:b/>
        </w:rPr>
        <w:t xml:space="preserve"> </w:t>
      </w:r>
      <w:r w:rsidR="009A1D1E" w:rsidRPr="009A1D1E">
        <w:t>mittels der des</w:t>
      </w:r>
      <w:r w:rsidR="009A1D1E">
        <w:t>cribe() Funktion aus dem psych-Paket</w:t>
      </w:r>
      <w:r w:rsidR="00A82E3A" w:rsidRPr="009A1D1E">
        <w:rPr>
          <w:b/>
        </w:rPr>
        <w:br/>
      </w:r>
    </w:p>
    <w:p w14:paraId="7FF367EC" w14:textId="27E79EF2" w:rsidR="009A1D1E" w:rsidRPr="00362BD5" w:rsidRDefault="009A1D1E" w:rsidP="009A1D1E">
      <w:pPr>
        <w:pStyle w:val="R"/>
        <w:rPr>
          <w:lang w:val="de-DE"/>
        </w:rPr>
      </w:pPr>
      <w:r w:rsidRPr="00362BD5">
        <w:rPr>
          <w:lang w:val="de-DE"/>
        </w:rPr>
        <w:t xml:space="preserve">hrdata %&gt;% </w:t>
      </w:r>
      <w:r w:rsidRPr="00362BD5">
        <w:rPr>
          <w:lang w:val="de-DE"/>
        </w:rPr>
        <w:br/>
        <w:t xml:space="preserve">  psych::describe()</w:t>
      </w:r>
    </w:p>
    <w:p w14:paraId="6E8CD6C8" w14:textId="77777777" w:rsidR="009A1D1E" w:rsidRDefault="009A1D1E" w:rsidP="009A1D1E">
      <w:pPr>
        <w:pStyle w:val="Textkrper"/>
      </w:pPr>
    </w:p>
    <w:p w14:paraId="153F1117" w14:textId="24323784" w:rsidR="009A1D1E" w:rsidRPr="00362BD5" w:rsidRDefault="009A1D1E" w:rsidP="009A1D1E">
      <w:pPr>
        <w:pStyle w:val="Aufzhlung"/>
        <w:numPr>
          <w:ilvl w:val="0"/>
          <w:numId w:val="0"/>
        </w:numPr>
        <w:ind w:left="360"/>
      </w:pPr>
      <w:r>
        <w:t>Lässt sich noch über as_tibble zurechtschneiden nach Belieben</w:t>
      </w:r>
      <w:r w:rsidR="00362BD5">
        <w:t xml:space="preserve">. </w:t>
      </w:r>
      <w:r w:rsidR="00362BD5" w:rsidRPr="00362BD5">
        <w:t>Wichtig: das rownames-Argument (s</w:t>
      </w:r>
      <w:r w:rsidR="00362BD5">
        <w:t>onst sind die Variablennamen weg)</w:t>
      </w:r>
    </w:p>
    <w:p w14:paraId="5D6106EB" w14:textId="1A66F9FF" w:rsidR="00535881" w:rsidRPr="009A1D1E" w:rsidRDefault="009A1D1E" w:rsidP="009A1D1E">
      <w:pPr>
        <w:pStyle w:val="R"/>
      </w:pPr>
      <w:r w:rsidRPr="009A1D1E">
        <w:t xml:space="preserve">hrdata %&gt;% </w:t>
      </w:r>
      <w:r>
        <w:br/>
      </w:r>
      <w:r w:rsidRPr="009A1D1E">
        <w:t xml:space="preserve">  psych::describe() %&gt;% </w:t>
      </w:r>
      <w:r>
        <w:br/>
      </w:r>
      <w:r w:rsidRPr="009A1D1E">
        <w:t xml:space="preserve">  as_tibble(rownames = "variable") %&gt;% </w:t>
      </w:r>
      <w:r>
        <w:br/>
      </w:r>
      <w:r w:rsidRPr="009A1D1E">
        <w:t xml:space="preserve">  select(variable, n, mean, sd, min, max)</w:t>
      </w:r>
    </w:p>
    <w:p w14:paraId="0F2A9890" w14:textId="77777777" w:rsidR="00535881" w:rsidRPr="00362BD5" w:rsidRDefault="00535881" w:rsidP="00362BD5">
      <w:pPr>
        <w:pStyle w:val="Textkrper"/>
        <w:rPr>
          <w:lang w:val="en-GB"/>
        </w:rPr>
      </w:pPr>
    </w:p>
    <w:p w14:paraId="41911F42" w14:textId="77777777" w:rsidR="009A1D1E" w:rsidRDefault="009A1D1E" w:rsidP="00362BD5">
      <w:pPr>
        <w:pStyle w:val="ROutput"/>
      </w:pPr>
      <w:r>
        <w:t># A tibble: 29 × 6</w:t>
      </w:r>
    </w:p>
    <w:p w14:paraId="77690ED3" w14:textId="77777777" w:rsidR="009A1D1E" w:rsidRDefault="009A1D1E" w:rsidP="00362BD5">
      <w:pPr>
        <w:pStyle w:val="ROutput"/>
      </w:pPr>
      <w:r>
        <w:t xml:space="preserve">   variable                    n    mean      sd   min   max</w:t>
      </w:r>
    </w:p>
    <w:p w14:paraId="146AAB6B" w14:textId="77777777" w:rsidR="009A1D1E" w:rsidRDefault="009A1D1E" w:rsidP="00362BD5">
      <w:pPr>
        <w:pStyle w:val="ROutput"/>
      </w:pPr>
      <w:r>
        <w:t xml:space="preserve">   &lt;chr&gt;                   &lt;dbl&gt;   &lt;dbl&gt;   &lt;dbl&gt; &lt;dbl&gt; &lt;dbl&gt;</w:t>
      </w:r>
    </w:p>
    <w:p w14:paraId="5B3ED799" w14:textId="77777777" w:rsidR="009A1D1E" w:rsidRDefault="009A1D1E" w:rsidP="00362BD5">
      <w:pPr>
        <w:pStyle w:val="ROutput"/>
      </w:pPr>
      <w:r>
        <w:t xml:space="preserve"> 1 Age                      1470   36.9    9.14     18    60</w:t>
      </w:r>
    </w:p>
    <w:p w14:paraId="14E1FD79" w14:textId="77777777" w:rsidR="009A1D1E" w:rsidRDefault="009A1D1E" w:rsidP="00362BD5">
      <w:pPr>
        <w:pStyle w:val="ROutput"/>
      </w:pPr>
      <w:r>
        <w:t xml:space="preserve"> 2 Attrition*               1470    1.16   0.368     1     2</w:t>
      </w:r>
    </w:p>
    <w:p w14:paraId="3CC5CC38" w14:textId="77777777" w:rsidR="009A1D1E" w:rsidRDefault="009A1D1E" w:rsidP="00362BD5">
      <w:pPr>
        <w:pStyle w:val="ROutput"/>
      </w:pPr>
      <w:r>
        <w:t xml:space="preserve"> 3 DailyRate                1470  802.   404.      102  1499</w:t>
      </w:r>
    </w:p>
    <w:p w14:paraId="0B386234" w14:textId="77777777" w:rsidR="009A1D1E" w:rsidRDefault="009A1D1E" w:rsidP="00362BD5">
      <w:pPr>
        <w:pStyle w:val="ROutput"/>
      </w:pPr>
      <w:r>
        <w:t xml:space="preserve"> 4 DistanceFromHome         1470    9.19   8.11      1    29</w:t>
      </w:r>
    </w:p>
    <w:p w14:paraId="0D1C20E9" w14:textId="77777777" w:rsidR="009A1D1E" w:rsidRDefault="009A1D1E" w:rsidP="00362BD5">
      <w:pPr>
        <w:pStyle w:val="ROutput"/>
      </w:pPr>
      <w:r>
        <w:t xml:space="preserve"> 5 Education                1470    2.91   1.02      1     5</w:t>
      </w:r>
    </w:p>
    <w:p w14:paraId="0B275115" w14:textId="77777777" w:rsidR="009A1D1E" w:rsidRDefault="009A1D1E" w:rsidP="00362BD5">
      <w:pPr>
        <w:pStyle w:val="ROutput"/>
      </w:pPr>
      <w:r>
        <w:t xml:space="preserve"> 6 EmployeeCount            1470    1      0         1     1</w:t>
      </w:r>
    </w:p>
    <w:p w14:paraId="7E5E3C36" w14:textId="77777777" w:rsidR="009A1D1E" w:rsidRDefault="009A1D1E" w:rsidP="00362BD5">
      <w:pPr>
        <w:pStyle w:val="ROutput"/>
      </w:pPr>
      <w:r>
        <w:t xml:space="preserve"> 7 EmployeeNumber           1470 1025.   602.        1  2068</w:t>
      </w:r>
    </w:p>
    <w:p w14:paraId="0038DC8E" w14:textId="77777777" w:rsidR="009A1D1E" w:rsidRDefault="009A1D1E" w:rsidP="00362BD5">
      <w:pPr>
        <w:pStyle w:val="ROutput"/>
      </w:pPr>
      <w:r>
        <w:t xml:space="preserve"> 8 EnvironmentSatisfaction  1470    2.72   1.09      1     4</w:t>
      </w:r>
    </w:p>
    <w:p w14:paraId="2071EDA8" w14:textId="77777777" w:rsidR="009A1D1E" w:rsidRDefault="009A1D1E" w:rsidP="00362BD5">
      <w:pPr>
        <w:pStyle w:val="ROutput"/>
      </w:pPr>
      <w:r>
        <w:t xml:space="preserve"> 9 Gender*                  1470    1.6    0.490     1     2</w:t>
      </w:r>
    </w:p>
    <w:p w14:paraId="4DB7171B" w14:textId="77777777" w:rsidR="009A1D1E" w:rsidRDefault="009A1D1E" w:rsidP="00362BD5">
      <w:pPr>
        <w:pStyle w:val="ROutput"/>
      </w:pPr>
      <w:r>
        <w:t>10 HourlyRate               1470   65.9   20.3      30   100</w:t>
      </w:r>
    </w:p>
    <w:p w14:paraId="2CEED4EC" w14:textId="03FE3D34" w:rsidR="005F3DF7" w:rsidRDefault="009A1D1E" w:rsidP="00362BD5">
      <w:pPr>
        <w:pStyle w:val="ROutput"/>
      </w:pPr>
      <w:r>
        <w:t xml:space="preserve"># </w:t>
      </w:r>
      <w:r>
        <w:rPr>
          <w:rFonts w:ascii="Cambria Math" w:hAnsi="Cambria Math" w:cs="Cambria Math"/>
        </w:rPr>
        <w:t>ℹ</w:t>
      </w:r>
      <w:r>
        <w:t xml:space="preserve"> 19 more rows</w:t>
      </w:r>
      <w:r w:rsidR="00A82E3A">
        <w:br/>
      </w:r>
    </w:p>
    <w:p w14:paraId="7C0E4A67" w14:textId="75E7DBBB" w:rsidR="00E3252D" w:rsidRPr="007F33F9" w:rsidRDefault="00E3252D" w:rsidP="009A1D1E">
      <w:pPr>
        <w:pStyle w:val="Aufzhlung"/>
        <w:numPr>
          <w:ilvl w:val="0"/>
          <w:numId w:val="0"/>
        </w:numPr>
        <w:ind w:left="360"/>
        <w:rPr>
          <w:rStyle w:val="RZchn"/>
          <w:rFonts w:ascii="Verdana" w:hAnsi="Verdana"/>
          <w:color w:val="auto"/>
          <w:szCs w:val="19"/>
        </w:rPr>
      </w:pPr>
    </w:p>
    <w:p w14:paraId="012839E2" w14:textId="2061773F" w:rsidR="00E3252D" w:rsidRPr="009A1D1E" w:rsidRDefault="006F4037" w:rsidP="006F4037">
      <w:pPr>
        <w:pStyle w:val="Aufzhlung"/>
        <w:rPr>
          <w:b/>
        </w:rPr>
      </w:pPr>
      <w:r w:rsidRPr="009A1D1E">
        <w:rPr>
          <w:b/>
        </w:rPr>
        <w:t>Übersicht über Datensatz und Berücksichtigung aller Klassen</w:t>
      </w:r>
    </w:p>
    <w:p w14:paraId="0CAD0010" w14:textId="2F8E4FFB" w:rsidR="007244BF" w:rsidRPr="00B42F3A" w:rsidRDefault="00991D42" w:rsidP="009A1D1E">
      <w:pPr>
        <w:pStyle w:val="R"/>
        <w:rPr>
          <w:lang w:val="de-DE"/>
        </w:rPr>
      </w:pPr>
      <w:r w:rsidRPr="00B42F3A">
        <w:rPr>
          <w:lang w:val="de-DE"/>
        </w:rPr>
        <w:t xml:space="preserve">data </w:t>
      </w:r>
      <w:r w:rsidR="00162218" w:rsidRPr="00B42F3A">
        <w:rPr>
          <w:lang w:val="de-DE"/>
        </w:rPr>
        <w:t>%&gt;%</w:t>
      </w:r>
      <w:r w:rsidRPr="00B42F3A">
        <w:rPr>
          <w:lang w:val="de-DE"/>
        </w:rPr>
        <w:t xml:space="preserve"> </w:t>
      </w:r>
      <w:r w:rsidR="009A1D1E">
        <w:rPr>
          <w:lang w:val="de-DE"/>
        </w:rPr>
        <w:br/>
      </w:r>
      <w:r w:rsidRPr="00B42F3A">
        <w:rPr>
          <w:lang w:val="de-DE"/>
        </w:rPr>
        <w:t xml:space="preserve">  skimr::</w:t>
      </w:r>
      <w:r w:rsidR="006F4037" w:rsidRPr="00B42F3A">
        <w:rPr>
          <w:lang w:val="de-DE"/>
        </w:rPr>
        <w:t>skim(mtcars)</w:t>
      </w:r>
    </w:p>
    <w:p w14:paraId="587B506F" w14:textId="4060A7F4" w:rsidR="007244BF" w:rsidRDefault="007244BF" w:rsidP="009A1D1E">
      <w:pPr>
        <w:pStyle w:val="Aufzhlung2"/>
      </w:pPr>
      <w:r w:rsidRPr="007244BF">
        <w:t>Kann man mit Vorschaltun</w:t>
      </w:r>
      <w:r>
        <w:t>g</w:t>
      </w:r>
      <w:r w:rsidRPr="007244BF">
        <w:t xml:space="preserve"> von </w:t>
      </w:r>
      <w:r w:rsidRPr="00F63DE7">
        <w:rPr>
          <w:rStyle w:val="RZchn"/>
          <w:lang w:val="de-DE"/>
        </w:rPr>
        <w:t>select_if(is.numeric)</w:t>
      </w:r>
      <w:r>
        <w:t xml:space="preserve"> auch nur für bestimmte Klassen anzeigen</w:t>
      </w:r>
    </w:p>
    <w:p w14:paraId="6787DCE9" w14:textId="09C87FC7" w:rsidR="009A1D1E" w:rsidRPr="007244BF" w:rsidRDefault="009A1D1E" w:rsidP="009A1D1E">
      <w:pPr>
        <w:pStyle w:val="Aufzhlung2"/>
      </w:pPr>
      <w:r>
        <w:t>oder mit select() auf bestimmte Variablen</w:t>
      </w:r>
    </w:p>
    <w:p w14:paraId="5125A71E" w14:textId="60DF7F60" w:rsidR="006F4037" w:rsidRPr="00271D21" w:rsidRDefault="006F4037" w:rsidP="00271D21">
      <w:pPr>
        <w:pStyle w:val="Textkrper"/>
      </w:pPr>
    </w:p>
    <w:p w14:paraId="56928EEC"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hint="eastAsia"/>
          <w:color w:val="000074"/>
          <w:sz w:val="16"/>
          <w:szCs w:val="16"/>
          <w:bdr w:val="none" w:sz="0" w:space="0" w:color="auto" w:frame="1"/>
          <w:lang w:val="en-US"/>
        </w:rPr>
        <w:t>──</w:t>
      </w:r>
      <w:r w:rsidRPr="009A1D1E">
        <w:rPr>
          <w:rFonts w:ascii="Courier New" w:hAnsi="Courier New" w:cs="Courier New" w:hint="eastAsia"/>
          <w:color w:val="000074"/>
          <w:sz w:val="16"/>
          <w:szCs w:val="16"/>
          <w:bdr w:val="none" w:sz="0" w:space="0" w:color="auto" w:frame="1"/>
          <w:lang w:val="en-US"/>
        </w:rPr>
        <w:t xml:space="preserve"> Data Summary </w:t>
      </w:r>
      <w:r w:rsidRPr="009A1D1E">
        <w:rPr>
          <w:rFonts w:ascii="Courier New" w:hAnsi="Courier New" w:cs="Courier New" w:hint="eastAsia"/>
          <w:color w:val="000074"/>
          <w:sz w:val="16"/>
          <w:szCs w:val="16"/>
          <w:bdr w:val="none" w:sz="0" w:space="0" w:color="auto" w:frame="1"/>
          <w:lang w:val="en-US"/>
        </w:rPr>
        <w:t>────────────────────────</w:t>
      </w:r>
    </w:p>
    <w:p w14:paraId="4F81C781"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Values    </w:t>
      </w:r>
    </w:p>
    <w:p w14:paraId="40CF7C8D"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Name                       Piped data</w:t>
      </w:r>
    </w:p>
    <w:p w14:paraId="72E9FB25"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Number of rows             1470      </w:t>
      </w:r>
    </w:p>
    <w:p w14:paraId="1554B70D"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Number of columns          29        </w:t>
      </w:r>
    </w:p>
    <w:p w14:paraId="6DFF23E5"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_______________________              </w:t>
      </w:r>
    </w:p>
    <w:p w14:paraId="7010EE8A"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Column type frequency:               </w:t>
      </w:r>
    </w:p>
    <w:p w14:paraId="549C2921"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character                3         </w:t>
      </w:r>
    </w:p>
    <w:p w14:paraId="05E2C0B7"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numeric                  26        </w:t>
      </w:r>
    </w:p>
    <w:p w14:paraId="6707EB45"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________________________             </w:t>
      </w:r>
    </w:p>
    <w:p w14:paraId="35D99826"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Group variables            None      </w:t>
      </w:r>
    </w:p>
    <w:p w14:paraId="77AEBAB9"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p>
    <w:p w14:paraId="053E5202" w14:textId="6BDABDBF"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hint="eastAsia"/>
          <w:color w:val="000074"/>
          <w:sz w:val="16"/>
          <w:szCs w:val="16"/>
          <w:bdr w:val="none" w:sz="0" w:space="0" w:color="auto" w:frame="1"/>
          <w:lang w:val="en-US"/>
        </w:rPr>
        <w:t>──</w:t>
      </w:r>
      <w:r w:rsidRPr="009A1D1E">
        <w:rPr>
          <w:rFonts w:ascii="Courier New" w:hAnsi="Courier New" w:cs="Courier New" w:hint="eastAsia"/>
          <w:color w:val="000074"/>
          <w:sz w:val="16"/>
          <w:szCs w:val="16"/>
          <w:bdr w:val="none" w:sz="0" w:space="0" w:color="auto" w:frame="1"/>
          <w:lang w:val="en-US"/>
        </w:rPr>
        <w:t xml:space="preserve"> Variable type: character </w:t>
      </w:r>
      <w:r w:rsidRPr="009A1D1E">
        <w:rPr>
          <w:rFonts w:ascii="Courier New" w:hAnsi="Courier New" w:cs="Courier New" w:hint="eastAsia"/>
          <w:color w:val="000074"/>
          <w:sz w:val="16"/>
          <w:szCs w:val="16"/>
          <w:bdr w:val="none" w:sz="0" w:space="0" w:color="auto" w:frame="1"/>
          <w:lang w:val="en-US"/>
        </w:rPr>
        <w:t>───────────────────────────────────────────────</w:t>
      </w:r>
    </w:p>
    <w:p w14:paraId="42DCC183"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skim_variable n_missing complete_rate min max empty n_unique whitespace</w:t>
      </w:r>
    </w:p>
    <w:p w14:paraId="29F88D91"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1 Attrition             0             1   2   3     0        2          0</w:t>
      </w:r>
    </w:p>
    <w:p w14:paraId="3F5BB863"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lastRenderedPageBreak/>
        <w:t>2 Gender                0             1   4   6     0        2          0</w:t>
      </w:r>
    </w:p>
    <w:p w14:paraId="3CBD7718"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3 OverTime              0             1   2   3     0        2          0</w:t>
      </w:r>
    </w:p>
    <w:p w14:paraId="4B8EB859"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p>
    <w:p w14:paraId="3D430600" w14:textId="541B5216"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hint="eastAsia"/>
          <w:color w:val="000074"/>
          <w:sz w:val="16"/>
          <w:szCs w:val="16"/>
          <w:bdr w:val="none" w:sz="0" w:space="0" w:color="auto" w:frame="1"/>
          <w:lang w:val="en-US"/>
        </w:rPr>
        <w:t>──</w:t>
      </w:r>
      <w:r w:rsidRPr="009A1D1E">
        <w:rPr>
          <w:rFonts w:ascii="Courier New" w:hAnsi="Courier New" w:cs="Courier New" w:hint="eastAsia"/>
          <w:color w:val="000074"/>
          <w:sz w:val="16"/>
          <w:szCs w:val="16"/>
          <w:bdr w:val="none" w:sz="0" w:space="0" w:color="auto" w:frame="1"/>
          <w:lang w:val="en-US"/>
        </w:rPr>
        <w:t xml:space="preserve"> Variable type: numeric </w:t>
      </w:r>
      <w:r w:rsidRPr="009A1D1E">
        <w:rPr>
          <w:rFonts w:ascii="Courier New" w:hAnsi="Courier New" w:cs="Courier New" w:hint="eastAsia"/>
          <w:color w:val="000074"/>
          <w:sz w:val="16"/>
          <w:szCs w:val="16"/>
          <w:bdr w:val="none" w:sz="0" w:space="0" w:color="auto" w:frame="1"/>
          <w:lang w:val="en-US"/>
        </w:rPr>
        <w:t>─────────────────────────────────────────────────</w:t>
      </w:r>
    </w:p>
    <w:p w14:paraId="4F49F568"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skim_variable            n_missing complete_rate      mean       sd   p0   p25    p50     p75  p100 hist </w:t>
      </w:r>
    </w:p>
    <w:p w14:paraId="63587497"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1 Age                              0             1    36.9      9.14    18   30     36     43      60 </w:t>
      </w:r>
      <w:r w:rsidRPr="009A1D1E">
        <w:rPr>
          <w:rFonts w:ascii="MS Mincho" w:hAnsi="MS Mincho" w:cs="MS Mincho" w:hint="eastAsia"/>
          <w:color w:val="000074"/>
          <w:sz w:val="16"/>
          <w:szCs w:val="16"/>
          <w:bdr w:val="none" w:sz="0" w:space="0" w:color="auto" w:frame="1"/>
          <w:lang w:val="en-US"/>
        </w:rPr>
        <w:t>▂▇▇▃▂</w:t>
      </w:r>
    </w:p>
    <w:p w14:paraId="537DAE94"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2 DailyRate                        0             1   802.     404.     102  465    802   1157    1499 </w:t>
      </w:r>
      <w:r w:rsidRPr="009A1D1E">
        <w:rPr>
          <w:rFonts w:ascii="MS Mincho" w:hAnsi="MS Mincho" w:cs="MS Mincho" w:hint="eastAsia"/>
          <w:color w:val="000074"/>
          <w:sz w:val="16"/>
          <w:szCs w:val="16"/>
          <w:bdr w:val="none" w:sz="0" w:space="0" w:color="auto" w:frame="1"/>
          <w:lang w:val="en-US"/>
        </w:rPr>
        <w:t>▇▇▇▇▇</w:t>
      </w:r>
    </w:p>
    <w:p w14:paraId="179F48EC"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3 DistanceFromHome                 0             1     9.19     8.11     1    2      7     14      29 </w:t>
      </w:r>
      <w:r w:rsidRPr="009A1D1E">
        <w:rPr>
          <w:rFonts w:ascii="MS Mincho" w:hAnsi="MS Mincho" w:cs="MS Mincho" w:hint="eastAsia"/>
          <w:color w:val="000074"/>
          <w:sz w:val="16"/>
          <w:szCs w:val="16"/>
          <w:bdr w:val="none" w:sz="0" w:space="0" w:color="auto" w:frame="1"/>
          <w:lang w:val="en-US"/>
        </w:rPr>
        <w:t>▇▅▂▂▂</w:t>
      </w:r>
    </w:p>
    <w:p w14:paraId="54BD4174"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4 Education                        0             1     2.91     1.02     1    2      3      4       5 </w:t>
      </w:r>
      <w:r w:rsidRPr="009A1D1E">
        <w:rPr>
          <w:rFonts w:ascii="MS Mincho" w:hAnsi="MS Mincho" w:cs="MS Mincho" w:hint="eastAsia"/>
          <w:color w:val="000074"/>
          <w:sz w:val="16"/>
          <w:szCs w:val="16"/>
          <w:bdr w:val="none" w:sz="0" w:space="0" w:color="auto" w:frame="1"/>
          <w:lang w:val="en-US"/>
        </w:rPr>
        <w:t>▂▃▇▆▁</w:t>
      </w:r>
    </w:p>
    <w:p w14:paraId="7B84D00F"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5 EmployeeCount                    0             1     1        0        1    1      1      1       1 </w:t>
      </w:r>
      <w:r w:rsidRPr="009A1D1E">
        <w:rPr>
          <w:rFonts w:ascii="Cambria Math" w:hAnsi="Cambria Math" w:cs="Cambria Math"/>
          <w:color w:val="000074"/>
          <w:sz w:val="16"/>
          <w:szCs w:val="16"/>
          <w:bdr w:val="none" w:sz="0" w:space="0" w:color="auto" w:frame="1"/>
          <w:lang w:val="en-US"/>
        </w:rPr>
        <w:t>▁▁</w:t>
      </w:r>
      <w:r w:rsidRPr="009A1D1E">
        <w:rPr>
          <w:rFonts w:ascii="MS Mincho" w:hAnsi="MS Mincho" w:cs="MS Mincho" w:hint="eastAsia"/>
          <w:color w:val="000074"/>
          <w:sz w:val="16"/>
          <w:szCs w:val="16"/>
          <w:bdr w:val="none" w:sz="0" w:space="0" w:color="auto" w:frame="1"/>
          <w:lang w:val="en-US"/>
        </w:rPr>
        <w:t>▇▁▁</w:t>
      </w:r>
    </w:p>
    <w:p w14:paraId="312ED63F"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6 EmployeeNumber                   0             1  1025.     602.       1  491.  1020.  1556.   2068 </w:t>
      </w:r>
      <w:r w:rsidRPr="009A1D1E">
        <w:rPr>
          <w:rFonts w:ascii="MS Mincho" w:hAnsi="MS Mincho" w:cs="MS Mincho" w:hint="eastAsia"/>
          <w:color w:val="000074"/>
          <w:sz w:val="16"/>
          <w:szCs w:val="16"/>
          <w:bdr w:val="none" w:sz="0" w:space="0" w:color="auto" w:frame="1"/>
          <w:lang w:val="en-US"/>
        </w:rPr>
        <w:t>▇▇▇▇▇</w:t>
      </w:r>
    </w:p>
    <w:p w14:paraId="6CDE0008"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7 EnvironmentSatisfaction          0             1     2.72     1.09     1    2      3      4       4 </w:t>
      </w:r>
      <w:r w:rsidRPr="009A1D1E">
        <w:rPr>
          <w:rFonts w:ascii="MS Mincho" w:hAnsi="MS Mincho" w:cs="MS Mincho" w:hint="eastAsia"/>
          <w:color w:val="000074"/>
          <w:sz w:val="16"/>
          <w:szCs w:val="16"/>
          <w:bdr w:val="none" w:sz="0" w:space="0" w:color="auto" w:frame="1"/>
          <w:lang w:val="en-US"/>
        </w:rPr>
        <w:t>▅▅▁▇▇</w:t>
      </w:r>
    </w:p>
    <w:p w14:paraId="1BB4283F"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8 HourlyRate                       0             1    65.9     20.3     30   48     66     83.8   100 </w:t>
      </w:r>
      <w:r w:rsidRPr="009A1D1E">
        <w:rPr>
          <w:rFonts w:ascii="MS Mincho" w:hAnsi="MS Mincho" w:cs="MS Mincho" w:hint="eastAsia"/>
          <w:color w:val="000074"/>
          <w:sz w:val="16"/>
          <w:szCs w:val="16"/>
          <w:bdr w:val="none" w:sz="0" w:space="0" w:color="auto" w:frame="1"/>
          <w:lang w:val="en-US"/>
        </w:rPr>
        <w:t>▇▇▇▇▇</w:t>
      </w:r>
    </w:p>
    <w:p w14:paraId="6978BDBE"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 9 JobInvolvement                   0             1     2.73     0.712    1    2      3      3       4 </w:t>
      </w:r>
      <w:r w:rsidRPr="009A1D1E">
        <w:rPr>
          <w:rFonts w:ascii="Cambria Math" w:hAnsi="Cambria Math" w:cs="Cambria Math"/>
          <w:color w:val="000074"/>
          <w:sz w:val="16"/>
          <w:szCs w:val="16"/>
          <w:bdr w:val="none" w:sz="0" w:space="0" w:color="auto" w:frame="1"/>
          <w:lang w:val="en-US"/>
        </w:rPr>
        <w:t>▁</w:t>
      </w:r>
      <w:r w:rsidRPr="009A1D1E">
        <w:rPr>
          <w:rFonts w:ascii="MS Mincho" w:hAnsi="MS Mincho" w:cs="MS Mincho" w:hint="eastAsia"/>
          <w:color w:val="000074"/>
          <w:sz w:val="16"/>
          <w:szCs w:val="16"/>
          <w:bdr w:val="none" w:sz="0" w:space="0" w:color="auto" w:frame="1"/>
          <w:lang w:val="en-US"/>
        </w:rPr>
        <w:t>▃▁▇▁</w:t>
      </w:r>
    </w:p>
    <w:p w14:paraId="58141F74" w14:textId="77777777" w:rsidR="009A1D1E" w:rsidRPr="009A1D1E" w:rsidRDefault="009A1D1E" w:rsidP="009A1D1E">
      <w:pPr>
        <w:pStyle w:val="Textkrper"/>
        <w:ind w:right="-950"/>
        <w:rPr>
          <w:rFonts w:ascii="Courier New" w:hAnsi="Courier New" w:cs="Courier New"/>
          <w:color w:val="000074"/>
          <w:sz w:val="16"/>
          <w:szCs w:val="16"/>
          <w:bdr w:val="none" w:sz="0" w:space="0" w:color="auto" w:frame="1"/>
          <w:lang w:val="en-US"/>
        </w:rPr>
      </w:pPr>
      <w:r w:rsidRPr="009A1D1E">
        <w:rPr>
          <w:rFonts w:ascii="Courier New" w:hAnsi="Courier New" w:cs="Courier New"/>
          <w:color w:val="000074"/>
          <w:sz w:val="16"/>
          <w:szCs w:val="16"/>
          <w:bdr w:val="none" w:sz="0" w:space="0" w:color="auto" w:frame="1"/>
          <w:lang w:val="en-US"/>
        </w:rPr>
        <w:t xml:space="preserve">10 JobLevel                         0             1     2.06     1.11     1    1      2      3       5 </w:t>
      </w:r>
      <w:r w:rsidRPr="009A1D1E">
        <w:rPr>
          <w:rFonts w:ascii="MS Mincho" w:hAnsi="MS Mincho" w:cs="MS Mincho" w:hint="eastAsia"/>
          <w:color w:val="000074"/>
          <w:sz w:val="16"/>
          <w:szCs w:val="16"/>
          <w:bdr w:val="none" w:sz="0" w:space="0" w:color="auto" w:frame="1"/>
          <w:lang w:val="en-US"/>
        </w:rPr>
        <w:t>▇▇▃▂▁</w:t>
      </w:r>
    </w:p>
    <w:p w14:paraId="0B284A16" w14:textId="17078188" w:rsidR="006F4037" w:rsidRPr="009A1D1E" w:rsidRDefault="009A1D1E" w:rsidP="009A1D1E">
      <w:pPr>
        <w:pStyle w:val="Textkrper"/>
        <w:ind w:right="-950"/>
        <w:rPr>
          <w:sz w:val="15"/>
          <w:szCs w:val="15"/>
        </w:rPr>
      </w:pPr>
      <w:r w:rsidRPr="009A1D1E">
        <w:rPr>
          <w:rFonts w:ascii="Courier New" w:hAnsi="Courier New" w:cs="Courier New"/>
          <w:color w:val="000074"/>
          <w:sz w:val="16"/>
          <w:szCs w:val="16"/>
          <w:bdr w:val="none" w:sz="0" w:space="0" w:color="auto" w:frame="1"/>
          <w:lang w:val="en-US"/>
        </w:rPr>
        <w:t xml:space="preserve">11 JobSatisfaction                  0             1     2.73     1.10     1    2      3      4       4 </w:t>
      </w:r>
      <w:r w:rsidRPr="009A1D1E">
        <w:rPr>
          <w:rFonts w:ascii="MS Mincho" w:hAnsi="MS Mincho" w:cs="MS Mincho" w:hint="eastAsia"/>
          <w:color w:val="000074"/>
          <w:sz w:val="16"/>
          <w:szCs w:val="16"/>
          <w:bdr w:val="none" w:sz="0" w:space="0" w:color="auto" w:frame="1"/>
          <w:lang w:val="en-US"/>
        </w:rPr>
        <w:t>▅▅▁▇▇</w:t>
      </w:r>
    </w:p>
    <w:p w14:paraId="7A31A62F" w14:textId="3B9C6C4B" w:rsidR="006F4037" w:rsidRDefault="006F4037" w:rsidP="00271D21">
      <w:pPr>
        <w:pStyle w:val="Textkrper"/>
      </w:pPr>
    </w:p>
    <w:p w14:paraId="6BDA7CB5" w14:textId="5435E982" w:rsidR="00362BD5" w:rsidRDefault="00362BD5" w:rsidP="00271D21">
      <w:pPr>
        <w:pStyle w:val="Aufzhlung"/>
      </w:pPr>
      <w:r>
        <w:t>Darstellung der Variablenklassen</w:t>
      </w:r>
    </w:p>
    <w:p w14:paraId="5B515E7C" w14:textId="2926C3AB" w:rsidR="00367914" w:rsidRDefault="00367914" w:rsidP="00362BD5">
      <w:pPr>
        <w:pStyle w:val="R"/>
        <w:ind w:right="-666"/>
      </w:pPr>
      <w:r>
        <w:t>str(</w:t>
      </w:r>
      <w:r w:rsidR="00362BD5">
        <w:t>hrdata</w:t>
      </w:r>
      <w:r>
        <w:t>)</w:t>
      </w:r>
    </w:p>
    <w:p w14:paraId="53BD21D5" w14:textId="77777777" w:rsidR="00362BD5" w:rsidRPr="00362BD5" w:rsidRDefault="00362BD5" w:rsidP="00362BD5">
      <w:pPr>
        <w:pStyle w:val="ROutput"/>
      </w:pPr>
      <w:r w:rsidRPr="00362BD5">
        <w:t>$ Age                     : num [1:1470] 41 49 37 33 27 32 59 30 38 36 ...</w:t>
      </w:r>
    </w:p>
    <w:p w14:paraId="19C7BABA" w14:textId="77777777" w:rsidR="00362BD5" w:rsidRPr="00362BD5" w:rsidRDefault="00362BD5" w:rsidP="00362BD5">
      <w:pPr>
        <w:pStyle w:val="ROutput"/>
      </w:pPr>
      <w:r w:rsidRPr="00362BD5">
        <w:t xml:space="preserve"> $ Attrition               : chr [1:1470] "Yes" "No" "Yes" "No" ...</w:t>
      </w:r>
    </w:p>
    <w:p w14:paraId="1E533CF3" w14:textId="77777777" w:rsidR="00362BD5" w:rsidRPr="00362BD5" w:rsidRDefault="00362BD5" w:rsidP="00362BD5">
      <w:pPr>
        <w:pStyle w:val="ROutput"/>
      </w:pPr>
      <w:r w:rsidRPr="00362BD5">
        <w:t xml:space="preserve"> $ DailyRate               : num [1:1470] 1102 279 1373 1392 591 ...</w:t>
      </w:r>
    </w:p>
    <w:p w14:paraId="7A5605C6" w14:textId="77777777" w:rsidR="00362BD5" w:rsidRPr="00362BD5" w:rsidRDefault="00362BD5" w:rsidP="00362BD5">
      <w:pPr>
        <w:pStyle w:val="ROutput"/>
      </w:pPr>
      <w:r w:rsidRPr="00362BD5">
        <w:t xml:space="preserve"> $ DistanceFromHome        : num [1:1470] 1 8 2 3 2 2 3 24 23 27 ...</w:t>
      </w:r>
    </w:p>
    <w:p w14:paraId="5128726B" w14:textId="77777777" w:rsidR="00362BD5" w:rsidRPr="00362BD5" w:rsidRDefault="00362BD5" w:rsidP="00362BD5">
      <w:pPr>
        <w:pStyle w:val="ROutput"/>
      </w:pPr>
      <w:r w:rsidRPr="00362BD5">
        <w:t xml:space="preserve"> $ Education               : num [1:1470] 2 1 2 4 1 2 3 1 3 3 ...</w:t>
      </w:r>
    </w:p>
    <w:p w14:paraId="17BA4585" w14:textId="77777777" w:rsidR="00362BD5" w:rsidRPr="00362BD5" w:rsidRDefault="00362BD5" w:rsidP="00362BD5">
      <w:pPr>
        <w:pStyle w:val="ROutput"/>
      </w:pPr>
      <w:r w:rsidRPr="00362BD5">
        <w:t xml:space="preserve"> $ EmployeeCount           : num [1:1470] 1 1 1 1 1 1 1 1 1 1 ...</w:t>
      </w:r>
    </w:p>
    <w:p w14:paraId="6009C034" w14:textId="77777777" w:rsidR="00362BD5" w:rsidRPr="00362BD5" w:rsidRDefault="00362BD5" w:rsidP="00362BD5">
      <w:pPr>
        <w:pStyle w:val="ROutput"/>
      </w:pPr>
      <w:r w:rsidRPr="00362BD5">
        <w:t xml:space="preserve"> $ EmployeeNumber          : num [1:1470] 1 2 4 5 7 8 10 11 12 13 ...</w:t>
      </w:r>
    </w:p>
    <w:p w14:paraId="553BD0EB" w14:textId="711F7044" w:rsidR="00362BD5" w:rsidRPr="00362BD5" w:rsidRDefault="00362BD5" w:rsidP="00362BD5">
      <w:pPr>
        <w:pStyle w:val="ROutput"/>
      </w:pPr>
      <w:r w:rsidRPr="00362BD5">
        <w:t xml:space="preserve"> $ EnvironmentSatisfaction : num [1:1470] 2 3 4 4 1 4 3 4 4 3 ...</w:t>
      </w:r>
    </w:p>
    <w:p w14:paraId="63945AE8" w14:textId="77777777" w:rsidR="00362BD5" w:rsidRPr="00362BD5" w:rsidRDefault="00362BD5" w:rsidP="00362BD5">
      <w:pPr>
        <w:pStyle w:val="ROutput"/>
      </w:pPr>
    </w:p>
    <w:p w14:paraId="5BA2A90A" w14:textId="75E95103" w:rsidR="00367914" w:rsidRDefault="00367914" w:rsidP="00362BD5">
      <w:pPr>
        <w:pStyle w:val="R"/>
        <w:ind w:right="-666"/>
      </w:pPr>
      <w:r>
        <w:t>glimpse(</w:t>
      </w:r>
      <w:r w:rsidR="00362BD5">
        <w:t>hrdata</w:t>
      </w:r>
      <w:r>
        <w:t>)</w:t>
      </w:r>
    </w:p>
    <w:p w14:paraId="03ADEFF6" w14:textId="77777777" w:rsidR="00362BD5" w:rsidRDefault="00362BD5" w:rsidP="00362BD5">
      <w:pPr>
        <w:pStyle w:val="Textkrper"/>
        <w:ind w:firstLine="360"/>
        <w:rPr>
          <w:rFonts w:ascii="Courier New" w:hAnsi="Courier New" w:cs="Courier New"/>
          <w:color w:val="000074"/>
          <w:sz w:val="18"/>
          <w:szCs w:val="18"/>
          <w:bdr w:val="none" w:sz="0" w:space="0" w:color="auto" w:frame="1"/>
          <w:lang w:val="en-US"/>
        </w:rPr>
      </w:pPr>
    </w:p>
    <w:p w14:paraId="31EDB5B4" w14:textId="33F2C64B" w:rsidR="00362BD5" w:rsidRPr="00362BD5" w:rsidRDefault="00362BD5" w:rsidP="00362BD5">
      <w:pPr>
        <w:pStyle w:val="Textkrper"/>
        <w:ind w:firstLine="360"/>
        <w:rPr>
          <w:rFonts w:ascii="Courier New" w:hAnsi="Courier New" w:cs="Courier New"/>
          <w:color w:val="000074"/>
          <w:sz w:val="18"/>
          <w:szCs w:val="18"/>
          <w:bdr w:val="none" w:sz="0" w:space="0" w:color="auto" w:frame="1"/>
          <w:lang w:val="en-US"/>
        </w:rPr>
      </w:pPr>
      <w:r w:rsidRPr="00362BD5">
        <w:rPr>
          <w:rFonts w:ascii="Courier New" w:hAnsi="Courier New" w:cs="Courier New"/>
          <w:color w:val="000074"/>
          <w:sz w:val="18"/>
          <w:szCs w:val="18"/>
          <w:bdr w:val="none" w:sz="0" w:space="0" w:color="auto" w:frame="1"/>
          <w:lang w:val="en-US"/>
        </w:rPr>
        <w:t>Rows: 1,470</w:t>
      </w:r>
    </w:p>
    <w:p w14:paraId="07607B95" w14:textId="77777777" w:rsidR="00362BD5" w:rsidRPr="00362BD5" w:rsidRDefault="00362BD5" w:rsidP="00362BD5">
      <w:pPr>
        <w:pStyle w:val="Textkrper"/>
        <w:ind w:firstLine="360"/>
        <w:rPr>
          <w:rFonts w:ascii="Courier New" w:hAnsi="Courier New" w:cs="Courier New"/>
          <w:color w:val="000074"/>
          <w:sz w:val="18"/>
          <w:szCs w:val="18"/>
          <w:bdr w:val="none" w:sz="0" w:space="0" w:color="auto" w:frame="1"/>
          <w:lang w:val="en-US"/>
        </w:rPr>
      </w:pPr>
      <w:r w:rsidRPr="00362BD5">
        <w:rPr>
          <w:rFonts w:ascii="Courier New" w:hAnsi="Courier New" w:cs="Courier New"/>
          <w:color w:val="000074"/>
          <w:sz w:val="18"/>
          <w:szCs w:val="18"/>
          <w:bdr w:val="none" w:sz="0" w:space="0" w:color="auto" w:frame="1"/>
          <w:lang w:val="en-US"/>
        </w:rPr>
        <w:t>Columns: 29</w:t>
      </w:r>
    </w:p>
    <w:p w14:paraId="1B71B7A8" w14:textId="77777777" w:rsidR="00362BD5" w:rsidRPr="00362BD5" w:rsidRDefault="00362BD5" w:rsidP="00362BD5">
      <w:pPr>
        <w:pStyle w:val="Textkrper"/>
        <w:ind w:firstLine="360"/>
        <w:rPr>
          <w:rFonts w:ascii="Courier New" w:hAnsi="Courier New" w:cs="Courier New"/>
          <w:color w:val="000074"/>
          <w:sz w:val="18"/>
          <w:szCs w:val="18"/>
          <w:bdr w:val="none" w:sz="0" w:space="0" w:color="auto" w:frame="1"/>
          <w:lang w:val="en-US"/>
        </w:rPr>
      </w:pPr>
      <w:r w:rsidRPr="00362BD5">
        <w:rPr>
          <w:rFonts w:ascii="Courier New" w:hAnsi="Courier New" w:cs="Courier New"/>
          <w:color w:val="000074"/>
          <w:sz w:val="18"/>
          <w:szCs w:val="18"/>
          <w:bdr w:val="none" w:sz="0" w:space="0" w:color="auto" w:frame="1"/>
          <w:lang w:val="en-US"/>
        </w:rPr>
        <w:t>$ Age                      &lt;dbl&gt; 41, 49, 37, 33, 27, 32, 59, 30, 38, 36, 35, 29, …</w:t>
      </w:r>
    </w:p>
    <w:p w14:paraId="749F682B" w14:textId="77777777" w:rsidR="00362BD5" w:rsidRPr="00362BD5" w:rsidRDefault="00362BD5" w:rsidP="00362BD5">
      <w:pPr>
        <w:pStyle w:val="Textkrper"/>
        <w:ind w:firstLine="360"/>
        <w:rPr>
          <w:rFonts w:ascii="Courier New" w:hAnsi="Courier New" w:cs="Courier New"/>
          <w:color w:val="000074"/>
          <w:sz w:val="18"/>
          <w:szCs w:val="18"/>
          <w:bdr w:val="none" w:sz="0" w:space="0" w:color="auto" w:frame="1"/>
          <w:lang w:val="en-US"/>
        </w:rPr>
      </w:pPr>
      <w:r w:rsidRPr="00362BD5">
        <w:rPr>
          <w:rFonts w:ascii="Courier New" w:hAnsi="Courier New" w:cs="Courier New"/>
          <w:color w:val="000074"/>
          <w:sz w:val="18"/>
          <w:szCs w:val="18"/>
          <w:bdr w:val="none" w:sz="0" w:space="0" w:color="auto" w:frame="1"/>
          <w:lang w:val="en-US"/>
        </w:rPr>
        <w:t>$ Attrition                &lt;chr&gt; "Yes", "No", "Yes", "No", "No", "No", "No", "No"…</w:t>
      </w:r>
    </w:p>
    <w:p w14:paraId="226C260B" w14:textId="77777777" w:rsidR="00362BD5" w:rsidRPr="00362BD5" w:rsidRDefault="00362BD5" w:rsidP="00362BD5">
      <w:pPr>
        <w:pStyle w:val="Textkrper"/>
        <w:ind w:firstLine="360"/>
        <w:rPr>
          <w:rFonts w:ascii="Courier New" w:hAnsi="Courier New" w:cs="Courier New"/>
          <w:color w:val="000074"/>
          <w:sz w:val="18"/>
          <w:szCs w:val="18"/>
          <w:bdr w:val="none" w:sz="0" w:space="0" w:color="auto" w:frame="1"/>
          <w:lang w:val="en-US"/>
        </w:rPr>
      </w:pPr>
      <w:r w:rsidRPr="00362BD5">
        <w:rPr>
          <w:rFonts w:ascii="Courier New" w:hAnsi="Courier New" w:cs="Courier New"/>
          <w:color w:val="000074"/>
          <w:sz w:val="18"/>
          <w:szCs w:val="18"/>
          <w:bdr w:val="none" w:sz="0" w:space="0" w:color="auto" w:frame="1"/>
          <w:lang w:val="en-US"/>
        </w:rPr>
        <w:t>$ DailyRate                &lt;dbl&gt; 1102, 279, 1373, 1392, 591, 1005, 1324, 1358, 21…</w:t>
      </w:r>
    </w:p>
    <w:p w14:paraId="29FC478B" w14:textId="77777777" w:rsidR="00362BD5" w:rsidRPr="00362BD5" w:rsidRDefault="00362BD5" w:rsidP="00362BD5">
      <w:pPr>
        <w:pStyle w:val="Textkrper"/>
        <w:ind w:firstLine="360"/>
        <w:rPr>
          <w:rFonts w:ascii="Courier New" w:hAnsi="Courier New" w:cs="Courier New"/>
          <w:color w:val="000074"/>
          <w:sz w:val="18"/>
          <w:szCs w:val="18"/>
          <w:bdr w:val="none" w:sz="0" w:space="0" w:color="auto" w:frame="1"/>
          <w:lang w:val="en-US"/>
        </w:rPr>
      </w:pPr>
      <w:r w:rsidRPr="00362BD5">
        <w:rPr>
          <w:rFonts w:ascii="Courier New" w:hAnsi="Courier New" w:cs="Courier New"/>
          <w:color w:val="000074"/>
          <w:sz w:val="18"/>
          <w:szCs w:val="18"/>
          <w:bdr w:val="none" w:sz="0" w:space="0" w:color="auto" w:frame="1"/>
          <w:lang w:val="en-US"/>
        </w:rPr>
        <w:t>$ DistanceFromHome         &lt;dbl&gt; 1, 8, 2, 3, 2, 2, 3, 24, 23, 27, 16, 15, 26, 19,…</w:t>
      </w:r>
    </w:p>
    <w:p w14:paraId="4E516747" w14:textId="77777777" w:rsidR="00362BD5" w:rsidRPr="00362BD5" w:rsidRDefault="00362BD5" w:rsidP="00362BD5">
      <w:pPr>
        <w:pStyle w:val="Textkrper"/>
        <w:ind w:firstLine="360"/>
        <w:rPr>
          <w:rFonts w:ascii="Courier New" w:hAnsi="Courier New" w:cs="Courier New"/>
          <w:color w:val="000074"/>
          <w:sz w:val="18"/>
          <w:szCs w:val="18"/>
          <w:bdr w:val="none" w:sz="0" w:space="0" w:color="auto" w:frame="1"/>
          <w:lang w:val="en-US"/>
        </w:rPr>
      </w:pPr>
      <w:r w:rsidRPr="00362BD5">
        <w:rPr>
          <w:rFonts w:ascii="Courier New" w:hAnsi="Courier New" w:cs="Courier New"/>
          <w:color w:val="000074"/>
          <w:sz w:val="18"/>
          <w:szCs w:val="18"/>
          <w:bdr w:val="none" w:sz="0" w:space="0" w:color="auto" w:frame="1"/>
          <w:lang w:val="en-US"/>
        </w:rPr>
        <w:t>$ Education                &lt;dbl&gt; 2, 1, 2, 4, 1, 2, 3, 1, 3, 3, 3, 2, 1, 2, 3, 4, …</w:t>
      </w:r>
    </w:p>
    <w:p w14:paraId="23F3E915" w14:textId="77777777" w:rsidR="00362BD5" w:rsidRPr="00362BD5" w:rsidRDefault="00362BD5" w:rsidP="00362BD5">
      <w:pPr>
        <w:pStyle w:val="Textkrper"/>
        <w:ind w:firstLine="360"/>
        <w:rPr>
          <w:rFonts w:ascii="Courier New" w:hAnsi="Courier New" w:cs="Courier New"/>
          <w:color w:val="000074"/>
          <w:sz w:val="18"/>
          <w:szCs w:val="18"/>
          <w:bdr w:val="none" w:sz="0" w:space="0" w:color="auto" w:frame="1"/>
          <w:lang w:val="en-US"/>
        </w:rPr>
      </w:pPr>
      <w:r w:rsidRPr="00362BD5">
        <w:rPr>
          <w:rFonts w:ascii="Courier New" w:hAnsi="Courier New" w:cs="Courier New"/>
          <w:color w:val="000074"/>
          <w:sz w:val="18"/>
          <w:szCs w:val="18"/>
          <w:bdr w:val="none" w:sz="0" w:space="0" w:color="auto" w:frame="1"/>
          <w:lang w:val="en-US"/>
        </w:rPr>
        <w:t>$ EmployeeCount            &lt;dbl&gt; 1, 1, 1, 1, 1, 1, 1, 1, 1, 1, 1, 1, 1, 1, 1, 1, …</w:t>
      </w:r>
    </w:p>
    <w:p w14:paraId="5F419FBF" w14:textId="77777777" w:rsidR="00362BD5" w:rsidRPr="00362BD5" w:rsidRDefault="00362BD5" w:rsidP="00362BD5">
      <w:pPr>
        <w:pStyle w:val="Textkrper"/>
        <w:ind w:firstLine="360"/>
        <w:rPr>
          <w:rFonts w:ascii="Courier New" w:hAnsi="Courier New" w:cs="Courier New"/>
          <w:color w:val="000074"/>
          <w:sz w:val="18"/>
          <w:szCs w:val="18"/>
          <w:bdr w:val="none" w:sz="0" w:space="0" w:color="auto" w:frame="1"/>
          <w:lang w:val="en-US"/>
        </w:rPr>
      </w:pPr>
      <w:r w:rsidRPr="00362BD5">
        <w:rPr>
          <w:rFonts w:ascii="Courier New" w:hAnsi="Courier New" w:cs="Courier New"/>
          <w:color w:val="000074"/>
          <w:sz w:val="18"/>
          <w:szCs w:val="18"/>
          <w:bdr w:val="none" w:sz="0" w:space="0" w:color="auto" w:frame="1"/>
          <w:lang w:val="en-US"/>
        </w:rPr>
        <w:t>$ EmployeeNumber           &lt;dbl&gt; 1, 2, 4, 5, 7, 8, 10, 11, 12, 13, 14, 15, 16, 18…</w:t>
      </w:r>
    </w:p>
    <w:p w14:paraId="739A4969" w14:textId="77777777" w:rsidR="00362BD5" w:rsidRPr="00362BD5" w:rsidRDefault="00362BD5" w:rsidP="00362BD5">
      <w:pPr>
        <w:pStyle w:val="Textkrper"/>
        <w:ind w:firstLine="360"/>
        <w:rPr>
          <w:rFonts w:ascii="Courier New" w:hAnsi="Courier New" w:cs="Courier New"/>
          <w:color w:val="000074"/>
          <w:sz w:val="18"/>
          <w:szCs w:val="18"/>
          <w:bdr w:val="none" w:sz="0" w:space="0" w:color="auto" w:frame="1"/>
          <w:lang w:val="en-US"/>
        </w:rPr>
      </w:pPr>
      <w:r w:rsidRPr="00362BD5">
        <w:rPr>
          <w:rFonts w:ascii="Courier New" w:hAnsi="Courier New" w:cs="Courier New"/>
          <w:color w:val="000074"/>
          <w:sz w:val="18"/>
          <w:szCs w:val="18"/>
          <w:bdr w:val="none" w:sz="0" w:space="0" w:color="auto" w:frame="1"/>
          <w:lang w:val="en-US"/>
        </w:rPr>
        <w:t>$ EnvironmentSatisfaction  &lt;dbl&gt; 2, 3, 4, 4, 1, 4, 3, 4, 4, 3, 1, 4, 1, 2, 3, 2, …</w:t>
      </w:r>
    </w:p>
    <w:p w14:paraId="123561E0" w14:textId="77777777" w:rsidR="00362BD5" w:rsidRDefault="00362BD5" w:rsidP="00362BD5">
      <w:pPr>
        <w:pStyle w:val="Textkrper"/>
        <w:ind w:firstLine="360"/>
        <w:rPr>
          <w:rFonts w:ascii="Courier New" w:hAnsi="Courier New" w:cs="Courier New"/>
          <w:color w:val="000074"/>
          <w:sz w:val="18"/>
          <w:szCs w:val="18"/>
          <w:bdr w:val="none" w:sz="0" w:space="0" w:color="auto" w:frame="1"/>
          <w:lang w:val="en-US"/>
        </w:rPr>
      </w:pPr>
      <w:r w:rsidRPr="00362BD5">
        <w:rPr>
          <w:rFonts w:ascii="Courier New" w:hAnsi="Courier New" w:cs="Courier New"/>
          <w:color w:val="000074"/>
          <w:sz w:val="18"/>
          <w:szCs w:val="18"/>
          <w:bdr w:val="none" w:sz="0" w:space="0" w:color="auto" w:frame="1"/>
          <w:lang w:val="en-US"/>
        </w:rPr>
        <w:t xml:space="preserve">$ Gender                   &lt;chr&gt; "Female", "Male", "Male", "Female", "Male", "Mal… </w:t>
      </w:r>
    </w:p>
    <w:p w14:paraId="6CD99705" w14:textId="77777777" w:rsidR="00362BD5" w:rsidRDefault="00362BD5" w:rsidP="00362BD5">
      <w:pPr>
        <w:pStyle w:val="Textkrper"/>
        <w:ind w:firstLine="360"/>
        <w:rPr>
          <w:rFonts w:ascii="Courier New" w:hAnsi="Courier New" w:cs="Courier New"/>
          <w:color w:val="000074"/>
          <w:sz w:val="18"/>
          <w:szCs w:val="18"/>
          <w:bdr w:val="none" w:sz="0" w:space="0" w:color="auto" w:frame="1"/>
          <w:lang w:val="en-US"/>
        </w:rPr>
      </w:pPr>
    </w:p>
    <w:p w14:paraId="34C14EB2" w14:textId="72838CA1" w:rsidR="00367914" w:rsidRDefault="00367914" w:rsidP="00271D21">
      <w:pPr>
        <w:pStyle w:val="Textkrper"/>
        <w:ind w:firstLine="360"/>
      </w:pPr>
      <w:r>
        <w:t>Vorteil: Es werden soviele tatsächliche Werte gezeigt, wie auf den Bildschirm passen</w:t>
      </w:r>
    </w:p>
    <w:p w14:paraId="76F4C293" w14:textId="77777777" w:rsidR="00367914" w:rsidRDefault="00367914" w:rsidP="00367914">
      <w:pPr>
        <w:pStyle w:val="Textkrper"/>
      </w:pPr>
    </w:p>
    <w:p w14:paraId="26D97F49" w14:textId="77777777" w:rsidR="00367914" w:rsidRDefault="00367914" w:rsidP="00367914">
      <w:pPr>
        <w:pStyle w:val="Textkrper"/>
      </w:pPr>
    </w:p>
    <w:p w14:paraId="5E418B71" w14:textId="1A8512CB" w:rsidR="007A1C56" w:rsidRPr="007F33F9" w:rsidRDefault="007A1C56" w:rsidP="00143D34">
      <w:pPr>
        <w:pStyle w:val="Textkrper"/>
      </w:pPr>
    </w:p>
    <w:p w14:paraId="2AFCA288" w14:textId="77777777" w:rsidR="00F965BB" w:rsidRPr="007F33F9" w:rsidRDefault="00F965BB" w:rsidP="00367914">
      <w:pPr>
        <w:pStyle w:val="Textkrper"/>
      </w:pPr>
    </w:p>
    <w:p w14:paraId="38F3F2A1" w14:textId="59560463" w:rsidR="00367914" w:rsidRDefault="00367914" w:rsidP="00EC4432">
      <w:pPr>
        <w:pStyle w:val="berschrift2"/>
      </w:pPr>
      <w:bookmarkStart w:id="29" w:name="_Toc164239420"/>
      <w:r>
        <w:t>Häufigkeit</w:t>
      </w:r>
      <w:r w:rsidR="009A1D1E">
        <w:t>en</w:t>
      </w:r>
      <w:r w:rsidR="00996225">
        <w:t xml:space="preserve"> (uni- und bivariat)</w:t>
      </w:r>
      <w:bookmarkEnd w:id="29"/>
    </w:p>
    <w:p w14:paraId="4C273AAD" w14:textId="77777777" w:rsidR="00E45B52" w:rsidRDefault="00E45B52" w:rsidP="00367914">
      <w:pPr>
        <w:pStyle w:val="Textkrper"/>
        <w:rPr>
          <w:b/>
        </w:rPr>
      </w:pPr>
    </w:p>
    <w:p w14:paraId="1288BFBD" w14:textId="7715258F" w:rsidR="00E45B52" w:rsidRPr="000C3620" w:rsidRDefault="00E45B52" w:rsidP="00996225">
      <w:pPr>
        <w:pStyle w:val="berschrift3"/>
      </w:pPr>
      <w:r w:rsidRPr="000C3620">
        <w:t xml:space="preserve">Einfache Häufigkeitstabelle </w:t>
      </w:r>
    </w:p>
    <w:p w14:paraId="6AD0CD05" w14:textId="5B33DAD8" w:rsidR="00141671" w:rsidRPr="00026B9D" w:rsidRDefault="00362BD5" w:rsidP="00362BD5">
      <w:pPr>
        <w:pStyle w:val="R"/>
      </w:pPr>
      <w:r>
        <w:t xml:space="preserve">hrdata %&gt;% </w:t>
      </w:r>
      <w:r>
        <w:br/>
        <w:t xml:space="preserve">  count(</w:t>
      </w:r>
      <w:r w:rsidR="00137C57">
        <w:t>e</w:t>
      </w:r>
      <w:r>
        <w:t>ducation, sort= TRUE)</w:t>
      </w:r>
    </w:p>
    <w:p w14:paraId="21C6BE82" w14:textId="7F9C91AC" w:rsidR="005F148D" w:rsidRPr="007F33F9" w:rsidRDefault="00E45B52" w:rsidP="00B6715B">
      <w:pPr>
        <w:pStyle w:val="Textkrper"/>
        <w:rPr>
          <w:lang w:val="en-GB"/>
        </w:rPr>
      </w:pPr>
      <w:r w:rsidRPr="007F33F9">
        <w:rPr>
          <w:lang w:val="en-GB"/>
        </w:rPr>
        <w:tab/>
      </w:r>
    </w:p>
    <w:p w14:paraId="261E54A1" w14:textId="77777777" w:rsidR="00362BD5" w:rsidRPr="00362BD5" w:rsidRDefault="00362BD5" w:rsidP="00362BD5">
      <w:pPr>
        <w:pStyle w:val="Textkrper"/>
        <w:ind w:firstLine="360"/>
        <w:rPr>
          <w:rFonts w:ascii="Courier New" w:hAnsi="Courier New" w:cs="Courier New"/>
          <w:color w:val="000074"/>
          <w:sz w:val="20"/>
          <w:szCs w:val="20"/>
        </w:rPr>
      </w:pPr>
      <w:r w:rsidRPr="007F33F9">
        <w:rPr>
          <w:rFonts w:ascii="Courier New" w:hAnsi="Courier New" w:cs="Courier New"/>
          <w:color w:val="000074"/>
          <w:sz w:val="20"/>
          <w:szCs w:val="20"/>
          <w:lang w:val="en-GB"/>
        </w:rPr>
        <w:t xml:space="preserve">  </w:t>
      </w:r>
      <w:r w:rsidRPr="00362BD5">
        <w:rPr>
          <w:rFonts w:ascii="Courier New" w:hAnsi="Courier New" w:cs="Courier New"/>
          <w:color w:val="000074"/>
          <w:sz w:val="20"/>
          <w:szCs w:val="20"/>
        </w:rPr>
        <w:t>Education     n</w:t>
      </w:r>
    </w:p>
    <w:p w14:paraId="74A171BD" w14:textId="77777777" w:rsidR="00362BD5" w:rsidRPr="00362BD5" w:rsidRDefault="00362BD5" w:rsidP="00362BD5">
      <w:pPr>
        <w:pStyle w:val="Textkrper"/>
        <w:ind w:firstLine="360"/>
        <w:rPr>
          <w:rFonts w:ascii="Courier New" w:hAnsi="Courier New" w:cs="Courier New"/>
          <w:color w:val="000074"/>
          <w:sz w:val="20"/>
          <w:szCs w:val="20"/>
        </w:rPr>
      </w:pPr>
      <w:r w:rsidRPr="00362BD5">
        <w:rPr>
          <w:rFonts w:ascii="Courier New" w:hAnsi="Courier New" w:cs="Courier New"/>
          <w:color w:val="000074"/>
          <w:sz w:val="20"/>
          <w:szCs w:val="20"/>
        </w:rPr>
        <w:t xml:space="preserve">      &lt;dbl&gt; &lt;int&gt;</w:t>
      </w:r>
    </w:p>
    <w:p w14:paraId="709543E9" w14:textId="77777777" w:rsidR="00362BD5" w:rsidRPr="00362BD5" w:rsidRDefault="00362BD5" w:rsidP="00362BD5">
      <w:pPr>
        <w:pStyle w:val="Textkrper"/>
        <w:ind w:firstLine="360"/>
        <w:rPr>
          <w:rFonts w:ascii="Courier New" w:hAnsi="Courier New" w:cs="Courier New"/>
          <w:color w:val="000074"/>
          <w:sz w:val="20"/>
          <w:szCs w:val="20"/>
        </w:rPr>
      </w:pPr>
      <w:r w:rsidRPr="00362BD5">
        <w:rPr>
          <w:rFonts w:ascii="Courier New" w:hAnsi="Courier New" w:cs="Courier New"/>
          <w:color w:val="000074"/>
          <w:sz w:val="20"/>
          <w:szCs w:val="20"/>
        </w:rPr>
        <w:t>1         3   572</w:t>
      </w:r>
    </w:p>
    <w:p w14:paraId="295B4359" w14:textId="77777777" w:rsidR="00362BD5" w:rsidRPr="00362BD5" w:rsidRDefault="00362BD5" w:rsidP="00362BD5">
      <w:pPr>
        <w:pStyle w:val="Textkrper"/>
        <w:ind w:firstLine="360"/>
        <w:rPr>
          <w:rFonts w:ascii="Courier New" w:hAnsi="Courier New" w:cs="Courier New"/>
          <w:color w:val="000074"/>
          <w:sz w:val="20"/>
          <w:szCs w:val="20"/>
        </w:rPr>
      </w:pPr>
      <w:r w:rsidRPr="00362BD5">
        <w:rPr>
          <w:rFonts w:ascii="Courier New" w:hAnsi="Courier New" w:cs="Courier New"/>
          <w:color w:val="000074"/>
          <w:sz w:val="20"/>
          <w:szCs w:val="20"/>
        </w:rPr>
        <w:t>2         4   398</w:t>
      </w:r>
    </w:p>
    <w:p w14:paraId="2D3370FE" w14:textId="77777777" w:rsidR="00362BD5" w:rsidRPr="00362BD5" w:rsidRDefault="00362BD5" w:rsidP="00362BD5">
      <w:pPr>
        <w:pStyle w:val="Textkrper"/>
        <w:ind w:firstLine="360"/>
        <w:rPr>
          <w:rFonts w:ascii="Courier New" w:hAnsi="Courier New" w:cs="Courier New"/>
          <w:color w:val="000074"/>
          <w:sz w:val="20"/>
          <w:szCs w:val="20"/>
        </w:rPr>
      </w:pPr>
      <w:r w:rsidRPr="00362BD5">
        <w:rPr>
          <w:rFonts w:ascii="Courier New" w:hAnsi="Courier New" w:cs="Courier New"/>
          <w:color w:val="000074"/>
          <w:sz w:val="20"/>
          <w:szCs w:val="20"/>
        </w:rPr>
        <w:t>3         2   282</w:t>
      </w:r>
    </w:p>
    <w:p w14:paraId="29829AF0" w14:textId="77777777" w:rsidR="00362BD5" w:rsidRPr="00362BD5" w:rsidRDefault="00362BD5" w:rsidP="00362BD5">
      <w:pPr>
        <w:pStyle w:val="Textkrper"/>
        <w:ind w:firstLine="360"/>
        <w:rPr>
          <w:rFonts w:ascii="Courier New" w:hAnsi="Courier New" w:cs="Courier New"/>
          <w:color w:val="000074"/>
          <w:sz w:val="20"/>
          <w:szCs w:val="20"/>
        </w:rPr>
      </w:pPr>
      <w:r w:rsidRPr="00362BD5">
        <w:rPr>
          <w:rFonts w:ascii="Courier New" w:hAnsi="Courier New" w:cs="Courier New"/>
          <w:color w:val="000074"/>
          <w:sz w:val="20"/>
          <w:szCs w:val="20"/>
        </w:rPr>
        <w:t>4         1   170</w:t>
      </w:r>
    </w:p>
    <w:p w14:paraId="637BCB19" w14:textId="5BE8347F" w:rsidR="00141671" w:rsidRPr="00123501" w:rsidRDefault="00362BD5" w:rsidP="00362BD5">
      <w:pPr>
        <w:pStyle w:val="Textkrper"/>
        <w:ind w:firstLine="360"/>
        <w:rPr>
          <w:rFonts w:ascii="Courier New" w:hAnsi="Courier New"/>
          <w:color w:val="FF0000"/>
          <w:sz w:val="20"/>
          <w:szCs w:val="24"/>
        </w:rPr>
      </w:pPr>
      <w:r w:rsidRPr="00362BD5">
        <w:rPr>
          <w:rFonts w:ascii="Courier New" w:hAnsi="Courier New" w:cs="Courier New"/>
          <w:color w:val="000074"/>
          <w:sz w:val="20"/>
          <w:szCs w:val="20"/>
        </w:rPr>
        <w:lastRenderedPageBreak/>
        <w:t xml:space="preserve">5         5    48 </w:t>
      </w:r>
      <w:r w:rsidR="00026B9D" w:rsidRPr="00123501">
        <w:rPr>
          <w:rFonts w:ascii="Courier New" w:hAnsi="Courier New" w:cs="Courier New"/>
          <w:color w:val="000074"/>
          <w:sz w:val="20"/>
          <w:szCs w:val="20"/>
        </w:rPr>
        <w:t xml:space="preserve">          7</w:t>
      </w:r>
      <w:r w:rsidR="003430A2" w:rsidRPr="00123501">
        <w:rPr>
          <w:rFonts w:ascii="Courier New" w:hAnsi="Courier New" w:cs="Courier New"/>
          <w:color w:val="000074"/>
          <w:sz w:val="20"/>
          <w:szCs w:val="20"/>
        </w:rPr>
        <w:br/>
      </w:r>
    </w:p>
    <w:p w14:paraId="734A6C9D" w14:textId="54E9C1CA" w:rsidR="00026B9D" w:rsidRDefault="00026B9D" w:rsidP="00026B9D">
      <w:pPr>
        <w:pStyle w:val="Textkrper"/>
        <w:ind w:left="360"/>
      </w:pPr>
      <w:r w:rsidRPr="00026B9D">
        <w:t xml:space="preserve">Das name-Argument ist v.a. </w:t>
      </w:r>
      <w:r>
        <w:t>dann extrem hilfreich, wenn man dies als neuen, aggregierten,  Datensatz weiterverwendet.</w:t>
      </w:r>
      <w:r>
        <w:br/>
      </w:r>
    </w:p>
    <w:p w14:paraId="36297409" w14:textId="77777777" w:rsidR="00996225" w:rsidRDefault="00996225" w:rsidP="00026B9D">
      <w:pPr>
        <w:pStyle w:val="Textkrper"/>
        <w:ind w:left="360"/>
      </w:pPr>
    </w:p>
    <w:p w14:paraId="26BC4D15" w14:textId="23B87BE1" w:rsidR="00571AF1" w:rsidRPr="00571AF1" w:rsidRDefault="00362BD5" w:rsidP="00996225">
      <w:pPr>
        <w:pStyle w:val="berschrift3"/>
      </w:pPr>
      <w:r>
        <w:t xml:space="preserve">Häufigkeiten </w:t>
      </w:r>
      <w:r w:rsidR="000C3620">
        <w:t>in der count-Funktion aggregieren</w:t>
      </w:r>
    </w:p>
    <w:p w14:paraId="7238C766" w14:textId="2421996A" w:rsidR="00571AF1" w:rsidRPr="00BE4065" w:rsidRDefault="00571AF1" w:rsidP="000E668C">
      <w:pPr>
        <w:pStyle w:val="Textkrper"/>
        <w:ind w:left="360"/>
        <w:rPr>
          <w:lang w:val="en-GB"/>
        </w:rPr>
      </w:pPr>
      <w:r>
        <w:t>Man kann das Ausmaß der Aggregierung innerhalb des count-B</w:t>
      </w:r>
      <w:r w:rsidR="000E668C">
        <w:t xml:space="preserve">efehls vergröbern, was v.a. bei </w:t>
      </w:r>
      <w:r>
        <w:t>vielen differenzierten Werten sinnvoll ist</w:t>
      </w:r>
      <w:r w:rsidR="000C3620">
        <w:t xml:space="preserve">. </w:t>
      </w:r>
      <w:r w:rsidR="000C3620" w:rsidRPr="00BE4065">
        <w:rPr>
          <w:lang w:val="en-GB"/>
        </w:rPr>
        <w:t xml:space="preserve">Beispiel </w:t>
      </w:r>
      <w:r w:rsidR="00CD40B6">
        <w:rPr>
          <w:lang w:val="en-GB"/>
        </w:rPr>
        <w:t>m</w:t>
      </w:r>
      <w:r w:rsidR="000C3620" w:rsidRPr="00BE4065">
        <w:rPr>
          <w:lang w:val="en-GB"/>
        </w:rPr>
        <w:t>onthly</w:t>
      </w:r>
      <w:r w:rsidR="00CD40B6">
        <w:rPr>
          <w:lang w:val="en-GB"/>
        </w:rPr>
        <w:t>_i</w:t>
      </w:r>
      <w:r w:rsidR="000C3620" w:rsidRPr="00BE4065">
        <w:rPr>
          <w:lang w:val="en-GB"/>
        </w:rPr>
        <w:t>ncome</w:t>
      </w:r>
      <w:r w:rsidR="000E668C" w:rsidRPr="00BE4065">
        <w:rPr>
          <w:lang w:val="en-GB"/>
        </w:rPr>
        <w:t>:</w:t>
      </w:r>
    </w:p>
    <w:p w14:paraId="316B5F5F" w14:textId="1C90565B" w:rsidR="00571AF1" w:rsidRPr="00BE4065" w:rsidRDefault="000C3620" w:rsidP="000C3620">
      <w:pPr>
        <w:pStyle w:val="R"/>
      </w:pPr>
      <w:r w:rsidRPr="00BE4065">
        <w:t xml:space="preserve">hrdata %&gt;% </w:t>
      </w:r>
      <w:r w:rsidRPr="00BE4065">
        <w:br/>
        <w:t xml:space="preserve">  count(</w:t>
      </w:r>
      <w:r w:rsidR="00137C57" w:rsidRPr="00BE4065">
        <w:t>m</w:t>
      </w:r>
      <w:r w:rsidRPr="00BE4065">
        <w:t>onthly</w:t>
      </w:r>
      <w:r w:rsidR="00137C57" w:rsidRPr="00BE4065">
        <w:t>_i</w:t>
      </w:r>
      <w:r w:rsidRPr="00BE4065">
        <w:t>ncome)</w:t>
      </w:r>
    </w:p>
    <w:p w14:paraId="57FF9B10" w14:textId="5767E15C" w:rsidR="000C3620" w:rsidRPr="00BE4065" w:rsidRDefault="00CD40B6" w:rsidP="00CD40B6">
      <w:pPr>
        <w:pStyle w:val="ROutput"/>
        <w:ind w:left="0"/>
        <w:rPr>
          <w:lang w:val="en-GB"/>
        </w:rPr>
      </w:pPr>
      <w:r>
        <w:rPr>
          <w:lang w:val="en-GB"/>
        </w:rPr>
        <w:t xml:space="preserve"> </w:t>
      </w:r>
      <w:r w:rsidR="00571AF1" w:rsidRPr="00BE4065">
        <w:rPr>
          <w:lang w:val="en-GB"/>
        </w:rPr>
        <w:t xml:space="preserve">  </w:t>
      </w:r>
      <w:r w:rsidR="000C3620" w:rsidRPr="00BE4065">
        <w:rPr>
          <w:lang w:val="en-GB"/>
        </w:rPr>
        <w:t xml:space="preserve">  </w:t>
      </w:r>
      <w:r>
        <w:rPr>
          <w:lang w:val="en-GB"/>
        </w:rPr>
        <w:t>m</w:t>
      </w:r>
      <w:r w:rsidR="000C3620" w:rsidRPr="00BE4065">
        <w:rPr>
          <w:lang w:val="en-GB"/>
        </w:rPr>
        <w:t>onthly</w:t>
      </w:r>
      <w:r>
        <w:rPr>
          <w:lang w:val="en-GB"/>
        </w:rPr>
        <w:t>_i</w:t>
      </w:r>
      <w:r w:rsidR="000C3620" w:rsidRPr="00BE4065">
        <w:rPr>
          <w:lang w:val="en-GB"/>
        </w:rPr>
        <w:t>ncome     n</w:t>
      </w:r>
    </w:p>
    <w:p w14:paraId="03ECA270" w14:textId="77777777" w:rsidR="000C3620" w:rsidRPr="00BE4065" w:rsidRDefault="000C3620" w:rsidP="000C3620">
      <w:pPr>
        <w:pStyle w:val="ROutput"/>
        <w:rPr>
          <w:lang w:val="en-GB"/>
        </w:rPr>
      </w:pPr>
      <w:r w:rsidRPr="00BE4065">
        <w:rPr>
          <w:lang w:val="en-GB"/>
        </w:rPr>
        <w:t xml:space="preserve">           &lt;dbl&gt; &lt;int&gt;</w:t>
      </w:r>
    </w:p>
    <w:p w14:paraId="28204C33" w14:textId="77777777" w:rsidR="000C3620" w:rsidRPr="007F33F9" w:rsidRDefault="000C3620" w:rsidP="000C3620">
      <w:pPr>
        <w:pStyle w:val="ROutput"/>
        <w:rPr>
          <w:lang w:val="de-DE"/>
        </w:rPr>
      </w:pPr>
      <w:r w:rsidRPr="00BE4065">
        <w:rPr>
          <w:lang w:val="en-GB"/>
        </w:rPr>
        <w:t xml:space="preserve"> </w:t>
      </w:r>
      <w:r w:rsidRPr="007F33F9">
        <w:rPr>
          <w:lang w:val="de-DE"/>
        </w:rPr>
        <w:t>1          1009     1</w:t>
      </w:r>
    </w:p>
    <w:p w14:paraId="7A180C20" w14:textId="77777777" w:rsidR="000C3620" w:rsidRPr="007F33F9" w:rsidRDefault="000C3620" w:rsidP="000C3620">
      <w:pPr>
        <w:pStyle w:val="ROutput"/>
        <w:rPr>
          <w:lang w:val="de-DE"/>
        </w:rPr>
      </w:pPr>
      <w:r w:rsidRPr="007F33F9">
        <w:rPr>
          <w:lang w:val="de-DE"/>
        </w:rPr>
        <w:t xml:space="preserve"> 2          1051     1</w:t>
      </w:r>
    </w:p>
    <w:p w14:paraId="07963265" w14:textId="77777777" w:rsidR="000C3620" w:rsidRPr="007F33F9" w:rsidRDefault="000C3620" w:rsidP="000C3620">
      <w:pPr>
        <w:pStyle w:val="ROutput"/>
        <w:rPr>
          <w:lang w:val="de-DE"/>
        </w:rPr>
      </w:pPr>
      <w:r w:rsidRPr="007F33F9">
        <w:rPr>
          <w:lang w:val="de-DE"/>
        </w:rPr>
        <w:t xml:space="preserve"> 3          1052     1</w:t>
      </w:r>
    </w:p>
    <w:p w14:paraId="28180F74" w14:textId="77777777" w:rsidR="000C3620" w:rsidRPr="007F33F9" w:rsidRDefault="000C3620" w:rsidP="000C3620">
      <w:pPr>
        <w:pStyle w:val="ROutput"/>
        <w:rPr>
          <w:lang w:val="de-DE"/>
        </w:rPr>
      </w:pPr>
      <w:r w:rsidRPr="007F33F9">
        <w:rPr>
          <w:lang w:val="de-DE"/>
        </w:rPr>
        <w:t xml:space="preserve"> 4          1081     1</w:t>
      </w:r>
    </w:p>
    <w:p w14:paraId="3E15A8E9" w14:textId="77777777" w:rsidR="000C3620" w:rsidRPr="007F33F9" w:rsidRDefault="000C3620" w:rsidP="000C3620">
      <w:pPr>
        <w:pStyle w:val="ROutput"/>
        <w:rPr>
          <w:lang w:val="de-DE"/>
        </w:rPr>
      </w:pPr>
      <w:r w:rsidRPr="007F33F9">
        <w:rPr>
          <w:lang w:val="de-DE"/>
        </w:rPr>
        <w:t xml:space="preserve"> 5          1091     1</w:t>
      </w:r>
    </w:p>
    <w:p w14:paraId="5FFDCF54" w14:textId="77777777" w:rsidR="000C3620" w:rsidRPr="007F33F9" w:rsidRDefault="000C3620" w:rsidP="000C3620">
      <w:pPr>
        <w:pStyle w:val="ROutput"/>
        <w:rPr>
          <w:lang w:val="de-DE"/>
        </w:rPr>
      </w:pPr>
      <w:r w:rsidRPr="007F33F9">
        <w:rPr>
          <w:lang w:val="de-DE"/>
        </w:rPr>
        <w:t xml:space="preserve"> 6          1102     1</w:t>
      </w:r>
    </w:p>
    <w:p w14:paraId="2707BDCE" w14:textId="77777777" w:rsidR="000C3620" w:rsidRPr="007F33F9" w:rsidRDefault="000C3620" w:rsidP="000C3620">
      <w:pPr>
        <w:pStyle w:val="ROutput"/>
        <w:rPr>
          <w:lang w:val="de-DE"/>
        </w:rPr>
      </w:pPr>
      <w:r w:rsidRPr="007F33F9">
        <w:rPr>
          <w:lang w:val="de-DE"/>
        </w:rPr>
        <w:t xml:space="preserve"> 7          1118     1</w:t>
      </w:r>
    </w:p>
    <w:p w14:paraId="6F095E13" w14:textId="77777777" w:rsidR="000C3620" w:rsidRPr="007F33F9" w:rsidRDefault="000C3620" w:rsidP="000C3620">
      <w:pPr>
        <w:pStyle w:val="ROutput"/>
        <w:rPr>
          <w:lang w:val="de-DE"/>
        </w:rPr>
      </w:pPr>
      <w:r w:rsidRPr="007F33F9">
        <w:rPr>
          <w:lang w:val="de-DE"/>
        </w:rPr>
        <w:t xml:space="preserve"> 8          1129     1</w:t>
      </w:r>
    </w:p>
    <w:p w14:paraId="0C07ACCC" w14:textId="4E620E9C" w:rsidR="000C3620" w:rsidRPr="007F33F9" w:rsidRDefault="000C3620" w:rsidP="000C3620">
      <w:pPr>
        <w:pStyle w:val="ROutput"/>
        <w:rPr>
          <w:lang w:val="de-DE"/>
        </w:rPr>
      </w:pPr>
      <w:r w:rsidRPr="007F33F9">
        <w:rPr>
          <w:lang w:val="de-DE"/>
        </w:rPr>
        <w:t>...</w:t>
      </w:r>
    </w:p>
    <w:p w14:paraId="0F132F76" w14:textId="77777777" w:rsidR="000C3620" w:rsidRPr="007F33F9" w:rsidRDefault="000C3620" w:rsidP="000C3620">
      <w:pPr>
        <w:pStyle w:val="ROutput"/>
        <w:rPr>
          <w:lang w:val="de-DE"/>
        </w:rPr>
      </w:pPr>
    </w:p>
    <w:p w14:paraId="01AC1A20" w14:textId="77777777" w:rsidR="00CD40B6" w:rsidRDefault="00CD40B6" w:rsidP="000C3620">
      <w:pPr>
        <w:pStyle w:val="Textkrper"/>
        <w:ind w:firstLine="357"/>
      </w:pPr>
      <w:r>
        <w:t xml:space="preserve">Wie man sieht sehr feingranuliert und nicht hilfreich. </w:t>
      </w:r>
      <w:r w:rsidR="000C3620">
        <w:t>So werden die Häufigkeiten in 1000er-</w:t>
      </w:r>
    </w:p>
    <w:p w14:paraId="52C37483" w14:textId="4BDDC38C" w:rsidR="000C3620" w:rsidRPr="00706F89" w:rsidRDefault="000C3620" w:rsidP="000C3620">
      <w:pPr>
        <w:pStyle w:val="Textkrper"/>
        <w:ind w:firstLine="357"/>
        <w:rPr>
          <w:lang w:val="en-GB"/>
        </w:rPr>
      </w:pPr>
      <w:r w:rsidRPr="00706F89">
        <w:rPr>
          <w:lang w:val="en-GB"/>
        </w:rPr>
        <w:t>Schritten aggregiert:</w:t>
      </w:r>
    </w:p>
    <w:p w14:paraId="068F985F" w14:textId="395C4BDF" w:rsidR="000C3620" w:rsidRPr="000C3620" w:rsidRDefault="000C3620" w:rsidP="000C3620">
      <w:pPr>
        <w:pStyle w:val="R"/>
      </w:pPr>
      <w:r>
        <w:t xml:space="preserve">hrdata %&gt;% </w:t>
      </w:r>
      <w:r>
        <w:br/>
        <w:t xml:space="preserve">  count(</w:t>
      </w:r>
      <w:r w:rsidR="00137C57">
        <w:t>m</w:t>
      </w:r>
      <w:r>
        <w:t>onthly</w:t>
      </w:r>
      <w:r w:rsidR="00137C57">
        <w:t>_i</w:t>
      </w:r>
      <w:r>
        <w:t>ncome = 1000*(</w:t>
      </w:r>
      <w:r w:rsidR="00137C57">
        <w:t>monthly_income</w:t>
      </w:r>
      <w:r>
        <w:t xml:space="preserve"> %/% 1000))</w:t>
      </w:r>
    </w:p>
    <w:p w14:paraId="0F4A6CDF" w14:textId="556B01BA" w:rsidR="000E668C" w:rsidRPr="00B42F3A" w:rsidRDefault="000E668C" w:rsidP="000C3620">
      <w:pPr>
        <w:pStyle w:val="ROutput"/>
      </w:pPr>
    </w:p>
    <w:p w14:paraId="784BB0D8" w14:textId="25191E50" w:rsidR="000C3620" w:rsidRPr="000C3620" w:rsidRDefault="000C3620" w:rsidP="000C3620">
      <w:pPr>
        <w:pStyle w:val="ROutput"/>
      </w:pPr>
      <w:r>
        <w:t xml:space="preserve"> </w:t>
      </w:r>
      <w:r w:rsidRPr="000C3620">
        <w:t xml:space="preserve">  MonthlyIncome     n</w:t>
      </w:r>
    </w:p>
    <w:p w14:paraId="0ACC5977" w14:textId="77777777" w:rsidR="000C3620" w:rsidRPr="000C3620" w:rsidRDefault="000C3620" w:rsidP="000C3620">
      <w:pPr>
        <w:pStyle w:val="ROutput"/>
      </w:pPr>
      <w:r w:rsidRPr="000C3620">
        <w:t xml:space="preserve">           &lt;dbl&gt; &lt;int&gt;</w:t>
      </w:r>
    </w:p>
    <w:p w14:paraId="5C90DB9B" w14:textId="77777777" w:rsidR="000C3620" w:rsidRPr="000C3620" w:rsidRDefault="000C3620" w:rsidP="000C3620">
      <w:pPr>
        <w:pStyle w:val="ROutput"/>
      </w:pPr>
      <w:r w:rsidRPr="000C3620">
        <w:t xml:space="preserve"> 1          1000    33</w:t>
      </w:r>
    </w:p>
    <w:p w14:paraId="3C45BE0C" w14:textId="77777777" w:rsidR="000C3620" w:rsidRPr="000C3620" w:rsidRDefault="000C3620" w:rsidP="000C3620">
      <w:pPr>
        <w:pStyle w:val="ROutput"/>
      </w:pPr>
      <w:r w:rsidRPr="000C3620">
        <w:t xml:space="preserve"> 2          2000   362</w:t>
      </w:r>
    </w:p>
    <w:p w14:paraId="5A98AC0C" w14:textId="77777777" w:rsidR="000C3620" w:rsidRPr="000C3620" w:rsidRDefault="000C3620" w:rsidP="000C3620">
      <w:pPr>
        <w:pStyle w:val="ROutput"/>
      </w:pPr>
      <w:r w:rsidRPr="000C3620">
        <w:t xml:space="preserve"> 3          3000   147</w:t>
      </w:r>
    </w:p>
    <w:p w14:paraId="2E0D3276" w14:textId="77777777" w:rsidR="000C3620" w:rsidRPr="000C3620" w:rsidRDefault="000C3620" w:rsidP="000C3620">
      <w:pPr>
        <w:pStyle w:val="ROutput"/>
      </w:pPr>
      <w:r w:rsidRPr="000C3620">
        <w:t xml:space="preserve"> 4          4000   207</w:t>
      </w:r>
    </w:p>
    <w:p w14:paraId="4B559423" w14:textId="77777777" w:rsidR="000C3620" w:rsidRPr="000C3620" w:rsidRDefault="000C3620" w:rsidP="000C3620">
      <w:pPr>
        <w:pStyle w:val="ROutput"/>
      </w:pPr>
      <w:r w:rsidRPr="000C3620">
        <w:t xml:space="preserve"> 5          5000   165</w:t>
      </w:r>
    </w:p>
    <w:p w14:paraId="2D20D031" w14:textId="77777777" w:rsidR="000C3620" w:rsidRPr="000C3620" w:rsidRDefault="000C3620" w:rsidP="000C3620">
      <w:pPr>
        <w:pStyle w:val="ROutput"/>
      </w:pPr>
      <w:r w:rsidRPr="000C3620">
        <w:t xml:space="preserve"> 6          6000   121</w:t>
      </w:r>
    </w:p>
    <w:p w14:paraId="5EDFBA98" w14:textId="77777777" w:rsidR="000C3620" w:rsidRDefault="000C3620" w:rsidP="000C3620">
      <w:pPr>
        <w:pStyle w:val="ROutput"/>
      </w:pPr>
      <w:r w:rsidRPr="000C3620">
        <w:t xml:space="preserve"> 7          7000    54</w:t>
      </w:r>
    </w:p>
    <w:p w14:paraId="2F0050CD" w14:textId="13D6FACF" w:rsidR="000C3620" w:rsidRDefault="000C3620" w:rsidP="000C3620">
      <w:pPr>
        <w:pStyle w:val="ROutput"/>
      </w:pPr>
      <w:r>
        <w:t>...</w:t>
      </w:r>
    </w:p>
    <w:p w14:paraId="59E6639C" w14:textId="77777777" w:rsidR="00271D21" w:rsidRPr="000C3620" w:rsidRDefault="00271D21" w:rsidP="000E668C">
      <w:pPr>
        <w:pStyle w:val="Textkrper"/>
        <w:ind w:firstLine="360"/>
        <w:rPr>
          <w:lang w:val="en-GB"/>
        </w:rPr>
      </w:pPr>
    </w:p>
    <w:p w14:paraId="4B143CC2" w14:textId="77777777" w:rsidR="000E668C" w:rsidRDefault="000E668C" w:rsidP="00271D21">
      <w:pPr>
        <w:pStyle w:val="Textkrper"/>
      </w:pPr>
    </w:p>
    <w:p w14:paraId="7C0B40E2" w14:textId="77777777" w:rsidR="00996225" w:rsidRPr="000E668C" w:rsidRDefault="00996225" w:rsidP="00271D21">
      <w:pPr>
        <w:pStyle w:val="Textkrper"/>
      </w:pPr>
    </w:p>
    <w:p w14:paraId="78389D9D" w14:textId="33EA4E6D" w:rsidR="00606010" w:rsidRDefault="00606010" w:rsidP="00996225">
      <w:pPr>
        <w:pStyle w:val="berschrift3"/>
      </w:pPr>
      <w:r>
        <w:t>Orginal-Datensatz bewahren mit add_count</w:t>
      </w:r>
      <w:r w:rsidR="00FF16A0">
        <w:t>()</w:t>
      </w:r>
    </w:p>
    <w:p w14:paraId="5BB8A0C8" w14:textId="33CFE281" w:rsidR="000C3620" w:rsidRDefault="000C3620" w:rsidP="00271D21">
      <w:pPr>
        <w:pStyle w:val="Aufzhlung"/>
        <w:numPr>
          <w:ilvl w:val="0"/>
          <w:numId w:val="0"/>
        </w:numPr>
        <w:ind w:left="360"/>
      </w:pPr>
      <w:r>
        <w:t>Count() liefert Häufigkeiten. Eine andere Sichtweise ist, dass es einen neuen Datensatz liefert mit aggregierten Anzahlen</w:t>
      </w:r>
      <w:r w:rsidR="002607C6">
        <w:t>. Alle fallbezogenen Informationen/Werte sind dann weg (weil aggregiert.</w:t>
      </w:r>
    </w:p>
    <w:p w14:paraId="2481F3D9" w14:textId="030C6832" w:rsidR="00606010" w:rsidRPr="001E3E6C" w:rsidRDefault="00606010" w:rsidP="002607C6">
      <w:pPr>
        <w:pStyle w:val="Aufzhlung2"/>
        <w:rPr>
          <w:b/>
          <w:lang w:val="en-GB"/>
        </w:rPr>
      </w:pPr>
      <w:r w:rsidRPr="001E3E6C">
        <w:rPr>
          <w:b/>
          <w:lang w:val="en-GB"/>
        </w:rPr>
        <w:t>Mit count</w:t>
      </w:r>
      <w:r w:rsidR="00FF16A0" w:rsidRPr="001E3E6C">
        <w:rPr>
          <w:b/>
          <w:lang w:val="en-GB"/>
        </w:rPr>
        <w:t>():</w:t>
      </w:r>
    </w:p>
    <w:p w14:paraId="6D2E1E3D" w14:textId="79E19FC3" w:rsidR="002607C6" w:rsidRPr="002607C6" w:rsidRDefault="002607C6" w:rsidP="002607C6">
      <w:pPr>
        <w:pStyle w:val="R"/>
        <w:ind w:left="708"/>
        <w:rPr>
          <w:lang w:val="de-DE"/>
        </w:rPr>
      </w:pPr>
      <w:r w:rsidRPr="002607C6">
        <w:t>hrdata %&gt;%</w:t>
      </w:r>
      <w:r w:rsidRPr="002607C6">
        <w:rPr>
          <w:lang w:val="de-DE"/>
        </w:rPr>
        <w:br/>
        <w:t xml:space="preserve">  count(</w:t>
      </w:r>
      <w:r w:rsidR="00137C57">
        <w:rPr>
          <w:lang w:val="de-DE"/>
        </w:rPr>
        <w:t>e</w:t>
      </w:r>
      <w:r w:rsidRPr="002607C6">
        <w:rPr>
          <w:lang w:val="de-DE"/>
        </w:rPr>
        <w:t xml:space="preserve">ducation) </w:t>
      </w:r>
    </w:p>
    <w:p w14:paraId="53790788" w14:textId="77777777" w:rsidR="001E3E6C" w:rsidRPr="001E3E6C" w:rsidRDefault="001E3E6C" w:rsidP="001E3E6C">
      <w:pPr>
        <w:pStyle w:val="Textkrper"/>
        <w:ind w:left="708"/>
        <w:rPr>
          <w:rFonts w:ascii="Courier New" w:hAnsi="Courier New" w:cs="Courier New"/>
          <w:color w:val="000074"/>
          <w:sz w:val="20"/>
          <w:szCs w:val="20"/>
          <w:bdr w:val="none" w:sz="0" w:space="0" w:color="auto" w:frame="1"/>
          <w:lang w:val="en-US"/>
        </w:rPr>
      </w:pPr>
      <w:r w:rsidRPr="001E3E6C">
        <w:rPr>
          <w:rFonts w:ascii="Courier New" w:hAnsi="Courier New" w:cs="Courier New"/>
          <w:color w:val="000074"/>
          <w:sz w:val="20"/>
          <w:szCs w:val="20"/>
          <w:bdr w:val="none" w:sz="0" w:space="0" w:color="auto" w:frame="1"/>
          <w:lang w:val="en-US"/>
        </w:rPr>
        <w:t xml:space="preserve">  Education     n</w:t>
      </w:r>
    </w:p>
    <w:p w14:paraId="6522C2CC" w14:textId="77777777" w:rsidR="001E3E6C" w:rsidRPr="001E3E6C" w:rsidRDefault="001E3E6C" w:rsidP="001E3E6C">
      <w:pPr>
        <w:pStyle w:val="Textkrper"/>
        <w:ind w:left="708"/>
        <w:rPr>
          <w:rFonts w:ascii="Courier New" w:hAnsi="Courier New" w:cs="Courier New"/>
          <w:color w:val="000074"/>
          <w:sz w:val="20"/>
          <w:szCs w:val="20"/>
          <w:bdr w:val="none" w:sz="0" w:space="0" w:color="auto" w:frame="1"/>
          <w:lang w:val="en-US"/>
        </w:rPr>
      </w:pPr>
      <w:r w:rsidRPr="001E3E6C">
        <w:rPr>
          <w:rFonts w:ascii="Courier New" w:hAnsi="Courier New" w:cs="Courier New"/>
          <w:color w:val="000074"/>
          <w:sz w:val="20"/>
          <w:szCs w:val="20"/>
          <w:bdr w:val="none" w:sz="0" w:space="0" w:color="auto" w:frame="1"/>
          <w:lang w:val="en-US"/>
        </w:rPr>
        <w:t xml:space="preserve">      &lt;dbl&gt; &lt;int&gt;</w:t>
      </w:r>
    </w:p>
    <w:p w14:paraId="0197F683" w14:textId="77777777" w:rsidR="001E3E6C" w:rsidRPr="001E3E6C" w:rsidRDefault="001E3E6C" w:rsidP="001E3E6C">
      <w:pPr>
        <w:pStyle w:val="Textkrper"/>
        <w:ind w:left="708"/>
        <w:rPr>
          <w:rFonts w:ascii="Courier New" w:hAnsi="Courier New" w:cs="Courier New"/>
          <w:color w:val="000074"/>
          <w:sz w:val="20"/>
          <w:szCs w:val="20"/>
          <w:bdr w:val="none" w:sz="0" w:space="0" w:color="auto" w:frame="1"/>
          <w:lang w:val="en-US"/>
        </w:rPr>
      </w:pPr>
      <w:r w:rsidRPr="001E3E6C">
        <w:rPr>
          <w:rFonts w:ascii="Courier New" w:hAnsi="Courier New" w:cs="Courier New"/>
          <w:color w:val="000074"/>
          <w:sz w:val="20"/>
          <w:szCs w:val="20"/>
          <w:bdr w:val="none" w:sz="0" w:space="0" w:color="auto" w:frame="1"/>
          <w:lang w:val="en-US"/>
        </w:rPr>
        <w:t>1         1   170</w:t>
      </w:r>
    </w:p>
    <w:p w14:paraId="3DD8B05E" w14:textId="77777777" w:rsidR="001E3E6C" w:rsidRPr="001E3E6C" w:rsidRDefault="001E3E6C" w:rsidP="001E3E6C">
      <w:pPr>
        <w:pStyle w:val="Textkrper"/>
        <w:ind w:left="708"/>
        <w:rPr>
          <w:rFonts w:ascii="Courier New" w:hAnsi="Courier New" w:cs="Courier New"/>
          <w:color w:val="000074"/>
          <w:sz w:val="20"/>
          <w:szCs w:val="20"/>
          <w:bdr w:val="none" w:sz="0" w:space="0" w:color="auto" w:frame="1"/>
          <w:lang w:val="en-US"/>
        </w:rPr>
      </w:pPr>
      <w:r w:rsidRPr="001E3E6C">
        <w:rPr>
          <w:rFonts w:ascii="Courier New" w:hAnsi="Courier New" w:cs="Courier New"/>
          <w:color w:val="000074"/>
          <w:sz w:val="20"/>
          <w:szCs w:val="20"/>
          <w:bdr w:val="none" w:sz="0" w:space="0" w:color="auto" w:frame="1"/>
          <w:lang w:val="en-US"/>
        </w:rPr>
        <w:t>2         2   282</w:t>
      </w:r>
    </w:p>
    <w:p w14:paraId="3CF2E981" w14:textId="77777777" w:rsidR="001E3E6C" w:rsidRPr="001E3E6C" w:rsidRDefault="001E3E6C" w:rsidP="001E3E6C">
      <w:pPr>
        <w:pStyle w:val="Textkrper"/>
        <w:ind w:left="708"/>
        <w:rPr>
          <w:rFonts w:ascii="Courier New" w:hAnsi="Courier New" w:cs="Courier New"/>
          <w:color w:val="000074"/>
          <w:sz w:val="20"/>
          <w:szCs w:val="20"/>
          <w:bdr w:val="none" w:sz="0" w:space="0" w:color="auto" w:frame="1"/>
          <w:lang w:val="en-US"/>
        </w:rPr>
      </w:pPr>
      <w:r w:rsidRPr="001E3E6C">
        <w:rPr>
          <w:rFonts w:ascii="Courier New" w:hAnsi="Courier New" w:cs="Courier New"/>
          <w:color w:val="000074"/>
          <w:sz w:val="20"/>
          <w:szCs w:val="20"/>
          <w:bdr w:val="none" w:sz="0" w:space="0" w:color="auto" w:frame="1"/>
          <w:lang w:val="en-US"/>
        </w:rPr>
        <w:t>3         3   572</w:t>
      </w:r>
    </w:p>
    <w:p w14:paraId="4DF4D99F" w14:textId="77777777" w:rsidR="001E3E6C" w:rsidRPr="001E3E6C" w:rsidRDefault="001E3E6C" w:rsidP="001E3E6C">
      <w:pPr>
        <w:pStyle w:val="Textkrper"/>
        <w:ind w:left="708"/>
        <w:rPr>
          <w:rFonts w:ascii="Courier New" w:hAnsi="Courier New" w:cs="Courier New"/>
          <w:color w:val="000074"/>
          <w:sz w:val="20"/>
          <w:szCs w:val="20"/>
          <w:bdr w:val="none" w:sz="0" w:space="0" w:color="auto" w:frame="1"/>
          <w:lang w:val="en-US"/>
        </w:rPr>
      </w:pPr>
      <w:r w:rsidRPr="001E3E6C">
        <w:rPr>
          <w:rFonts w:ascii="Courier New" w:hAnsi="Courier New" w:cs="Courier New"/>
          <w:color w:val="000074"/>
          <w:sz w:val="20"/>
          <w:szCs w:val="20"/>
          <w:bdr w:val="none" w:sz="0" w:space="0" w:color="auto" w:frame="1"/>
          <w:lang w:val="en-US"/>
        </w:rPr>
        <w:t>4         4   398</w:t>
      </w:r>
    </w:p>
    <w:p w14:paraId="11FE63A1" w14:textId="454D87D9" w:rsidR="00606010" w:rsidRPr="00F63DE7" w:rsidRDefault="001E3E6C" w:rsidP="001E3E6C">
      <w:pPr>
        <w:pStyle w:val="Textkrper"/>
        <w:ind w:left="708"/>
        <w:rPr>
          <w:b/>
          <w:lang w:val="en-GB"/>
        </w:rPr>
      </w:pPr>
      <w:r w:rsidRPr="001E3E6C">
        <w:rPr>
          <w:rFonts w:ascii="Courier New" w:hAnsi="Courier New" w:cs="Courier New"/>
          <w:color w:val="000074"/>
          <w:sz w:val="20"/>
          <w:szCs w:val="20"/>
          <w:bdr w:val="none" w:sz="0" w:space="0" w:color="auto" w:frame="1"/>
          <w:lang w:val="en-US"/>
        </w:rPr>
        <w:t>5         5    48</w:t>
      </w:r>
    </w:p>
    <w:p w14:paraId="4C9C1A98" w14:textId="296F83D1" w:rsidR="002607C6" w:rsidRPr="002607C6" w:rsidRDefault="002607C6" w:rsidP="002607C6">
      <w:pPr>
        <w:pStyle w:val="Aufzhlung2"/>
      </w:pPr>
      <w:r>
        <w:lastRenderedPageBreak/>
        <w:t xml:space="preserve">Dies will man oft nicht—stattdessen möche man die Häufigkeit einer Variable einfach als Information den Rohdaten hinzufügen. Dies geht mit </w:t>
      </w:r>
      <w:r w:rsidRPr="002607C6">
        <w:rPr>
          <w:rStyle w:val="RZchn"/>
        </w:rPr>
        <w:t>add_count()</w:t>
      </w:r>
    </w:p>
    <w:p w14:paraId="20426EDC" w14:textId="1F677C53" w:rsidR="00606010" w:rsidRPr="000E4C1B" w:rsidRDefault="002607C6" w:rsidP="001E3E6C">
      <w:pPr>
        <w:pStyle w:val="R"/>
        <w:ind w:left="708" w:right="-525"/>
      </w:pPr>
      <w:r>
        <w:t xml:space="preserve">hrdata %&gt;% </w:t>
      </w:r>
      <w:r>
        <w:br/>
        <w:t xml:space="preserve">  add_count(</w:t>
      </w:r>
      <w:r w:rsidR="00137C57">
        <w:t>e</w:t>
      </w:r>
      <w:r>
        <w:t xml:space="preserve">ducation) %&gt;% </w:t>
      </w:r>
      <w:r>
        <w:br/>
        <w:t xml:space="preserve">  select(</w:t>
      </w:r>
      <w:r w:rsidR="00137C57">
        <w:t>e</w:t>
      </w:r>
      <w:r>
        <w:t>ducation, n, everything()) #Nur zur Veranschaulichung</w:t>
      </w:r>
    </w:p>
    <w:p w14:paraId="60D8E1B2" w14:textId="77777777" w:rsidR="002607C6" w:rsidRPr="002607C6" w:rsidRDefault="002607C6" w:rsidP="001E3E6C">
      <w:pPr>
        <w:pStyle w:val="ROutput"/>
        <w:ind w:left="708" w:right="-525"/>
      </w:pPr>
      <w:r w:rsidRPr="002607C6">
        <w:t># A tibble: 1,470 × 30</w:t>
      </w:r>
    </w:p>
    <w:p w14:paraId="7B5762D2" w14:textId="77777777" w:rsidR="002607C6" w:rsidRPr="002607C6" w:rsidRDefault="002607C6" w:rsidP="001E3E6C">
      <w:pPr>
        <w:pStyle w:val="ROutput"/>
        <w:ind w:left="708" w:right="-525"/>
      </w:pPr>
      <w:r w:rsidRPr="002607C6">
        <w:t xml:space="preserve">   </w:t>
      </w:r>
      <w:r w:rsidRPr="001E3E6C">
        <w:rPr>
          <w:b/>
          <w:u w:val="single"/>
        </w:rPr>
        <w:t>Education     n</w:t>
      </w:r>
      <w:r w:rsidRPr="002607C6">
        <w:t xml:space="preserve">   Age Attrition DailyRate DistanceFromHome EmployeeCount</w:t>
      </w:r>
    </w:p>
    <w:p w14:paraId="6277077A" w14:textId="77777777" w:rsidR="002607C6" w:rsidRPr="002607C6" w:rsidRDefault="002607C6" w:rsidP="001E3E6C">
      <w:pPr>
        <w:pStyle w:val="ROutput"/>
        <w:ind w:left="708" w:right="-525"/>
      </w:pPr>
      <w:r w:rsidRPr="002607C6">
        <w:t xml:space="preserve">       </w:t>
      </w:r>
      <w:r w:rsidRPr="001E3E6C">
        <w:rPr>
          <w:b/>
        </w:rPr>
        <w:t>&lt;dbl&gt; &lt;int&gt;</w:t>
      </w:r>
      <w:r w:rsidRPr="002607C6">
        <w:t xml:space="preserve"> &lt;dbl&gt; &lt;chr&gt;         &lt;dbl&gt;            &lt;dbl&gt;         &lt;dbl&gt;</w:t>
      </w:r>
    </w:p>
    <w:p w14:paraId="0B66B076" w14:textId="77777777" w:rsidR="002607C6" w:rsidRPr="002607C6" w:rsidRDefault="002607C6" w:rsidP="001E3E6C">
      <w:pPr>
        <w:pStyle w:val="ROutput"/>
        <w:ind w:left="708" w:right="-525"/>
      </w:pPr>
      <w:r w:rsidRPr="002607C6">
        <w:t xml:space="preserve"> 1         2   </w:t>
      </w:r>
      <w:r w:rsidRPr="001E3E6C">
        <w:rPr>
          <w:b/>
        </w:rPr>
        <w:t>282</w:t>
      </w:r>
      <w:r w:rsidRPr="002607C6">
        <w:t xml:space="preserve">    41 Yes            1102                1             1</w:t>
      </w:r>
    </w:p>
    <w:p w14:paraId="7D8C49DF" w14:textId="77777777" w:rsidR="002607C6" w:rsidRPr="002607C6" w:rsidRDefault="002607C6" w:rsidP="001E3E6C">
      <w:pPr>
        <w:pStyle w:val="ROutput"/>
        <w:ind w:left="708" w:right="-525"/>
      </w:pPr>
      <w:r w:rsidRPr="002607C6">
        <w:t xml:space="preserve"> 2         1   </w:t>
      </w:r>
      <w:r w:rsidRPr="001E3E6C">
        <w:rPr>
          <w:b/>
        </w:rPr>
        <w:t>170</w:t>
      </w:r>
      <w:r w:rsidRPr="002607C6">
        <w:t xml:space="preserve">    49 No              279                8             1</w:t>
      </w:r>
    </w:p>
    <w:p w14:paraId="09FAFA42" w14:textId="77777777" w:rsidR="002607C6" w:rsidRPr="002607C6" w:rsidRDefault="002607C6" w:rsidP="001E3E6C">
      <w:pPr>
        <w:pStyle w:val="ROutput"/>
        <w:ind w:left="708" w:right="-525"/>
      </w:pPr>
      <w:r w:rsidRPr="002607C6">
        <w:t xml:space="preserve"> 3         2   </w:t>
      </w:r>
      <w:r w:rsidRPr="001E3E6C">
        <w:rPr>
          <w:b/>
        </w:rPr>
        <w:t>282</w:t>
      </w:r>
      <w:r w:rsidRPr="002607C6">
        <w:t xml:space="preserve">    37 Yes            1373                2             1</w:t>
      </w:r>
    </w:p>
    <w:p w14:paraId="7C5F6E65" w14:textId="77777777" w:rsidR="002607C6" w:rsidRPr="002607C6" w:rsidRDefault="002607C6" w:rsidP="001E3E6C">
      <w:pPr>
        <w:pStyle w:val="ROutput"/>
        <w:ind w:left="708" w:right="-525"/>
      </w:pPr>
      <w:r w:rsidRPr="002607C6">
        <w:t xml:space="preserve"> 4         4   </w:t>
      </w:r>
      <w:r w:rsidRPr="001E3E6C">
        <w:rPr>
          <w:b/>
        </w:rPr>
        <w:t>398</w:t>
      </w:r>
      <w:r w:rsidRPr="002607C6">
        <w:t xml:space="preserve">    33 No             1392                3             1</w:t>
      </w:r>
    </w:p>
    <w:p w14:paraId="741B1046" w14:textId="77777777" w:rsidR="002607C6" w:rsidRPr="002607C6" w:rsidRDefault="002607C6" w:rsidP="001E3E6C">
      <w:pPr>
        <w:pStyle w:val="ROutput"/>
        <w:ind w:left="708" w:right="-525"/>
      </w:pPr>
      <w:r w:rsidRPr="002607C6">
        <w:t xml:space="preserve"> 5         1   </w:t>
      </w:r>
      <w:r w:rsidRPr="001E3E6C">
        <w:rPr>
          <w:b/>
        </w:rPr>
        <w:t>170</w:t>
      </w:r>
      <w:r w:rsidRPr="002607C6">
        <w:t xml:space="preserve">    27 No              591                2             1</w:t>
      </w:r>
    </w:p>
    <w:p w14:paraId="4D4C49BC" w14:textId="77777777" w:rsidR="002607C6" w:rsidRPr="002607C6" w:rsidRDefault="002607C6" w:rsidP="001E3E6C">
      <w:pPr>
        <w:pStyle w:val="ROutput"/>
        <w:ind w:left="708" w:right="-525"/>
      </w:pPr>
      <w:r w:rsidRPr="002607C6">
        <w:t xml:space="preserve"> 6         2   </w:t>
      </w:r>
      <w:r w:rsidRPr="001E3E6C">
        <w:rPr>
          <w:b/>
        </w:rPr>
        <w:t>282</w:t>
      </w:r>
      <w:r w:rsidRPr="002607C6">
        <w:t xml:space="preserve">    32 No             1005                2             1</w:t>
      </w:r>
    </w:p>
    <w:p w14:paraId="02B59854" w14:textId="77777777" w:rsidR="002607C6" w:rsidRPr="007F33F9" w:rsidRDefault="002607C6" w:rsidP="001E3E6C">
      <w:pPr>
        <w:pStyle w:val="ROutput"/>
        <w:ind w:left="708" w:right="-525"/>
        <w:rPr>
          <w:lang w:val="de-DE"/>
        </w:rPr>
      </w:pPr>
      <w:r w:rsidRPr="002607C6">
        <w:t xml:space="preserve"> </w:t>
      </w:r>
      <w:r w:rsidRPr="007F33F9">
        <w:rPr>
          <w:lang w:val="de-DE"/>
        </w:rPr>
        <w:t xml:space="preserve">7         3   </w:t>
      </w:r>
      <w:r w:rsidRPr="001E3E6C">
        <w:rPr>
          <w:b/>
          <w:lang w:val="de-DE"/>
        </w:rPr>
        <w:t>572</w:t>
      </w:r>
      <w:r w:rsidRPr="007F33F9">
        <w:rPr>
          <w:lang w:val="de-DE"/>
        </w:rPr>
        <w:t xml:space="preserve">    59 No             1324                3             1</w:t>
      </w:r>
    </w:p>
    <w:p w14:paraId="0BA178A1" w14:textId="77777777" w:rsidR="002607C6" w:rsidRPr="007F33F9" w:rsidRDefault="002607C6" w:rsidP="001E3E6C">
      <w:pPr>
        <w:pStyle w:val="ROutput"/>
        <w:ind w:left="708" w:right="-525"/>
        <w:rPr>
          <w:lang w:val="de-DE"/>
        </w:rPr>
      </w:pPr>
      <w:r w:rsidRPr="007F33F9">
        <w:rPr>
          <w:lang w:val="de-DE"/>
        </w:rPr>
        <w:t xml:space="preserve"> 8         1   </w:t>
      </w:r>
      <w:r w:rsidRPr="001E3E6C">
        <w:rPr>
          <w:b/>
          <w:lang w:val="de-DE"/>
        </w:rPr>
        <w:t>170</w:t>
      </w:r>
      <w:r w:rsidRPr="007F33F9">
        <w:rPr>
          <w:lang w:val="de-DE"/>
        </w:rPr>
        <w:t xml:space="preserve">    30 No             1358               24             1</w:t>
      </w:r>
    </w:p>
    <w:p w14:paraId="4C9D6F1D" w14:textId="77777777" w:rsidR="002607C6" w:rsidRPr="007F33F9" w:rsidRDefault="002607C6" w:rsidP="001E3E6C">
      <w:pPr>
        <w:pStyle w:val="ROutput"/>
        <w:ind w:left="708" w:right="-525"/>
        <w:rPr>
          <w:lang w:val="de-DE"/>
        </w:rPr>
      </w:pPr>
      <w:r w:rsidRPr="007F33F9">
        <w:rPr>
          <w:lang w:val="de-DE"/>
        </w:rPr>
        <w:t xml:space="preserve"> 9         3   </w:t>
      </w:r>
      <w:r w:rsidRPr="001E3E6C">
        <w:rPr>
          <w:b/>
          <w:lang w:val="de-DE"/>
        </w:rPr>
        <w:t>572</w:t>
      </w:r>
      <w:r w:rsidRPr="007F33F9">
        <w:rPr>
          <w:lang w:val="de-DE"/>
        </w:rPr>
        <w:t xml:space="preserve">    38 No              216               23             1</w:t>
      </w:r>
    </w:p>
    <w:p w14:paraId="228487CC" w14:textId="4EBC85F7" w:rsidR="00FF16A0" w:rsidRPr="007F33F9" w:rsidRDefault="002607C6" w:rsidP="001E3E6C">
      <w:pPr>
        <w:pStyle w:val="ROutput"/>
        <w:ind w:left="708" w:right="-525"/>
        <w:rPr>
          <w:lang w:val="de-DE"/>
        </w:rPr>
      </w:pPr>
      <w:r w:rsidRPr="007F33F9">
        <w:rPr>
          <w:lang w:val="de-DE"/>
        </w:rPr>
        <w:t xml:space="preserve">10         3   </w:t>
      </w:r>
      <w:r w:rsidRPr="001E3E6C">
        <w:rPr>
          <w:b/>
          <w:lang w:val="de-DE"/>
        </w:rPr>
        <w:t>572</w:t>
      </w:r>
      <w:r w:rsidRPr="007F33F9">
        <w:rPr>
          <w:lang w:val="de-DE"/>
        </w:rPr>
        <w:t xml:space="preserve">    36 No             1299               27             1</w:t>
      </w:r>
    </w:p>
    <w:p w14:paraId="7D8F7648" w14:textId="6F8279EB" w:rsidR="00606010" w:rsidRDefault="002607C6" w:rsidP="002607C6">
      <w:pPr>
        <w:pStyle w:val="Aufzhlung"/>
        <w:numPr>
          <w:ilvl w:val="0"/>
          <w:numId w:val="0"/>
        </w:numPr>
        <w:ind w:left="360"/>
      </w:pPr>
      <w:r w:rsidRPr="002607C6">
        <w:rPr>
          <w:rFonts w:ascii="Arial" w:hAnsi="Arial" w:cs="Arial" w:hint="eastAsia"/>
          <w:lang w:eastAsia="ja-JP"/>
        </w:rPr>
        <w:t>→</w:t>
      </w:r>
      <w:r>
        <w:rPr>
          <w:rFonts w:ascii="Arial" w:hAnsi="Arial" w:cs="Arial"/>
          <w:lang w:eastAsia="ja-JP"/>
        </w:rPr>
        <w:t xml:space="preserve"> </w:t>
      </w:r>
      <w:r w:rsidRPr="002607C6">
        <w:t>W</w:t>
      </w:r>
      <w:r>
        <w:t xml:space="preserve">ie zu sehen wird die Häufigkeit des Wertes (z.B. Education </w:t>
      </w:r>
      <w:r w:rsidRPr="002607C6">
        <w:t xml:space="preserve">= 2 </w:t>
      </w:r>
      <w:r w:rsidRPr="002607C6">
        <w:rPr>
          <w:rFonts w:hint="eastAsia"/>
        </w:rPr>
        <w:t>→</w:t>
      </w:r>
      <w:r w:rsidRPr="002607C6">
        <w:t xml:space="preserve"> 282) hinter</w:t>
      </w:r>
      <w:r>
        <w:t xml:space="preserve"> jeden Fall eingefügt.</w:t>
      </w:r>
    </w:p>
    <w:p w14:paraId="4BDEB1D7" w14:textId="77777777" w:rsidR="002607C6" w:rsidRDefault="002607C6" w:rsidP="002607C6">
      <w:pPr>
        <w:pStyle w:val="Aufzhlung"/>
        <w:numPr>
          <w:ilvl w:val="0"/>
          <w:numId w:val="0"/>
        </w:numPr>
        <w:ind w:left="360"/>
        <w:rPr>
          <w:rFonts w:ascii="Arial" w:hAnsi="Arial" w:cs="Arial"/>
          <w:lang w:eastAsia="ja-JP"/>
        </w:rPr>
      </w:pPr>
    </w:p>
    <w:p w14:paraId="0F03DF0A" w14:textId="77777777" w:rsidR="00996225" w:rsidRPr="002607C6" w:rsidRDefault="00996225" w:rsidP="002607C6">
      <w:pPr>
        <w:pStyle w:val="Aufzhlung"/>
        <w:numPr>
          <w:ilvl w:val="0"/>
          <w:numId w:val="0"/>
        </w:numPr>
        <w:ind w:left="360"/>
        <w:rPr>
          <w:rFonts w:ascii="Arial" w:hAnsi="Arial" w:cs="Arial"/>
          <w:lang w:eastAsia="ja-JP"/>
        </w:rPr>
      </w:pPr>
    </w:p>
    <w:p w14:paraId="00E98F81" w14:textId="34B6D231" w:rsidR="00141671" w:rsidRDefault="00E45B52" w:rsidP="00996225">
      <w:pPr>
        <w:pStyle w:val="berschrift3"/>
      </w:pPr>
      <w:r>
        <w:t>Bivariate Häufigkeits</w:t>
      </w:r>
      <w:r w:rsidR="002607C6">
        <w:t>-</w:t>
      </w:r>
      <w:r>
        <w:t xml:space="preserve"> oder </w:t>
      </w:r>
      <w:r w:rsidR="00141671" w:rsidRPr="00E45B52">
        <w:t>Kreuztabelle</w:t>
      </w:r>
    </w:p>
    <w:p w14:paraId="4DEE9876" w14:textId="593D24E1" w:rsidR="001E3E6C" w:rsidRPr="001E3E6C" w:rsidRDefault="001E3E6C" w:rsidP="001E3E6C">
      <w:pPr>
        <w:pStyle w:val="Aufzhlung"/>
        <w:rPr>
          <w:b/>
        </w:rPr>
      </w:pPr>
      <w:r w:rsidRPr="001E3E6C">
        <w:rPr>
          <w:b/>
        </w:rPr>
        <w:t>Einfache Kreuzabelle (nur mit Häufigkeiten</w:t>
      </w:r>
    </w:p>
    <w:p w14:paraId="03B52AFA" w14:textId="0B6F752B" w:rsidR="006B396F" w:rsidRDefault="0025621B" w:rsidP="0025621B">
      <w:pPr>
        <w:pStyle w:val="Textkrper"/>
        <w:ind w:firstLine="360"/>
      </w:pPr>
      <w:r>
        <w:t xml:space="preserve">Hier: Kreuzung von </w:t>
      </w:r>
      <w:r w:rsidR="00DC2250">
        <w:t>Education und Geschlecht</w:t>
      </w:r>
    </w:p>
    <w:p w14:paraId="7AED0E06" w14:textId="77777777" w:rsidR="0025621B" w:rsidRPr="00277A0A" w:rsidRDefault="0025621B" w:rsidP="0025621B">
      <w:pPr>
        <w:pStyle w:val="Textkrper"/>
        <w:ind w:firstLine="360"/>
        <w:rPr>
          <w:rFonts w:ascii="Courier New" w:hAnsi="Courier New"/>
          <w:color w:val="FF0000"/>
          <w:sz w:val="20"/>
          <w:szCs w:val="24"/>
        </w:rPr>
      </w:pPr>
    </w:p>
    <w:p w14:paraId="410CFD88" w14:textId="107A5EF5" w:rsidR="005B2B59" w:rsidRPr="002607C6" w:rsidRDefault="002607C6" w:rsidP="002607C6">
      <w:pPr>
        <w:pStyle w:val="R"/>
      </w:pPr>
      <w:r w:rsidRPr="002607C6">
        <w:t xml:space="preserve">hrdata %&gt;% </w:t>
      </w:r>
      <w:r>
        <w:br/>
      </w:r>
      <w:r w:rsidRPr="002607C6">
        <w:t xml:space="preserve">  count(</w:t>
      </w:r>
      <w:r w:rsidR="002E5650">
        <w:t>e</w:t>
      </w:r>
      <w:r w:rsidRPr="002607C6">
        <w:t xml:space="preserve">ducation, </w:t>
      </w:r>
      <w:r w:rsidR="002E5650">
        <w:t>g</w:t>
      </w:r>
      <w:r w:rsidRPr="002607C6">
        <w:t xml:space="preserve">ender) %&gt;% </w:t>
      </w:r>
      <w:r>
        <w:br/>
      </w:r>
      <w:r w:rsidRPr="002607C6">
        <w:t xml:space="preserve">  spread(</w:t>
      </w:r>
      <w:r w:rsidR="002E5650">
        <w:t>g</w:t>
      </w:r>
      <w:r w:rsidRPr="002607C6">
        <w:t>ender, n)</w:t>
      </w:r>
    </w:p>
    <w:p w14:paraId="1E9C94F3" w14:textId="77777777" w:rsidR="002607C6" w:rsidRPr="00876DF9" w:rsidRDefault="002607C6" w:rsidP="002607C6">
      <w:pPr>
        <w:pStyle w:val="Textkrper"/>
        <w:rPr>
          <w:lang w:val="en-GB"/>
        </w:rPr>
      </w:pPr>
    </w:p>
    <w:p w14:paraId="14E891D2" w14:textId="009F5699" w:rsidR="0025621B" w:rsidRDefault="00DC2250" w:rsidP="00DC2250">
      <w:pPr>
        <w:pStyle w:val="Aufzhlung2"/>
      </w:pPr>
      <w:r>
        <w:t xml:space="preserve">Da count eine Auflistung aller Kombinationen lifert, ist die spread-Funktion sehr hilfreich, da sie die Kreuzung darstellt. </w:t>
      </w:r>
      <w:r w:rsidR="0025621B">
        <w:t>Die in spread zuerst genannt</w:t>
      </w:r>
      <w:r w:rsidR="00A84722">
        <w:t>e Variable bestimmt die Spalte</w:t>
      </w:r>
      <w:r>
        <w:t>:</w:t>
      </w:r>
    </w:p>
    <w:p w14:paraId="55E35049" w14:textId="77777777" w:rsidR="0025621B" w:rsidRDefault="0025621B" w:rsidP="0025621B">
      <w:pPr>
        <w:pStyle w:val="Textkrper"/>
        <w:ind w:firstLine="708"/>
      </w:pPr>
    </w:p>
    <w:p w14:paraId="3CAA9A04" w14:textId="19745EFB" w:rsidR="00DC2250" w:rsidRPr="00DC2250" w:rsidRDefault="00DC2250" w:rsidP="00DC2250">
      <w:pPr>
        <w:pStyle w:val="Textkrper"/>
        <w:ind w:left="708"/>
        <w:rPr>
          <w:rFonts w:ascii="Courier New" w:hAnsi="Courier New" w:cs="Courier New"/>
          <w:color w:val="000074"/>
          <w:sz w:val="20"/>
          <w:szCs w:val="20"/>
          <w:bdr w:val="none" w:sz="0" w:space="0" w:color="auto" w:frame="1"/>
          <w:lang w:val="en-US"/>
        </w:rPr>
      </w:pPr>
      <w:r w:rsidRPr="00DC2250">
        <w:rPr>
          <w:rFonts w:ascii="Courier New" w:hAnsi="Courier New" w:cs="Courier New"/>
          <w:color w:val="000074"/>
          <w:sz w:val="20"/>
          <w:szCs w:val="20"/>
          <w:bdr w:val="none" w:sz="0" w:space="0" w:color="auto" w:frame="1"/>
          <w:lang w:val="en-US"/>
        </w:rPr>
        <w:t xml:space="preserve">Education </w:t>
      </w:r>
      <w:r>
        <w:rPr>
          <w:rFonts w:ascii="Courier New" w:hAnsi="Courier New" w:cs="Courier New"/>
          <w:color w:val="000074"/>
          <w:sz w:val="20"/>
          <w:szCs w:val="20"/>
          <w:bdr w:val="none" w:sz="0" w:space="0" w:color="auto" w:frame="1"/>
          <w:lang w:val="en-US"/>
        </w:rPr>
        <w:t xml:space="preserve">  </w:t>
      </w:r>
      <w:r w:rsidRPr="00DC2250">
        <w:rPr>
          <w:rFonts w:ascii="Courier New" w:hAnsi="Courier New" w:cs="Courier New"/>
          <w:color w:val="000074"/>
          <w:sz w:val="20"/>
          <w:szCs w:val="20"/>
          <w:bdr w:val="none" w:sz="0" w:space="0" w:color="auto" w:frame="1"/>
          <w:lang w:val="en-US"/>
        </w:rPr>
        <w:t>Female  Male</w:t>
      </w:r>
    </w:p>
    <w:p w14:paraId="77E3631E" w14:textId="77777777" w:rsidR="00DC2250" w:rsidRPr="00DC2250" w:rsidRDefault="00DC2250" w:rsidP="00DC2250">
      <w:pPr>
        <w:pStyle w:val="Textkrper"/>
        <w:ind w:left="708"/>
        <w:rPr>
          <w:rFonts w:ascii="Courier New" w:hAnsi="Courier New" w:cs="Courier New"/>
          <w:color w:val="000074"/>
          <w:sz w:val="20"/>
          <w:szCs w:val="20"/>
          <w:bdr w:val="none" w:sz="0" w:space="0" w:color="auto" w:frame="1"/>
          <w:lang w:val="en-US"/>
        </w:rPr>
      </w:pPr>
      <w:r w:rsidRPr="00DC2250">
        <w:rPr>
          <w:rFonts w:ascii="Courier New" w:hAnsi="Courier New" w:cs="Courier New"/>
          <w:color w:val="000074"/>
          <w:sz w:val="20"/>
          <w:szCs w:val="20"/>
          <w:bdr w:val="none" w:sz="0" w:space="0" w:color="auto" w:frame="1"/>
          <w:lang w:val="en-US"/>
        </w:rPr>
        <w:t xml:space="preserve">      &lt;dbl&gt;  &lt;int&gt; &lt;int&gt;</w:t>
      </w:r>
    </w:p>
    <w:p w14:paraId="695E63AB" w14:textId="77777777" w:rsidR="00DC2250" w:rsidRPr="00DC2250" w:rsidRDefault="00DC2250" w:rsidP="00DC2250">
      <w:pPr>
        <w:pStyle w:val="Textkrper"/>
        <w:ind w:left="708"/>
        <w:rPr>
          <w:rFonts w:ascii="Courier New" w:hAnsi="Courier New" w:cs="Courier New"/>
          <w:color w:val="000074"/>
          <w:sz w:val="20"/>
          <w:szCs w:val="20"/>
          <w:bdr w:val="none" w:sz="0" w:space="0" w:color="auto" w:frame="1"/>
        </w:rPr>
      </w:pPr>
      <w:r w:rsidRPr="00DC2250">
        <w:rPr>
          <w:rFonts w:ascii="Courier New" w:hAnsi="Courier New" w:cs="Courier New"/>
          <w:color w:val="000074"/>
          <w:sz w:val="20"/>
          <w:szCs w:val="20"/>
          <w:bdr w:val="none" w:sz="0" w:space="0" w:color="auto" w:frame="1"/>
        </w:rPr>
        <w:t>1         1     60   110</w:t>
      </w:r>
    </w:p>
    <w:p w14:paraId="65227501" w14:textId="77777777" w:rsidR="00DC2250" w:rsidRPr="00DC2250" w:rsidRDefault="00DC2250" w:rsidP="00DC2250">
      <w:pPr>
        <w:pStyle w:val="Textkrper"/>
        <w:ind w:left="708"/>
        <w:rPr>
          <w:rFonts w:ascii="Courier New" w:hAnsi="Courier New" w:cs="Courier New"/>
          <w:color w:val="000074"/>
          <w:sz w:val="20"/>
          <w:szCs w:val="20"/>
          <w:bdr w:val="none" w:sz="0" w:space="0" w:color="auto" w:frame="1"/>
        </w:rPr>
      </w:pPr>
      <w:r w:rsidRPr="00DC2250">
        <w:rPr>
          <w:rFonts w:ascii="Courier New" w:hAnsi="Courier New" w:cs="Courier New"/>
          <w:color w:val="000074"/>
          <w:sz w:val="20"/>
          <w:szCs w:val="20"/>
          <w:bdr w:val="none" w:sz="0" w:space="0" w:color="auto" w:frame="1"/>
        </w:rPr>
        <w:t>2         2    117   165</w:t>
      </w:r>
    </w:p>
    <w:p w14:paraId="75EF980D" w14:textId="77777777" w:rsidR="00DC2250" w:rsidRPr="00DC2250" w:rsidRDefault="00DC2250" w:rsidP="00DC2250">
      <w:pPr>
        <w:pStyle w:val="Textkrper"/>
        <w:ind w:left="708"/>
        <w:rPr>
          <w:rFonts w:ascii="Courier New" w:hAnsi="Courier New" w:cs="Courier New"/>
          <w:color w:val="000074"/>
          <w:sz w:val="20"/>
          <w:szCs w:val="20"/>
          <w:bdr w:val="none" w:sz="0" w:space="0" w:color="auto" w:frame="1"/>
        </w:rPr>
      </w:pPr>
      <w:r w:rsidRPr="00DC2250">
        <w:rPr>
          <w:rFonts w:ascii="Courier New" w:hAnsi="Courier New" w:cs="Courier New"/>
          <w:color w:val="000074"/>
          <w:sz w:val="20"/>
          <w:szCs w:val="20"/>
          <w:bdr w:val="none" w:sz="0" w:space="0" w:color="auto" w:frame="1"/>
        </w:rPr>
        <w:t>3         3    235   337</w:t>
      </w:r>
    </w:p>
    <w:p w14:paraId="03A9321F" w14:textId="77777777" w:rsidR="00DC2250" w:rsidRPr="00DC2250" w:rsidRDefault="00DC2250" w:rsidP="00DC2250">
      <w:pPr>
        <w:pStyle w:val="Textkrper"/>
        <w:ind w:left="708"/>
        <w:rPr>
          <w:rFonts w:ascii="Courier New" w:hAnsi="Courier New" w:cs="Courier New"/>
          <w:color w:val="000074"/>
          <w:sz w:val="20"/>
          <w:szCs w:val="20"/>
          <w:bdr w:val="none" w:sz="0" w:space="0" w:color="auto" w:frame="1"/>
        </w:rPr>
      </w:pPr>
      <w:r w:rsidRPr="00DC2250">
        <w:rPr>
          <w:rFonts w:ascii="Courier New" w:hAnsi="Courier New" w:cs="Courier New"/>
          <w:color w:val="000074"/>
          <w:sz w:val="20"/>
          <w:szCs w:val="20"/>
          <w:bdr w:val="none" w:sz="0" w:space="0" w:color="auto" w:frame="1"/>
        </w:rPr>
        <w:t>4         4    154   244</w:t>
      </w:r>
    </w:p>
    <w:p w14:paraId="44D37426" w14:textId="0CF48B6F" w:rsidR="005B2B59" w:rsidRDefault="00DC2250" w:rsidP="00DC2250">
      <w:pPr>
        <w:pStyle w:val="Textkrper"/>
        <w:ind w:left="708"/>
      </w:pPr>
      <w:r w:rsidRPr="00DC2250">
        <w:rPr>
          <w:rFonts w:ascii="Courier New" w:hAnsi="Courier New" w:cs="Courier New"/>
          <w:color w:val="000074"/>
          <w:sz w:val="20"/>
          <w:szCs w:val="20"/>
          <w:bdr w:val="none" w:sz="0" w:space="0" w:color="auto" w:frame="1"/>
        </w:rPr>
        <w:t>5         5     22    26</w:t>
      </w:r>
    </w:p>
    <w:p w14:paraId="6C85D7AD" w14:textId="1128543D" w:rsidR="00F2372B" w:rsidRDefault="00DC2250" w:rsidP="00DC2250">
      <w:pPr>
        <w:pStyle w:val="Aufzhlung"/>
        <w:numPr>
          <w:ilvl w:val="0"/>
          <w:numId w:val="0"/>
        </w:numPr>
        <w:ind w:left="360"/>
      </w:pPr>
      <w:r>
        <w:t>Es empfiehlt sich, die Variable mit der geringeren Anzahl von Kategorien als Spaltenvariable zu wählen.</w:t>
      </w:r>
    </w:p>
    <w:p w14:paraId="087F6B25" w14:textId="1B3E2DA8" w:rsidR="00DC2250" w:rsidRPr="00F2372B" w:rsidRDefault="00DC2250" w:rsidP="00DC2250">
      <w:pPr>
        <w:pStyle w:val="Aufzhlung"/>
        <w:numPr>
          <w:ilvl w:val="0"/>
          <w:numId w:val="0"/>
        </w:numPr>
      </w:pPr>
      <w:r>
        <w:tab/>
      </w:r>
    </w:p>
    <w:p w14:paraId="2B8DFF5A" w14:textId="798C0C60" w:rsidR="00F2372B" w:rsidRPr="00F2372B" w:rsidRDefault="00F2372B" w:rsidP="00F2372B">
      <w:pPr>
        <w:pStyle w:val="Aufzhlung"/>
        <w:rPr>
          <w:b/>
        </w:rPr>
      </w:pPr>
      <w:r w:rsidRPr="00F2372B">
        <w:rPr>
          <w:b/>
        </w:rPr>
        <w:t>Prozentwerte in Kreuztabellen</w:t>
      </w:r>
    </w:p>
    <w:p w14:paraId="5BFCE215" w14:textId="0A933F74" w:rsidR="00F2372B" w:rsidRDefault="00876DF9" w:rsidP="00F2372B">
      <w:pPr>
        <w:pStyle w:val="Textkrper"/>
        <w:ind w:left="360"/>
      </w:pPr>
      <w:r>
        <w:t>Will man Prozentwerte haben (Spalten oder Zeilen) kann man das auf 2 Arten machen</w:t>
      </w:r>
    </w:p>
    <w:p w14:paraId="70E51058" w14:textId="4A52C843" w:rsidR="00876DF9" w:rsidRDefault="00876DF9" w:rsidP="00876DF9">
      <w:pPr>
        <w:pStyle w:val="Aufzhlung2"/>
      </w:pPr>
      <w:r>
        <w:t>sehr einfach mit der tabyl-Funktion aus dem janitor package</w:t>
      </w:r>
    </w:p>
    <w:p w14:paraId="076DE333" w14:textId="5D33CB49" w:rsidR="00876DF9" w:rsidRDefault="00876DF9" w:rsidP="00876DF9">
      <w:pPr>
        <w:pStyle w:val="Aufzhlung2"/>
      </w:pPr>
      <w:r>
        <w:t>manuell mittels count und mutate. Das ist vorzuziehen, wenn man einen plot anhängen will zur Visualisiserung</w:t>
      </w:r>
    </w:p>
    <w:p w14:paraId="1D83529C" w14:textId="784C0CB3" w:rsidR="00141671" w:rsidRDefault="00122865" w:rsidP="00E45B52">
      <w:pPr>
        <w:pStyle w:val="Textkrper"/>
        <w:ind w:left="360"/>
      </w:pPr>
      <w:r>
        <w:t>Schicker (inkl. Prozentwerten) geht es mit der tabyl()-Funktion aus dem janitor package</w:t>
      </w:r>
      <w:r w:rsidR="00643890">
        <w:t xml:space="preserve"> (</w:t>
      </w:r>
      <w:hyperlink r:id="rId23" w:history="1">
        <w:r w:rsidR="00643890" w:rsidRPr="00643890">
          <w:rPr>
            <w:rStyle w:val="Hyperlink"/>
          </w:rPr>
          <w:t>hier</w:t>
        </w:r>
      </w:hyperlink>
      <w:r w:rsidR="00643890">
        <w:t xml:space="preserve"> ein kleines tutorial)</w:t>
      </w:r>
    </w:p>
    <w:p w14:paraId="46214C79" w14:textId="0DF6E5C0" w:rsidR="00122865" w:rsidRDefault="00122865" w:rsidP="0007278D">
      <w:pPr>
        <w:pStyle w:val="Textkrper"/>
      </w:pPr>
    </w:p>
    <w:p w14:paraId="586863ED" w14:textId="7700A671" w:rsidR="00A01AA5" w:rsidRPr="00A01AA5" w:rsidRDefault="00A01AA5" w:rsidP="00A01AA5">
      <w:pPr>
        <w:pStyle w:val="Aufzhlung"/>
        <w:numPr>
          <w:ilvl w:val="0"/>
          <w:numId w:val="13"/>
        </w:numPr>
        <w:rPr>
          <w:b/>
        </w:rPr>
      </w:pPr>
      <w:r w:rsidRPr="00A01AA5">
        <w:rPr>
          <w:b/>
        </w:rPr>
        <w:t>Einfach mit tabyl</w:t>
      </w:r>
    </w:p>
    <w:p w14:paraId="22E177A6" w14:textId="77777777" w:rsidR="00A01AA5" w:rsidRPr="00A01AA5" w:rsidRDefault="00A01AA5" w:rsidP="00A01AA5">
      <w:pPr>
        <w:pStyle w:val="R"/>
      </w:pPr>
      <w:r w:rsidRPr="00A01AA5">
        <w:lastRenderedPageBreak/>
        <w:t>library(janitor)</w:t>
      </w:r>
    </w:p>
    <w:p w14:paraId="71665B2A" w14:textId="22B2499E" w:rsidR="00E16490" w:rsidRPr="00A01AA5" w:rsidRDefault="00A01AA5" w:rsidP="00A01AA5">
      <w:pPr>
        <w:pStyle w:val="R"/>
        <w:rPr>
          <w:lang w:val="de-DE"/>
        </w:rPr>
      </w:pPr>
      <w:r w:rsidRPr="00A01AA5">
        <w:rPr>
          <w:lang w:val="de-DE"/>
        </w:rPr>
        <w:t xml:space="preserve">hrdata %&gt;% </w:t>
      </w:r>
      <w:r w:rsidRPr="00A01AA5">
        <w:rPr>
          <w:lang w:val="de-DE"/>
        </w:rPr>
        <w:br/>
        <w:t xml:space="preserve">  tabyl(</w:t>
      </w:r>
      <w:r w:rsidR="002E5650">
        <w:rPr>
          <w:lang w:val="de-DE"/>
        </w:rPr>
        <w:t>e</w:t>
      </w:r>
      <w:r w:rsidRPr="00A01AA5">
        <w:rPr>
          <w:lang w:val="de-DE"/>
        </w:rPr>
        <w:t xml:space="preserve">ducation, </w:t>
      </w:r>
      <w:r w:rsidR="002E5650">
        <w:rPr>
          <w:lang w:val="de-DE"/>
        </w:rPr>
        <w:t>g</w:t>
      </w:r>
      <w:r w:rsidRPr="00A01AA5">
        <w:rPr>
          <w:lang w:val="de-DE"/>
        </w:rPr>
        <w:t xml:space="preserve">ender) %&gt;% </w:t>
      </w:r>
      <w:r w:rsidRPr="00A01AA5">
        <w:rPr>
          <w:lang w:val="de-DE"/>
        </w:rPr>
        <w:br/>
        <w:t xml:space="preserve">  adorn_percentages("col") %&gt;%   </w:t>
      </w:r>
      <w:r>
        <w:rPr>
          <w:lang w:val="de-DE"/>
        </w:rPr>
        <w:t xml:space="preserve">       </w:t>
      </w:r>
      <w:r w:rsidRPr="00A01AA5">
        <w:rPr>
          <w:color w:val="auto"/>
          <w:lang w:val="de-DE"/>
        </w:rPr>
        <w:t>#Berechnet Spaltenprozente</w:t>
      </w:r>
      <w:r w:rsidRPr="00A01AA5">
        <w:rPr>
          <w:lang w:val="de-DE"/>
        </w:rPr>
        <w:br/>
        <w:t xml:space="preserve">  adorn_pct_formatting(digits = 2) %&gt;%  </w:t>
      </w:r>
      <w:r w:rsidRPr="00A01AA5">
        <w:rPr>
          <w:color w:val="auto"/>
          <w:lang w:val="de-DE"/>
        </w:rPr>
        <w:t>#Formatierung mit 2 Dezimalstellen</w:t>
      </w:r>
      <w:r w:rsidRPr="00A01AA5">
        <w:rPr>
          <w:lang w:val="de-DE"/>
        </w:rPr>
        <w:br/>
        <w:t xml:space="preserve">  adorn_ns()</w:t>
      </w:r>
      <w:r>
        <w:rPr>
          <w:lang w:val="de-DE"/>
        </w:rPr>
        <w:t xml:space="preserve">                            </w:t>
      </w:r>
      <w:r w:rsidRPr="00A01AA5">
        <w:rPr>
          <w:color w:val="auto"/>
          <w:lang w:val="de-DE"/>
        </w:rPr>
        <w:t>#Hinzufügen der einfachen N‘s</w:t>
      </w:r>
    </w:p>
    <w:p w14:paraId="114A6E2B" w14:textId="77777777" w:rsidR="00A01AA5" w:rsidRPr="00A01AA5" w:rsidRDefault="00A01AA5" w:rsidP="00A01AA5">
      <w:pPr>
        <w:pStyle w:val="ROutput"/>
        <w:rPr>
          <w:lang w:val="de-DE"/>
        </w:rPr>
      </w:pPr>
    </w:p>
    <w:p w14:paraId="2F03AB09" w14:textId="2E59A544" w:rsidR="00A01AA5" w:rsidRPr="007F33F9" w:rsidRDefault="00122865" w:rsidP="00A01AA5">
      <w:pPr>
        <w:pStyle w:val="ROutput"/>
        <w:rPr>
          <w:rStyle w:val="gd15mcfceub"/>
          <w:lang w:val="de-DE"/>
        </w:rPr>
      </w:pPr>
      <w:r w:rsidRPr="00A01AA5">
        <w:rPr>
          <w:rStyle w:val="gd15mcfceub"/>
          <w:lang w:val="de-DE"/>
        </w:rPr>
        <w:t xml:space="preserve">   </w:t>
      </w:r>
      <w:r w:rsidR="00A01AA5" w:rsidRPr="007F33F9">
        <w:rPr>
          <w:rStyle w:val="gd15mcfceub"/>
          <w:lang w:val="de-DE"/>
        </w:rPr>
        <w:t>Education    Female         Male</w:t>
      </w:r>
    </w:p>
    <w:p w14:paraId="3AC54A18" w14:textId="77777777" w:rsidR="00A01AA5" w:rsidRPr="007F33F9" w:rsidRDefault="00A01AA5" w:rsidP="00A01AA5">
      <w:pPr>
        <w:pStyle w:val="ROutput"/>
        <w:rPr>
          <w:rStyle w:val="gd15mcfceub"/>
          <w:lang w:val="de-DE"/>
        </w:rPr>
      </w:pPr>
      <w:r w:rsidRPr="007F33F9">
        <w:rPr>
          <w:rStyle w:val="gd15mcfceub"/>
          <w:lang w:val="de-DE"/>
        </w:rPr>
        <w:t xml:space="preserve">         1 10.20%  (60) 12.47% (110)</w:t>
      </w:r>
    </w:p>
    <w:p w14:paraId="3DB83BAF" w14:textId="77777777" w:rsidR="00A01AA5" w:rsidRPr="007F33F9" w:rsidRDefault="00A01AA5" w:rsidP="00A01AA5">
      <w:pPr>
        <w:pStyle w:val="ROutput"/>
        <w:rPr>
          <w:rStyle w:val="gd15mcfceub"/>
          <w:lang w:val="de-DE"/>
        </w:rPr>
      </w:pPr>
      <w:r w:rsidRPr="007F33F9">
        <w:rPr>
          <w:rStyle w:val="gd15mcfceub"/>
          <w:lang w:val="de-DE"/>
        </w:rPr>
        <w:t xml:space="preserve">         2 19.90% (117) 18.71% (165)</w:t>
      </w:r>
    </w:p>
    <w:p w14:paraId="5FD66E8E" w14:textId="77777777" w:rsidR="00A01AA5" w:rsidRPr="007F33F9" w:rsidRDefault="00A01AA5" w:rsidP="00A01AA5">
      <w:pPr>
        <w:pStyle w:val="ROutput"/>
        <w:rPr>
          <w:rStyle w:val="gd15mcfceub"/>
          <w:lang w:val="de-DE"/>
        </w:rPr>
      </w:pPr>
      <w:r w:rsidRPr="007F33F9">
        <w:rPr>
          <w:rStyle w:val="gd15mcfceub"/>
          <w:lang w:val="de-DE"/>
        </w:rPr>
        <w:t xml:space="preserve">         3 39.97% (235) 38.21% (337)</w:t>
      </w:r>
    </w:p>
    <w:p w14:paraId="405C3074" w14:textId="77777777" w:rsidR="00A01AA5" w:rsidRPr="007F33F9" w:rsidRDefault="00A01AA5" w:rsidP="00A01AA5">
      <w:pPr>
        <w:pStyle w:val="ROutput"/>
        <w:rPr>
          <w:rStyle w:val="gd15mcfceub"/>
          <w:lang w:val="de-DE"/>
        </w:rPr>
      </w:pPr>
      <w:r w:rsidRPr="007F33F9">
        <w:rPr>
          <w:rStyle w:val="gd15mcfceub"/>
          <w:lang w:val="de-DE"/>
        </w:rPr>
        <w:t xml:space="preserve">         4 26.19% (154) 27.66% (244)</w:t>
      </w:r>
    </w:p>
    <w:p w14:paraId="24B5DDC8" w14:textId="2BBB9714" w:rsidR="00122865" w:rsidRPr="007F33F9" w:rsidRDefault="00A01AA5" w:rsidP="00A01AA5">
      <w:pPr>
        <w:pStyle w:val="ROutput"/>
        <w:rPr>
          <w:rStyle w:val="gd15mcfceub"/>
          <w:lang w:val="de-DE"/>
        </w:rPr>
      </w:pPr>
      <w:r w:rsidRPr="007F33F9">
        <w:rPr>
          <w:rStyle w:val="gd15mcfceub"/>
          <w:lang w:val="de-DE"/>
        </w:rPr>
        <w:t xml:space="preserve">         5  3.74%  (22)  2.95%  (26)</w:t>
      </w:r>
    </w:p>
    <w:p w14:paraId="2D616F45" w14:textId="77777777" w:rsidR="00A01AA5" w:rsidRPr="007F33F9" w:rsidRDefault="00A01AA5" w:rsidP="00A01AA5">
      <w:pPr>
        <w:pStyle w:val="ROutput"/>
        <w:rPr>
          <w:lang w:val="de-DE"/>
        </w:rPr>
      </w:pPr>
    </w:p>
    <w:p w14:paraId="20FA57A9" w14:textId="1A927591" w:rsidR="00A01AA5" w:rsidRPr="00A01AA5" w:rsidRDefault="00A01AA5" w:rsidP="00A01AA5">
      <w:pPr>
        <w:pStyle w:val="Textkrper"/>
        <w:ind w:firstLine="357"/>
      </w:pPr>
      <w:r w:rsidRPr="00A01AA5">
        <w:t>Hinweis: “adorn” bedeutet “verzieren”</w:t>
      </w:r>
    </w:p>
    <w:p w14:paraId="137DA882" w14:textId="77777777" w:rsidR="00876DF9" w:rsidRPr="007F33F9" w:rsidRDefault="00876DF9" w:rsidP="00367914">
      <w:pPr>
        <w:pStyle w:val="Textkrper"/>
        <w:rPr>
          <w:b/>
        </w:rPr>
      </w:pPr>
    </w:p>
    <w:p w14:paraId="4991BACF" w14:textId="77777777" w:rsidR="00A01AA5" w:rsidRPr="007F33F9" w:rsidRDefault="00A01AA5" w:rsidP="00367914">
      <w:pPr>
        <w:pStyle w:val="Textkrper"/>
        <w:rPr>
          <w:b/>
        </w:rPr>
      </w:pPr>
    </w:p>
    <w:p w14:paraId="06499C06" w14:textId="1D8C6C9A" w:rsidR="00876DF9" w:rsidRPr="00A01AA5" w:rsidRDefault="00A01AA5" w:rsidP="00A01AA5">
      <w:pPr>
        <w:pStyle w:val="Aufzhlung"/>
        <w:numPr>
          <w:ilvl w:val="0"/>
          <w:numId w:val="13"/>
        </w:numPr>
        <w:rPr>
          <w:b/>
          <w:lang w:val="en-GB"/>
        </w:rPr>
      </w:pPr>
      <w:r w:rsidRPr="00A01AA5">
        <w:rPr>
          <w:b/>
          <w:lang w:val="en-GB"/>
        </w:rPr>
        <w:t>Manuell über count &amp; Barplot</w:t>
      </w:r>
    </w:p>
    <w:p w14:paraId="50F34B20" w14:textId="3C38162E" w:rsidR="00876DF9" w:rsidRPr="007356BC" w:rsidRDefault="00876DF9" w:rsidP="00876DF9">
      <w:pPr>
        <w:pStyle w:val="R"/>
      </w:pPr>
      <w:r>
        <w:t xml:space="preserve">hrdata %&gt;% </w:t>
      </w:r>
      <w:r>
        <w:br/>
        <w:t xml:space="preserve">  count(</w:t>
      </w:r>
      <w:r w:rsidR="002E5650">
        <w:t>e</w:t>
      </w:r>
      <w:r>
        <w:t xml:space="preserve">ducation, </w:t>
      </w:r>
      <w:r w:rsidR="002E5650">
        <w:t>g</w:t>
      </w:r>
      <w:r>
        <w:t xml:space="preserve">ender) %&gt;% </w:t>
      </w:r>
      <w:r>
        <w:br/>
        <w:t xml:space="preserve">  group_by(</w:t>
      </w:r>
      <w:r w:rsidR="002E5650">
        <w:t>e</w:t>
      </w:r>
      <w:r>
        <w:t xml:space="preserve">ducation) %&gt;% </w:t>
      </w:r>
      <w:r>
        <w:br/>
        <w:t xml:space="preserve">  mutate(percent = n / sum(n) )</w:t>
      </w:r>
    </w:p>
    <w:p w14:paraId="2095E644" w14:textId="774837FE" w:rsidR="00876DF9" w:rsidRDefault="00876DF9" w:rsidP="00876DF9">
      <w:pPr>
        <w:pStyle w:val="Textkrper"/>
        <w:ind w:firstLine="360"/>
      </w:pPr>
      <w:r>
        <w:t>cyl wird vorher noch zum Faktor gemacht (br</w:t>
      </w:r>
      <w:r w:rsidR="001E3E6C">
        <w:t>a</w:t>
      </w:r>
      <w:r>
        <w:t>ucht man nicht, sieht aber im plot besser aus)</w:t>
      </w:r>
    </w:p>
    <w:p w14:paraId="31AF77CD" w14:textId="77777777" w:rsidR="00876DF9" w:rsidRDefault="00876DF9" w:rsidP="00876DF9">
      <w:pPr>
        <w:pStyle w:val="Textkrper"/>
      </w:pPr>
    </w:p>
    <w:p w14:paraId="3393B6AF" w14:textId="77777777" w:rsidR="00876DF9" w:rsidRDefault="00876DF9" w:rsidP="00876DF9">
      <w:pPr>
        <w:pStyle w:val="Textkrper"/>
      </w:pPr>
    </w:p>
    <w:p w14:paraId="44D42ECA" w14:textId="77777777" w:rsidR="00876DF9" w:rsidRDefault="00876DF9" w:rsidP="00876DF9">
      <w:pPr>
        <w:pStyle w:val="ROutput"/>
      </w:pPr>
      <w:r w:rsidRPr="007356BC">
        <w:rPr>
          <w:lang w:val="de-DE"/>
        </w:rPr>
        <w:t xml:space="preserve">     </w:t>
      </w:r>
      <w:r w:rsidRPr="007356BC">
        <w:rPr>
          <w:lang w:val="de-DE"/>
        </w:rPr>
        <w:tab/>
      </w:r>
      <w:r>
        <w:t>am cyl       n percent</w:t>
      </w:r>
    </w:p>
    <w:p w14:paraId="1B13E5B5" w14:textId="77777777" w:rsidR="00876DF9" w:rsidRDefault="00876DF9" w:rsidP="00876DF9">
      <w:pPr>
        <w:pStyle w:val="ROutput"/>
      </w:pPr>
      <w:r>
        <w:t xml:space="preserve">  &lt;dbl&gt; &lt;fct&gt; &lt;int&gt;   &lt;dbl&gt;</w:t>
      </w:r>
    </w:p>
    <w:p w14:paraId="656020ED" w14:textId="77777777" w:rsidR="00876DF9" w:rsidRPr="00876DF9" w:rsidRDefault="00876DF9" w:rsidP="00876DF9">
      <w:pPr>
        <w:pStyle w:val="ROutput"/>
        <w:rPr>
          <w:lang w:val="de-DE"/>
        </w:rPr>
      </w:pPr>
      <w:r w:rsidRPr="00876DF9">
        <w:rPr>
          <w:lang w:val="de-DE"/>
        </w:rPr>
        <w:t>1     0 4         3   0.158</w:t>
      </w:r>
    </w:p>
    <w:p w14:paraId="33DC0B93" w14:textId="77777777" w:rsidR="00876DF9" w:rsidRPr="00876DF9" w:rsidRDefault="00876DF9" w:rsidP="00876DF9">
      <w:pPr>
        <w:pStyle w:val="ROutput"/>
        <w:rPr>
          <w:lang w:val="de-DE"/>
        </w:rPr>
      </w:pPr>
      <w:r w:rsidRPr="00876DF9">
        <w:rPr>
          <w:lang w:val="de-DE"/>
        </w:rPr>
        <w:t>2     0 6         4   0.211</w:t>
      </w:r>
    </w:p>
    <w:p w14:paraId="1BB4DA53" w14:textId="77777777" w:rsidR="00876DF9" w:rsidRPr="00876DF9" w:rsidRDefault="00876DF9" w:rsidP="00876DF9">
      <w:pPr>
        <w:pStyle w:val="ROutput"/>
        <w:rPr>
          <w:lang w:val="de-DE"/>
        </w:rPr>
      </w:pPr>
      <w:r w:rsidRPr="00876DF9">
        <w:rPr>
          <w:lang w:val="de-DE"/>
        </w:rPr>
        <w:t>3     0 8        12   0.632</w:t>
      </w:r>
    </w:p>
    <w:p w14:paraId="0428666A" w14:textId="77777777" w:rsidR="00876DF9" w:rsidRPr="00876DF9" w:rsidRDefault="00876DF9" w:rsidP="00876DF9">
      <w:pPr>
        <w:pStyle w:val="ROutput"/>
        <w:rPr>
          <w:lang w:val="de-DE"/>
        </w:rPr>
      </w:pPr>
      <w:r w:rsidRPr="00876DF9">
        <w:rPr>
          <w:lang w:val="de-DE"/>
        </w:rPr>
        <w:t>4     1 4         8   0.615</w:t>
      </w:r>
    </w:p>
    <w:p w14:paraId="1CEDB632" w14:textId="77777777" w:rsidR="00876DF9" w:rsidRPr="00876DF9" w:rsidRDefault="00876DF9" w:rsidP="00876DF9">
      <w:pPr>
        <w:pStyle w:val="ROutput"/>
        <w:rPr>
          <w:lang w:val="de-DE"/>
        </w:rPr>
      </w:pPr>
      <w:r w:rsidRPr="00876DF9">
        <w:rPr>
          <w:lang w:val="de-DE"/>
        </w:rPr>
        <w:t>5     1 6         3   0.231</w:t>
      </w:r>
    </w:p>
    <w:p w14:paraId="66734CCA" w14:textId="77777777" w:rsidR="00876DF9" w:rsidRPr="00876DF9" w:rsidRDefault="00876DF9" w:rsidP="00876DF9">
      <w:pPr>
        <w:pStyle w:val="ROutput"/>
        <w:rPr>
          <w:lang w:val="de-DE"/>
        </w:rPr>
      </w:pPr>
      <w:r w:rsidRPr="00876DF9">
        <w:rPr>
          <w:lang w:val="de-DE"/>
        </w:rPr>
        <w:t>6     1 8         2   0.154</w:t>
      </w:r>
    </w:p>
    <w:p w14:paraId="7055DD29" w14:textId="77777777" w:rsidR="00876DF9" w:rsidRDefault="00876DF9" w:rsidP="00876DF9">
      <w:pPr>
        <w:pStyle w:val="Textkrper"/>
      </w:pPr>
    </w:p>
    <w:p w14:paraId="437E022C" w14:textId="77777777" w:rsidR="00876DF9" w:rsidRDefault="00876DF9" w:rsidP="00876DF9">
      <w:pPr>
        <w:pStyle w:val="Textkrper"/>
      </w:pPr>
    </w:p>
    <w:p w14:paraId="54263770" w14:textId="4025E597" w:rsidR="00876DF9" w:rsidRDefault="00876DF9" w:rsidP="00876DF9">
      <w:pPr>
        <w:pStyle w:val="Textkrper"/>
      </w:pPr>
      <w:r>
        <w:t>Für eine Visualisierung würde man ein</w:t>
      </w:r>
      <w:r w:rsidR="00A01AA5">
        <w:t>f</w:t>
      </w:r>
      <w:r>
        <w:t>ach an den obere pipeline die folgende anschließen</w:t>
      </w:r>
    </w:p>
    <w:p w14:paraId="59299B47" w14:textId="77777777" w:rsidR="00876DF9" w:rsidRDefault="00876DF9" w:rsidP="00876DF9">
      <w:pPr>
        <w:pStyle w:val="Textkrper"/>
      </w:pPr>
    </w:p>
    <w:p w14:paraId="2F9595CC" w14:textId="39E3D75A" w:rsidR="00876DF9" w:rsidRPr="00A01AA5" w:rsidRDefault="00876DF9" w:rsidP="00876DF9">
      <w:pPr>
        <w:pStyle w:val="R"/>
        <w:rPr>
          <w:lang w:val="de-DE"/>
        </w:rPr>
      </w:pPr>
      <w:r w:rsidRPr="00A01AA5">
        <w:rPr>
          <w:lang w:val="de-DE"/>
        </w:rPr>
        <w:t xml:space="preserve">%&gt;% </w:t>
      </w:r>
      <w:r w:rsidR="00A01AA5" w:rsidRPr="00A01AA5">
        <w:rPr>
          <w:lang w:val="de-DE"/>
        </w:rPr>
        <w:br/>
      </w:r>
      <w:r w:rsidRPr="00A01AA5">
        <w:rPr>
          <w:lang w:val="de-DE"/>
        </w:rPr>
        <w:t xml:space="preserve">  ggplot(aes(</w:t>
      </w:r>
      <w:r w:rsidR="002E5650">
        <w:rPr>
          <w:lang w:val="de-DE"/>
        </w:rPr>
        <w:t>g</w:t>
      </w:r>
      <w:r w:rsidRPr="00A01AA5">
        <w:rPr>
          <w:lang w:val="de-DE"/>
        </w:rPr>
        <w:t>ender, percent)) +</w:t>
      </w:r>
      <w:r w:rsidR="00A01AA5" w:rsidRPr="00A01AA5">
        <w:rPr>
          <w:lang w:val="de-DE"/>
        </w:rPr>
        <w:t xml:space="preserve">  </w:t>
      </w:r>
      <w:r w:rsidR="00A01AA5" w:rsidRPr="00A01AA5">
        <w:rPr>
          <w:color w:val="auto"/>
          <w:lang w:val="de-DE"/>
        </w:rPr>
        <w:t>#Auswahl Variablen aus der Tabelle</w:t>
      </w:r>
      <w:r w:rsidRPr="00A01AA5">
        <w:rPr>
          <w:lang w:val="de-DE"/>
        </w:rPr>
        <w:br/>
        <w:t xml:space="preserve">  geom_col() + </w:t>
      </w:r>
      <w:r w:rsidR="00A01AA5" w:rsidRPr="00A01AA5">
        <w:rPr>
          <w:lang w:val="de-DE"/>
        </w:rPr>
        <w:t xml:space="preserve">                   </w:t>
      </w:r>
      <w:r w:rsidR="00A01AA5" w:rsidRPr="00A01AA5">
        <w:rPr>
          <w:color w:val="auto"/>
          <w:lang w:val="de-DE"/>
        </w:rPr>
        <w:t>#Barplot</w:t>
      </w:r>
      <w:r w:rsidRPr="00A01AA5">
        <w:rPr>
          <w:lang w:val="de-DE"/>
        </w:rPr>
        <w:br/>
        <w:t xml:space="preserve">  facet_wrap(~</w:t>
      </w:r>
      <w:r w:rsidR="002E5650">
        <w:rPr>
          <w:lang w:val="de-DE"/>
        </w:rPr>
        <w:t>e</w:t>
      </w:r>
      <w:r w:rsidRPr="00A01AA5">
        <w:rPr>
          <w:lang w:val="de-DE"/>
        </w:rPr>
        <w:t>ducation) +</w:t>
      </w:r>
      <w:r w:rsidR="00A01AA5" w:rsidRPr="00A01AA5">
        <w:rPr>
          <w:lang w:val="de-DE"/>
        </w:rPr>
        <w:t xml:space="preserve">        </w:t>
      </w:r>
      <w:r w:rsidR="00A01AA5" w:rsidRPr="00A01AA5">
        <w:rPr>
          <w:color w:val="auto"/>
          <w:lang w:val="de-DE"/>
        </w:rPr>
        <w:t>#Aufsplittung in separate Fenster</w:t>
      </w:r>
      <w:r w:rsidRPr="00A01AA5">
        <w:rPr>
          <w:lang w:val="de-DE"/>
        </w:rPr>
        <w:br/>
        <w:t xml:space="preserve">  coord_flip() +</w:t>
      </w:r>
      <w:r w:rsidR="00A01AA5" w:rsidRPr="00A01AA5">
        <w:rPr>
          <w:lang w:val="de-DE"/>
        </w:rPr>
        <w:t xml:space="preserve">                  </w:t>
      </w:r>
      <w:r w:rsidR="00A01AA5" w:rsidRPr="00A01AA5">
        <w:rPr>
          <w:color w:val="auto"/>
          <w:lang w:val="de-DE"/>
        </w:rPr>
        <w:t>#Balken um 90° drehen</w:t>
      </w:r>
      <w:r w:rsidR="00A01AA5">
        <w:rPr>
          <w:color w:val="auto"/>
          <w:lang w:val="de-DE"/>
        </w:rPr>
        <w:t xml:space="preserve"> (→ Horizontal)</w:t>
      </w:r>
      <w:r w:rsidRPr="00A01AA5">
        <w:rPr>
          <w:lang w:val="de-DE"/>
        </w:rPr>
        <w:br/>
        <w:t xml:space="preserve">  theme_light()</w:t>
      </w:r>
      <w:r w:rsidR="00A01AA5">
        <w:rPr>
          <w:lang w:val="de-DE"/>
        </w:rPr>
        <w:t xml:space="preserve">                   </w:t>
      </w:r>
      <w:r w:rsidR="00A01AA5" w:rsidRPr="00A01AA5">
        <w:rPr>
          <w:color w:val="auto"/>
          <w:lang w:val="de-DE"/>
        </w:rPr>
        <w:t>#Anderes layout (optional)</w:t>
      </w:r>
    </w:p>
    <w:p w14:paraId="18A07ECA" w14:textId="318F1CF5" w:rsidR="00876DF9" w:rsidRDefault="00876DF9" w:rsidP="00876DF9">
      <w:pPr>
        <w:pStyle w:val="Textkrper"/>
        <w:ind w:firstLine="708"/>
      </w:pPr>
      <w:r>
        <w:rPr>
          <w:noProof/>
        </w:rPr>
        <w:lastRenderedPageBreak/>
        <w:drawing>
          <wp:inline distT="0" distB="0" distL="0" distR="0" wp14:anchorId="723E5610" wp14:editId="1B7D50BD">
            <wp:extent cx="4067175" cy="2476500"/>
            <wp:effectExtent l="0" t="0" r="9525" b="0"/>
            <wp:docPr id="17175287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2476500"/>
                    </a:xfrm>
                    <a:prstGeom prst="rect">
                      <a:avLst/>
                    </a:prstGeom>
                    <a:noFill/>
                  </pic:spPr>
                </pic:pic>
              </a:graphicData>
            </a:graphic>
          </wp:inline>
        </w:drawing>
      </w:r>
    </w:p>
    <w:p w14:paraId="602CD064" w14:textId="77777777" w:rsidR="00876DF9" w:rsidRDefault="00876DF9" w:rsidP="00876DF9">
      <w:pPr>
        <w:pStyle w:val="Textkrper"/>
      </w:pPr>
      <w:r>
        <w:tab/>
      </w:r>
    </w:p>
    <w:p w14:paraId="35F1F7CC" w14:textId="7357AFA6" w:rsidR="00876DF9" w:rsidRDefault="00A01AA5" w:rsidP="00A01AA5">
      <w:pPr>
        <w:pStyle w:val="Aufzhlung"/>
        <w:numPr>
          <w:ilvl w:val="0"/>
          <w:numId w:val="0"/>
        </w:numPr>
        <w:ind w:left="360"/>
      </w:pPr>
      <w:r>
        <w:t xml:space="preserve">Wichig: </w:t>
      </w:r>
      <w:r w:rsidR="00876DF9">
        <w:t xml:space="preserve">Diese Variable </w:t>
      </w:r>
      <w:r>
        <w:t xml:space="preserve">in facet_wrap </w:t>
      </w:r>
      <w:r w:rsidR="00876DF9">
        <w:t xml:space="preserve">muss dem vorherigen group-Befehl </w:t>
      </w:r>
      <w:r>
        <w:t>ent</w:t>
      </w:r>
      <w:r w:rsidR="00876DF9">
        <w:t>sprechen, weil die Prozentwerte ja für die Gruppe gebildet werden (also wie ist das %Verhältnis von Männern und Frauen in einen Bildungstyp?)</w:t>
      </w:r>
    </w:p>
    <w:p w14:paraId="2906D5ED" w14:textId="77777777" w:rsidR="00876DF9" w:rsidRDefault="00876DF9" w:rsidP="00367914">
      <w:pPr>
        <w:pStyle w:val="Textkrper"/>
        <w:rPr>
          <w:b/>
        </w:rPr>
      </w:pPr>
    </w:p>
    <w:p w14:paraId="108B4DF7" w14:textId="77777777" w:rsidR="001E3E6C" w:rsidRDefault="001E3E6C" w:rsidP="00367914">
      <w:pPr>
        <w:pStyle w:val="Textkrper"/>
        <w:rPr>
          <w:b/>
        </w:rPr>
      </w:pPr>
    </w:p>
    <w:p w14:paraId="56B72F1F" w14:textId="77657F94" w:rsidR="00E45B52" w:rsidRPr="00143D34" w:rsidRDefault="00BE4065" w:rsidP="00E45B52">
      <w:pPr>
        <w:pStyle w:val="berschrift2"/>
      </w:pPr>
      <w:bookmarkStart w:id="30" w:name="_Toc164239421"/>
      <w:r>
        <w:t>Univariate d</w:t>
      </w:r>
      <w:r w:rsidR="00FB02B1">
        <w:t xml:space="preserve">eskriptive </w:t>
      </w:r>
      <w:r w:rsidR="00E45B52">
        <w:t>Statistiken</w:t>
      </w:r>
      <w:bookmarkEnd w:id="30"/>
    </w:p>
    <w:p w14:paraId="4C04A774" w14:textId="49AAA4BC" w:rsidR="00E45B52" w:rsidRPr="00A33C3A" w:rsidRDefault="00A33C3A" w:rsidP="00367914">
      <w:pPr>
        <w:pStyle w:val="Textkrper"/>
      </w:pPr>
      <w:r w:rsidRPr="00A33C3A">
        <w:t>Zentrale Funktion ist summarise()</w:t>
      </w:r>
    </w:p>
    <w:p w14:paraId="5B922712" w14:textId="77777777" w:rsidR="00E45B52" w:rsidRDefault="00E45B52" w:rsidP="00367914">
      <w:pPr>
        <w:pStyle w:val="Textkrper"/>
        <w:rPr>
          <w:b/>
        </w:rPr>
      </w:pPr>
    </w:p>
    <w:p w14:paraId="36BB582A" w14:textId="5605004E" w:rsidR="006F4764" w:rsidRPr="005F148D" w:rsidRDefault="00A33C3A" w:rsidP="00F63DE7">
      <w:pPr>
        <w:pStyle w:val="R"/>
      </w:pPr>
      <w:r>
        <w:t>dataset</w:t>
      </w:r>
      <w:r w:rsidR="006F4764">
        <w:t xml:space="preserve"> </w:t>
      </w:r>
      <w:r w:rsidR="00162218">
        <w:t>%&gt;%</w:t>
      </w:r>
      <w:r w:rsidR="006F4764">
        <w:t xml:space="preserve"> </w:t>
      </w:r>
      <w:r>
        <w:br/>
      </w:r>
      <w:r w:rsidR="006F4764" w:rsidRPr="005F148D">
        <w:t xml:space="preserve">  summari</w:t>
      </w:r>
      <w:r w:rsidR="000C69B2">
        <w:t>s</w:t>
      </w:r>
      <w:r w:rsidR="006F4764" w:rsidRPr="005F148D">
        <w:t>e(mean(</w:t>
      </w:r>
      <w:r>
        <w:t>X</w:t>
      </w:r>
      <w:r w:rsidR="006F4764" w:rsidRPr="005F148D">
        <w:t>, na.rm=TRUE))</w:t>
      </w:r>
    </w:p>
    <w:p w14:paraId="5A1D7EA9" w14:textId="29A2D5C4" w:rsidR="006F4764" w:rsidRDefault="006F4764" w:rsidP="00EB5C4B">
      <w:pPr>
        <w:pStyle w:val="Textkrper"/>
        <w:rPr>
          <w:lang w:val="en-GB"/>
        </w:rPr>
      </w:pPr>
    </w:p>
    <w:p w14:paraId="5327495B" w14:textId="47BCCAF3" w:rsidR="00A33C3A" w:rsidRDefault="00A33C3A" w:rsidP="00A33C3A">
      <w:pPr>
        <w:pStyle w:val="Aufzhlung"/>
        <w:rPr>
          <w:lang w:val="en-GB"/>
        </w:rPr>
      </w:pPr>
      <w:r>
        <w:rPr>
          <w:lang w:val="en-GB"/>
        </w:rPr>
        <w:t>Anstatt mean geht auch</w:t>
      </w:r>
    </w:p>
    <w:p w14:paraId="390C404F" w14:textId="276AEEE3" w:rsidR="00A33C3A" w:rsidRDefault="00A33C3A" w:rsidP="00A33C3A">
      <w:pPr>
        <w:pStyle w:val="Aufzhlung2"/>
        <w:spacing w:before="0"/>
        <w:ind w:hanging="284"/>
      </w:pPr>
      <w:r>
        <w:t>sd()</w:t>
      </w:r>
    </w:p>
    <w:p w14:paraId="647F1FDF" w14:textId="218D84F9" w:rsidR="00A33C3A" w:rsidRDefault="00A33C3A" w:rsidP="00A33C3A">
      <w:pPr>
        <w:pStyle w:val="Aufzhlung2"/>
        <w:spacing w:before="0"/>
        <w:ind w:hanging="284"/>
        <w:rPr>
          <w:lang w:val="en-GB"/>
        </w:rPr>
      </w:pPr>
      <w:r>
        <w:rPr>
          <w:lang w:val="en-GB"/>
        </w:rPr>
        <w:t>var()</w:t>
      </w:r>
    </w:p>
    <w:p w14:paraId="586E01E9" w14:textId="35BE9213" w:rsidR="00A33C3A" w:rsidRDefault="00A33C3A" w:rsidP="00A33C3A">
      <w:pPr>
        <w:pStyle w:val="Aufzhlung2"/>
        <w:spacing w:before="0"/>
        <w:ind w:hanging="284"/>
        <w:rPr>
          <w:lang w:val="en-GB"/>
        </w:rPr>
      </w:pPr>
      <w:r>
        <w:rPr>
          <w:lang w:val="en-GB"/>
        </w:rPr>
        <w:t>min()</w:t>
      </w:r>
    </w:p>
    <w:p w14:paraId="150FE994" w14:textId="5C264040" w:rsidR="00A33C3A" w:rsidRDefault="00A33C3A" w:rsidP="00A33C3A">
      <w:pPr>
        <w:pStyle w:val="Aufzhlung2"/>
        <w:spacing w:before="0"/>
        <w:ind w:hanging="284"/>
        <w:rPr>
          <w:lang w:val="en-GB"/>
        </w:rPr>
      </w:pPr>
      <w:r>
        <w:rPr>
          <w:lang w:val="en-GB"/>
        </w:rPr>
        <w:t>max()</w:t>
      </w:r>
    </w:p>
    <w:p w14:paraId="1D8AB970" w14:textId="3F5F2BF7" w:rsidR="00A33C3A" w:rsidRPr="009C3E56" w:rsidRDefault="00A33C3A" w:rsidP="00A33C3A">
      <w:pPr>
        <w:pStyle w:val="Aufzhlung2"/>
        <w:spacing w:before="0"/>
        <w:ind w:hanging="284"/>
      </w:pPr>
      <w:r w:rsidRPr="009C3E56">
        <w:t>quantile(x, .25) oder ein anderes Perzentil</w:t>
      </w:r>
    </w:p>
    <w:p w14:paraId="7BC8073E" w14:textId="25989884" w:rsidR="00A33C3A" w:rsidRDefault="00A33C3A" w:rsidP="00A33C3A">
      <w:pPr>
        <w:pStyle w:val="Aufzhlung2"/>
        <w:spacing w:before="0"/>
        <w:ind w:hanging="284"/>
        <w:rPr>
          <w:lang w:val="en-GB"/>
        </w:rPr>
      </w:pPr>
      <w:r>
        <w:rPr>
          <w:lang w:val="en-GB"/>
        </w:rPr>
        <w:t>sum()</w:t>
      </w:r>
    </w:p>
    <w:p w14:paraId="5D8F507E" w14:textId="6751EF39" w:rsidR="00A33C3A" w:rsidRDefault="00A33C3A" w:rsidP="00A33C3A">
      <w:pPr>
        <w:pStyle w:val="Aufzhlung"/>
      </w:pPr>
      <w:r>
        <w:t>Es macht Sinn, dem „Mikrotibble“ (das nur den Mean enthält) eine Spaltenüberschriftzuweisen:</w:t>
      </w:r>
    </w:p>
    <w:p w14:paraId="0DA35ABB" w14:textId="5B6F6826" w:rsidR="00A33C3A" w:rsidRDefault="00A33C3A" w:rsidP="00A33C3A">
      <w:pPr>
        <w:pStyle w:val="R"/>
      </w:pPr>
      <w:r>
        <w:t xml:space="preserve">hrdata %&gt;% </w:t>
      </w:r>
      <w:r>
        <w:br/>
        <w:t xml:space="preserve">  summarise(distance_mean = mean(</w:t>
      </w:r>
      <w:r w:rsidR="002E5650">
        <w:t>d</w:t>
      </w:r>
      <w:r>
        <w:t>istance</w:t>
      </w:r>
      <w:r w:rsidR="002E5650">
        <w:t>_f</w:t>
      </w:r>
      <w:r>
        <w:t>rom</w:t>
      </w:r>
      <w:r w:rsidR="002E5650">
        <w:t>_h</w:t>
      </w:r>
      <w:r>
        <w:t>ome, na.rm = TRUE))</w:t>
      </w:r>
    </w:p>
    <w:p w14:paraId="07A9541B" w14:textId="0F819E54" w:rsidR="00A33C3A" w:rsidRDefault="00A33C3A" w:rsidP="00A33C3A">
      <w:pPr>
        <w:pStyle w:val="ROutput"/>
      </w:pPr>
      <w:r>
        <w:t xml:space="preserve">  distance_mean</w:t>
      </w:r>
    </w:p>
    <w:p w14:paraId="060C319B" w14:textId="77777777" w:rsidR="00A33C3A" w:rsidRDefault="00A33C3A" w:rsidP="00A33C3A">
      <w:pPr>
        <w:pStyle w:val="ROutput"/>
      </w:pPr>
      <w:r>
        <w:t xml:space="preserve">          &lt;dbl&gt;</w:t>
      </w:r>
    </w:p>
    <w:p w14:paraId="1CD7B7B7" w14:textId="3169194B" w:rsidR="00A33C3A" w:rsidRDefault="00A33C3A" w:rsidP="00A33C3A">
      <w:pPr>
        <w:pStyle w:val="ROutput"/>
      </w:pPr>
      <w:r>
        <w:t xml:space="preserve">           9.19</w:t>
      </w:r>
    </w:p>
    <w:p w14:paraId="748F55D9" w14:textId="7D32E344" w:rsidR="00A33C3A" w:rsidRDefault="00A33C3A" w:rsidP="00A33C3A">
      <w:pPr>
        <w:pStyle w:val="Aufzhlung"/>
      </w:pPr>
      <w:r>
        <w:t>In die summarise()-Funktion kann man natürlich weitere Statistiken und / oder weitere Variablen) einfügen. Aber einer bestimmten ANazhl lohnt sich aber psych::describe() mit vorheriger select() Funktion</w:t>
      </w:r>
    </w:p>
    <w:p w14:paraId="79C585E3" w14:textId="66781357" w:rsidR="00C72315" w:rsidRDefault="00996225" w:rsidP="00996225">
      <w:pPr>
        <w:pStyle w:val="Aufzhlung"/>
        <w:numPr>
          <w:ilvl w:val="0"/>
          <w:numId w:val="0"/>
        </w:numPr>
        <w:ind w:left="360"/>
      </w:pPr>
      <w:r>
        <w:t>Alternative ist summarise_at über einen Bereich von Variablen</w:t>
      </w:r>
    </w:p>
    <w:p w14:paraId="7DC4D055" w14:textId="3BD6F89E" w:rsidR="00EE767F" w:rsidRDefault="00996225" w:rsidP="00996225">
      <w:pPr>
        <w:pStyle w:val="R"/>
      </w:pPr>
      <w:r>
        <w:t xml:space="preserve">hrdata %&gt;% </w:t>
      </w:r>
      <w:r>
        <w:br/>
        <w:t xml:space="preserve">  summarise_at(vars(</w:t>
      </w:r>
      <w:r w:rsidR="002E5650">
        <w:t>d</w:t>
      </w:r>
      <w:r>
        <w:t>istance</w:t>
      </w:r>
      <w:r w:rsidR="002E5650">
        <w:t>_f</w:t>
      </w:r>
      <w:r>
        <w:t>rom</w:t>
      </w:r>
      <w:r w:rsidR="002E5650">
        <w:t>_h</w:t>
      </w:r>
      <w:r>
        <w:t>ome:</w:t>
      </w:r>
      <w:r w:rsidR="002E5650">
        <w:t>e</w:t>
      </w:r>
      <w:r>
        <w:t>nvironment</w:t>
      </w:r>
      <w:r w:rsidR="002E5650">
        <w:t>_s</w:t>
      </w:r>
      <w:r>
        <w:t xml:space="preserve">atisfaction), mean, </w:t>
      </w:r>
      <w:r>
        <w:br/>
        <w:t xml:space="preserve">                na.rm</w:t>
      </w:r>
      <w:r w:rsidR="002E5650">
        <w:t xml:space="preserve"> </w:t>
      </w:r>
      <w:r>
        <w:t>=</w:t>
      </w:r>
      <w:r w:rsidR="002E5650">
        <w:t xml:space="preserve"> </w:t>
      </w:r>
      <w:r>
        <w:t>TRUE)</w:t>
      </w:r>
    </w:p>
    <w:p w14:paraId="6B16C6D9" w14:textId="0A8DE11F" w:rsidR="00062E3D" w:rsidRDefault="00996225" w:rsidP="00996225">
      <w:pPr>
        <w:pStyle w:val="Aufzhlung2"/>
      </w:pPr>
      <w:r>
        <w:t>Aufpassen auf die vars() Subfunktion</w:t>
      </w:r>
    </w:p>
    <w:p w14:paraId="69BE3434" w14:textId="094776A1" w:rsidR="00996225" w:rsidRDefault="00996225" w:rsidP="00996225">
      <w:pPr>
        <w:pStyle w:val="Aufzhlung2"/>
      </w:pPr>
      <w:r>
        <w:t>Anstatt eines Bereichs von Variablen geht auch eine Auflistung (x, y, z)</w:t>
      </w:r>
    </w:p>
    <w:p w14:paraId="0288D4A4" w14:textId="77777777" w:rsidR="00996225" w:rsidRDefault="00996225" w:rsidP="00996225">
      <w:pPr>
        <w:pStyle w:val="Aufzhlung2"/>
        <w:numPr>
          <w:ilvl w:val="0"/>
          <w:numId w:val="0"/>
        </w:numPr>
        <w:ind w:left="709"/>
      </w:pPr>
    </w:p>
    <w:p w14:paraId="3BF9B929" w14:textId="2B3D19C6" w:rsidR="00996225" w:rsidRDefault="00996225" w:rsidP="00996225">
      <w:pPr>
        <w:pStyle w:val="Aufzhlung"/>
      </w:pPr>
      <w:r>
        <w:lastRenderedPageBreak/>
        <w:t>Schließlich kann man mit summarise_if() eine Bedingungsprüfung machen, z.B. nach dem Modus:</w:t>
      </w:r>
    </w:p>
    <w:p w14:paraId="43FC0625" w14:textId="410C9798" w:rsidR="00996225" w:rsidRPr="005F148D" w:rsidRDefault="00996225" w:rsidP="00996225">
      <w:pPr>
        <w:pStyle w:val="R"/>
      </w:pPr>
      <w:r>
        <w:t xml:space="preserve">hrdata </w:t>
      </w:r>
      <w:r w:rsidRPr="004C0E8E">
        <w:t xml:space="preserve">%&gt;% </w:t>
      </w:r>
      <w:r>
        <w:br/>
      </w:r>
      <w:r w:rsidRPr="004C0E8E">
        <w:t xml:space="preserve">  </w:t>
      </w:r>
      <w:r w:rsidR="002E5650">
        <w:t xml:space="preserve"> </w:t>
      </w:r>
      <w:r w:rsidRPr="005F148D">
        <w:t xml:space="preserve">summarize_if(is.numeric, mean, na.rm=TRUE) </w:t>
      </w:r>
      <w:r>
        <w:t>%&gt;%</w:t>
      </w:r>
      <w:r w:rsidRPr="005F148D">
        <w:t xml:space="preserve"> </w:t>
      </w:r>
    </w:p>
    <w:p w14:paraId="7A199F2A" w14:textId="40735BF2" w:rsidR="00996225" w:rsidRPr="00996225" w:rsidRDefault="00996225" w:rsidP="00996225">
      <w:pPr>
        <w:pStyle w:val="Aufzhlung"/>
        <w:numPr>
          <w:ilvl w:val="0"/>
          <w:numId w:val="0"/>
        </w:numPr>
        <w:ind w:left="360"/>
        <w:rPr>
          <w:lang w:eastAsia="ja-JP"/>
        </w:rPr>
      </w:pPr>
      <w:r w:rsidRPr="00996225">
        <w:rPr>
          <w:rFonts w:hint="eastAsia"/>
        </w:rPr>
        <w:t>→</w:t>
      </w:r>
      <w:r w:rsidRPr="00996225">
        <w:t xml:space="preserve"> Berechnet für alle numerischen Variblen den Mittelwert</w:t>
      </w:r>
    </w:p>
    <w:p w14:paraId="0CF39070" w14:textId="77777777" w:rsidR="00996225" w:rsidRDefault="00996225" w:rsidP="00271D21">
      <w:pPr>
        <w:pStyle w:val="Textkrper"/>
      </w:pPr>
    </w:p>
    <w:p w14:paraId="70BD3206" w14:textId="77777777" w:rsidR="00996225" w:rsidRDefault="00996225" w:rsidP="00271D21">
      <w:pPr>
        <w:pStyle w:val="Textkrper"/>
      </w:pPr>
    </w:p>
    <w:p w14:paraId="5C9F8299" w14:textId="77777777" w:rsidR="00996225" w:rsidRPr="00062E3D" w:rsidRDefault="00996225" w:rsidP="00271D21">
      <w:pPr>
        <w:pStyle w:val="Textkrper"/>
      </w:pPr>
    </w:p>
    <w:p w14:paraId="7D21AF9B" w14:textId="77777777" w:rsidR="00996225" w:rsidRPr="006B396F" w:rsidRDefault="00996225" w:rsidP="00BE4065">
      <w:pPr>
        <w:pStyle w:val="berschrift2"/>
      </w:pPr>
      <w:bookmarkStart w:id="31" w:name="_Toc164239422"/>
      <w:r w:rsidRPr="006B396F">
        <w:t xml:space="preserve">Kreuztablen mit </w:t>
      </w:r>
      <w:r>
        <w:t>M</w:t>
      </w:r>
      <w:r w:rsidRPr="006B396F">
        <w:t>ittelwerten</w:t>
      </w:r>
      <w:bookmarkEnd w:id="31"/>
      <w:r w:rsidRPr="006B396F">
        <w:t xml:space="preserve"> </w:t>
      </w:r>
    </w:p>
    <w:p w14:paraId="759210C8" w14:textId="5622708E" w:rsidR="00996225" w:rsidRPr="0068076E" w:rsidRDefault="00996225" w:rsidP="0068076E">
      <w:pPr>
        <w:pStyle w:val="Aufzhlung"/>
        <w:rPr>
          <w:b/>
        </w:rPr>
      </w:pPr>
      <w:r w:rsidRPr="0068076E">
        <w:rPr>
          <w:b/>
        </w:rPr>
        <w:t>Gruppenvergleich</w:t>
      </w:r>
      <w:r w:rsidR="001E3E6C" w:rsidRPr="0068076E">
        <w:rPr>
          <w:b/>
        </w:rPr>
        <w:t xml:space="preserve"> I: Ein Gruppierungsfaktor</w:t>
      </w:r>
    </w:p>
    <w:p w14:paraId="7B77187B" w14:textId="105E2A42" w:rsidR="00996225" w:rsidRDefault="00996225" w:rsidP="00996225">
      <w:pPr>
        <w:pStyle w:val="R"/>
      </w:pPr>
      <w:r>
        <w:t xml:space="preserve">hrdata %&gt;% </w:t>
      </w:r>
      <w:r>
        <w:br/>
        <w:t xml:space="preserve">  group_by(</w:t>
      </w:r>
      <w:r w:rsidR="002E5650">
        <w:t>g</w:t>
      </w:r>
      <w:r>
        <w:t xml:space="preserve">ender) %&gt;% </w:t>
      </w:r>
      <w:r>
        <w:br/>
        <w:t xml:space="preserve">  summarise(mean_inc = mean(</w:t>
      </w:r>
      <w:r w:rsidR="002E5650">
        <w:t>m</w:t>
      </w:r>
      <w:r>
        <w:t>onthly</w:t>
      </w:r>
      <w:r w:rsidR="002E5650">
        <w:t>_i</w:t>
      </w:r>
      <w:r>
        <w:t>ncome, na.rm = TRUE)  )</w:t>
      </w:r>
    </w:p>
    <w:p w14:paraId="0CD7E271" w14:textId="77777777" w:rsidR="00CA7E56" w:rsidRPr="00F63DE7" w:rsidRDefault="00CA7E56" w:rsidP="00271D21">
      <w:pPr>
        <w:pStyle w:val="Textkrper"/>
        <w:rPr>
          <w:lang w:val="en-GB"/>
        </w:rPr>
      </w:pPr>
    </w:p>
    <w:p w14:paraId="202D97D8" w14:textId="3B03F4BF" w:rsidR="00367914" w:rsidRPr="00F63DE7" w:rsidRDefault="00367914" w:rsidP="00271D21">
      <w:pPr>
        <w:pStyle w:val="Textkrper"/>
        <w:rPr>
          <w:lang w:val="en-GB"/>
        </w:rPr>
      </w:pPr>
      <w:r w:rsidRPr="00F63DE7">
        <w:rPr>
          <w:lang w:val="en-GB"/>
        </w:rPr>
        <w:t xml:space="preserve">  </w:t>
      </w:r>
    </w:p>
    <w:p w14:paraId="4000D5BA" w14:textId="3E096800" w:rsidR="00367914" w:rsidRPr="009C3E56" w:rsidRDefault="00367914" w:rsidP="00367914">
      <w:pPr>
        <w:pStyle w:val="Textkrper"/>
        <w:rPr>
          <w:lang w:val="en-GB"/>
        </w:rPr>
      </w:pPr>
    </w:p>
    <w:p w14:paraId="18E5069D" w14:textId="77777777" w:rsidR="006B396F" w:rsidRPr="009C3E56" w:rsidRDefault="006B396F" w:rsidP="00367914">
      <w:pPr>
        <w:pStyle w:val="Textkrper"/>
        <w:rPr>
          <w:b/>
          <w:lang w:val="en-GB"/>
        </w:rPr>
      </w:pPr>
    </w:p>
    <w:p w14:paraId="05393130" w14:textId="36A1F7D3" w:rsidR="002C027E" w:rsidRPr="0068076E" w:rsidRDefault="001E3E6C" w:rsidP="0068076E">
      <w:pPr>
        <w:pStyle w:val="Aufzhlung"/>
        <w:rPr>
          <w:b/>
        </w:rPr>
      </w:pPr>
      <w:r w:rsidRPr="0068076E">
        <w:rPr>
          <w:b/>
        </w:rPr>
        <w:t>Gruppenvergleich II: Zwei gekreuzte Gruppierungsfakoren</w:t>
      </w:r>
    </w:p>
    <w:p w14:paraId="1A63C14A" w14:textId="77777777" w:rsidR="006B396F" w:rsidRDefault="006B396F" w:rsidP="002C027E">
      <w:pPr>
        <w:pStyle w:val="Textkrper"/>
      </w:pPr>
    </w:p>
    <w:p w14:paraId="0B44E479" w14:textId="643D4E5E" w:rsidR="00A81C82" w:rsidRPr="005F148D" w:rsidRDefault="001E3E6C" w:rsidP="001E3E6C">
      <w:pPr>
        <w:pStyle w:val="R"/>
      </w:pPr>
      <w:r w:rsidRPr="001E3E6C">
        <w:t xml:space="preserve">hrdata %&gt;% </w:t>
      </w:r>
      <w:r>
        <w:br/>
      </w:r>
      <w:r w:rsidRPr="001E3E6C">
        <w:t xml:space="preserve">  group_by(</w:t>
      </w:r>
      <w:r w:rsidR="002E5650">
        <w:t>e</w:t>
      </w:r>
      <w:r w:rsidRPr="001E3E6C">
        <w:t xml:space="preserve">ducation, </w:t>
      </w:r>
      <w:r w:rsidR="002E5650">
        <w:t>g</w:t>
      </w:r>
      <w:r w:rsidRPr="001E3E6C">
        <w:t xml:space="preserve">ender) %&gt;% </w:t>
      </w:r>
      <w:r>
        <w:br/>
      </w:r>
      <w:r w:rsidRPr="001E3E6C">
        <w:t xml:space="preserve">  summarise(mean_inc = mean(</w:t>
      </w:r>
      <w:r w:rsidR="00213967">
        <w:t>m</w:t>
      </w:r>
      <w:r w:rsidRPr="001E3E6C">
        <w:t>onthly</w:t>
      </w:r>
      <w:r w:rsidR="002E5650">
        <w:t>_i</w:t>
      </w:r>
      <w:r w:rsidRPr="001E3E6C">
        <w:t xml:space="preserve">ncome, na.rm = TRUE)  ) %&gt;% </w:t>
      </w:r>
      <w:r>
        <w:br/>
      </w:r>
      <w:r w:rsidRPr="001E3E6C">
        <w:t xml:space="preserve">  spread(</w:t>
      </w:r>
      <w:r w:rsidR="002E5650">
        <w:t>g</w:t>
      </w:r>
      <w:r w:rsidRPr="001E3E6C">
        <w:t>ender, mean_inc)</w:t>
      </w:r>
    </w:p>
    <w:p w14:paraId="442AAA57" w14:textId="77777777" w:rsidR="001E3E6C" w:rsidRPr="001E3E6C" w:rsidRDefault="001E3E6C" w:rsidP="001E3E6C">
      <w:pPr>
        <w:pStyle w:val="Textkrper"/>
        <w:ind w:left="357"/>
        <w:rPr>
          <w:rFonts w:ascii="Courier New" w:hAnsi="Courier New" w:cs="Courier New"/>
          <w:color w:val="000074"/>
          <w:sz w:val="20"/>
          <w:szCs w:val="20"/>
          <w:bdr w:val="none" w:sz="0" w:space="0" w:color="auto" w:frame="1"/>
          <w:lang w:val="en-US"/>
        </w:rPr>
      </w:pPr>
      <w:r w:rsidRPr="001E3E6C">
        <w:rPr>
          <w:rFonts w:ascii="Courier New" w:hAnsi="Courier New" w:cs="Courier New"/>
          <w:color w:val="000074"/>
          <w:sz w:val="20"/>
          <w:szCs w:val="20"/>
          <w:bdr w:val="none" w:sz="0" w:space="0" w:color="auto" w:frame="1"/>
          <w:lang w:val="en-US"/>
        </w:rPr>
        <w:t xml:space="preserve">  Education Female  Male</w:t>
      </w:r>
    </w:p>
    <w:p w14:paraId="33D5A479" w14:textId="77777777" w:rsidR="001E3E6C" w:rsidRPr="001E3E6C" w:rsidRDefault="001E3E6C" w:rsidP="001E3E6C">
      <w:pPr>
        <w:pStyle w:val="Textkrper"/>
        <w:ind w:left="357"/>
        <w:rPr>
          <w:rFonts w:ascii="Courier New" w:hAnsi="Courier New" w:cs="Courier New"/>
          <w:color w:val="000074"/>
          <w:sz w:val="20"/>
          <w:szCs w:val="20"/>
          <w:bdr w:val="none" w:sz="0" w:space="0" w:color="auto" w:frame="1"/>
          <w:lang w:val="en-US"/>
        </w:rPr>
      </w:pPr>
      <w:r w:rsidRPr="001E3E6C">
        <w:rPr>
          <w:rFonts w:ascii="Courier New" w:hAnsi="Courier New" w:cs="Courier New"/>
          <w:color w:val="000074"/>
          <w:sz w:val="20"/>
          <w:szCs w:val="20"/>
          <w:bdr w:val="none" w:sz="0" w:space="0" w:color="auto" w:frame="1"/>
          <w:lang w:val="en-US"/>
        </w:rPr>
        <w:t xml:space="preserve">      &lt;dbl&gt;  &lt;dbl&gt; &lt;dbl&gt;</w:t>
      </w:r>
    </w:p>
    <w:p w14:paraId="261379C5" w14:textId="77777777" w:rsidR="001E3E6C" w:rsidRPr="001E3E6C" w:rsidRDefault="001E3E6C" w:rsidP="001E3E6C">
      <w:pPr>
        <w:pStyle w:val="Textkrper"/>
        <w:ind w:left="357"/>
        <w:rPr>
          <w:rFonts w:ascii="Courier New" w:hAnsi="Courier New" w:cs="Courier New"/>
          <w:color w:val="000074"/>
          <w:sz w:val="20"/>
          <w:szCs w:val="20"/>
          <w:bdr w:val="none" w:sz="0" w:space="0" w:color="auto" w:frame="1"/>
          <w:lang w:val="en-US"/>
        </w:rPr>
      </w:pPr>
      <w:r w:rsidRPr="001E3E6C">
        <w:rPr>
          <w:rFonts w:ascii="Courier New" w:hAnsi="Courier New" w:cs="Courier New"/>
          <w:color w:val="000074"/>
          <w:sz w:val="20"/>
          <w:szCs w:val="20"/>
          <w:bdr w:val="none" w:sz="0" w:space="0" w:color="auto" w:frame="1"/>
          <w:lang w:val="en-US"/>
        </w:rPr>
        <w:t>1         1  5781. 5564.</w:t>
      </w:r>
    </w:p>
    <w:p w14:paraId="54333CCD" w14:textId="77777777" w:rsidR="001E3E6C" w:rsidRPr="001E3E6C" w:rsidRDefault="001E3E6C" w:rsidP="001E3E6C">
      <w:pPr>
        <w:pStyle w:val="Textkrper"/>
        <w:ind w:left="357"/>
        <w:rPr>
          <w:rFonts w:ascii="Courier New" w:hAnsi="Courier New" w:cs="Courier New"/>
          <w:color w:val="000074"/>
          <w:sz w:val="20"/>
          <w:szCs w:val="20"/>
          <w:bdr w:val="none" w:sz="0" w:space="0" w:color="auto" w:frame="1"/>
          <w:lang w:val="en-US"/>
        </w:rPr>
      </w:pPr>
      <w:r w:rsidRPr="001E3E6C">
        <w:rPr>
          <w:rFonts w:ascii="Courier New" w:hAnsi="Courier New" w:cs="Courier New"/>
          <w:color w:val="000074"/>
          <w:sz w:val="20"/>
          <w:szCs w:val="20"/>
          <w:bdr w:val="none" w:sz="0" w:space="0" w:color="auto" w:frame="1"/>
          <w:lang w:val="en-US"/>
        </w:rPr>
        <w:t>2         2  6169. 6267.</w:t>
      </w:r>
    </w:p>
    <w:p w14:paraId="4CB07431" w14:textId="77777777" w:rsidR="001E3E6C" w:rsidRPr="001E3E6C" w:rsidRDefault="001E3E6C" w:rsidP="001E3E6C">
      <w:pPr>
        <w:pStyle w:val="Textkrper"/>
        <w:ind w:left="357"/>
        <w:rPr>
          <w:rFonts w:ascii="Courier New" w:hAnsi="Courier New" w:cs="Courier New"/>
          <w:color w:val="000074"/>
          <w:sz w:val="20"/>
          <w:szCs w:val="20"/>
          <w:bdr w:val="none" w:sz="0" w:space="0" w:color="auto" w:frame="1"/>
          <w:lang w:val="en-US"/>
        </w:rPr>
      </w:pPr>
      <w:r w:rsidRPr="001E3E6C">
        <w:rPr>
          <w:rFonts w:ascii="Courier New" w:hAnsi="Courier New" w:cs="Courier New"/>
          <w:color w:val="000074"/>
          <w:sz w:val="20"/>
          <w:szCs w:val="20"/>
          <w:bdr w:val="none" w:sz="0" w:space="0" w:color="auto" w:frame="1"/>
          <w:lang w:val="en-US"/>
        </w:rPr>
        <w:t>3         3  6811. 6313.</w:t>
      </w:r>
    </w:p>
    <w:p w14:paraId="28664EF9" w14:textId="77777777" w:rsidR="001E3E6C" w:rsidRPr="001E3E6C" w:rsidRDefault="001E3E6C" w:rsidP="001E3E6C">
      <w:pPr>
        <w:pStyle w:val="Textkrper"/>
        <w:ind w:left="357"/>
        <w:rPr>
          <w:rFonts w:ascii="Courier New" w:hAnsi="Courier New" w:cs="Courier New"/>
          <w:color w:val="000074"/>
          <w:sz w:val="20"/>
          <w:szCs w:val="20"/>
          <w:bdr w:val="none" w:sz="0" w:space="0" w:color="auto" w:frame="1"/>
          <w:lang w:val="en-US"/>
        </w:rPr>
      </w:pPr>
      <w:r w:rsidRPr="001E3E6C">
        <w:rPr>
          <w:rFonts w:ascii="Courier New" w:hAnsi="Courier New" w:cs="Courier New"/>
          <w:color w:val="000074"/>
          <w:sz w:val="20"/>
          <w:szCs w:val="20"/>
          <w:bdr w:val="none" w:sz="0" w:space="0" w:color="auto" w:frame="1"/>
          <w:lang w:val="en-US"/>
        </w:rPr>
        <w:t>4         4  6878. 6804.</w:t>
      </w:r>
    </w:p>
    <w:p w14:paraId="73E423C8" w14:textId="77F071C2" w:rsidR="006B396F" w:rsidRDefault="001E3E6C" w:rsidP="001E3E6C">
      <w:pPr>
        <w:pStyle w:val="Textkrper"/>
        <w:ind w:left="357"/>
      </w:pPr>
      <w:r w:rsidRPr="001E3E6C">
        <w:rPr>
          <w:rFonts w:ascii="Courier New" w:hAnsi="Courier New" w:cs="Courier New"/>
          <w:color w:val="000074"/>
          <w:sz w:val="20"/>
          <w:szCs w:val="20"/>
          <w:bdr w:val="none" w:sz="0" w:space="0" w:color="auto" w:frame="1"/>
          <w:lang w:val="en-US"/>
        </w:rPr>
        <w:t>5         5  9241. 7463.</w:t>
      </w:r>
    </w:p>
    <w:p w14:paraId="240FDFAB" w14:textId="77777777" w:rsidR="006B396F" w:rsidRDefault="006B396F" w:rsidP="00EB5C4B">
      <w:pPr>
        <w:pStyle w:val="Textkrper"/>
      </w:pPr>
    </w:p>
    <w:p w14:paraId="267C5B04" w14:textId="70AF0F8C" w:rsidR="001E3E6C" w:rsidRDefault="001E3E6C" w:rsidP="001E3E6C">
      <w:pPr>
        <w:pStyle w:val="Aufzhlung2"/>
      </w:pPr>
      <w:r>
        <w:t>Es wird Education und Gender gekreuzt</w:t>
      </w:r>
    </w:p>
    <w:p w14:paraId="1CFD4C52" w14:textId="47E2F195" w:rsidR="001E3E6C" w:rsidRDefault="001E3E6C" w:rsidP="001E3E6C">
      <w:pPr>
        <w:pStyle w:val="Aufzhlung2"/>
      </w:pPr>
      <w:r>
        <w:t>spread() wandelt die Liste wieder in eine Tabelle um (Achtung, ist der Zelleninhalt ist nun mean_inc (ncht n wie bei der Häufigkeitstabelle)</w:t>
      </w:r>
    </w:p>
    <w:p w14:paraId="3FA5DE9E" w14:textId="77777777" w:rsidR="001E3E6C" w:rsidRDefault="001E3E6C" w:rsidP="001E3E6C">
      <w:pPr>
        <w:pStyle w:val="Aufzhlung2"/>
        <w:numPr>
          <w:ilvl w:val="0"/>
          <w:numId w:val="0"/>
        </w:numPr>
        <w:ind w:left="709"/>
      </w:pPr>
    </w:p>
    <w:p w14:paraId="56950ECF" w14:textId="77777777" w:rsidR="001E3E6C" w:rsidRDefault="001E3E6C" w:rsidP="00EB5C4B">
      <w:pPr>
        <w:pStyle w:val="Textkrper"/>
      </w:pPr>
    </w:p>
    <w:p w14:paraId="77395452" w14:textId="25738C9A" w:rsidR="000C7B00" w:rsidRDefault="000C7B00" w:rsidP="00BE669D">
      <w:pPr>
        <w:pStyle w:val="berschrift2"/>
      </w:pPr>
      <w:bookmarkStart w:id="32" w:name="_Toc164239423"/>
      <w:r>
        <w:t>Korrelationen</w:t>
      </w:r>
      <w:bookmarkEnd w:id="32"/>
    </w:p>
    <w:p w14:paraId="24F38C37" w14:textId="6A282A48" w:rsidR="001E3E6C" w:rsidRPr="001E3E6C" w:rsidRDefault="001E3E6C" w:rsidP="001E3E6C">
      <w:pPr>
        <w:pStyle w:val="Aufzhlung"/>
      </w:pPr>
      <w:r>
        <w:t>BaseR Variante. Simpel, schnell, aber mit zig Dezimalstellen</w:t>
      </w:r>
    </w:p>
    <w:p w14:paraId="1D38FAB3" w14:textId="248519ED" w:rsidR="000C7B00" w:rsidRDefault="001E3E6C" w:rsidP="001E3E6C">
      <w:pPr>
        <w:pStyle w:val="R"/>
      </w:pPr>
      <w:r w:rsidRPr="001E3E6C">
        <w:t xml:space="preserve">hrdata %&gt;% </w:t>
      </w:r>
      <w:r>
        <w:br/>
      </w:r>
      <w:r w:rsidRPr="001E3E6C">
        <w:t xml:space="preserve">  select(</w:t>
      </w:r>
      <w:r w:rsidR="002E5650">
        <w:t>a</w:t>
      </w:r>
      <w:r w:rsidRPr="001E3E6C">
        <w:t xml:space="preserve">ge, </w:t>
      </w:r>
      <w:r w:rsidR="002E5650">
        <w:t>d</w:t>
      </w:r>
      <w:r w:rsidRPr="001E3E6C">
        <w:t>aily</w:t>
      </w:r>
      <w:r w:rsidR="002E5650">
        <w:t>_r</w:t>
      </w:r>
      <w:r w:rsidRPr="001E3E6C">
        <w:t>ate</w:t>
      </w:r>
      <w:r w:rsidR="002E5650">
        <w:t>,</w:t>
      </w:r>
      <w:r w:rsidRPr="001E3E6C">
        <w:t xml:space="preserve"> </w:t>
      </w:r>
      <w:r w:rsidR="002E5650">
        <w:t>d</w:t>
      </w:r>
      <w:r w:rsidRPr="001E3E6C">
        <w:t>istance</w:t>
      </w:r>
      <w:r w:rsidR="002E5650">
        <w:t>_f</w:t>
      </w:r>
      <w:r w:rsidRPr="001E3E6C">
        <w:t>rom</w:t>
      </w:r>
      <w:r w:rsidR="002E5650">
        <w:t>_h</w:t>
      </w:r>
      <w:r w:rsidRPr="001E3E6C">
        <w:t xml:space="preserve">ome) %&gt;% </w:t>
      </w:r>
      <w:r>
        <w:br/>
      </w:r>
      <w:r w:rsidRPr="001E3E6C">
        <w:t xml:space="preserve">  cor(use = "pair")</w:t>
      </w:r>
    </w:p>
    <w:p w14:paraId="4F61E152" w14:textId="77777777" w:rsidR="001E3E6C" w:rsidRPr="009C3E56" w:rsidRDefault="001E3E6C" w:rsidP="000C7B00">
      <w:pPr>
        <w:pStyle w:val="Textkrper"/>
        <w:rPr>
          <w:lang w:val="en-GB"/>
        </w:rPr>
      </w:pPr>
    </w:p>
    <w:p w14:paraId="633D2A07" w14:textId="32B112B9" w:rsidR="000C7B00" w:rsidRDefault="000C7B00" w:rsidP="001E3E6C">
      <w:pPr>
        <w:pStyle w:val="Aufzhlung2"/>
      </w:pPr>
      <w:r>
        <w:t>Wenn man einen Faktor drin hat</w:t>
      </w:r>
      <w:r w:rsidR="001E3E6C">
        <w:t>, muss man den vorher mit mutate rekodieren. Das kanna auch „on the fly“ in der pipeline sind</w:t>
      </w:r>
    </w:p>
    <w:p w14:paraId="4BF010FF" w14:textId="4A63372D" w:rsidR="000C7B00" w:rsidRPr="000C7B00" w:rsidRDefault="00CC24A1" w:rsidP="00CC24A1">
      <w:pPr>
        <w:pStyle w:val="R"/>
        <w:ind w:left="708"/>
      </w:pPr>
      <w:r w:rsidRPr="00CC24A1">
        <w:t xml:space="preserve">hrdata %&gt;% </w:t>
      </w:r>
      <w:r>
        <w:br/>
      </w:r>
      <w:r w:rsidRPr="00CC24A1">
        <w:t xml:space="preserve">  select(</w:t>
      </w:r>
      <w:r w:rsidR="002E5650">
        <w:t>a</w:t>
      </w:r>
      <w:r w:rsidRPr="00CC24A1">
        <w:t xml:space="preserve">ge, </w:t>
      </w:r>
      <w:r w:rsidR="002E5650">
        <w:t>d</w:t>
      </w:r>
      <w:r w:rsidRPr="00CC24A1">
        <w:t>aily</w:t>
      </w:r>
      <w:r w:rsidR="002E5650">
        <w:t>_r</w:t>
      </w:r>
      <w:r w:rsidRPr="00CC24A1">
        <w:t xml:space="preserve">ate, </w:t>
      </w:r>
      <w:r w:rsidR="002E5650">
        <w:t>d</w:t>
      </w:r>
      <w:r w:rsidRPr="00CC24A1">
        <w:t>istance</w:t>
      </w:r>
      <w:r w:rsidR="002E5650">
        <w:t>_f</w:t>
      </w:r>
      <w:r w:rsidRPr="00CC24A1">
        <w:t>rom</w:t>
      </w:r>
      <w:r w:rsidR="002E5650">
        <w:t>_h</w:t>
      </w:r>
      <w:r w:rsidRPr="00CC24A1">
        <w:t xml:space="preserve">ome, </w:t>
      </w:r>
      <w:r w:rsidR="002E5650">
        <w:t>a</w:t>
      </w:r>
      <w:r w:rsidRPr="00CC24A1">
        <w:t xml:space="preserve">ttrition) %&gt;% </w:t>
      </w:r>
      <w:r>
        <w:br/>
      </w:r>
      <w:r w:rsidRPr="00CC24A1">
        <w:t xml:space="preserve">  mutate(</w:t>
      </w:r>
      <w:r>
        <w:br/>
      </w:r>
      <w:r w:rsidRPr="00CC24A1">
        <w:t xml:space="preserve">    </w:t>
      </w:r>
      <w:r w:rsidR="002E5650">
        <w:t>a</w:t>
      </w:r>
      <w:r w:rsidRPr="00CC24A1">
        <w:t>ttrition = as.factor(</w:t>
      </w:r>
      <w:r w:rsidR="002E5650">
        <w:t>a</w:t>
      </w:r>
      <w:r w:rsidRPr="00CC24A1">
        <w:t>ttrition),</w:t>
      </w:r>
      <w:r>
        <w:br/>
      </w:r>
      <w:r w:rsidR="002E5650">
        <w:t xml:space="preserve"> </w:t>
      </w:r>
      <w:r w:rsidRPr="00CC24A1">
        <w:t xml:space="preserve">   </w:t>
      </w:r>
      <w:r w:rsidR="002E5650">
        <w:t>a</w:t>
      </w:r>
      <w:r w:rsidRPr="00CC24A1">
        <w:t>ttrition = as.numeric(</w:t>
      </w:r>
      <w:r w:rsidR="002E5650">
        <w:t>a</w:t>
      </w:r>
      <w:r w:rsidRPr="00CC24A1">
        <w:t xml:space="preserve">ttrition)) %&gt;% </w:t>
      </w:r>
      <w:r>
        <w:br/>
      </w:r>
      <w:r w:rsidRPr="00CC24A1">
        <w:t xml:space="preserve">    cor(use = "pair")</w:t>
      </w:r>
    </w:p>
    <w:p w14:paraId="4B6B2732" w14:textId="3869F33E" w:rsidR="000C7B00" w:rsidRDefault="00CC24A1" w:rsidP="00CC24A1">
      <w:pPr>
        <w:pStyle w:val="Aufzhlung2"/>
      </w:pPr>
      <w:r>
        <w:t>Hier war Attrition ein character. Daher muss sie erst in einen factor und dann in numerisch umgewandelt werden</w:t>
      </w:r>
      <w:r w:rsidR="0068076E">
        <w:t>.</w:t>
      </w:r>
    </w:p>
    <w:p w14:paraId="1009CC90" w14:textId="77777777" w:rsidR="00CC24A1" w:rsidRDefault="00CC24A1" w:rsidP="00EB5C4B">
      <w:pPr>
        <w:pStyle w:val="Textkrper"/>
      </w:pPr>
    </w:p>
    <w:p w14:paraId="75CD900E" w14:textId="0DB96C1A" w:rsidR="0006327A" w:rsidRDefault="0068076E" w:rsidP="0006327A">
      <w:pPr>
        <w:pStyle w:val="Aufzhlung"/>
      </w:pPr>
      <w:r w:rsidRPr="0068076E">
        <w:rPr>
          <w:b/>
        </w:rPr>
        <w:t>T</w:t>
      </w:r>
      <w:r w:rsidR="0006327A" w:rsidRPr="0068076E">
        <w:rPr>
          <w:b/>
        </w:rPr>
        <w:t>idymodels Version</w:t>
      </w:r>
      <w:r>
        <w:rPr>
          <w:b/>
        </w:rPr>
        <w:t>:</w:t>
      </w:r>
      <w:r w:rsidR="0006327A">
        <w:t xml:space="preserve"> </w:t>
      </w:r>
      <w:r w:rsidR="0006327A" w:rsidRPr="00F63DE7">
        <w:rPr>
          <w:rStyle w:val="RZchn"/>
          <w:lang w:val="de-DE"/>
        </w:rPr>
        <w:t>correlate()</w:t>
      </w:r>
    </w:p>
    <w:p w14:paraId="4E26C503" w14:textId="77777777" w:rsidR="001C29E1" w:rsidRDefault="001C29E1" w:rsidP="00271D21">
      <w:pPr>
        <w:pStyle w:val="Textkrper"/>
      </w:pPr>
    </w:p>
    <w:p w14:paraId="5D181D30" w14:textId="2A6B9E8E" w:rsidR="001C29E1" w:rsidRPr="00135A53" w:rsidRDefault="001C29E1" w:rsidP="00F63DE7">
      <w:pPr>
        <w:pStyle w:val="R"/>
      </w:pPr>
      <w:r w:rsidRPr="00135A53">
        <w:t>library(corrr)</w:t>
      </w:r>
    </w:p>
    <w:p w14:paraId="32EA03B7" w14:textId="186D5719" w:rsidR="001C29E1" w:rsidRPr="00F22FBC" w:rsidRDefault="000028DB" w:rsidP="00F63DE7">
      <w:pPr>
        <w:pStyle w:val="R"/>
      </w:pPr>
      <w:r>
        <w:t xml:space="preserve">corr_mat &lt;- </w:t>
      </w:r>
      <w:r w:rsidR="00E858EB">
        <w:t>hrdata</w:t>
      </w:r>
      <w:r w:rsidR="001C29E1" w:rsidRPr="00135A53">
        <w:t xml:space="preserve"> %&gt;%</w:t>
      </w:r>
      <w:r w:rsidR="00E858EB">
        <w:br/>
      </w:r>
      <w:r w:rsidR="001C29E1" w:rsidRPr="00135A53">
        <w:t xml:space="preserve">  </w:t>
      </w:r>
      <w:r w:rsidR="00E858EB" w:rsidRPr="00E858EB">
        <w:t>select(</w:t>
      </w:r>
      <w:r w:rsidR="002E5650">
        <w:t>a</w:t>
      </w:r>
      <w:r w:rsidR="00E858EB" w:rsidRPr="00E858EB">
        <w:t xml:space="preserve">ge, </w:t>
      </w:r>
      <w:r w:rsidR="002E5650">
        <w:t>d</w:t>
      </w:r>
      <w:r w:rsidR="00E858EB" w:rsidRPr="00E858EB">
        <w:t>aily</w:t>
      </w:r>
      <w:r w:rsidR="002E5650">
        <w:t>_r</w:t>
      </w:r>
      <w:r w:rsidR="00E858EB" w:rsidRPr="00E858EB">
        <w:t xml:space="preserve">ate, </w:t>
      </w:r>
      <w:r w:rsidR="002E5650">
        <w:t>d</w:t>
      </w:r>
      <w:r w:rsidR="00E858EB" w:rsidRPr="00E858EB">
        <w:t>istance</w:t>
      </w:r>
      <w:r w:rsidR="002E5650">
        <w:t>_f</w:t>
      </w:r>
      <w:r w:rsidR="00E858EB" w:rsidRPr="00E858EB">
        <w:t>rom</w:t>
      </w:r>
      <w:r w:rsidR="002E5650">
        <w:t>_h</w:t>
      </w:r>
      <w:r w:rsidR="00E858EB" w:rsidRPr="00E858EB">
        <w:t>ome</w:t>
      </w:r>
      <w:r w:rsidR="00E858EB">
        <w:t xml:space="preserve">) </w:t>
      </w:r>
      <w:r w:rsidR="00E858EB" w:rsidRPr="00F22FBC">
        <w:t>%&gt;%</w:t>
      </w:r>
      <w:r w:rsidR="00E858EB">
        <w:br/>
      </w:r>
      <w:r w:rsidR="001C29E1" w:rsidRPr="00F22FBC">
        <w:t xml:space="preserve">  correlate() %&gt;% </w:t>
      </w:r>
      <w:r w:rsidR="00E858EB">
        <w:br/>
      </w:r>
      <w:r w:rsidR="00F22FBC" w:rsidRPr="00F22FBC">
        <w:t xml:space="preserve">  </w:t>
      </w:r>
      <w:r w:rsidR="001C29E1" w:rsidRPr="00F22FBC">
        <w:t xml:space="preserve">rearrange() %&gt;% </w:t>
      </w:r>
      <w:r w:rsidR="001C29E1" w:rsidRPr="00F22FBC">
        <w:rPr>
          <w:rStyle w:val="TextkrperZchn"/>
          <w:color w:val="auto"/>
          <w:lang w:val="en-GB"/>
        </w:rPr>
        <w:t>#</w:t>
      </w:r>
      <w:r w:rsidR="006C32F0">
        <w:rPr>
          <w:rStyle w:val="TextkrperZchn"/>
          <w:color w:val="auto"/>
          <w:lang w:val="en-GB"/>
        </w:rPr>
        <w:t xml:space="preserve"> </w:t>
      </w:r>
      <w:r w:rsidR="001C29E1" w:rsidRPr="00F22FBC">
        <w:rPr>
          <w:rStyle w:val="TextkrperZchn"/>
          <w:color w:val="auto"/>
          <w:lang w:val="en-GB"/>
        </w:rPr>
        <w:t>Sortieren nach Höhe</w:t>
      </w:r>
      <w:r w:rsidR="00E858EB">
        <w:rPr>
          <w:rStyle w:val="TextkrperZchn"/>
          <w:color w:val="auto"/>
          <w:lang w:val="en-GB"/>
        </w:rPr>
        <w:br/>
      </w:r>
      <w:r w:rsidR="00F22FBC">
        <w:t xml:space="preserve">  </w:t>
      </w:r>
      <w:r w:rsidR="001C29E1">
        <w:t xml:space="preserve">shave()  </w:t>
      </w:r>
      <w:r w:rsidR="006C32F0">
        <w:t xml:space="preserve">       </w:t>
      </w:r>
      <w:r w:rsidR="001C29E1" w:rsidRPr="00F63DE7">
        <w:rPr>
          <w:rStyle w:val="TextkrperZchn"/>
          <w:color w:val="auto"/>
          <w:lang w:val="en-GB"/>
        </w:rPr>
        <w:t>#</w:t>
      </w:r>
      <w:r w:rsidR="006C32F0">
        <w:rPr>
          <w:rStyle w:val="TextkrperZchn"/>
          <w:color w:val="auto"/>
          <w:lang w:val="en-GB"/>
        </w:rPr>
        <w:t xml:space="preserve"> </w:t>
      </w:r>
      <w:r w:rsidR="001C29E1" w:rsidRPr="00F63DE7">
        <w:rPr>
          <w:rStyle w:val="TextkrperZchn"/>
          <w:color w:val="auto"/>
          <w:lang w:val="en-GB"/>
        </w:rPr>
        <w:t>Eliminieren der upper triangle</w:t>
      </w:r>
    </w:p>
    <w:p w14:paraId="1D21278A" w14:textId="77777777" w:rsidR="00271D21" w:rsidRPr="00F63DE7" w:rsidRDefault="00271D21" w:rsidP="001C29E1">
      <w:pPr>
        <w:pStyle w:val="Textkrper"/>
        <w:rPr>
          <w:lang w:val="en-GB"/>
        </w:rPr>
      </w:pPr>
    </w:p>
    <w:p w14:paraId="510D31FC" w14:textId="21FB58E2" w:rsidR="00E858EB" w:rsidRDefault="00E858EB" w:rsidP="00E858EB">
      <w:pPr>
        <w:pStyle w:val="Aufzhlung2"/>
      </w:pPr>
      <w:r>
        <w:t xml:space="preserve">Essentiell ist correlate. Das Sortieren </w:t>
      </w:r>
      <w:r w:rsidR="006C32F0">
        <w:t xml:space="preserve">mi </w:t>
      </w:r>
      <w:r w:rsidR="006C32F0" w:rsidRPr="006C32F0">
        <w:rPr>
          <w:rStyle w:val="RZchn"/>
          <w:lang w:val="de-DE"/>
        </w:rPr>
        <w:t>rearrange()</w:t>
      </w:r>
      <w:r w:rsidR="006C32F0">
        <w:t xml:space="preserve"> </w:t>
      </w:r>
      <w:r>
        <w:t xml:space="preserve">würde ich </w:t>
      </w:r>
      <w:r w:rsidR="006C32F0">
        <w:t xml:space="preserve">i.d.R. </w:t>
      </w:r>
      <w:r>
        <w:t>sein lassen</w:t>
      </w:r>
      <w:r w:rsidR="006C32F0">
        <w:t xml:space="preserve">, weil die Reihenfolge in einem Artikel immer inhaltlich bedingt wird </w:t>
      </w:r>
      <w:r>
        <w:t xml:space="preserve">und </w:t>
      </w:r>
      <w:r w:rsidRPr="006C32F0">
        <w:rPr>
          <w:rStyle w:val="RZchn"/>
          <w:lang w:val="de-DE"/>
        </w:rPr>
        <w:t>shave</w:t>
      </w:r>
      <w:r w:rsidR="006C32F0" w:rsidRPr="006C32F0">
        <w:rPr>
          <w:rStyle w:val="RZchn"/>
          <w:lang w:val="de-DE"/>
        </w:rPr>
        <w:t>()</w:t>
      </w:r>
      <w:r>
        <w:t xml:space="preserve"> ist v.a. dann hilfreich, we</w:t>
      </w:r>
      <w:r w:rsidR="006C32F0">
        <w:t>n</w:t>
      </w:r>
      <w:r>
        <w:t>n man die Matrix anschließend in word oder Excel kopiert und die NAs</w:t>
      </w:r>
      <w:r w:rsidR="000028DB">
        <w:t xml:space="preserve"> über Suchen/Ersetzen löschen kann.</w:t>
      </w:r>
    </w:p>
    <w:p w14:paraId="569D4D49" w14:textId="6D913694" w:rsidR="001C29E1" w:rsidRDefault="000028DB" w:rsidP="00E858EB">
      <w:pPr>
        <w:pStyle w:val="Aufzhlung2"/>
      </w:pPr>
      <w:r>
        <w:t>D</w:t>
      </w:r>
      <w:r w:rsidR="001C29E1">
        <w:t>efault Pearson &amp; pairwise. Es gibt aber auch Kendall und Spearman</w:t>
      </w:r>
    </w:p>
    <w:p w14:paraId="70973424" w14:textId="0013F659" w:rsidR="001C29E1" w:rsidRDefault="001C29E1" w:rsidP="00271D21">
      <w:pPr>
        <w:pStyle w:val="Textkrper"/>
      </w:pPr>
    </w:p>
    <w:p w14:paraId="34E90083" w14:textId="3253B966" w:rsidR="001C29E1" w:rsidRDefault="001C29E1" w:rsidP="00271D21">
      <w:pPr>
        <w:pStyle w:val="Textkrper"/>
      </w:pPr>
    </w:p>
    <w:p w14:paraId="50FC42D7" w14:textId="008FECBB" w:rsidR="001C29E1" w:rsidRDefault="001C29E1" w:rsidP="001C29E1">
      <w:pPr>
        <w:pStyle w:val="Aufzhlung"/>
      </w:pPr>
      <w:r>
        <w:t>Grafik damit</w:t>
      </w:r>
    </w:p>
    <w:p w14:paraId="47A610D5" w14:textId="4A262ED5" w:rsidR="001C29E1" w:rsidRDefault="004D2BF2" w:rsidP="00F63DE7">
      <w:pPr>
        <w:pStyle w:val="R"/>
      </w:pPr>
      <w:r>
        <w:t>cor</w:t>
      </w:r>
      <w:r w:rsidR="000028DB">
        <w:t>r</w:t>
      </w:r>
      <w:r>
        <w:t xml:space="preserve">_mat %&gt;% </w:t>
      </w:r>
      <w:r w:rsidR="000028DB">
        <w:br/>
      </w:r>
      <w:r w:rsidRPr="00135A53">
        <w:t xml:space="preserve">  rplot(shape = 15, colours = c("red", "white", "blue")) +</w:t>
      </w:r>
      <w:r w:rsidR="000028DB">
        <w:br/>
      </w:r>
      <w:r w:rsidRPr="00135A53">
        <w:t xml:space="preserve">  </w:t>
      </w:r>
      <w:r>
        <w:t>theme_light()</w:t>
      </w:r>
    </w:p>
    <w:p w14:paraId="6824656F" w14:textId="77777777" w:rsidR="001C29E1" w:rsidRPr="009C3E56" w:rsidRDefault="001C29E1" w:rsidP="00271D21">
      <w:pPr>
        <w:pStyle w:val="Textkrper"/>
        <w:rPr>
          <w:lang w:val="en-GB"/>
        </w:rPr>
      </w:pPr>
    </w:p>
    <w:p w14:paraId="6C5898A8" w14:textId="4738FD59" w:rsidR="0006327A" w:rsidRDefault="004D2BF2" w:rsidP="0006327A">
      <w:pPr>
        <w:pStyle w:val="Aufzhlung"/>
        <w:numPr>
          <w:ilvl w:val="0"/>
          <w:numId w:val="0"/>
        </w:numPr>
        <w:ind w:left="360"/>
      </w:pPr>
      <w:r>
        <w:rPr>
          <w:noProof/>
          <w:lang w:val="en-GB" w:eastAsia="en-GB"/>
        </w:rPr>
        <w:drawing>
          <wp:inline distT="0" distB="0" distL="0" distR="0" wp14:anchorId="705C1679" wp14:editId="6752DF91">
            <wp:extent cx="4210050" cy="2090462"/>
            <wp:effectExtent l="0" t="0" r="0" b="508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4801" cy="2092821"/>
                    </a:xfrm>
                    <a:prstGeom prst="rect">
                      <a:avLst/>
                    </a:prstGeom>
                  </pic:spPr>
                </pic:pic>
              </a:graphicData>
            </a:graphic>
          </wp:inline>
        </w:drawing>
      </w:r>
    </w:p>
    <w:p w14:paraId="1A77600B" w14:textId="71579F14" w:rsidR="00A81C82" w:rsidRDefault="00A81C82" w:rsidP="00A81C82">
      <w:pPr>
        <w:pStyle w:val="Textkrper"/>
        <w:rPr>
          <w:lang w:val="en-GB"/>
        </w:rPr>
      </w:pPr>
    </w:p>
    <w:p w14:paraId="497EC790" w14:textId="77777777" w:rsidR="004D2BF2" w:rsidRPr="005F148D" w:rsidRDefault="004D2BF2" w:rsidP="00A81C82">
      <w:pPr>
        <w:pStyle w:val="Textkrper"/>
        <w:rPr>
          <w:lang w:val="en-GB"/>
        </w:rPr>
      </w:pPr>
    </w:p>
    <w:p w14:paraId="6FA79849" w14:textId="77777777" w:rsidR="00367914" w:rsidRPr="006C32F0" w:rsidRDefault="00367914" w:rsidP="00367914">
      <w:pPr>
        <w:pStyle w:val="Textkrper"/>
      </w:pPr>
    </w:p>
    <w:p w14:paraId="7A14A015" w14:textId="731BAB9A" w:rsidR="002E2921" w:rsidRPr="006C32F0" w:rsidRDefault="002E2921" w:rsidP="002E2921">
      <w:pPr>
        <w:pStyle w:val="Textkrper"/>
      </w:pPr>
    </w:p>
    <w:p w14:paraId="044E4CCE" w14:textId="77777777" w:rsidR="002E2921" w:rsidRPr="006C32F0" w:rsidRDefault="002E2921" w:rsidP="002E2921">
      <w:pPr>
        <w:pStyle w:val="Textkrper"/>
      </w:pPr>
    </w:p>
    <w:p w14:paraId="4AE52206" w14:textId="08685BFB" w:rsidR="002E2921" w:rsidRDefault="00166659" w:rsidP="00166659">
      <w:pPr>
        <w:pStyle w:val="berschrift2"/>
      </w:pPr>
      <w:bookmarkStart w:id="33" w:name="_Toc164239424"/>
      <w:r>
        <w:t>Missing data</w:t>
      </w:r>
      <w:r w:rsidR="005F25B6">
        <w:t>: Analyse und treatment</w:t>
      </w:r>
      <w:bookmarkEnd w:id="33"/>
    </w:p>
    <w:p w14:paraId="2F187C32" w14:textId="071DC166" w:rsidR="007F33F9" w:rsidRDefault="007F33F9" w:rsidP="007F33F9">
      <w:pPr>
        <w:pStyle w:val="Aufzhlung"/>
      </w:pPr>
      <w:r>
        <w:t>Anm. Für den folgenden Abschnitt werden im HR-Datensatz (der ja keine fehlenden Werte enhält) per Zufall fehlende Werte erzeugt. Der Code stammt von chatgpt</w:t>
      </w:r>
      <w:r w:rsidR="00C5524B">
        <w:t>. Das ist für die Funktionsweise der nachfolgende Teile nicht nötig, aber hilfreich.</w:t>
      </w:r>
    </w:p>
    <w:p w14:paraId="58621B85" w14:textId="19A7E3BF" w:rsidR="00C5524B" w:rsidRDefault="00C5524B" w:rsidP="00C5524B">
      <w:pPr>
        <w:pStyle w:val="Aufzhlung"/>
      </w:pPr>
      <w:r>
        <w:t xml:space="preserve">Den Block durchlaufen lassen. Das generiert den Datensatz </w:t>
      </w:r>
      <w:r w:rsidRPr="00C5524B">
        <w:rPr>
          <w:b/>
        </w:rPr>
        <w:t>hrdata_miss</w:t>
      </w:r>
    </w:p>
    <w:p w14:paraId="46C6ABD6" w14:textId="77777777" w:rsidR="00C5524B" w:rsidRPr="00C5524B" w:rsidRDefault="00C5524B" w:rsidP="00C5524B">
      <w:pPr>
        <w:pStyle w:val="R"/>
        <w:rPr>
          <w:lang w:val="de-DE"/>
        </w:rPr>
      </w:pPr>
      <w:r w:rsidRPr="00C5524B">
        <w:rPr>
          <w:lang w:val="de-DE"/>
        </w:rPr>
        <w:t>set.seed(123) # Setzt einen Seed für Reproduzierbarkeit</w:t>
      </w:r>
    </w:p>
    <w:p w14:paraId="4EBB0782" w14:textId="77777777" w:rsidR="00C5524B" w:rsidRPr="00C5524B" w:rsidRDefault="00C5524B" w:rsidP="00C5524B">
      <w:pPr>
        <w:pStyle w:val="R"/>
        <w:rPr>
          <w:lang w:val="de-DE"/>
        </w:rPr>
      </w:pPr>
    </w:p>
    <w:p w14:paraId="781BED1A" w14:textId="77777777" w:rsidR="00C5524B" w:rsidRPr="009C3E56" w:rsidRDefault="00C5524B" w:rsidP="00C5524B">
      <w:pPr>
        <w:pStyle w:val="R"/>
        <w:rPr>
          <w:lang w:val="de-DE"/>
        </w:rPr>
      </w:pPr>
      <w:r w:rsidRPr="009C3E56">
        <w:rPr>
          <w:lang w:val="de-DE"/>
        </w:rPr>
        <w:t># Funktion, um NA-Werte zu einem zufälligen Prozentsatz jeder Variable hinzuzufügen</w:t>
      </w:r>
    </w:p>
    <w:p w14:paraId="6263E758" w14:textId="77777777" w:rsidR="00C5524B" w:rsidRPr="00C5524B" w:rsidRDefault="00C5524B" w:rsidP="00C5524B">
      <w:pPr>
        <w:pStyle w:val="R"/>
      </w:pPr>
      <w:r w:rsidRPr="00C5524B">
        <w:t>add_random_na &lt;- function(df) {</w:t>
      </w:r>
    </w:p>
    <w:p w14:paraId="2DAF0033" w14:textId="77777777" w:rsidR="00C5524B" w:rsidRPr="009C3E56" w:rsidRDefault="00C5524B" w:rsidP="00C5524B">
      <w:pPr>
        <w:pStyle w:val="R"/>
        <w:rPr>
          <w:lang w:val="de-DE"/>
        </w:rPr>
      </w:pPr>
      <w:r w:rsidRPr="00C5524B">
        <w:lastRenderedPageBreak/>
        <w:t xml:space="preserve">  </w:t>
      </w:r>
      <w:r w:rsidRPr="009C3E56">
        <w:rPr>
          <w:lang w:val="de-DE"/>
        </w:rPr>
        <w:t>for (i in 1:ncol(df)) { # Für jede Spalte im Datensatz</w:t>
      </w:r>
    </w:p>
    <w:p w14:paraId="2DA76737" w14:textId="77777777" w:rsidR="00C5524B" w:rsidRPr="009C3E56" w:rsidRDefault="00C5524B" w:rsidP="00C5524B">
      <w:pPr>
        <w:pStyle w:val="R"/>
        <w:rPr>
          <w:lang w:val="de-DE"/>
        </w:rPr>
      </w:pPr>
      <w:r w:rsidRPr="009C3E56">
        <w:rPr>
          <w:lang w:val="de-DE"/>
        </w:rPr>
        <w:t xml:space="preserve">    # Bestimmen Sie einen zufälligen Prozentsatz von 1% bis 10%</w:t>
      </w:r>
    </w:p>
    <w:p w14:paraId="0A2F75C9" w14:textId="77777777" w:rsidR="00C5524B" w:rsidRPr="009C3E56" w:rsidRDefault="00C5524B" w:rsidP="00C5524B">
      <w:pPr>
        <w:pStyle w:val="R"/>
        <w:rPr>
          <w:lang w:val="de-DE"/>
        </w:rPr>
      </w:pPr>
      <w:r w:rsidRPr="009C3E56">
        <w:rPr>
          <w:lang w:val="de-DE"/>
        </w:rPr>
        <w:t xml:space="preserve">    percent_na &lt;- sample(1:10, 1) / 100</w:t>
      </w:r>
    </w:p>
    <w:p w14:paraId="59C65A76" w14:textId="77777777" w:rsidR="00C5524B" w:rsidRPr="009C3E56" w:rsidRDefault="00C5524B" w:rsidP="00C5524B">
      <w:pPr>
        <w:pStyle w:val="R"/>
        <w:rPr>
          <w:lang w:val="de-DE"/>
        </w:rPr>
      </w:pPr>
      <w:r w:rsidRPr="009C3E56">
        <w:rPr>
          <w:lang w:val="de-DE"/>
        </w:rPr>
        <w:t xml:space="preserve">    </w:t>
      </w:r>
    </w:p>
    <w:p w14:paraId="298954C8" w14:textId="63623BAC" w:rsidR="00C5524B" w:rsidRPr="00C5524B" w:rsidRDefault="00C5524B" w:rsidP="00C5524B">
      <w:pPr>
        <w:pStyle w:val="R"/>
        <w:rPr>
          <w:lang w:val="de-DE"/>
        </w:rPr>
      </w:pPr>
      <w:r w:rsidRPr="009C3E56">
        <w:rPr>
          <w:lang w:val="de-DE"/>
        </w:rPr>
        <w:t xml:space="preserve">    </w:t>
      </w:r>
      <w:r w:rsidRPr="00C5524B">
        <w:rPr>
          <w:lang w:val="de-DE"/>
        </w:rPr>
        <w:t xml:space="preserve"># Bestimmen Sie die Anzahl der NA-Werte, die basierend auf dem </w:t>
      </w:r>
      <w:r w:rsidRPr="00C5524B">
        <w:rPr>
          <w:lang w:val="de-DE"/>
        </w:rPr>
        <w:br/>
        <w:t xml:space="preserve"> </w:t>
      </w:r>
      <w:r>
        <w:rPr>
          <w:lang w:val="de-DE"/>
        </w:rPr>
        <w:t xml:space="preserve">   #  </w:t>
      </w:r>
      <w:r w:rsidRPr="00C5524B">
        <w:rPr>
          <w:lang w:val="de-DE"/>
        </w:rPr>
        <w:t>Prozentsatz hinzugefügt werden sollen</w:t>
      </w:r>
    </w:p>
    <w:p w14:paraId="1486566C" w14:textId="77777777" w:rsidR="00C5524B" w:rsidRPr="00C5524B" w:rsidRDefault="00C5524B" w:rsidP="00C5524B">
      <w:pPr>
        <w:pStyle w:val="R"/>
      </w:pPr>
      <w:r w:rsidRPr="00C5524B">
        <w:rPr>
          <w:lang w:val="de-DE"/>
        </w:rPr>
        <w:t xml:space="preserve">    </w:t>
      </w:r>
      <w:r w:rsidRPr="00C5524B">
        <w:t>num_na &lt;- ceiling(nrow(df) * percent_na)</w:t>
      </w:r>
    </w:p>
    <w:p w14:paraId="00AE37F1" w14:textId="77777777" w:rsidR="00C5524B" w:rsidRPr="00C5524B" w:rsidRDefault="00C5524B" w:rsidP="00C5524B">
      <w:pPr>
        <w:pStyle w:val="R"/>
      </w:pPr>
      <w:r w:rsidRPr="00C5524B">
        <w:t xml:space="preserve">    </w:t>
      </w:r>
    </w:p>
    <w:p w14:paraId="6BC0D3E0" w14:textId="185279AF" w:rsidR="00C5524B" w:rsidRPr="009C3E56" w:rsidRDefault="00C5524B" w:rsidP="00C5524B">
      <w:pPr>
        <w:pStyle w:val="R"/>
        <w:rPr>
          <w:lang w:val="de-DE"/>
        </w:rPr>
      </w:pPr>
      <w:r w:rsidRPr="00C5524B">
        <w:t xml:space="preserve">    </w:t>
      </w:r>
      <w:r w:rsidRPr="009C3E56">
        <w:rPr>
          <w:lang w:val="de-DE"/>
        </w:rPr>
        <w:t># Wählen Sie zufällige Zeilen aus, die NA zugewiesen werden sollen</w:t>
      </w:r>
      <w:r w:rsidR="00986684" w:rsidRPr="009C3E56">
        <w:rPr>
          <w:lang w:val="de-DE"/>
        </w:rPr>
        <w:br/>
      </w:r>
      <w:r w:rsidRPr="009C3E56">
        <w:rPr>
          <w:lang w:val="de-DE"/>
        </w:rPr>
        <w:t xml:space="preserve">    na_rows &lt;- sample(1:nrow(df), num_na)</w:t>
      </w:r>
    </w:p>
    <w:p w14:paraId="643713A2" w14:textId="04FDA14D" w:rsidR="00C5524B" w:rsidRPr="009C3E56" w:rsidRDefault="00C5524B" w:rsidP="00C5524B">
      <w:pPr>
        <w:pStyle w:val="R"/>
        <w:rPr>
          <w:lang w:val="de-DE"/>
        </w:rPr>
      </w:pPr>
      <w:r w:rsidRPr="009C3E56">
        <w:rPr>
          <w:lang w:val="de-DE"/>
        </w:rPr>
        <w:t xml:space="preserve">    </w:t>
      </w:r>
      <w:r w:rsidRPr="00C5524B">
        <w:rPr>
          <w:lang w:val="de-DE"/>
        </w:rPr>
        <w:t xml:space="preserve"># Weisen Sie NA-Werte in den ausgewählten Zeilen für die aktuelle Spalte </w:t>
      </w:r>
      <w:r w:rsidRPr="00C5524B">
        <w:rPr>
          <w:lang w:val="de-DE"/>
        </w:rPr>
        <w:br/>
        <w:t xml:space="preserve"> </w:t>
      </w:r>
      <w:r>
        <w:rPr>
          <w:lang w:val="de-DE"/>
        </w:rPr>
        <w:t xml:space="preserve">   #  </w:t>
      </w:r>
      <w:r w:rsidRPr="00C5524B">
        <w:rPr>
          <w:lang w:val="de-DE"/>
        </w:rPr>
        <w:t>zu</w:t>
      </w:r>
      <w:r w:rsidR="00986684">
        <w:rPr>
          <w:lang w:val="de-DE"/>
        </w:rPr>
        <w:br/>
      </w:r>
      <w:r w:rsidRPr="00C5524B">
        <w:rPr>
          <w:lang w:val="de-DE"/>
        </w:rPr>
        <w:t xml:space="preserve">    </w:t>
      </w:r>
      <w:r w:rsidRPr="009C3E56">
        <w:rPr>
          <w:lang w:val="de-DE"/>
        </w:rPr>
        <w:t>df[na_rows, i] &lt;- NA</w:t>
      </w:r>
    </w:p>
    <w:p w14:paraId="20D91376" w14:textId="79174900" w:rsidR="00C5524B" w:rsidRPr="009C3E56" w:rsidRDefault="00C5524B" w:rsidP="00C5524B">
      <w:pPr>
        <w:pStyle w:val="R"/>
        <w:rPr>
          <w:lang w:val="de-DE"/>
        </w:rPr>
      </w:pPr>
      <w:r w:rsidRPr="009C3E56">
        <w:rPr>
          <w:lang w:val="de-DE"/>
        </w:rPr>
        <w:t xml:space="preserve">  }</w:t>
      </w:r>
      <w:r w:rsidR="00986684" w:rsidRPr="009C3E56">
        <w:rPr>
          <w:lang w:val="de-DE"/>
        </w:rPr>
        <w:br/>
      </w:r>
      <w:r w:rsidRPr="009C3E56">
        <w:rPr>
          <w:lang w:val="de-DE"/>
        </w:rPr>
        <w:t xml:space="preserve">  return(df)</w:t>
      </w:r>
      <w:r w:rsidR="00986684" w:rsidRPr="009C3E56">
        <w:rPr>
          <w:lang w:val="de-DE"/>
        </w:rPr>
        <w:br/>
      </w:r>
      <w:r w:rsidRPr="009C3E56">
        <w:rPr>
          <w:lang w:val="de-DE"/>
        </w:rPr>
        <w:t>}</w:t>
      </w:r>
    </w:p>
    <w:p w14:paraId="257EAF5B" w14:textId="156E6AEC" w:rsidR="007F33F9" w:rsidRPr="009C3E56" w:rsidRDefault="00C5524B" w:rsidP="00C5524B">
      <w:pPr>
        <w:pStyle w:val="R"/>
        <w:rPr>
          <w:lang w:val="de-DE"/>
        </w:rPr>
      </w:pPr>
      <w:r w:rsidRPr="009C3E56">
        <w:rPr>
          <w:lang w:val="de-DE"/>
        </w:rPr>
        <w:t># Anwenden der Funktion auf Ihren Datensatz</w:t>
      </w:r>
      <w:r w:rsidR="00986684" w:rsidRPr="009C3E56">
        <w:rPr>
          <w:lang w:val="de-DE"/>
        </w:rPr>
        <w:br/>
      </w:r>
      <w:r w:rsidRPr="009C3E56">
        <w:rPr>
          <w:lang w:val="de-DE"/>
        </w:rPr>
        <w:t>hrdata_miss &lt;- add_random_na(hrdata)</w:t>
      </w:r>
    </w:p>
    <w:p w14:paraId="67266729" w14:textId="77777777" w:rsidR="007F33F9" w:rsidRPr="009C3E56" w:rsidRDefault="007F33F9" w:rsidP="007F33F9">
      <w:pPr>
        <w:pStyle w:val="Aufzhlung"/>
        <w:numPr>
          <w:ilvl w:val="0"/>
          <w:numId w:val="0"/>
        </w:numPr>
        <w:ind w:left="360" w:hanging="360"/>
      </w:pPr>
    </w:p>
    <w:p w14:paraId="76B537C5" w14:textId="77777777" w:rsidR="007F33F9" w:rsidRPr="009C3E56" w:rsidRDefault="007F33F9" w:rsidP="007F33F9">
      <w:pPr>
        <w:pStyle w:val="Aufzhlung"/>
        <w:numPr>
          <w:ilvl w:val="0"/>
          <w:numId w:val="0"/>
        </w:numPr>
        <w:ind w:left="360" w:hanging="360"/>
      </w:pPr>
    </w:p>
    <w:p w14:paraId="2839FE57" w14:textId="77777777" w:rsidR="007F33F9" w:rsidRPr="009C3E56" w:rsidRDefault="007F33F9" w:rsidP="007F33F9">
      <w:pPr>
        <w:pStyle w:val="Textkrper"/>
      </w:pPr>
    </w:p>
    <w:p w14:paraId="269D6E0C" w14:textId="3F3BCDAE" w:rsidR="004E1097" w:rsidRPr="004E1097" w:rsidRDefault="004E1097" w:rsidP="004E1097">
      <w:pPr>
        <w:pStyle w:val="berschrift3"/>
      </w:pPr>
      <w:r>
        <w:t>Analyse</w:t>
      </w:r>
    </w:p>
    <w:p w14:paraId="7D4A12CB" w14:textId="2130D382" w:rsidR="003F3457" w:rsidRDefault="003F3457" w:rsidP="003F3457">
      <w:pPr>
        <w:pStyle w:val="Textkrper"/>
      </w:pPr>
      <w:r>
        <w:t>Hier gibt’s ein online-Buch zu Missing data mittels R:</w:t>
      </w:r>
    </w:p>
    <w:p w14:paraId="0A09788B" w14:textId="6C995163" w:rsidR="00166659" w:rsidRDefault="00000000" w:rsidP="00166659">
      <w:pPr>
        <w:pStyle w:val="Textkrper"/>
      </w:pPr>
      <w:hyperlink r:id="rId26" w:history="1">
        <w:r w:rsidR="003F3457" w:rsidRPr="00917D0D">
          <w:rPr>
            <w:rStyle w:val="Hyperlink"/>
          </w:rPr>
          <w:t>https://bookdown.org/mwheymans/bookmi/</w:t>
        </w:r>
      </w:hyperlink>
      <w:r w:rsidR="003F3457">
        <w:t xml:space="preserve"> </w:t>
      </w:r>
    </w:p>
    <w:p w14:paraId="15B30EEA" w14:textId="77777777" w:rsidR="003F3457" w:rsidRDefault="003F3457" w:rsidP="00166659">
      <w:pPr>
        <w:pStyle w:val="Textkrper"/>
      </w:pPr>
    </w:p>
    <w:p w14:paraId="3D1EFE01" w14:textId="2C7D37C4" w:rsidR="004E1097" w:rsidRPr="00271D21" w:rsidRDefault="004E1097" w:rsidP="00271D21">
      <w:pPr>
        <w:pStyle w:val="Aufzhlung"/>
        <w:rPr>
          <w:b/>
        </w:rPr>
      </w:pPr>
      <w:r w:rsidRPr="00271D21">
        <w:rPr>
          <w:b/>
        </w:rPr>
        <w:t>Schneller Überblick</w:t>
      </w:r>
    </w:p>
    <w:p w14:paraId="11D7BE27" w14:textId="51B80725" w:rsidR="004E1097" w:rsidRDefault="007F33F9" w:rsidP="00F63DE7">
      <w:pPr>
        <w:pStyle w:val="R"/>
      </w:pPr>
      <w:r>
        <w:t>hr</w:t>
      </w:r>
      <w:r w:rsidR="004E1097">
        <w:t>data</w:t>
      </w:r>
      <w:r w:rsidR="00C5524B">
        <w:t>_miss</w:t>
      </w:r>
      <w:r w:rsidR="004E1097">
        <w:t xml:space="preserve"> %&gt;% </w:t>
      </w:r>
      <w:r>
        <w:br/>
      </w:r>
      <w:r w:rsidR="004E1097">
        <w:t xml:space="preserve">  skimr::skim()</w:t>
      </w:r>
    </w:p>
    <w:p w14:paraId="3AB1E403" w14:textId="4FF6ED0B" w:rsidR="004E1097" w:rsidRDefault="00C5524B" w:rsidP="00C5524B">
      <w:pPr>
        <w:pStyle w:val="Aufzhlung"/>
        <w:numPr>
          <w:ilvl w:val="0"/>
          <w:numId w:val="0"/>
        </w:numPr>
        <w:ind w:left="360"/>
      </w:pPr>
      <w:r>
        <w:t>Relevant sind die Spalten n_missing und complete_rate</w:t>
      </w:r>
    </w:p>
    <w:p w14:paraId="5D81AFEF" w14:textId="77777777" w:rsidR="00C5524B" w:rsidRDefault="00C5524B" w:rsidP="00C5524B">
      <w:pPr>
        <w:pStyle w:val="Aufzhlung"/>
        <w:numPr>
          <w:ilvl w:val="0"/>
          <w:numId w:val="0"/>
        </w:numPr>
        <w:ind w:left="360"/>
      </w:pPr>
    </w:p>
    <w:p w14:paraId="70DE7FDD" w14:textId="77777777" w:rsidR="00C5524B" w:rsidRDefault="00C5524B" w:rsidP="00C5524B">
      <w:pPr>
        <w:pStyle w:val="Aufzhlung"/>
        <w:numPr>
          <w:ilvl w:val="0"/>
          <w:numId w:val="0"/>
        </w:numPr>
        <w:ind w:left="360"/>
      </w:pPr>
    </w:p>
    <w:p w14:paraId="26690C50" w14:textId="5BC6D9FB" w:rsidR="00486E02" w:rsidRPr="00486E02" w:rsidRDefault="00486E02" w:rsidP="00271D21">
      <w:pPr>
        <w:pStyle w:val="Aufzhlung"/>
        <w:rPr>
          <w:b/>
        </w:rPr>
      </w:pPr>
      <w:r w:rsidRPr="00486E02">
        <w:rPr>
          <w:b/>
        </w:rPr>
        <w:t>Übersicht über pattern</w:t>
      </w:r>
    </w:p>
    <w:p w14:paraId="4A501C1F" w14:textId="4C6A24F6" w:rsidR="00486E02" w:rsidRPr="005113F5" w:rsidRDefault="00C5524B" w:rsidP="00F63DE7">
      <w:pPr>
        <w:pStyle w:val="R"/>
      </w:pPr>
      <w:r>
        <w:t>hr</w:t>
      </w:r>
      <w:r w:rsidR="00486E02" w:rsidRPr="005113F5">
        <w:t>data</w:t>
      </w:r>
      <w:r>
        <w:t>_miss</w:t>
      </w:r>
      <w:r w:rsidR="00486E02" w:rsidRPr="005113F5">
        <w:t xml:space="preserve"> </w:t>
      </w:r>
      <w:r w:rsidR="00162218" w:rsidRPr="005113F5">
        <w:t>%&gt;%</w:t>
      </w:r>
      <w:r>
        <w:br/>
      </w:r>
      <w:r w:rsidR="00486E02" w:rsidRPr="005113F5">
        <w:t xml:space="preserve">  naniar::gg_miss_upset()</w:t>
      </w:r>
    </w:p>
    <w:p w14:paraId="7E539E6F" w14:textId="385557BE" w:rsidR="00486E02" w:rsidRDefault="00C5524B" w:rsidP="00C5524B">
      <w:pPr>
        <w:pStyle w:val="Textkrper"/>
        <w:ind w:firstLine="284"/>
      </w:pPr>
      <w:r>
        <w:rPr>
          <w:noProof/>
        </w:rPr>
        <w:lastRenderedPageBreak/>
        <w:drawing>
          <wp:inline distT="0" distB="0" distL="0" distR="0" wp14:anchorId="339BBE7F" wp14:editId="378D0714">
            <wp:extent cx="5772150" cy="3562350"/>
            <wp:effectExtent l="0" t="0" r="0" b="0"/>
            <wp:docPr id="171309535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2150" cy="3562350"/>
                    </a:xfrm>
                    <a:prstGeom prst="rect">
                      <a:avLst/>
                    </a:prstGeom>
                    <a:noFill/>
                  </pic:spPr>
                </pic:pic>
              </a:graphicData>
            </a:graphic>
          </wp:inline>
        </w:drawing>
      </w:r>
    </w:p>
    <w:p w14:paraId="5A450F4E" w14:textId="77777777" w:rsidR="00486E02" w:rsidRDefault="00486E02" w:rsidP="00166659">
      <w:pPr>
        <w:pStyle w:val="Textkrper"/>
      </w:pPr>
    </w:p>
    <w:p w14:paraId="4DDE2B6A" w14:textId="1A1282F0" w:rsidR="007F33F9" w:rsidRDefault="007F33F9" w:rsidP="00271D21">
      <w:pPr>
        <w:pStyle w:val="Aufzhlung"/>
        <w:rPr>
          <w:b/>
        </w:rPr>
      </w:pPr>
      <w:r>
        <w:rPr>
          <w:b/>
        </w:rPr>
        <w:t>Zählen der misings in einer bestimmten Variable</w:t>
      </w:r>
    </w:p>
    <w:p w14:paraId="59609396" w14:textId="17152108" w:rsidR="007F33F9" w:rsidRDefault="007F33F9" w:rsidP="007F33F9">
      <w:pPr>
        <w:pStyle w:val="R"/>
        <w:rPr>
          <w:szCs w:val="20"/>
        </w:rPr>
      </w:pPr>
      <w:r>
        <w:t>hrdata %&gt;%</w:t>
      </w:r>
      <w:r>
        <w:br/>
        <w:t xml:space="preserve">   </w:t>
      </w:r>
      <w:r w:rsidRPr="007F33F9">
        <w:rPr>
          <w:szCs w:val="20"/>
        </w:rPr>
        <w:t>summarise(sum_miss = sum(is.na(</w:t>
      </w:r>
      <w:r w:rsidR="00E11F1D">
        <w:rPr>
          <w:szCs w:val="20"/>
        </w:rPr>
        <w:t>a</w:t>
      </w:r>
      <w:r>
        <w:rPr>
          <w:szCs w:val="20"/>
        </w:rPr>
        <w:t>ge</w:t>
      </w:r>
      <w:r w:rsidRPr="007F33F9">
        <w:rPr>
          <w:szCs w:val="20"/>
        </w:rPr>
        <w:t>)))</w:t>
      </w:r>
    </w:p>
    <w:p w14:paraId="05BA5C88" w14:textId="49A1F4A6" w:rsidR="007F33F9" w:rsidRDefault="007F33F9" w:rsidP="007F33F9">
      <w:pPr>
        <w:pStyle w:val="Aufzhlung"/>
        <w:numPr>
          <w:ilvl w:val="0"/>
          <w:numId w:val="0"/>
        </w:numPr>
        <w:ind w:left="360"/>
      </w:pPr>
      <w:r>
        <w:t>Ist in dem Fall halt 0, weil es keine Missings gibt</w:t>
      </w:r>
    </w:p>
    <w:p w14:paraId="01DCFE85" w14:textId="77777777" w:rsidR="007F33F9" w:rsidRDefault="007F33F9" w:rsidP="007F33F9">
      <w:pPr>
        <w:pStyle w:val="Aufzhlung"/>
        <w:numPr>
          <w:ilvl w:val="0"/>
          <w:numId w:val="0"/>
        </w:numPr>
        <w:ind w:left="360"/>
      </w:pPr>
    </w:p>
    <w:p w14:paraId="2E17989B" w14:textId="17EA49DE" w:rsidR="00753849" w:rsidRPr="00753849" w:rsidRDefault="007F33F9" w:rsidP="00271D21">
      <w:pPr>
        <w:pStyle w:val="Aufzhlung"/>
        <w:rPr>
          <w:b/>
        </w:rPr>
      </w:pPr>
      <w:r>
        <w:rPr>
          <w:b/>
        </w:rPr>
        <w:t>Zählen</w:t>
      </w:r>
      <w:r w:rsidR="00753849" w:rsidRPr="00753849">
        <w:rPr>
          <w:b/>
        </w:rPr>
        <w:t xml:space="preserve"> der Missings </w:t>
      </w:r>
      <w:r>
        <w:rPr>
          <w:b/>
        </w:rPr>
        <w:t>ALLER</w:t>
      </w:r>
      <w:r w:rsidR="00753849" w:rsidRPr="00753849">
        <w:rPr>
          <w:b/>
        </w:rPr>
        <w:t xml:space="preserve"> Variable</w:t>
      </w:r>
      <w:r>
        <w:rPr>
          <w:b/>
        </w:rPr>
        <w:t>n</w:t>
      </w:r>
      <w:r w:rsidR="00753849" w:rsidRPr="00753849">
        <w:rPr>
          <w:b/>
        </w:rPr>
        <w:t>:</w:t>
      </w:r>
    </w:p>
    <w:p w14:paraId="6959A025" w14:textId="5DD312D1" w:rsidR="00753849" w:rsidRPr="009C3E56" w:rsidRDefault="007F33F9" w:rsidP="00F63DE7">
      <w:pPr>
        <w:pStyle w:val="R"/>
        <w:rPr>
          <w:lang w:val="de-DE"/>
        </w:rPr>
      </w:pPr>
      <w:r>
        <w:t>hr</w:t>
      </w:r>
      <w:r w:rsidR="00753849" w:rsidRPr="00753849">
        <w:t xml:space="preserve">data </w:t>
      </w:r>
      <w:r w:rsidR="00162218">
        <w:t>%&gt;%</w:t>
      </w:r>
      <w:r>
        <w:br/>
      </w:r>
      <w:r w:rsidR="00753849" w:rsidRPr="00753849">
        <w:t xml:space="preserve">  purrr::map(~sum(is.na(.)))   </w:t>
      </w:r>
      <w:r w:rsidR="00162218" w:rsidRPr="009C3E56">
        <w:rPr>
          <w:lang w:val="de-DE"/>
        </w:rPr>
        <w:t>%&gt;%</w:t>
      </w:r>
      <w:r w:rsidR="00753849" w:rsidRPr="009C3E56">
        <w:rPr>
          <w:lang w:val="de-DE"/>
        </w:rPr>
        <w:tab/>
      </w:r>
      <w:r w:rsidRPr="009C3E56">
        <w:rPr>
          <w:lang w:val="de-DE"/>
        </w:rPr>
        <w:br/>
      </w:r>
      <w:r w:rsidR="00753849" w:rsidRPr="009C3E56">
        <w:rPr>
          <w:lang w:val="de-DE"/>
        </w:rPr>
        <w:t xml:space="preserve">  unlist()</w:t>
      </w:r>
    </w:p>
    <w:p w14:paraId="42138E94" w14:textId="496C83FC" w:rsidR="00753849" w:rsidRPr="007F33F9" w:rsidRDefault="007F33F9" w:rsidP="007F33F9">
      <w:pPr>
        <w:pStyle w:val="Aufzhlung"/>
        <w:numPr>
          <w:ilvl w:val="0"/>
          <w:numId w:val="0"/>
        </w:numPr>
        <w:ind w:left="360"/>
      </w:pPr>
      <w:r w:rsidRPr="007F33F9">
        <w:t>Hierzu wird die map()-F</w:t>
      </w:r>
      <w:r>
        <w:t>unktion aus dem purrr-paket benutzt (Achtung: 3 "r")</w:t>
      </w:r>
    </w:p>
    <w:p w14:paraId="025ED275" w14:textId="77777777" w:rsidR="007F33F9" w:rsidRPr="007F33F9" w:rsidRDefault="007F33F9" w:rsidP="00753849">
      <w:pPr>
        <w:pStyle w:val="Textkrper"/>
        <w:tabs>
          <w:tab w:val="center" w:pos="4770"/>
        </w:tabs>
        <w:rPr>
          <w:rFonts w:ascii="Courier New" w:hAnsi="Courier New"/>
          <w:color w:val="FF0000"/>
          <w:sz w:val="20"/>
          <w:szCs w:val="24"/>
        </w:rPr>
      </w:pPr>
    </w:p>
    <w:p w14:paraId="44C81FF7" w14:textId="68F8ECAF" w:rsidR="00753849" w:rsidRDefault="00DD5FB6" w:rsidP="00271D21">
      <w:pPr>
        <w:pStyle w:val="Aufzhlung"/>
      </w:pPr>
      <w:r w:rsidRPr="00DD5FB6">
        <w:rPr>
          <w:b/>
        </w:rPr>
        <w:t>Anteil der missings</w:t>
      </w:r>
      <w:r>
        <w:t xml:space="preserve"> </w:t>
      </w:r>
      <w:r w:rsidR="00753849">
        <w:t>bekom</w:t>
      </w:r>
      <w:r w:rsidR="007F33F9">
        <w:t>m</w:t>
      </w:r>
      <w:r w:rsidR="00753849">
        <w:t>t man durch die Subtraktion mit den Fällen</w:t>
      </w:r>
    </w:p>
    <w:p w14:paraId="52260A3B" w14:textId="1140408C" w:rsidR="00753849" w:rsidRPr="007F33F9" w:rsidRDefault="007F33F9" w:rsidP="00F63DE7">
      <w:pPr>
        <w:pStyle w:val="R"/>
      </w:pPr>
      <w:r>
        <w:t xml:space="preserve">hrdata </w:t>
      </w:r>
      <w:r w:rsidR="00162218">
        <w:t>%&gt;%</w:t>
      </w:r>
      <w:r>
        <w:br/>
      </w:r>
      <w:r w:rsidR="00753849" w:rsidRPr="00753849">
        <w:t xml:space="preserve">  purrr::map_df(~sum(is.na(.)</w:t>
      </w:r>
      <w:r w:rsidR="00753849" w:rsidRPr="00753849">
        <w:rPr>
          <w:u w:val="single"/>
        </w:rPr>
        <w:t>/length(.)</w:t>
      </w:r>
      <w:r w:rsidR="00753849" w:rsidRPr="00753849">
        <w:t xml:space="preserve">))   </w:t>
      </w:r>
      <w:r w:rsidR="00162218" w:rsidRPr="007F33F9">
        <w:t>%&gt;%</w:t>
      </w:r>
      <w:r w:rsidR="00753849" w:rsidRPr="007F33F9">
        <w:t xml:space="preserve"> </w:t>
      </w:r>
      <w:r w:rsidRPr="007F33F9">
        <w:br/>
      </w:r>
      <w:r w:rsidR="00753849" w:rsidRPr="007F33F9">
        <w:t xml:space="preserve">  unlist()</w:t>
      </w:r>
      <w:r w:rsidR="00162218" w:rsidRPr="007F33F9">
        <w:t>%&gt;%</w:t>
      </w:r>
      <w:r w:rsidR="003A1728" w:rsidRPr="007F33F9">
        <w:t xml:space="preserve"> </w:t>
      </w:r>
      <w:r w:rsidRPr="007F33F9">
        <w:br/>
      </w:r>
      <w:r w:rsidR="003A1728" w:rsidRPr="007F33F9">
        <w:t xml:space="preserve">  round(.,2)</w:t>
      </w:r>
    </w:p>
    <w:p w14:paraId="5D274564" w14:textId="1863566C" w:rsidR="00753849" w:rsidRPr="007F33F9" w:rsidRDefault="00753849" w:rsidP="00271D21">
      <w:pPr>
        <w:pStyle w:val="Textkrper"/>
        <w:rPr>
          <w:lang w:val="en-GB"/>
        </w:rPr>
      </w:pPr>
      <w:r w:rsidRPr="007F33F9">
        <w:rPr>
          <w:lang w:val="en-GB"/>
        </w:rPr>
        <w:t xml:space="preserve">  </w:t>
      </w:r>
    </w:p>
    <w:p w14:paraId="5E975F4F" w14:textId="2CD72B72" w:rsidR="00DD5FB6" w:rsidRDefault="00DD5FB6" w:rsidP="00753849">
      <w:pPr>
        <w:pStyle w:val="Textkrper"/>
      </w:pPr>
    </w:p>
    <w:p w14:paraId="55AA869C" w14:textId="076BB775" w:rsidR="004E1097" w:rsidRDefault="004E1097" w:rsidP="00753849">
      <w:pPr>
        <w:pStyle w:val="Textkrper"/>
      </w:pPr>
    </w:p>
    <w:p w14:paraId="4A69C1C5" w14:textId="77777777" w:rsidR="004E1097" w:rsidRDefault="004E1097" w:rsidP="00753849">
      <w:pPr>
        <w:pStyle w:val="Textkrper"/>
      </w:pPr>
    </w:p>
    <w:p w14:paraId="7C498DF0" w14:textId="0A8ABC6F" w:rsidR="004E1097" w:rsidRPr="00753849" w:rsidRDefault="004E1097" w:rsidP="004E1097">
      <w:pPr>
        <w:pStyle w:val="berschrift3"/>
      </w:pPr>
      <w:r>
        <w:t>NAs löschen</w:t>
      </w:r>
    </w:p>
    <w:p w14:paraId="4D435628" w14:textId="203EF6D1" w:rsidR="00986684" w:rsidRDefault="00986684" w:rsidP="00271D21">
      <w:pPr>
        <w:pStyle w:val="Aufzhlung"/>
        <w:rPr>
          <w:b/>
        </w:rPr>
      </w:pPr>
      <w:r>
        <w:rPr>
          <w:b/>
        </w:rPr>
        <w:t xml:space="preserve">Radikalste Lösung (don’t!): Alle Fälle löschen, die </w:t>
      </w:r>
      <w:r w:rsidRPr="00986684">
        <w:rPr>
          <w:b/>
          <w:i/>
        </w:rPr>
        <w:t>irgendwo</w:t>
      </w:r>
      <w:r>
        <w:rPr>
          <w:b/>
        </w:rPr>
        <w:t xml:space="preserve"> fehlen</w:t>
      </w:r>
    </w:p>
    <w:p w14:paraId="2DF8B7EA" w14:textId="1387E774" w:rsidR="00986684" w:rsidRDefault="00986684" w:rsidP="00986684">
      <w:pPr>
        <w:pStyle w:val="R"/>
      </w:pPr>
      <w:r>
        <w:t xml:space="preserve">hrdata %&gt;% </w:t>
      </w:r>
      <w:r>
        <w:br/>
        <w:t xml:space="preserve">  na.omit()</w:t>
      </w:r>
    </w:p>
    <w:p w14:paraId="71C58FAE" w14:textId="77777777" w:rsidR="00986684" w:rsidRDefault="00986684" w:rsidP="00986684">
      <w:pPr>
        <w:pStyle w:val="Textkrper"/>
      </w:pPr>
    </w:p>
    <w:p w14:paraId="2B4FA549" w14:textId="7485D4D8" w:rsidR="006C639A" w:rsidRPr="0019666E" w:rsidRDefault="00782797" w:rsidP="00271D21">
      <w:pPr>
        <w:pStyle w:val="Aufzhlung"/>
        <w:rPr>
          <w:b/>
        </w:rPr>
      </w:pPr>
      <w:r w:rsidRPr="0019666E">
        <w:rPr>
          <w:b/>
        </w:rPr>
        <w:t>Alle Fälle löschen, die überall missing sind</w:t>
      </w:r>
    </w:p>
    <w:p w14:paraId="406DFCEC" w14:textId="03CEA606" w:rsidR="00782797" w:rsidRPr="00782797" w:rsidRDefault="00986684" w:rsidP="00F63DE7">
      <w:pPr>
        <w:pStyle w:val="R"/>
      </w:pPr>
      <w:r>
        <w:rPr>
          <w:rStyle w:val="pln"/>
        </w:rPr>
        <w:lastRenderedPageBreak/>
        <w:t>hr</w:t>
      </w:r>
      <w:r w:rsidR="00782797" w:rsidRPr="00782797">
        <w:rPr>
          <w:rStyle w:val="pln"/>
        </w:rPr>
        <w:t xml:space="preserve">data </w:t>
      </w:r>
      <w:r w:rsidR="00162218">
        <w:rPr>
          <w:rStyle w:val="pun"/>
        </w:rPr>
        <w:t>%&gt;%</w:t>
      </w:r>
      <w:r w:rsidR="00782797" w:rsidRPr="00782797">
        <w:rPr>
          <w:rStyle w:val="pln"/>
        </w:rPr>
        <w:t xml:space="preserve"> </w:t>
      </w:r>
      <w:r>
        <w:rPr>
          <w:rStyle w:val="pln"/>
        </w:rPr>
        <w:br/>
      </w:r>
      <w:r w:rsidR="00782797">
        <w:rPr>
          <w:rStyle w:val="pln"/>
        </w:rPr>
        <w:t xml:space="preserve">  </w:t>
      </w:r>
      <w:r w:rsidR="00782797" w:rsidRPr="00782797">
        <w:rPr>
          <w:rStyle w:val="pln"/>
        </w:rPr>
        <w:t>filter_all</w:t>
      </w:r>
      <w:r w:rsidR="00782797" w:rsidRPr="00782797">
        <w:rPr>
          <w:rStyle w:val="pun"/>
        </w:rPr>
        <w:t>(</w:t>
      </w:r>
      <w:r w:rsidR="00782797" w:rsidRPr="00782797">
        <w:rPr>
          <w:rStyle w:val="pln"/>
        </w:rPr>
        <w:t>any_vars</w:t>
      </w:r>
      <w:r w:rsidR="00782797" w:rsidRPr="00782797">
        <w:rPr>
          <w:rStyle w:val="pun"/>
        </w:rPr>
        <w:t>(!</w:t>
      </w:r>
      <w:r w:rsidR="00782797" w:rsidRPr="00782797">
        <w:rPr>
          <w:rStyle w:val="pln"/>
        </w:rPr>
        <w:t>is.na</w:t>
      </w:r>
      <w:r w:rsidR="00782797" w:rsidRPr="00782797">
        <w:rPr>
          <w:rStyle w:val="pun"/>
        </w:rPr>
        <w:t>(</w:t>
      </w:r>
      <w:r w:rsidR="00782797" w:rsidRPr="00782797">
        <w:rPr>
          <w:rStyle w:val="pln"/>
        </w:rPr>
        <w:t>.</w:t>
      </w:r>
      <w:r w:rsidR="00782797" w:rsidRPr="00782797">
        <w:rPr>
          <w:rStyle w:val="pun"/>
        </w:rPr>
        <w:t>)))</w:t>
      </w:r>
    </w:p>
    <w:p w14:paraId="633CF3CB" w14:textId="34618E4F" w:rsidR="006C639A" w:rsidRPr="00782797" w:rsidRDefault="006C639A" w:rsidP="006C639A">
      <w:pPr>
        <w:rPr>
          <w:lang w:val="en-GB"/>
        </w:rPr>
      </w:pPr>
    </w:p>
    <w:p w14:paraId="31683725" w14:textId="77777777" w:rsidR="00E21344" w:rsidRPr="00777B4E" w:rsidRDefault="00E21344" w:rsidP="00BC2F2A">
      <w:pPr>
        <w:pStyle w:val="Textkrper"/>
        <w:rPr>
          <w:b/>
          <w:lang w:val="en-GB"/>
        </w:rPr>
      </w:pPr>
    </w:p>
    <w:p w14:paraId="7057DA25" w14:textId="77777777" w:rsidR="00E21344" w:rsidRPr="00777B4E" w:rsidRDefault="00E21344" w:rsidP="00BC2F2A">
      <w:pPr>
        <w:pStyle w:val="Textkrper"/>
        <w:rPr>
          <w:b/>
          <w:lang w:val="en-GB"/>
        </w:rPr>
      </w:pPr>
    </w:p>
    <w:p w14:paraId="45675F32" w14:textId="52877389" w:rsidR="006C639A" w:rsidRPr="0019666E" w:rsidRDefault="00BC2F2A" w:rsidP="00E21344">
      <w:pPr>
        <w:pStyle w:val="berschrift3"/>
      </w:pPr>
      <w:r w:rsidRPr="0019666E">
        <w:t>Umwandeln von NaN in NA</w:t>
      </w:r>
    </w:p>
    <w:p w14:paraId="0CDB37C8" w14:textId="58EB2E69" w:rsidR="005F25B6" w:rsidRDefault="00986684" w:rsidP="00986684">
      <w:pPr>
        <w:pStyle w:val="R"/>
      </w:pPr>
      <w:r>
        <w:t xml:space="preserve">hrdata %&gt;% </w:t>
      </w:r>
      <w:r>
        <w:br/>
        <w:t xml:space="preserve">  mutate(</w:t>
      </w:r>
      <w:r w:rsidR="00E11F1D">
        <w:t>a</w:t>
      </w:r>
      <w:r>
        <w:t>ge = ifelse(is.nan(</w:t>
      </w:r>
      <w:r w:rsidR="00706F89">
        <w:t>a</w:t>
      </w:r>
      <w:r>
        <w:t xml:space="preserve">ge), NA, </w:t>
      </w:r>
      <w:r w:rsidR="00706F89">
        <w:t>a</w:t>
      </w:r>
      <w:r>
        <w:t>ge)  )</w:t>
      </w:r>
    </w:p>
    <w:p w14:paraId="64434F31" w14:textId="01921A07" w:rsidR="00E21344" w:rsidRPr="00777B4E" w:rsidRDefault="00E21344" w:rsidP="00271D21">
      <w:pPr>
        <w:pStyle w:val="Aufzhlung"/>
        <w:rPr>
          <w:lang w:val="en-GB"/>
        </w:rPr>
      </w:pPr>
      <w:r w:rsidRPr="00777B4E">
        <w:rPr>
          <w:lang w:val="en-GB"/>
        </w:rPr>
        <w:t>…bei mehreren Variablen</w:t>
      </w:r>
    </w:p>
    <w:p w14:paraId="42CD1734" w14:textId="3BABD9D5" w:rsidR="004E1097" w:rsidRPr="005113F5" w:rsidRDefault="00986684" w:rsidP="00F63DE7">
      <w:pPr>
        <w:pStyle w:val="R"/>
      </w:pPr>
      <w:r>
        <w:t>hrdata</w:t>
      </w:r>
      <w:r w:rsidR="00E21344">
        <w:t xml:space="preserve"> %&gt;%</w:t>
      </w:r>
      <w:r>
        <w:br/>
      </w:r>
      <w:r w:rsidR="00E21344">
        <w:t xml:space="preserve">  </w:t>
      </w:r>
      <w:r w:rsidR="00E21344" w:rsidRPr="00E21344">
        <w:t>mutate(across(where(is.numeric), ~ifelse(is.nan(.), NA, .)))</w:t>
      </w:r>
    </w:p>
    <w:p w14:paraId="0979BEB9" w14:textId="77777777" w:rsidR="004E1097" w:rsidRDefault="004E1097" w:rsidP="005F25B6">
      <w:pPr>
        <w:pStyle w:val="Textkrper"/>
        <w:rPr>
          <w:b/>
          <w:lang w:val="en-GB"/>
        </w:rPr>
      </w:pPr>
    </w:p>
    <w:p w14:paraId="2815D838" w14:textId="77777777" w:rsidR="00E21344" w:rsidRDefault="00E21344" w:rsidP="005F25B6">
      <w:pPr>
        <w:pStyle w:val="Textkrper"/>
        <w:rPr>
          <w:b/>
          <w:lang w:val="en-GB"/>
        </w:rPr>
      </w:pPr>
    </w:p>
    <w:p w14:paraId="5919EC34" w14:textId="77777777" w:rsidR="00E21344" w:rsidRPr="005113F5" w:rsidRDefault="00E21344" w:rsidP="005F25B6">
      <w:pPr>
        <w:pStyle w:val="Textkrper"/>
        <w:rPr>
          <w:b/>
          <w:lang w:val="en-GB"/>
        </w:rPr>
      </w:pPr>
    </w:p>
    <w:p w14:paraId="089AD3C1" w14:textId="4A1F6AB4" w:rsidR="004E1097" w:rsidRDefault="004E1097" w:rsidP="004E1097">
      <w:pPr>
        <w:pStyle w:val="berschrift3"/>
      </w:pPr>
      <w:r>
        <w:t>Werte in NA umwandeln</w:t>
      </w:r>
    </w:p>
    <w:p w14:paraId="4743DB7D" w14:textId="58DA5C97" w:rsidR="005F25B6" w:rsidRPr="005F25B6" w:rsidRDefault="005F25B6" w:rsidP="00271D21">
      <w:pPr>
        <w:pStyle w:val="Aufzhlung"/>
        <w:rPr>
          <w:b/>
        </w:rPr>
      </w:pPr>
      <w:r w:rsidRPr="005F25B6">
        <w:rPr>
          <w:b/>
        </w:rPr>
        <w:t>Bestimmten Wert bei EIN</w:t>
      </w:r>
      <w:r w:rsidR="00986684">
        <w:rPr>
          <w:b/>
        </w:rPr>
        <w:t>ER</w:t>
      </w:r>
      <w:r w:rsidRPr="005F25B6">
        <w:rPr>
          <w:b/>
        </w:rPr>
        <w:t xml:space="preserve"> Variable in NA </w:t>
      </w:r>
      <w:r w:rsidRPr="0019666E">
        <w:rPr>
          <w:b/>
        </w:rPr>
        <w:t>umwandeln</w:t>
      </w:r>
    </w:p>
    <w:p w14:paraId="68CABF3A" w14:textId="470C0E9A" w:rsidR="00E11F1D" w:rsidRPr="00E11F1D" w:rsidRDefault="00E11F1D" w:rsidP="00E11F1D">
      <w:pPr>
        <w:pStyle w:val="R"/>
        <w:rPr>
          <w:lang w:val="de-DE"/>
        </w:rPr>
      </w:pPr>
      <w:r w:rsidRPr="00E11F1D">
        <w:rPr>
          <w:lang w:val="de-DE"/>
        </w:rPr>
        <w:t xml:space="preserve">hrdata %&gt;% </w:t>
      </w:r>
      <w:r w:rsidRPr="00E11F1D">
        <w:rPr>
          <w:lang w:val="de-DE"/>
        </w:rPr>
        <w:br/>
        <w:t xml:space="preserve">  mutate(gender = na_if(gender, "divers")) </w:t>
      </w:r>
    </w:p>
    <w:p w14:paraId="240D46B9" w14:textId="0DF10BCD" w:rsidR="006C639A" w:rsidRPr="009C3E56" w:rsidRDefault="000B03FC" w:rsidP="00E11F1D">
      <w:pPr>
        <w:pStyle w:val="Aufzhlung"/>
        <w:numPr>
          <w:ilvl w:val="0"/>
          <w:numId w:val="0"/>
        </w:numPr>
        <w:ind w:left="360"/>
      </w:pPr>
      <w:r w:rsidRPr="009C3E56">
        <w:rPr>
          <w:rFonts w:ascii="Segoe UI Symbol" w:hAnsi="Segoe UI Symbol"/>
        </w:rPr>
        <w:t xml:space="preserve">→ </w:t>
      </w:r>
      <w:r w:rsidRPr="009C3E56">
        <w:t xml:space="preserve">Wenn die Sex-Variable einen Eintrag "divers" enthält, dann auf NA setzen </w:t>
      </w:r>
      <w:r w:rsidR="00E11F1D">
        <w:t>(hier unnötig, weil nicht vorhanden)</w:t>
      </w:r>
    </w:p>
    <w:p w14:paraId="06E90AF7" w14:textId="77777777" w:rsidR="000B03FC" w:rsidRPr="009C3E56" w:rsidRDefault="000B03FC" w:rsidP="000B03FC">
      <w:pPr>
        <w:pStyle w:val="Aufzhlung2"/>
        <w:numPr>
          <w:ilvl w:val="0"/>
          <w:numId w:val="0"/>
        </w:numPr>
        <w:ind w:left="709"/>
      </w:pPr>
    </w:p>
    <w:p w14:paraId="0ACA7171" w14:textId="7FD1730D" w:rsidR="0019666E" w:rsidRDefault="00357F12" w:rsidP="00271D21">
      <w:pPr>
        <w:pStyle w:val="Aufzhlung"/>
        <w:rPr>
          <w:b/>
        </w:rPr>
      </w:pPr>
      <w:r>
        <w:rPr>
          <w:b/>
        </w:rPr>
        <w:t>B</w:t>
      </w:r>
      <w:r w:rsidR="0019666E" w:rsidRPr="0019666E">
        <w:rPr>
          <w:b/>
        </w:rPr>
        <w:t xml:space="preserve">ei </w:t>
      </w:r>
      <w:r w:rsidR="0019666E" w:rsidRPr="005F25B6">
        <w:rPr>
          <w:b/>
          <w:caps/>
        </w:rPr>
        <w:t>mehreren</w:t>
      </w:r>
      <w:r w:rsidR="0019666E" w:rsidRPr="0019666E">
        <w:rPr>
          <w:b/>
        </w:rPr>
        <w:t xml:space="preserve"> Variablen </w:t>
      </w:r>
    </w:p>
    <w:p w14:paraId="525878B0" w14:textId="22CD8DEB" w:rsidR="00E11F1D" w:rsidRPr="00E11F1D" w:rsidRDefault="00E11F1D" w:rsidP="00E11F1D">
      <w:pPr>
        <w:pStyle w:val="Aufzhlung"/>
        <w:numPr>
          <w:ilvl w:val="0"/>
          <w:numId w:val="0"/>
        </w:numPr>
        <w:ind w:left="360"/>
        <w:rPr>
          <w:lang w:val="en-GB"/>
        </w:rPr>
      </w:pPr>
      <w:r w:rsidRPr="00E11F1D">
        <w:t>Hintergrund dürfte meist das V</w:t>
      </w:r>
      <w:r>
        <w:t xml:space="preserve">orhandensein von missing codes (wie -99 etc. sein). </w:t>
      </w:r>
      <w:r w:rsidRPr="00E11F1D">
        <w:rPr>
          <w:lang w:val="en-GB"/>
        </w:rPr>
        <w:t>Die m</w:t>
      </w:r>
      <w:r>
        <w:rPr>
          <w:lang w:val="en-GB"/>
        </w:rPr>
        <w:t>üssen raus</w:t>
      </w:r>
    </w:p>
    <w:p w14:paraId="136EA44A" w14:textId="6A2DE6F7" w:rsidR="0019666E" w:rsidRPr="00EE373C" w:rsidRDefault="00E11F1D" w:rsidP="00F63DE7">
      <w:pPr>
        <w:pStyle w:val="R"/>
      </w:pPr>
      <w:r>
        <w:t>hrdata %&gt;%</w:t>
      </w:r>
      <w:r>
        <w:br/>
        <w:t xml:space="preserve">    </w:t>
      </w:r>
      <w:r w:rsidR="0019666E" w:rsidRPr="00EE373C">
        <w:t>mutate(across(c(</w:t>
      </w:r>
      <w:r>
        <w:t>age, attrition, monthy_income</w:t>
      </w:r>
      <w:r w:rsidR="0019666E" w:rsidRPr="00EE373C">
        <w:t xml:space="preserve">), na_if, </w:t>
      </w:r>
      <w:r w:rsidR="0019666E">
        <w:t>-99</w:t>
      </w:r>
      <w:r w:rsidR="0019666E" w:rsidRPr="00EE373C">
        <w:t>))</w:t>
      </w:r>
    </w:p>
    <w:p w14:paraId="16A1731E" w14:textId="7164193B" w:rsidR="0019666E" w:rsidRPr="00357F12" w:rsidRDefault="00357F12" w:rsidP="00357F12">
      <w:pPr>
        <w:pStyle w:val="Aufzhlung"/>
        <w:rPr>
          <w:b/>
        </w:rPr>
      </w:pPr>
      <w:r>
        <w:rPr>
          <w:b/>
        </w:rPr>
        <w:t>Bei einem BEREICH von Variablen</w:t>
      </w:r>
    </w:p>
    <w:p w14:paraId="5AB9AC9B" w14:textId="22032C14" w:rsidR="0019666E" w:rsidRPr="00271D21" w:rsidRDefault="00E11F1D" w:rsidP="00F63DE7">
      <w:pPr>
        <w:pStyle w:val="R"/>
      </w:pPr>
      <w:r w:rsidRPr="00BE4065">
        <w:t xml:space="preserve">    </w:t>
      </w:r>
      <w:r w:rsidR="0019666E" w:rsidRPr="00271D21">
        <w:t>mutate_at(vars(</w:t>
      </w:r>
      <w:r>
        <w:t>x1</w:t>
      </w:r>
      <w:r w:rsidR="0019666E" w:rsidRPr="00271D21">
        <w:t>:</w:t>
      </w:r>
      <w:r>
        <w:t>x5</w:t>
      </w:r>
      <w:r w:rsidR="0019666E" w:rsidRPr="00271D21">
        <w:t xml:space="preserve">), na_if, </w:t>
      </w:r>
      <w:r w:rsidR="005F25B6" w:rsidRPr="00271D21">
        <w:t>-99</w:t>
      </w:r>
      <w:r w:rsidR="0019666E" w:rsidRPr="00271D21">
        <w:t xml:space="preserve">) </w:t>
      </w:r>
    </w:p>
    <w:p w14:paraId="54A8554A" w14:textId="6D009F84" w:rsidR="00225DCA" w:rsidRDefault="00225DCA" w:rsidP="0019666E">
      <w:pPr>
        <w:pStyle w:val="Textkrper"/>
        <w:rPr>
          <w:rStyle w:val="RZchn"/>
        </w:rPr>
      </w:pPr>
    </w:p>
    <w:p w14:paraId="7F01E298" w14:textId="59D86BC8" w:rsidR="00357F12" w:rsidRPr="00357F12" w:rsidRDefault="00357F12" w:rsidP="00357F12">
      <w:pPr>
        <w:pStyle w:val="Aufzhlung"/>
        <w:rPr>
          <w:b/>
        </w:rPr>
      </w:pPr>
      <w:r>
        <w:rPr>
          <w:b/>
        </w:rPr>
        <w:t>B</w:t>
      </w:r>
      <w:r w:rsidRPr="00357F12">
        <w:rPr>
          <w:b/>
        </w:rPr>
        <w:t xml:space="preserve">ei </w:t>
      </w:r>
      <w:r>
        <w:rPr>
          <w:b/>
        </w:rPr>
        <w:t xml:space="preserve">ALLEN </w:t>
      </w:r>
      <w:r w:rsidRPr="00357F12">
        <w:rPr>
          <w:b/>
        </w:rPr>
        <w:t xml:space="preserve">Variablen </w:t>
      </w:r>
    </w:p>
    <w:p w14:paraId="05D22639" w14:textId="06ED59AB" w:rsidR="00357F12" w:rsidRPr="00357F12" w:rsidRDefault="00357F12" w:rsidP="00357F12">
      <w:pPr>
        <w:pStyle w:val="R"/>
      </w:pPr>
      <w:r>
        <w:t>hrdata %&gt;%</w:t>
      </w:r>
      <w:r>
        <w:br/>
        <w:t xml:space="preserve">  </w:t>
      </w:r>
      <w:r w:rsidRPr="00357F12">
        <w:t xml:space="preserve">  mutate(across(where(is.numeric), na_if, -99))</w:t>
      </w:r>
    </w:p>
    <w:p w14:paraId="01765880" w14:textId="0D7FB778" w:rsidR="00357F12" w:rsidRDefault="00357F12" w:rsidP="00357F12">
      <w:pPr>
        <w:pStyle w:val="Aufzhlung"/>
        <w:numPr>
          <w:ilvl w:val="0"/>
          <w:numId w:val="0"/>
        </w:numPr>
        <w:ind w:left="360"/>
      </w:pPr>
      <w:r w:rsidRPr="00357F12">
        <w:t>(</w:t>
      </w:r>
      <w:r>
        <w:t>das geht nur bei numerischen Variablen—daher muss die Bedingung rein</w:t>
      </w:r>
    </w:p>
    <w:p w14:paraId="6FB064C9" w14:textId="77777777" w:rsidR="00357F12" w:rsidRPr="00357F12" w:rsidRDefault="00357F12" w:rsidP="00357F12">
      <w:pPr>
        <w:pStyle w:val="Aufzhlung"/>
        <w:numPr>
          <w:ilvl w:val="0"/>
          <w:numId w:val="0"/>
        </w:numPr>
        <w:ind w:left="360" w:hanging="360"/>
      </w:pPr>
    </w:p>
    <w:p w14:paraId="273A4543" w14:textId="5DE8B74F" w:rsidR="0019666E" w:rsidRPr="009A444D" w:rsidRDefault="00357F12" w:rsidP="00271D21">
      <w:pPr>
        <w:pStyle w:val="Aufzhlung"/>
        <w:rPr>
          <w:b/>
        </w:rPr>
      </w:pPr>
      <w:r>
        <w:rPr>
          <w:b/>
        </w:rPr>
        <w:t>B</w:t>
      </w:r>
      <w:r w:rsidR="009A444D" w:rsidRPr="009A444D">
        <w:rPr>
          <w:b/>
        </w:rPr>
        <w:t xml:space="preserve">ei einer </w:t>
      </w:r>
      <w:r w:rsidR="009A444D" w:rsidRPr="00357F12">
        <w:rPr>
          <w:b/>
          <w:caps/>
        </w:rPr>
        <w:t>kategorialen</w:t>
      </w:r>
      <w:r w:rsidR="009A444D" w:rsidRPr="009A444D">
        <w:rPr>
          <w:b/>
        </w:rPr>
        <w:t xml:space="preserve"> Variable</w:t>
      </w:r>
      <w:r>
        <w:rPr>
          <w:b/>
        </w:rPr>
        <w:t>n</w:t>
      </w:r>
      <w:r w:rsidR="009A444D" w:rsidRPr="009A444D">
        <w:rPr>
          <w:b/>
        </w:rPr>
        <w:t xml:space="preserve"> </w:t>
      </w:r>
    </w:p>
    <w:p w14:paraId="5A979344" w14:textId="7D51D4F5" w:rsidR="00357F12" w:rsidRDefault="00357F12" w:rsidP="00357F12">
      <w:pPr>
        <w:pStyle w:val="R"/>
      </w:pPr>
      <w:r>
        <w:t>hr</w:t>
      </w:r>
      <w:r w:rsidRPr="00357F12">
        <w:t>data %&gt;%</w:t>
      </w:r>
      <w:r>
        <w:br/>
      </w:r>
      <w:r w:rsidRPr="00357F12">
        <w:t xml:space="preserve">  mutate(attrition = na_if(attrition, "-99")) </w:t>
      </w:r>
    </w:p>
    <w:p w14:paraId="06409C64" w14:textId="77777777" w:rsidR="009A444D" w:rsidRPr="00357F12" w:rsidRDefault="009A444D" w:rsidP="009A444D">
      <w:pPr>
        <w:pStyle w:val="Textkrper"/>
        <w:rPr>
          <w:lang w:val="en-GB"/>
        </w:rPr>
      </w:pPr>
    </w:p>
    <w:p w14:paraId="10823ADB" w14:textId="77777777" w:rsidR="009A444D" w:rsidRPr="00357F12" w:rsidRDefault="009A444D" w:rsidP="009A444D">
      <w:pPr>
        <w:pStyle w:val="Textkrper"/>
        <w:rPr>
          <w:lang w:val="en-GB"/>
        </w:rPr>
      </w:pPr>
    </w:p>
    <w:p w14:paraId="5CEAFD2C" w14:textId="3275C1C4" w:rsidR="004E1097" w:rsidRPr="00357F12" w:rsidRDefault="004E1097" w:rsidP="00271D21">
      <w:pPr>
        <w:pStyle w:val="Textkrper"/>
        <w:rPr>
          <w:lang w:val="en-GB"/>
        </w:rPr>
      </w:pPr>
    </w:p>
    <w:p w14:paraId="6A975344" w14:textId="477BDEC5" w:rsidR="004E1097" w:rsidRDefault="004E1097" w:rsidP="004E1097">
      <w:pPr>
        <w:pStyle w:val="berschrift3"/>
      </w:pPr>
      <w:r>
        <w:t>NA</w:t>
      </w:r>
      <w:r w:rsidR="000B03FC">
        <w:t>s</w:t>
      </w:r>
      <w:r>
        <w:t xml:space="preserve"> in Werte umwandeln</w:t>
      </w:r>
    </w:p>
    <w:p w14:paraId="7689120E" w14:textId="1CEF631D" w:rsidR="000B03FC" w:rsidRPr="000B03FC" w:rsidRDefault="000B03FC" w:rsidP="000B03FC">
      <w:pPr>
        <w:pStyle w:val="Aufzhlung"/>
        <w:numPr>
          <w:ilvl w:val="0"/>
          <w:numId w:val="0"/>
        </w:numPr>
        <w:ind w:left="360"/>
      </w:pPr>
      <w:r w:rsidRPr="000B03FC">
        <w:t>Manchmal</w:t>
      </w:r>
      <w:r>
        <w:t xml:space="preserve"> ist es legitim (z.B. bei count-Variablen), ein missing auf 0 zu setzen. Alternative Werte sind je nach Kontext denkbar</w:t>
      </w:r>
    </w:p>
    <w:p w14:paraId="32130FC2" w14:textId="761DF691" w:rsidR="003C51F8" w:rsidRDefault="003C51F8" w:rsidP="00271D21">
      <w:pPr>
        <w:pStyle w:val="Aufzhlung"/>
        <w:rPr>
          <w:b/>
        </w:rPr>
      </w:pPr>
      <w:r>
        <w:rPr>
          <w:b/>
        </w:rPr>
        <w:t>Spezifische Variablen ersetzen</w:t>
      </w:r>
    </w:p>
    <w:p w14:paraId="23AC74DD" w14:textId="4B12F1F8" w:rsidR="00AF5D7A" w:rsidRDefault="00AF5D7A" w:rsidP="00AF5D7A">
      <w:pPr>
        <w:pStyle w:val="R"/>
      </w:pPr>
      <w:r w:rsidRPr="00AF5D7A">
        <w:t xml:space="preserve">hrdata_miss %&gt;% </w:t>
      </w:r>
      <w:r>
        <w:br/>
      </w:r>
      <w:r w:rsidRPr="00AF5D7A">
        <w:t xml:space="preserve">  mutate(</w:t>
      </w:r>
      <w:r>
        <w:br/>
      </w:r>
      <w:r w:rsidRPr="00AF5D7A">
        <w:lastRenderedPageBreak/>
        <w:t xml:space="preserve">    hourly_rate2 = ifelse(is.na(hourly_rate), 0, hourly_rate) </w:t>
      </w:r>
      <w:r w:rsidRPr="00AF5D7A">
        <w:br/>
        <w:t xml:space="preserve">  ) </w:t>
      </w:r>
    </w:p>
    <w:p w14:paraId="289F2FB6" w14:textId="77777777" w:rsidR="00AF5D7A" w:rsidRPr="00BE4065" w:rsidRDefault="00AF5D7A" w:rsidP="00AF5D7A">
      <w:pPr>
        <w:pStyle w:val="Textkrper"/>
        <w:rPr>
          <w:lang w:val="en-GB"/>
        </w:rPr>
      </w:pPr>
    </w:p>
    <w:p w14:paraId="2D5D1EAC" w14:textId="4DAC370D" w:rsidR="004E1097" w:rsidRPr="00225DCA" w:rsidRDefault="004E1097" w:rsidP="00271D21">
      <w:pPr>
        <w:pStyle w:val="Aufzhlung"/>
        <w:rPr>
          <w:b/>
        </w:rPr>
      </w:pPr>
      <w:r w:rsidRPr="00225DCA">
        <w:rPr>
          <w:b/>
        </w:rPr>
        <w:t>NAs alle</w:t>
      </w:r>
      <w:r w:rsidR="00AF5D7A">
        <w:rPr>
          <w:b/>
        </w:rPr>
        <w:t>r</w:t>
      </w:r>
      <w:r w:rsidRPr="00225DCA">
        <w:rPr>
          <w:b/>
        </w:rPr>
        <w:t xml:space="preserve"> Variablen </w:t>
      </w:r>
      <w:r w:rsidR="00AF5D7A">
        <w:rPr>
          <w:b/>
        </w:rPr>
        <w:t xml:space="preserve">durch 0 </w:t>
      </w:r>
      <w:r w:rsidRPr="00225DCA">
        <w:rPr>
          <w:b/>
        </w:rPr>
        <w:t>ersetzen (</w:t>
      </w:r>
      <w:r w:rsidR="00AF5D7A">
        <w:rPr>
          <w:b/>
        </w:rPr>
        <w:t>Don‘t</w:t>
      </w:r>
      <w:r w:rsidRPr="00225DCA">
        <w:rPr>
          <w:b/>
        </w:rPr>
        <w:t>!)</w:t>
      </w:r>
    </w:p>
    <w:p w14:paraId="686E7ADB" w14:textId="4E2CB767" w:rsidR="004E1097" w:rsidRPr="00135A53" w:rsidRDefault="00AF5D7A" w:rsidP="00AF5D7A">
      <w:pPr>
        <w:pStyle w:val="R"/>
        <w:jc w:val="both"/>
      </w:pPr>
      <w:r>
        <w:t xml:space="preserve">hrdata_miss %&gt;% </w:t>
      </w:r>
      <w:r>
        <w:br/>
        <w:t xml:space="preserve">  mutate_if(is.numeric, ~replace(., is.na(.), 0))</w:t>
      </w:r>
    </w:p>
    <w:p w14:paraId="716C239C" w14:textId="77777777" w:rsidR="004E1097" w:rsidRPr="00135A53" w:rsidRDefault="004E1097" w:rsidP="004E1097">
      <w:pPr>
        <w:pStyle w:val="Textkrper"/>
        <w:rPr>
          <w:rStyle w:val="RZchn"/>
        </w:rPr>
      </w:pPr>
    </w:p>
    <w:p w14:paraId="1E129507" w14:textId="63D50ECF" w:rsidR="00D07896" w:rsidRPr="00D07896" w:rsidRDefault="00D07896" w:rsidP="00271D21">
      <w:pPr>
        <w:pStyle w:val="Aufzhlung"/>
        <w:rPr>
          <w:b/>
        </w:rPr>
      </w:pPr>
      <w:r w:rsidRPr="00D07896">
        <w:rPr>
          <w:b/>
        </w:rPr>
        <w:t xml:space="preserve">Missings in Werte umwandeln (z.B. NA </w:t>
      </w:r>
      <w:r w:rsidR="00AF5D7A">
        <w:rPr>
          <w:rFonts w:ascii="Arial" w:hAnsi="Arial" w:cs="Arial" w:hint="eastAsia"/>
          <w:b/>
          <w:lang w:eastAsia="ja-JP"/>
        </w:rPr>
        <w:t>→</w:t>
      </w:r>
      <w:r w:rsidRPr="00D07896">
        <w:rPr>
          <w:b/>
        </w:rPr>
        <w:t xml:space="preserve"> -99</w:t>
      </w:r>
      <w:r w:rsidR="00957152">
        <w:rPr>
          <w:b/>
        </w:rPr>
        <w:t>)</w:t>
      </w:r>
    </w:p>
    <w:p w14:paraId="30A39935" w14:textId="1EB94273" w:rsidR="00957152" w:rsidRPr="00ED57CF" w:rsidRDefault="00957152" w:rsidP="00AF5D7A">
      <w:pPr>
        <w:pStyle w:val="Aufzhlung2"/>
        <w:rPr>
          <w:b/>
        </w:rPr>
      </w:pPr>
      <w:r w:rsidRPr="00ED57CF">
        <w:rPr>
          <w:b/>
        </w:rPr>
        <w:t>Bei einer Variablen</w:t>
      </w:r>
    </w:p>
    <w:p w14:paraId="40596544" w14:textId="122ACE76" w:rsidR="00AF5D7A" w:rsidRDefault="00AF5D7A" w:rsidP="00AF5D7A">
      <w:pPr>
        <w:pStyle w:val="R"/>
        <w:ind w:left="708"/>
      </w:pPr>
      <w:r w:rsidRPr="00AF5D7A">
        <w:t xml:space="preserve">hrdata_miss %&gt;% </w:t>
      </w:r>
      <w:r>
        <w:br/>
        <w:t xml:space="preserve"> </w:t>
      </w:r>
      <w:r w:rsidRPr="00AF5D7A">
        <w:t xml:space="preserve">  mutate(employee_count = replace_na(employee_count, -99))</w:t>
      </w:r>
    </w:p>
    <w:p w14:paraId="20A40DD6" w14:textId="49DD0D70" w:rsidR="00957152" w:rsidRPr="00ED57CF" w:rsidRDefault="00957152" w:rsidP="00AF5D7A">
      <w:pPr>
        <w:pStyle w:val="Aufzhlung2"/>
        <w:rPr>
          <w:b/>
          <w:lang w:val="en-GB"/>
        </w:rPr>
      </w:pPr>
      <w:r w:rsidRPr="00ED57CF">
        <w:rPr>
          <w:b/>
          <w:lang w:val="en-GB"/>
        </w:rPr>
        <w:t>Bei mehreren</w:t>
      </w:r>
      <w:r w:rsidR="004E1097" w:rsidRPr="00ED57CF">
        <w:rPr>
          <w:b/>
          <w:lang w:val="en-GB"/>
        </w:rPr>
        <w:t xml:space="preserve"> Variablen</w:t>
      </w:r>
    </w:p>
    <w:p w14:paraId="43CAD5F9" w14:textId="6E7BF2A7" w:rsidR="0019666E" w:rsidRDefault="00AF5D7A" w:rsidP="00AF5D7A">
      <w:pPr>
        <w:pStyle w:val="R"/>
        <w:ind w:left="708"/>
      </w:pPr>
      <w:r w:rsidRPr="00AF5D7A">
        <w:t xml:space="preserve">hrdata_miss %&gt;% </w:t>
      </w:r>
      <w:r>
        <w:br/>
        <w:t xml:space="preserve"> </w:t>
      </w:r>
      <w:r w:rsidRPr="00AF5D7A">
        <w:t xml:space="preserve">  mutate_at(vars(hourly_rate:monthly_rate), ~replace_na(., -99))</w:t>
      </w:r>
    </w:p>
    <w:p w14:paraId="6B5C12A7" w14:textId="2A1E4854" w:rsidR="00AF5D7A" w:rsidRDefault="00AF5D7A" w:rsidP="00AF5D7A">
      <w:pPr>
        <w:pStyle w:val="Aufzhlung2"/>
        <w:numPr>
          <w:ilvl w:val="0"/>
          <w:numId w:val="0"/>
        </w:numPr>
        <w:ind w:left="709"/>
      </w:pPr>
      <w:r>
        <w:t>Achtung: Dürfen nur numerische Variablen sein</w:t>
      </w:r>
    </w:p>
    <w:p w14:paraId="5A29A34E" w14:textId="36FA89E5" w:rsidR="00AF5D7A" w:rsidRPr="00ED57CF" w:rsidRDefault="00AF5D7A" w:rsidP="00AF5D7A">
      <w:pPr>
        <w:pStyle w:val="Aufzhlung2"/>
        <w:rPr>
          <w:b/>
        </w:rPr>
      </w:pPr>
      <w:r w:rsidRPr="00ED57CF">
        <w:rPr>
          <w:b/>
        </w:rPr>
        <w:t>Bei allen (numerischen) Variablen</w:t>
      </w:r>
    </w:p>
    <w:p w14:paraId="521FEF17" w14:textId="23942F21" w:rsidR="00AF5D7A" w:rsidRPr="00AF5D7A" w:rsidRDefault="00AF5D7A" w:rsidP="00AF5D7A">
      <w:pPr>
        <w:pStyle w:val="R"/>
        <w:ind w:left="708"/>
      </w:pPr>
      <w:r w:rsidRPr="00AF5D7A">
        <w:t>hrdata_miss %&gt;%</w:t>
      </w:r>
      <w:r>
        <w:br/>
        <w:t xml:space="preserve"> </w:t>
      </w:r>
      <w:r w:rsidRPr="00AF5D7A">
        <w:t xml:space="preserve">  mutate(across(where(is.numeric), ~replace_na(., -99)))</w:t>
      </w:r>
    </w:p>
    <w:p w14:paraId="4729DA6E" w14:textId="2BAD913F" w:rsidR="006C639A" w:rsidRPr="00AF5D7A" w:rsidRDefault="006C639A">
      <w:pPr>
        <w:rPr>
          <w:lang w:val="en-GB"/>
        </w:rPr>
      </w:pPr>
    </w:p>
    <w:p w14:paraId="3CA9DBDA" w14:textId="77777777" w:rsidR="006C639A" w:rsidRPr="00AF5D7A" w:rsidRDefault="006C639A">
      <w:pPr>
        <w:rPr>
          <w:lang w:val="en-GB"/>
        </w:rPr>
      </w:pPr>
    </w:p>
    <w:p w14:paraId="675E22C9" w14:textId="77777777" w:rsidR="006C639A" w:rsidRPr="00AF5D7A" w:rsidRDefault="006C639A">
      <w:pPr>
        <w:rPr>
          <w:rFonts w:ascii="Verdana" w:hAnsi="Verdana"/>
          <w:b/>
          <w:bCs/>
          <w:color w:val="0070C0"/>
          <w:sz w:val="28"/>
          <w:szCs w:val="28"/>
          <w:lang w:val="en-GB"/>
        </w:rPr>
      </w:pPr>
    </w:p>
    <w:p w14:paraId="41438CCC" w14:textId="577D53A3" w:rsidR="005425F5" w:rsidRPr="00AF5D7A" w:rsidRDefault="005425F5">
      <w:pPr>
        <w:rPr>
          <w:rFonts w:ascii="Verdana" w:hAnsi="Verdana"/>
          <w:b/>
          <w:bCs/>
          <w:color w:val="0070C0"/>
          <w:sz w:val="28"/>
          <w:szCs w:val="28"/>
          <w:lang w:val="en-GB"/>
        </w:rPr>
      </w:pPr>
    </w:p>
    <w:p w14:paraId="7DFE72C5" w14:textId="2585F89D" w:rsidR="005425F5" w:rsidRPr="00AF5D7A" w:rsidRDefault="005425F5">
      <w:pPr>
        <w:rPr>
          <w:rFonts w:ascii="Verdana" w:hAnsi="Verdana"/>
          <w:b/>
          <w:bCs/>
          <w:color w:val="0070C0"/>
          <w:sz w:val="28"/>
          <w:szCs w:val="28"/>
          <w:lang w:val="en-GB"/>
        </w:rPr>
      </w:pPr>
    </w:p>
    <w:p w14:paraId="71D38F60" w14:textId="0AB32149" w:rsidR="00A92EDC" w:rsidRPr="00AF5D7A" w:rsidRDefault="00A92EDC">
      <w:pPr>
        <w:rPr>
          <w:rFonts w:ascii="Verdana" w:hAnsi="Verdana"/>
          <w:b/>
          <w:bCs/>
          <w:color w:val="0070C0"/>
          <w:sz w:val="28"/>
          <w:szCs w:val="28"/>
          <w:lang w:val="en-GB"/>
        </w:rPr>
      </w:pPr>
    </w:p>
    <w:p w14:paraId="15109AB4" w14:textId="4E6A478C" w:rsidR="00A92EDC" w:rsidRPr="00AF5D7A" w:rsidRDefault="00A92EDC">
      <w:pPr>
        <w:rPr>
          <w:rFonts w:ascii="Verdana" w:hAnsi="Verdana"/>
          <w:b/>
          <w:bCs/>
          <w:color w:val="0070C0"/>
          <w:sz w:val="28"/>
          <w:szCs w:val="28"/>
          <w:lang w:val="en-GB"/>
        </w:rPr>
      </w:pPr>
    </w:p>
    <w:p w14:paraId="5E47ACE2" w14:textId="6B5755DB" w:rsidR="00A92EDC" w:rsidRPr="00AF5D7A" w:rsidRDefault="00A92EDC">
      <w:pPr>
        <w:rPr>
          <w:rFonts w:ascii="Verdana" w:hAnsi="Verdana"/>
          <w:b/>
          <w:bCs/>
          <w:color w:val="0070C0"/>
          <w:sz w:val="28"/>
          <w:szCs w:val="28"/>
          <w:lang w:val="en-GB"/>
        </w:rPr>
      </w:pPr>
    </w:p>
    <w:p w14:paraId="1085A5A7" w14:textId="56003E13" w:rsidR="00A92EDC" w:rsidRPr="00AF5D7A" w:rsidRDefault="00A92EDC">
      <w:pPr>
        <w:rPr>
          <w:rFonts w:ascii="Verdana" w:hAnsi="Verdana"/>
          <w:b/>
          <w:bCs/>
          <w:color w:val="0070C0"/>
          <w:sz w:val="28"/>
          <w:szCs w:val="28"/>
          <w:lang w:val="en-GB"/>
        </w:rPr>
      </w:pPr>
    </w:p>
    <w:p w14:paraId="625A3B10" w14:textId="6BD3AA30" w:rsidR="00A92EDC" w:rsidRPr="00AF5D7A" w:rsidRDefault="00A92EDC">
      <w:pPr>
        <w:rPr>
          <w:rFonts w:ascii="Verdana" w:hAnsi="Verdana"/>
          <w:b/>
          <w:bCs/>
          <w:color w:val="0070C0"/>
          <w:sz w:val="28"/>
          <w:szCs w:val="28"/>
          <w:lang w:val="en-GB"/>
        </w:rPr>
      </w:pPr>
    </w:p>
    <w:p w14:paraId="4D0B2841" w14:textId="77777777" w:rsidR="00A92EDC" w:rsidRPr="00AF5D7A" w:rsidRDefault="00A92EDC">
      <w:pPr>
        <w:rPr>
          <w:rFonts w:ascii="Verdana" w:hAnsi="Verdana"/>
          <w:b/>
          <w:bCs/>
          <w:color w:val="0070C0"/>
          <w:sz w:val="28"/>
          <w:szCs w:val="28"/>
          <w:lang w:val="en-GB"/>
        </w:rPr>
      </w:pPr>
    </w:p>
    <w:p w14:paraId="0777D81E" w14:textId="0963E52B" w:rsidR="00154FFC" w:rsidRDefault="00154FFC" w:rsidP="00125D1A">
      <w:pPr>
        <w:pStyle w:val="berschrift1"/>
        <w:pageBreakBefore/>
        <w:ind w:left="431" w:hanging="431"/>
      </w:pPr>
      <w:bookmarkStart w:id="34" w:name="_Toc164239425"/>
      <w:r>
        <w:lastRenderedPageBreak/>
        <w:t>Zeit</w:t>
      </w:r>
      <w:bookmarkEnd w:id="34"/>
    </w:p>
    <w:p w14:paraId="4C29B045" w14:textId="4E9DEDDA" w:rsidR="00154FFC" w:rsidRDefault="00154FFC" w:rsidP="00154FFC">
      <w:pPr>
        <w:pStyle w:val="Textkrper"/>
      </w:pPr>
    </w:p>
    <w:p w14:paraId="2DF9A121" w14:textId="232CCFD2" w:rsidR="00154FFC" w:rsidRDefault="00154FFC" w:rsidP="00154FFC">
      <w:pPr>
        <w:pStyle w:val="Aufzhlung"/>
      </w:pPr>
      <w:r>
        <w:t>Im Tidyverse kann m</w:t>
      </w:r>
      <w:r w:rsidR="00903F06">
        <w:t>a</w:t>
      </w:r>
      <w:r>
        <w:t>n mit Datumsangaben oder Zeitvariablen arbeiten</w:t>
      </w:r>
    </w:p>
    <w:p w14:paraId="092D7A44" w14:textId="27998D6F" w:rsidR="005E3305" w:rsidRDefault="005E3305" w:rsidP="00154FFC">
      <w:pPr>
        <w:pStyle w:val="Aufzhlung"/>
      </w:pPr>
      <w:r>
        <w:t xml:space="preserve">In Munzert et al. (2014, S. 374) ist ein Beispiel mit Twitter-Daten </w:t>
      </w:r>
    </w:p>
    <w:p w14:paraId="1BBAB231" w14:textId="41C80C1F" w:rsidR="00154FFC" w:rsidRDefault="00903F06" w:rsidP="00154FFC">
      <w:pPr>
        <w:pStyle w:val="Aufzhlung"/>
      </w:pPr>
      <w:r>
        <w:t>Zentrales Paket ist lubrid</w:t>
      </w:r>
      <w:r w:rsidR="00154FFC">
        <w:t>ate</w:t>
      </w:r>
      <w:r w:rsidR="000D2E39">
        <w:t xml:space="preserve"> (</w:t>
      </w:r>
      <w:hyperlink r:id="rId28" w:history="1">
        <w:r w:rsidR="000D2E39" w:rsidRPr="000D2E39">
          <w:rPr>
            <w:rStyle w:val="Hyperlink"/>
          </w:rPr>
          <w:t>Cheat sheet</w:t>
        </w:r>
      </w:hyperlink>
      <w:r w:rsidR="000D2E39">
        <w:t>)</w:t>
      </w:r>
    </w:p>
    <w:p w14:paraId="491074CA" w14:textId="5289D942" w:rsidR="00AF01C4" w:rsidRDefault="00AF01C4" w:rsidP="00AF01C4">
      <w:pPr>
        <w:pStyle w:val="Aufzhlung"/>
        <w:jc w:val="both"/>
      </w:pPr>
      <w:r w:rsidRPr="00AF01C4">
        <w:rPr>
          <w:b/>
        </w:rPr>
        <w:t xml:space="preserve">Tutorial: </w:t>
      </w:r>
      <w:hyperlink r:id="rId29" w:history="1">
        <w:r>
          <w:rPr>
            <w:rStyle w:val="Hyperlink"/>
          </w:rPr>
          <w:t>https://cran.r-project.org/web/packages/lubridate/vignettes/lubridate.html</w:t>
        </w:r>
      </w:hyperlink>
    </w:p>
    <w:p w14:paraId="6CD1C3F5" w14:textId="4C467519" w:rsidR="0052662F" w:rsidRPr="005F148D" w:rsidRDefault="0052662F" w:rsidP="0052662F">
      <w:pPr>
        <w:pStyle w:val="Aufzhlung"/>
        <w:rPr>
          <w:lang w:val="en-GB"/>
        </w:rPr>
      </w:pPr>
      <w:r w:rsidRPr="005F148D">
        <w:rPr>
          <w:b/>
          <w:lang w:val="en-GB"/>
        </w:rPr>
        <w:t>Orginal paper:</w:t>
      </w:r>
      <w:r w:rsidRPr="005F148D">
        <w:rPr>
          <w:lang w:val="en-GB"/>
        </w:rPr>
        <w:t xml:space="preserve"> </w:t>
      </w:r>
      <w:hyperlink r:id="rId30" w:history="1">
        <w:r w:rsidRPr="005F148D">
          <w:rPr>
            <w:rStyle w:val="Hyperlink"/>
            <w:lang w:val="en-GB"/>
          </w:rPr>
          <w:t>https://www.jstatsoft.org/index.php/jss/article/view/v040i03/v40i03.pdf</w:t>
        </w:r>
      </w:hyperlink>
      <w:r w:rsidRPr="005F148D">
        <w:rPr>
          <w:lang w:val="en-GB"/>
        </w:rPr>
        <w:t xml:space="preserve"> </w:t>
      </w:r>
    </w:p>
    <w:p w14:paraId="689FD56F" w14:textId="51B73BA7" w:rsidR="00154FFC" w:rsidRDefault="00154FFC" w:rsidP="00154FFC">
      <w:pPr>
        <w:pStyle w:val="Aufzhlung"/>
      </w:pPr>
      <w:r>
        <w:t>Die hier verwendeten Daten sind die aus dem nycflights-Paket (Flugdaten des NY Flughafens)</w:t>
      </w:r>
    </w:p>
    <w:p w14:paraId="7D7857AC" w14:textId="1FBBF687" w:rsidR="00154FFC" w:rsidRDefault="00154FFC" w:rsidP="00154FFC">
      <w:pPr>
        <w:pStyle w:val="Aufzhlung"/>
      </w:pPr>
      <w:r>
        <w:t>Es gibt 3 Arten</w:t>
      </w:r>
    </w:p>
    <w:p w14:paraId="79309BDC" w14:textId="782FA98A" w:rsidR="00154FFC" w:rsidRDefault="00154FFC" w:rsidP="0056610C">
      <w:pPr>
        <w:pStyle w:val="Aufzhlung2"/>
      </w:pPr>
      <w:r w:rsidRPr="00154FFC">
        <w:rPr>
          <w:b/>
        </w:rPr>
        <w:t>Datum</w:t>
      </w:r>
      <w:r>
        <w:t xml:space="preserve"> (&lt;date&gt;)</w:t>
      </w:r>
    </w:p>
    <w:p w14:paraId="57880EFD" w14:textId="3E2D6C61" w:rsidR="00154FFC" w:rsidRDefault="00154FFC" w:rsidP="0056610C">
      <w:pPr>
        <w:pStyle w:val="Aufzhlung2"/>
      </w:pPr>
      <w:r w:rsidRPr="00154FFC">
        <w:rPr>
          <w:b/>
        </w:rPr>
        <w:t>Zeit</w:t>
      </w:r>
      <w:r>
        <w:t xml:space="preserve"> (&lt;time&gt;)</w:t>
      </w:r>
    </w:p>
    <w:p w14:paraId="656946D3" w14:textId="28F6D565" w:rsidR="00EE3DE7" w:rsidRDefault="00903F06" w:rsidP="0056610C">
      <w:pPr>
        <w:pStyle w:val="Aufzhlung2"/>
      </w:pPr>
      <w:r w:rsidRPr="002C00B1">
        <w:rPr>
          <w:b/>
        </w:rPr>
        <w:t>Datetime</w:t>
      </w:r>
      <w:r w:rsidR="00154FFC">
        <w:t xml:space="preserve"> (</w:t>
      </w:r>
      <w:r w:rsidR="00EE3DE7">
        <w:t>&lt;dttm&gt;</w:t>
      </w:r>
      <w:r w:rsidR="00154FFC">
        <w:t>)</w:t>
      </w:r>
      <w:r w:rsidR="002C00B1">
        <w:t xml:space="preserve">: </w:t>
      </w:r>
      <w:r w:rsidR="00154FFC">
        <w:t xml:space="preserve">kombiniert </w:t>
      </w:r>
      <w:r w:rsidR="002C00B1">
        <w:t>Datum und Zeitpunkt</w:t>
      </w:r>
      <w:r w:rsidR="00154FFC">
        <w:t xml:space="preserve"> (z.B. 2013-04-02 1:05:32). </w:t>
      </w:r>
    </w:p>
    <w:p w14:paraId="6FA399D4" w14:textId="12A371B4" w:rsidR="00154FFC" w:rsidRDefault="00EE3DE7" w:rsidP="0056610C">
      <w:pPr>
        <w:pStyle w:val="Aufzhlung2"/>
      </w:pPr>
      <w:r>
        <w:t xml:space="preserve">Im </w:t>
      </w:r>
      <w:r w:rsidR="002C00B1">
        <w:t>base</w:t>
      </w:r>
      <w:r>
        <w:t xml:space="preserve"> R heißen die POSIXct</w:t>
      </w:r>
    </w:p>
    <w:p w14:paraId="1476D38D" w14:textId="234DB29A" w:rsidR="00442B7A" w:rsidRPr="003F5574" w:rsidRDefault="00442B7A" w:rsidP="00866B7A">
      <w:pPr>
        <w:pStyle w:val="Textkrper"/>
      </w:pPr>
    </w:p>
    <w:p w14:paraId="0D6CF97C" w14:textId="3B1FC0DB" w:rsidR="00154FFC" w:rsidRDefault="00154FFC" w:rsidP="00154FFC">
      <w:pPr>
        <w:pStyle w:val="Textkrper"/>
      </w:pPr>
    </w:p>
    <w:p w14:paraId="4C365CC9" w14:textId="47300E15" w:rsidR="00154FFC" w:rsidRDefault="00154FFC" w:rsidP="00154FFC">
      <w:pPr>
        <w:pStyle w:val="Textkrper"/>
      </w:pPr>
    </w:p>
    <w:p w14:paraId="19992548" w14:textId="77777777" w:rsidR="000D2E39" w:rsidRDefault="000D2E39" w:rsidP="00154FFC">
      <w:pPr>
        <w:pStyle w:val="Textkrper"/>
      </w:pPr>
    </w:p>
    <w:p w14:paraId="792AB975" w14:textId="41550B40" w:rsidR="000D2E39" w:rsidRDefault="000D2E39" w:rsidP="000D2E39">
      <w:pPr>
        <w:pStyle w:val="berschrift2"/>
      </w:pPr>
      <w:bookmarkStart w:id="35" w:name="_Toc164239426"/>
      <w:r>
        <w:t>Parsing: Umwandlung in das Format date oder datetime</w:t>
      </w:r>
      <w:bookmarkEnd w:id="35"/>
    </w:p>
    <w:p w14:paraId="146F1DA2" w14:textId="6C3B405B" w:rsidR="00154FFC" w:rsidRDefault="00442B7A" w:rsidP="00442B7A">
      <w:pPr>
        <w:pStyle w:val="Aufzhlung"/>
      </w:pPr>
      <w:r>
        <w:t>Man kann Zeiten aus anderen Variablen herstellen:</w:t>
      </w:r>
    </w:p>
    <w:p w14:paraId="3820D660" w14:textId="1ABC35ED" w:rsidR="00442B7A" w:rsidRDefault="00442B7A" w:rsidP="0056610C">
      <w:pPr>
        <w:pStyle w:val="Aufzhlung2"/>
      </w:pPr>
      <w:r>
        <w:t>Aus einem String</w:t>
      </w:r>
      <w:r w:rsidR="002C00B1">
        <w:t xml:space="preserve"> (siehe </w:t>
      </w:r>
      <w:r w:rsidR="002C00B1">
        <w:fldChar w:fldCharType="begin"/>
      </w:r>
      <w:r w:rsidR="002C00B1">
        <w:instrText xml:space="preserve"> REF _Ref61103389 \r \h </w:instrText>
      </w:r>
      <w:r w:rsidR="002C00B1">
        <w:fldChar w:fldCharType="separate"/>
      </w:r>
      <w:r w:rsidR="00E21344">
        <w:t>5.1.1</w:t>
      </w:r>
      <w:r w:rsidR="002C00B1">
        <w:fldChar w:fldCharType="end"/>
      </w:r>
      <w:r w:rsidR="002C00B1">
        <w:t>)</w:t>
      </w:r>
    </w:p>
    <w:p w14:paraId="5FC1041A" w14:textId="1F7833EC" w:rsidR="00442B7A" w:rsidRDefault="00442B7A" w:rsidP="0056610C">
      <w:pPr>
        <w:pStyle w:val="Aufzhlung2"/>
      </w:pPr>
      <w:r>
        <w:t xml:space="preserve">Aus einzelnen </w:t>
      </w:r>
      <w:r w:rsidR="002C00B1">
        <w:t>Zeit-</w:t>
      </w:r>
      <w:r>
        <w:t>Komponenten</w:t>
      </w:r>
      <w:r w:rsidR="002C00B1">
        <w:t xml:space="preserve"> (siehe </w:t>
      </w:r>
      <w:r w:rsidR="002C00B1">
        <w:fldChar w:fldCharType="begin"/>
      </w:r>
      <w:r w:rsidR="002C00B1">
        <w:instrText xml:space="preserve"> REF _Ref61103398 \r \h </w:instrText>
      </w:r>
      <w:r w:rsidR="002C00B1">
        <w:fldChar w:fldCharType="separate"/>
      </w:r>
      <w:r w:rsidR="00E21344">
        <w:t>5.1.2</w:t>
      </w:r>
      <w:r w:rsidR="002C00B1">
        <w:fldChar w:fldCharType="end"/>
      </w:r>
      <w:r w:rsidR="002C00B1">
        <w:t>), wie day, month, year</w:t>
      </w:r>
    </w:p>
    <w:p w14:paraId="3CAC4231" w14:textId="667695C3" w:rsidR="00442B7A" w:rsidRDefault="00442B7A" w:rsidP="0056610C">
      <w:pPr>
        <w:pStyle w:val="Aufzhlung2"/>
        <w:numPr>
          <w:ilvl w:val="0"/>
          <w:numId w:val="0"/>
        </w:numPr>
        <w:ind w:left="360"/>
      </w:pPr>
    </w:p>
    <w:p w14:paraId="452E0DD6" w14:textId="77777777" w:rsidR="00442B7A" w:rsidRDefault="00442B7A" w:rsidP="00442B7A">
      <w:pPr>
        <w:pStyle w:val="Aufzhlung"/>
        <w:numPr>
          <w:ilvl w:val="0"/>
          <w:numId w:val="0"/>
        </w:numPr>
        <w:ind w:left="360" w:hanging="360"/>
      </w:pPr>
    </w:p>
    <w:p w14:paraId="756D50E5" w14:textId="5EEF0E5C" w:rsidR="00442B7A" w:rsidRDefault="00442B7A" w:rsidP="00314F8E">
      <w:pPr>
        <w:pStyle w:val="berschrift3"/>
      </w:pPr>
      <w:bookmarkStart w:id="36" w:name="_Ref61103389"/>
      <w:r>
        <w:t xml:space="preserve">Herstellung </w:t>
      </w:r>
      <w:r w:rsidR="0017176E">
        <w:t xml:space="preserve">von Datumsangaben </w:t>
      </w:r>
      <w:r>
        <w:t>aus einem String</w:t>
      </w:r>
      <w:r w:rsidR="000D2E39">
        <w:t xml:space="preserve"> (parsing)</w:t>
      </w:r>
      <w:bookmarkEnd w:id="36"/>
    </w:p>
    <w:p w14:paraId="0200E3A1" w14:textId="5AC30417" w:rsidR="00442B7A" w:rsidRDefault="00C9557F" w:rsidP="003071D8">
      <w:pPr>
        <w:pStyle w:val="Aufzhlung"/>
      </w:pPr>
      <w:r>
        <w:t xml:space="preserve">Oft ist eine Datumsvariable als String formatiert. Diese muss durch </w:t>
      </w:r>
      <w:r w:rsidR="00442B7A" w:rsidRPr="008F4A88">
        <w:rPr>
          <w:b/>
        </w:rPr>
        <w:t>ymd</w:t>
      </w:r>
      <w:r w:rsidR="00CF2BDD">
        <w:rPr>
          <w:b/>
        </w:rPr>
        <w:t>()</w:t>
      </w:r>
      <w:r w:rsidR="00442B7A" w:rsidRPr="008F4A88">
        <w:rPr>
          <w:b/>
        </w:rPr>
        <w:t>, mdy</w:t>
      </w:r>
      <w:r w:rsidR="00CF2BDD">
        <w:rPr>
          <w:b/>
        </w:rPr>
        <w:t>()</w:t>
      </w:r>
      <w:r w:rsidR="00442B7A" w:rsidRPr="008F4A88">
        <w:rPr>
          <w:b/>
        </w:rPr>
        <w:t>, dmy</w:t>
      </w:r>
      <w:r w:rsidR="00CF2BDD">
        <w:rPr>
          <w:b/>
        </w:rPr>
        <w:t>()</w:t>
      </w:r>
      <w:r>
        <w:t xml:space="preserve"> in ei</w:t>
      </w:r>
      <w:r w:rsidR="008F4A88">
        <w:t>n</w:t>
      </w:r>
      <w:r>
        <w:t xml:space="preserve"> date umgewandelt weren. Die gewählte Funktion richtet sich danach, wie im String das Datum beschrieben ist</w:t>
      </w:r>
      <w:r w:rsidR="00164F01">
        <w:t>. Klassisches Beispiel ist ein deutsches Datum:</w:t>
      </w:r>
    </w:p>
    <w:p w14:paraId="16BADEEE" w14:textId="68A86748" w:rsidR="008F4A88" w:rsidRDefault="008F4A88" w:rsidP="00164F01">
      <w:pPr>
        <w:pStyle w:val="Textkrper"/>
      </w:pPr>
    </w:p>
    <w:p w14:paraId="29DB6836" w14:textId="1F7DF66A" w:rsidR="008F4A88" w:rsidRPr="009A5240" w:rsidRDefault="008F4A88" w:rsidP="00362BD5">
      <w:pPr>
        <w:pStyle w:val="ROutput"/>
      </w:pPr>
      <w:r w:rsidRPr="009A5240">
        <w:t xml:space="preserve">Date       Time    </w:t>
      </w:r>
    </w:p>
    <w:p w14:paraId="6139B123" w14:textId="3E62FCD3" w:rsidR="008F4A88" w:rsidRPr="00991D42" w:rsidRDefault="008F4A88" w:rsidP="00362BD5">
      <w:pPr>
        <w:pStyle w:val="ROutput"/>
      </w:pPr>
      <w:r w:rsidRPr="00991D42">
        <w:t xml:space="preserve">&lt;chr&gt;      &lt;time&gt;  </w:t>
      </w:r>
    </w:p>
    <w:p w14:paraId="7D4D7D87" w14:textId="768A0CF5" w:rsidR="008F4A88" w:rsidRPr="00991D42" w:rsidRDefault="008F4A88" w:rsidP="00362BD5">
      <w:pPr>
        <w:pStyle w:val="ROutput"/>
      </w:pPr>
      <w:r w:rsidRPr="00991D42">
        <w:t>31. Mai 18 14:00:20</w:t>
      </w:r>
    </w:p>
    <w:p w14:paraId="20D5A0E0" w14:textId="291FF8D5" w:rsidR="008F4A88" w:rsidRPr="00991D42" w:rsidRDefault="008F4A88" w:rsidP="00362BD5">
      <w:pPr>
        <w:pStyle w:val="ROutput"/>
      </w:pPr>
      <w:r w:rsidRPr="00991D42">
        <w:t>30. Mai 18 08:11:07</w:t>
      </w:r>
    </w:p>
    <w:p w14:paraId="3E897C87" w14:textId="4A99D786" w:rsidR="008F4A88" w:rsidRPr="009A5240" w:rsidRDefault="008F4A88" w:rsidP="00362BD5">
      <w:pPr>
        <w:pStyle w:val="ROutput"/>
      </w:pPr>
      <w:r w:rsidRPr="009A5240">
        <w:t>24. Mai 18 13:00:13</w:t>
      </w:r>
    </w:p>
    <w:p w14:paraId="1F8F35CF" w14:textId="0AEE08D9" w:rsidR="008F4A88" w:rsidRPr="009A5240" w:rsidRDefault="008F4A88" w:rsidP="00362BD5">
      <w:pPr>
        <w:pStyle w:val="ROutput"/>
      </w:pPr>
      <w:r w:rsidRPr="009A5240">
        <w:t>24. Mai 18 08:00:18</w:t>
      </w:r>
    </w:p>
    <w:p w14:paraId="08F4D975" w14:textId="77777777" w:rsidR="008F4A88" w:rsidRDefault="008F4A88" w:rsidP="00164F01">
      <w:pPr>
        <w:pStyle w:val="Textkrper"/>
      </w:pPr>
    </w:p>
    <w:p w14:paraId="51641101" w14:textId="76843EF5" w:rsidR="00164F01" w:rsidRPr="009A5240" w:rsidRDefault="003071D8" w:rsidP="003071D8">
      <w:pPr>
        <w:pStyle w:val="Textkrper"/>
        <w:ind w:left="360"/>
      </w:pPr>
      <w:r>
        <w:t xml:space="preserve">Hier </w:t>
      </w:r>
      <w:r w:rsidR="008F4A88">
        <w:t xml:space="preserve">muss bei R gesagt bekommen, was die </w:t>
      </w:r>
      <w:r>
        <w:t xml:space="preserve">Elemente (13, Mai, 18) </w:t>
      </w:r>
      <w:r w:rsidR="008F4A88">
        <w:t xml:space="preserve">bedeuten. </w:t>
      </w:r>
      <w:r w:rsidR="008F4A88" w:rsidRPr="009A5240">
        <w:t>Hier also “day-month-year”</w:t>
      </w:r>
      <w:r>
        <w:t>.</w:t>
      </w:r>
      <w:r w:rsidR="008F4A88" w:rsidRPr="009A5240">
        <w:t xml:space="preserve"> Entsprechend ist die Umwandlung</w:t>
      </w:r>
      <w:r>
        <w:t xml:space="preserve"> über die dmy()-Funktion</w:t>
      </w:r>
    </w:p>
    <w:p w14:paraId="00552023" w14:textId="2303A072" w:rsidR="008F4A88" w:rsidRDefault="008F4A88" w:rsidP="00F63DE7">
      <w:pPr>
        <w:pStyle w:val="R"/>
      </w:pPr>
      <w:r w:rsidRPr="009A5240">
        <w:t xml:space="preserve">data_time </w:t>
      </w:r>
      <w:r w:rsidR="00162218">
        <w:t>%&gt;%</w:t>
      </w:r>
      <w:r w:rsidRPr="009A5240">
        <w:t xml:space="preserve"> </w:t>
      </w:r>
      <w:r w:rsidR="00C546F4">
        <w:br/>
      </w:r>
      <w:r w:rsidRPr="009A5240">
        <w:t xml:space="preserve">  </w:t>
      </w:r>
      <w:r w:rsidRPr="008F4A88">
        <w:t xml:space="preserve">mutate(Date = </w:t>
      </w:r>
      <w:r w:rsidRPr="008F4A88">
        <w:rPr>
          <w:b/>
        </w:rPr>
        <w:t>dmy</w:t>
      </w:r>
      <w:r w:rsidRPr="008F4A88">
        <w:t>(Date))</w:t>
      </w:r>
    </w:p>
    <w:p w14:paraId="7F8DB31C" w14:textId="7A1D2E48" w:rsidR="008F4A88" w:rsidRPr="00BE4065" w:rsidRDefault="008F4A88" w:rsidP="00C546F4">
      <w:pPr>
        <w:pStyle w:val="Textkrper"/>
        <w:rPr>
          <w:lang w:val="en-GB"/>
        </w:rPr>
      </w:pPr>
    </w:p>
    <w:p w14:paraId="43B8381F" w14:textId="68D62626" w:rsidR="008F4A88" w:rsidRPr="007F33F9" w:rsidRDefault="008F4A88" w:rsidP="00362BD5">
      <w:pPr>
        <w:pStyle w:val="ROutput"/>
        <w:rPr>
          <w:lang w:val="de-DE"/>
        </w:rPr>
      </w:pPr>
      <w:r w:rsidRPr="007F33F9">
        <w:rPr>
          <w:lang w:val="de-DE"/>
        </w:rPr>
        <w:t xml:space="preserve">Date       Time    </w:t>
      </w:r>
    </w:p>
    <w:p w14:paraId="0D4DD169" w14:textId="7A827E48" w:rsidR="008F4A88" w:rsidRPr="007F33F9" w:rsidRDefault="008F4A88" w:rsidP="00362BD5">
      <w:pPr>
        <w:pStyle w:val="ROutput"/>
        <w:rPr>
          <w:lang w:val="de-DE"/>
        </w:rPr>
      </w:pPr>
      <w:r w:rsidRPr="007F33F9">
        <w:rPr>
          <w:lang w:val="de-DE"/>
        </w:rPr>
        <w:t xml:space="preserve">&lt;date&gt;     &lt;time&gt;  </w:t>
      </w:r>
    </w:p>
    <w:p w14:paraId="7D675BF1" w14:textId="7B33815F" w:rsidR="008F4A88" w:rsidRPr="007F33F9" w:rsidRDefault="008F4A88" w:rsidP="00362BD5">
      <w:pPr>
        <w:pStyle w:val="ROutput"/>
        <w:rPr>
          <w:lang w:val="de-DE"/>
        </w:rPr>
      </w:pPr>
      <w:r w:rsidRPr="007F33F9">
        <w:rPr>
          <w:lang w:val="de-DE"/>
        </w:rPr>
        <w:t>2018-05-31 14:00:20</w:t>
      </w:r>
    </w:p>
    <w:p w14:paraId="013F329A" w14:textId="01F7050A" w:rsidR="008F4A88" w:rsidRPr="007F33F9" w:rsidRDefault="008F4A88" w:rsidP="00362BD5">
      <w:pPr>
        <w:pStyle w:val="ROutput"/>
        <w:rPr>
          <w:lang w:val="de-DE"/>
        </w:rPr>
      </w:pPr>
      <w:r w:rsidRPr="007F33F9">
        <w:rPr>
          <w:lang w:val="de-DE"/>
        </w:rPr>
        <w:t>2018-05-30 08:11:07</w:t>
      </w:r>
    </w:p>
    <w:p w14:paraId="7084EFC5" w14:textId="7C88F6EB" w:rsidR="008F4A88" w:rsidRPr="007F33F9" w:rsidRDefault="008F4A88" w:rsidP="00362BD5">
      <w:pPr>
        <w:pStyle w:val="ROutput"/>
        <w:rPr>
          <w:lang w:val="de-DE"/>
        </w:rPr>
      </w:pPr>
      <w:r w:rsidRPr="007F33F9">
        <w:rPr>
          <w:lang w:val="de-DE"/>
        </w:rPr>
        <w:t>2018-05-24 13:00:13</w:t>
      </w:r>
    </w:p>
    <w:p w14:paraId="4C857CC3" w14:textId="2D758E9C" w:rsidR="008F4A88" w:rsidRPr="007F33F9" w:rsidRDefault="008F4A88" w:rsidP="00362BD5">
      <w:pPr>
        <w:pStyle w:val="ROutput"/>
        <w:rPr>
          <w:lang w:val="de-DE"/>
        </w:rPr>
      </w:pPr>
      <w:r w:rsidRPr="007F33F9">
        <w:rPr>
          <w:lang w:val="de-DE"/>
        </w:rPr>
        <w:t>2018-05-24 08:00:18</w:t>
      </w:r>
    </w:p>
    <w:p w14:paraId="62AD1758" w14:textId="30AE0CF0" w:rsidR="00164F01" w:rsidRPr="00F02073" w:rsidRDefault="00164F01" w:rsidP="003071D8">
      <w:pPr>
        <w:pStyle w:val="Textkrper"/>
      </w:pPr>
    </w:p>
    <w:p w14:paraId="5BF9F21D" w14:textId="77777777" w:rsidR="00B648D6" w:rsidRDefault="00B648D6" w:rsidP="00B648D6">
      <w:pPr>
        <w:pStyle w:val="Textkrper"/>
      </w:pPr>
    </w:p>
    <w:p w14:paraId="74C2A453" w14:textId="74397993" w:rsidR="00B648D6" w:rsidRDefault="00B648D6" w:rsidP="00B648D6">
      <w:pPr>
        <w:pStyle w:val="Textkrper"/>
      </w:pPr>
      <w:r>
        <w:lastRenderedPageBreak/>
        <w:t xml:space="preserve">Achtung: die gewählte Funktion muss zum Inhalt der Klammer passen—sowohl was die Reihenfolge von Jahr, Monat etc. angelangt als auch, was die Nennung von Elementen anbelangt: Enthält die Klammer minuten. muss man auch _hm wählen (und ncih _h) sonst kommt der Fehler </w:t>
      </w:r>
    </w:p>
    <w:p w14:paraId="20D71963" w14:textId="77777777" w:rsidR="00844240" w:rsidRPr="00135A53" w:rsidRDefault="00844240" w:rsidP="003071D8">
      <w:pPr>
        <w:pStyle w:val="Textkrper"/>
      </w:pPr>
    </w:p>
    <w:p w14:paraId="3D391C4B" w14:textId="5F06BEEB" w:rsidR="00B648D6" w:rsidRPr="007F33F9" w:rsidRDefault="00B648D6" w:rsidP="00362BD5">
      <w:pPr>
        <w:pStyle w:val="ROutput"/>
        <w:rPr>
          <w:lang w:val="de-DE"/>
        </w:rPr>
      </w:pPr>
      <w:r w:rsidRPr="007F33F9">
        <w:rPr>
          <w:lang w:val="de-DE"/>
        </w:rPr>
        <w:t>All formats failed to parse</w:t>
      </w:r>
    </w:p>
    <w:p w14:paraId="481CA31A" w14:textId="0DA9F5B0" w:rsidR="00844240" w:rsidRPr="00135A53" w:rsidRDefault="00844240" w:rsidP="00844240">
      <w:pPr>
        <w:pStyle w:val="Aufzhlung"/>
        <w:numPr>
          <w:ilvl w:val="0"/>
          <w:numId w:val="0"/>
        </w:numPr>
        <w:ind w:left="360" w:hanging="360"/>
      </w:pPr>
    </w:p>
    <w:p w14:paraId="4C43213A" w14:textId="150B0F00" w:rsidR="00844240" w:rsidRPr="00844240" w:rsidRDefault="00844240" w:rsidP="00844240">
      <w:pPr>
        <w:pStyle w:val="Textkrper"/>
      </w:pPr>
      <w:r w:rsidRPr="00135A53">
        <w:t xml:space="preserve">Diesen Fehler hatte ich auch mal, weil ich als Rohformat "3/31/99" etc. hatte und aus Versehen </w:t>
      </w:r>
      <w:r w:rsidRPr="00F63DE7">
        <w:rPr>
          <w:rStyle w:val="RZchn"/>
          <w:lang w:val="de-DE"/>
        </w:rPr>
        <w:t xml:space="preserve">mutate(date = </w:t>
      </w:r>
      <w:r w:rsidRPr="00F63DE7">
        <w:rPr>
          <w:rStyle w:val="RZchn"/>
          <w:u w:val="single"/>
          <w:lang w:val="de-DE"/>
        </w:rPr>
        <w:t>dmy</w:t>
      </w:r>
      <w:r w:rsidRPr="00F63DE7">
        <w:rPr>
          <w:rStyle w:val="RZchn"/>
          <w:lang w:val="de-DE"/>
        </w:rPr>
        <w:t>(date)</w:t>
      </w:r>
      <w:r w:rsidRPr="00135A53">
        <w:t xml:space="preserve"> genommen hatte—anstatt </w:t>
      </w:r>
      <w:r w:rsidRPr="00F63DE7">
        <w:rPr>
          <w:rStyle w:val="RZchn"/>
          <w:lang w:val="de-DE"/>
        </w:rPr>
        <w:t xml:space="preserve">mdy() </w:t>
      </w:r>
      <w:r>
        <w:t>Wie man sieht, ist die erste Zahl der Monat!</w:t>
      </w:r>
    </w:p>
    <w:p w14:paraId="6AF671E0" w14:textId="77777777" w:rsidR="00C629F9" w:rsidRPr="00135A53" w:rsidRDefault="00C629F9" w:rsidP="00442B7A">
      <w:pPr>
        <w:pStyle w:val="Aufzhlung"/>
        <w:numPr>
          <w:ilvl w:val="0"/>
          <w:numId w:val="0"/>
        </w:numPr>
        <w:ind w:left="360"/>
      </w:pPr>
    </w:p>
    <w:p w14:paraId="78B2A3FE" w14:textId="6C2AD734" w:rsidR="001B0B34" w:rsidRDefault="001B0B34" w:rsidP="004D7647">
      <w:pPr>
        <w:pStyle w:val="Aufzhlung"/>
        <w:numPr>
          <w:ilvl w:val="0"/>
          <w:numId w:val="0"/>
        </w:numPr>
        <w:ind w:left="360" w:hanging="360"/>
        <w:rPr>
          <w:b/>
        </w:rPr>
      </w:pPr>
      <w:r w:rsidRPr="004D7647">
        <w:rPr>
          <w:b/>
        </w:rPr>
        <w:t>Wenn das Format ein anderes ist:</w:t>
      </w:r>
    </w:p>
    <w:p w14:paraId="1DC9E408" w14:textId="3B4B03B0" w:rsidR="004D7647" w:rsidRPr="003D7E3B" w:rsidRDefault="004D7647" w:rsidP="003D7E3B">
      <w:pPr>
        <w:pStyle w:val="Aufzhlung"/>
        <w:rPr>
          <w:b/>
        </w:rPr>
      </w:pPr>
      <w:r w:rsidRPr="003D7E3B">
        <w:rPr>
          <w:b/>
        </w:rPr>
        <w:t>Bei</w:t>
      </w:r>
      <w:r w:rsidR="003D7E3B" w:rsidRPr="003D7E3B">
        <w:rPr>
          <w:b/>
        </w:rPr>
        <w:t>s</w:t>
      </w:r>
      <w:r w:rsidRPr="003D7E3B">
        <w:rPr>
          <w:b/>
        </w:rPr>
        <w:t>piel</w:t>
      </w:r>
      <w:r w:rsidR="001B0B34" w:rsidRPr="003D7E3B">
        <w:rPr>
          <w:b/>
        </w:rPr>
        <w:t xml:space="preserve"> "Fri Feb 28 10:11:14 +0000 2014"</w:t>
      </w:r>
      <w:r w:rsidRPr="003D7E3B">
        <w:rPr>
          <w:b/>
        </w:rPr>
        <w:t>:</w:t>
      </w:r>
    </w:p>
    <w:p w14:paraId="4D993C81" w14:textId="563B4796" w:rsidR="001B0B34" w:rsidRPr="005F148D" w:rsidRDefault="001B0B34" w:rsidP="00F63DE7">
      <w:pPr>
        <w:pStyle w:val="R"/>
      </w:pPr>
      <w:r w:rsidRPr="005F148D">
        <w:t>dat$time &lt;- as.POSIXct(dat</w:t>
      </w:r>
      <w:r w:rsidR="004D7647" w:rsidRPr="005F148D">
        <w:t xml:space="preserve">$created_at, tz = "UTC", </w:t>
      </w:r>
      <w:r w:rsidR="008B1886">
        <w:br/>
      </w:r>
      <w:r w:rsidR="004D7647" w:rsidRPr="005F148D">
        <w:t xml:space="preserve">   format</w:t>
      </w:r>
      <w:r w:rsidRPr="005F148D">
        <w:t>="%a %b %d %H:%M:%S %z %Y")</w:t>
      </w:r>
    </w:p>
    <w:p w14:paraId="0AB2F982" w14:textId="6F9440B5" w:rsidR="001B0B34" w:rsidRDefault="004D7647" w:rsidP="004D7647">
      <w:pPr>
        <w:pStyle w:val="Aufzhlung"/>
        <w:numPr>
          <w:ilvl w:val="0"/>
          <w:numId w:val="0"/>
        </w:numPr>
        <w:ind w:left="360"/>
      </w:pPr>
      <w:r>
        <w:t>Notation im Format-Argument:</w:t>
      </w:r>
    </w:p>
    <w:p w14:paraId="0F1A9F23" w14:textId="77777777" w:rsidR="001B0B34" w:rsidRDefault="001B0B34" w:rsidP="0056610C">
      <w:pPr>
        <w:pStyle w:val="Aufzhlung2"/>
      </w:pPr>
      <w:r>
        <w:t xml:space="preserve">%a: Wochentag (Abgekürzt in </w:t>
      </w:r>
      <w:r w:rsidRPr="001B0B34">
        <w:rPr>
          <w:i/>
        </w:rPr>
        <w:t>Buchstaben</w:t>
      </w:r>
      <w:r>
        <w:t>, z.B. „Fri“)</w:t>
      </w:r>
    </w:p>
    <w:p w14:paraId="0B57A9F4" w14:textId="77777777" w:rsidR="001B0B34" w:rsidRDefault="001B0B34" w:rsidP="0056610C">
      <w:pPr>
        <w:pStyle w:val="Aufzhlung2"/>
      </w:pPr>
      <w:r>
        <w:t>%d: Tag (In Datumsangabe, z.B. „02“)</w:t>
      </w:r>
    </w:p>
    <w:p w14:paraId="3D1FBDDF" w14:textId="77777777" w:rsidR="001B0B34" w:rsidRDefault="001B0B34" w:rsidP="0056610C">
      <w:pPr>
        <w:pStyle w:val="Aufzhlung2"/>
      </w:pPr>
      <w:r>
        <w:t>%b: Monat (Abgekürzt in Buchstaben, z.B. „Feb“)</w:t>
      </w:r>
    </w:p>
    <w:p w14:paraId="05C3F1C0" w14:textId="77777777" w:rsidR="001B0B34" w:rsidRDefault="001B0B34" w:rsidP="0056610C">
      <w:pPr>
        <w:pStyle w:val="Aufzhlung2"/>
      </w:pPr>
      <w:r>
        <w:t>%m: Monat in Zahlangabe</w:t>
      </w:r>
    </w:p>
    <w:p w14:paraId="491E0F24" w14:textId="77777777" w:rsidR="001B0B34" w:rsidRDefault="001B0B34" w:rsidP="0056610C">
      <w:pPr>
        <w:pStyle w:val="Aufzhlung2"/>
      </w:pPr>
      <w:r>
        <w:t>%Y: Jahr</w:t>
      </w:r>
    </w:p>
    <w:p w14:paraId="2137C15B" w14:textId="77777777" w:rsidR="001B0B34" w:rsidRDefault="001B0B34" w:rsidP="0056610C">
      <w:pPr>
        <w:pStyle w:val="Aufzhlung2"/>
      </w:pPr>
      <w:r>
        <w:t xml:space="preserve">%z: Zeitzone </w:t>
      </w:r>
    </w:p>
    <w:p w14:paraId="73017B66" w14:textId="77777777" w:rsidR="001B0B34" w:rsidRDefault="001B0B34" w:rsidP="0056610C">
      <w:pPr>
        <w:pStyle w:val="Aufzhlung2"/>
      </w:pPr>
      <w:r>
        <w:t>%H: Stunde</w:t>
      </w:r>
    </w:p>
    <w:p w14:paraId="1AE7F2DD" w14:textId="77777777" w:rsidR="001B0B34" w:rsidRDefault="001B0B34" w:rsidP="0056610C">
      <w:pPr>
        <w:pStyle w:val="Aufzhlung2"/>
      </w:pPr>
      <w:r>
        <w:t>%M: Minute</w:t>
      </w:r>
    </w:p>
    <w:p w14:paraId="4F5CD709" w14:textId="7962F484" w:rsidR="001B0B34" w:rsidRDefault="001B0B34" w:rsidP="0056610C">
      <w:pPr>
        <w:pStyle w:val="Aufzhlung2"/>
      </w:pPr>
      <w:r>
        <w:t xml:space="preserve"> %S und sind die Datums- und Zeitvorhersagen </w:t>
      </w:r>
    </w:p>
    <w:p w14:paraId="644B6BEE" w14:textId="201D8A03" w:rsidR="001F78C7" w:rsidRDefault="001F78C7" w:rsidP="001F78C7">
      <w:pPr>
        <w:pStyle w:val="Aufzhlung"/>
        <w:numPr>
          <w:ilvl w:val="0"/>
          <w:numId w:val="0"/>
        </w:numPr>
        <w:ind w:left="360"/>
      </w:pPr>
      <w:r>
        <w:t xml:space="preserve">siehe </w:t>
      </w:r>
      <w:hyperlink r:id="rId31" w:history="1">
        <w:r w:rsidRPr="002974D3">
          <w:rPr>
            <w:rStyle w:val="Hyperlink"/>
          </w:rPr>
          <w:t>https://cutt.ly/gr23LeG</w:t>
        </w:r>
      </w:hyperlink>
      <w:r>
        <w:t xml:space="preserve"> </w:t>
      </w:r>
    </w:p>
    <w:p w14:paraId="736A07B8" w14:textId="77777777" w:rsidR="003D7E3B" w:rsidRDefault="003D7E3B" w:rsidP="001F78C7">
      <w:pPr>
        <w:pStyle w:val="Aufzhlung"/>
        <w:numPr>
          <w:ilvl w:val="0"/>
          <w:numId w:val="0"/>
        </w:numPr>
        <w:ind w:left="360"/>
      </w:pPr>
    </w:p>
    <w:p w14:paraId="18E8F8FD" w14:textId="12C92876" w:rsidR="001B0B34" w:rsidRDefault="001B0B34" w:rsidP="00442B7A">
      <w:pPr>
        <w:pStyle w:val="Aufzhlung"/>
        <w:numPr>
          <w:ilvl w:val="0"/>
          <w:numId w:val="0"/>
        </w:numPr>
        <w:ind w:left="360"/>
      </w:pPr>
    </w:p>
    <w:p w14:paraId="55FA9386" w14:textId="77777777" w:rsidR="003D7E3B" w:rsidRDefault="003D7E3B" w:rsidP="00442B7A">
      <w:pPr>
        <w:pStyle w:val="Aufzhlung"/>
        <w:numPr>
          <w:ilvl w:val="0"/>
          <w:numId w:val="0"/>
        </w:numPr>
        <w:ind w:left="360"/>
      </w:pPr>
    </w:p>
    <w:p w14:paraId="062C03C5" w14:textId="7465660C" w:rsidR="0017176E" w:rsidRDefault="00A06829" w:rsidP="00314F8E">
      <w:pPr>
        <w:pStyle w:val="berschrift3"/>
      </w:pPr>
      <w:bookmarkStart w:id="37" w:name="_Ref61103398"/>
      <w:r>
        <w:t>Zusammensetzung</w:t>
      </w:r>
      <w:r w:rsidR="0017176E">
        <w:t xml:space="preserve"> von Datumsangabem aus Komponenten</w:t>
      </w:r>
      <w:bookmarkEnd w:id="37"/>
    </w:p>
    <w:p w14:paraId="68BB8922" w14:textId="2C124EFD" w:rsidR="0017176E" w:rsidRDefault="0017176E" w:rsidP="0017176E">
      <w:pPr>
        <w:pStyle w:val="Textkrper"/>
      </w:pPr>
    </w:p>
    <w:p w14:paraId="556CF928" w14:textId="3CCA2754" w:rsidR="0017176E" w:rsidRPr="0017176E" w:rsidRDefault="0017176E" w:rsidP="0017176E">
      <w:pPr>
        <w:pStyle w:val="Textkrper"/>
      </w:pPr>
      <w:r>
        <w:t>Manchmal man die einzelnen Komp</w:t>
      </w:r>
      <w:r w:rsidRPr="0017176E">
        <w:t>onenten separat gespeichert</w:t>
      </w:r>
      <w:r w:rsidR="008B1886">
        <w:t>. hier mal anhand des flights-Datensatzes (Flüge de NYC-Flughafens)</w:t>
      </w:r>
    </w:p>
    <w:p w14:paraId="0C201F78" w14:textId="3253A65F" w:rsidR="008B1886" w:rsidRDefault="008B1886" w:rsidP="00F63DE7">
      <w:pPr>
        <w:pStyle w:val="R"/>
      </w:pPr>
      <w:r w:rsidRPr="008B1886">
        <w:t>library(nycflights13</w:t>
      </w:r>
      <w:r>
        <w:t>)</w:t>
      </w:r>
    </w:p>
    <w:p w14:paraId="54D92A79" w14:textId="75EFD089" w:rsidR="0017176E" w:rsidRPr="005F148D" w:rsidRDefault="0017176E" w:rsidP="00F63DE7">
      <w:pPr>
        <w:pStyle w:val="R"/>
      </w:pPr>
      <w:r w:rsidRPr="005F148D">
        <w:t xml:space="preserve">flights </w:t>
      </w:r>
      <w:r w:rsidR="00162218">
        <w:t>%&gt;%</w:t>
      </w:r>
      <w:r w:rsidR="008B1886">
        <w:t xml:space="preserve"> </w:t>
      </w:r>
      <w:r w:rsidR="008B1886">
        <w:br/>
        <w:t xml:space="preserve">    </w:t>
      </w:r>
      <w:r w:rsidRPr="005F148D">
        <w:t>select(year, month, day, hour, minute)</w:t>
      </w:r>
    </w:p>
    <w:p w14:paraId="010391B4" w14:textId="77777777" w:rsidR="0017176E" w:rsidRPr="00F63DE7" w:rsidRDefault="0017176E" w:rsidP="00B9577F">
      <w:pPr>
        <w:pStyle w:val="Textkrper"/>
        <w:rPr>
          <w:lang w:val="en-GB"/>
        </w:rPr>
      </w:pPr>
    </w:p>
    <w:p w14:paraId="1AF00A08" w14:textId="77777777" w:rsidR="008B1886" w:rsidRPr="008B1886" w:rsidRDefault="008B1886" w:rsidP="008B1886">
      <w:pPr>
        <w:pStyle w:val="ROutput"/>
      </w:pPr>
      <w:r w:rsidRPr="008B1886">
        <w:t xml:space="preserve">   year month   day  hour minute</w:t>
      </w:r>
    </w:p>
    <w:p w14:paraId="05BD8A69" w14:textId="77777777" w:rsidR="008B1886" w:rsidRPr="008B1886" w:rsidRDefault="008B1886" w:rsidP="008B1886">
      <w:pPr>
        <w:pStyle w:val="ROutput"/>
      </w:pPr>
      <w:r w:rsidRPr="008B1886">
        <w:t xml:space="preserve">   &lt;int&gt; &lt;int&gt; &lt;int&gt; &lt;dbl&gt;  &lt;dbl&gt;</w:t>
      </w:r>
    </w:p>
    <w:p w14:paraId="537385C8" w14:textId="77777777" w:rsidR="008B1886" w:rsidRPr="008B1886" w:rsidRDefault="008B1886" w:rsidP="008B1886">
      <w:pPr>
        <w:pStyle w:val="ROutput"/>
      </w:pPr>
      <w:r w:rsidRPr="008B1886">
        <w:t xml:space="preserve"> 1  2013     1     1     5     15</w:t>
      </w:r>
    </w:p>
    <w:p w14:paraId="11E026DF" w14:textId="77777777" w:rsidR="008B1886" w:rsidRPr="008B1886" w:rsidRDefault="008B1886" w:rsidP="008B1886">
      <w:pPr>
        <w:pStyle w:val="ROutput"/>
      </w:pPr>
      <w:r w:rsidRPr="008B1886">
        <w:t xml:space="preserve"> 2  2013     1     1     5     29</w:t>
      </w:r>
    </w:p>
    <w:p w14:paraId="5F3FEAFD" w14:textId="77777777" w:rsidR="008B1886" w:rsidRPr="008B1886" w:rsidRDefault="008B1886" w:rsidP="008B1886">
      <w:pPr>
        <w:pStyle w:val="ROutput"/>
      </w:pPr>
      <w:r w:rsidRPr="008B1886">
        <w:t xml:space="preserve"> 3  2013     1     1     5     40</w:t>
      </w:r>
    </w:p>
    <w:p w14:paraId="3226CBAB" w14:textId="77777777" w:rsidR="008B1886" w:rsidRPr="008B1886" w:rsidRDefault="008B1886" w:rsidP="008B1886">
      <w:pPr>
        <w:pStyle w:val="ROutput"/>
      </w:pPr>
      <w:r w:rsidRPr="008B1886">
        <w:t xml:space="preserve"> 4  2013     1     1     5     45</w:t>
      </w:r>
    </w:p>
    <w:p w14:paraId="15603E35" w14:textId="77777777" w:rsidR="008B1886" w:rsidRPr="008B1886" w:rsidRDefault="008B1886" w:rsidP="008B1886">
      <w:pPr>
        <w:pStyle w:val="ROutput"/>
      </w:pPr>
      <w:r w:rsidRPr="008B1886">
        <w:t xml:space="preserve"> 5  2013     1     1     6      0</w:t>
      </w:r>
    </w:p>
    <w:p w14:paraId="283F3DFD" w14:textId="77777777" w:rsidR="008B1886" w:rsidRPr="008B1886" w:rsidRDefault="008B1886" w:rsidP="008B1886">
      <w:pPr>
        <w:pStyle w:val="ROutput"/>
      </w:pPr>
      <w:r w:rsidRPr="008B1886">
        <w:t xml:space="preserve"> 6  2013     1     1     5     58</w:t>
      </w:r>
    </w:p>
    <w:p w14:paraId="1D39D85F" w14:textId="77777777" w:rsidR="008B1886" w:rsidRPr="008B1886" w:rsidRDefault="008B1886" w:rsidP="008B1886">
      <w:pPr>
        <w:pStyle w:val="ROutput"/>
      </w:pPr>
      <w:r w:rsidRPr="008B1886">
        <w:t xml:space="preserve"> 7  2013     1     1     6      0</w:t>
      </w:r>
    </w:p>
    <w:p w14:paraId="53C8C5AA" w14:textId="4F2E7699" w:rsidR="0017176E" w:rsidRDefault="008B1886" w:rsidP="008B1886">
      <w:pPr>
        <w:pStyle w:val="ROutput"/>
      </w:pPr>
      <w:r w:rsidRPr="008B1886">
        <w:t xml:space="preserve"> 8  2013     1     1     6      0</w:t>
      </w:r>
    </w:p>
    <w:p w14:paraId="6F3A52CF" w14:textId="169881DD" w:rsidR="0017176E" w:rsidRDefault="0017176E" w:rsidP="00B9577F">
      <w:pPr>
        <w:pStyle w:val="Textkrper"/>
      </w:pPr>
    </w:p>
    <w:p w14:paraId="73BAC503" w14:textId="0FB2F4D8" w:rsidR="0017176E" w:rsidRPr="008B1886" w:rsidRDefault="0017176E" w:rsidP="008B1886">
      <w:pPr>
        <w:pStyle w:val="Aufzhlung"/>
        <w:rPr>
          <w:b/>
        </w:rPr>
      </w:pPr>
      <w:r w:rsidRPr="008B1886">
        <w:rPr>
          <w:b/>
        </w:rPr>
        <w:lastRenderedPageBreak/>
        <w:t xml:space="preserve">Zusammenfügen </w:t>
      </w:r>
      <w:r w:rsidR="00BC50C7" w:rsidRPr="008B1886">
        <w:rPr>
          <w:b/>
        </w:rPr>
        <w:t>mit make_date() oder make_datetime</w:t>
      </w:r>
      <w:r w:rsidR="008B1886">
        <w:rPr>
          <w:b/>
        </w:rPr>
        <w:t>()</w:t>
      </w:r>
    </w:p>
    <w:p w14:paraId="50B46A35" w14:textId="3DD79A7C" w:rsidR="0017176E" w:rsidRPr="005F148D" w:rsidRDefault="0017176E" w:rsidP="00F63DE7">
      <w:pPr>
        <w:pStyle w:val="R"/>
      </w:pPr>
      <w:r w:rsidRPr="005F148D">
        <w:t xml:space="preserve">flights </w:t>
      </w:r>
      <w:r w:rsidR="00162218">
        <w:t>%&gt;%</w:t>
      </w:r>
      <w:r w:rsidR="008B1886">
        <w:br/>
      </w:r>
      <w:r w:rsidRPr="005F148D">
        <w:t xml:space="preserve">  select(year, month, day, hour, minute) </w:t>
      </w:r>
      <w:r w:rsidR="00162218">
        <w:t>%&gt;%</w:t>
      </w:r>
      <w:r w:rsidR="008B1886">
        <w:br/>
      </w:r>
      <w:r w:rsidRPr="005F148D">
        <w:t xml:space="preserve">  mutate(departure = </w:t>
      </w:r>
      <w:r w:rsidRPr="005F148D">
        <w:rPr>
          <w:u w:val="single"/>
        </w:rPr>
        <w:t>make_datetime</w:t>
      </w:r>
      <w:r w:rsidRPr="005F148D">
        <w:t>(year, month, day, hour, minute) )</w:t>
      </w:r>
    </w:p>
    <w:p w14:paraId="4DA74065" w14:textId="563399AB" w:rsidR="00BC50C7" w:rsidRPr="00F63DE7" w:rsidRDefault="00BC50C7" w:rsidP="00B9577F">
      <w:pPr>
        <w:pStyle w:val="Textkrper"/>
        <w:rPr>
          <w:lang w:val="en-GB"/>
        </w:rPr>
      </w:pPr>
    </w:p>
    <w:p w14:paraId="788444CC" w14:textId="77777777" w:rsidR="008B1886" w:rsidRDefault="008B1886" w:rsidP="008B1886">
      <w:pPr>
        <w:pStyle w:val="ROutput"/>
      </w:pPr>
      <w:r>
        <w:t xml:space="preserve">   year month   day  hour minute departure          </w:t>
      </w:r>
    </w:p>
    <w:p w14:paraId="05504079" w14:textId="77777777" w:rsidR="008B1886" w:rsidRDefault="008B1886" w:rsidP="008B1886">
      <w:pPr>
        <w:pStyle w:val="ROutput"/>
      </w:pPr>
      <w:r>
        <w:t xml:space="preserve">   &lt;int&gt; &lt;int&gt; &lt;int&gt; &lt;dbl&gt;  &lt;dbl&gt; &lt;dttm&gt;             </w:t>
      </w:r>
    </w:p>
    <w:p w14:paraId="72C606E5" w14:textId="77777777" w:rsidR="008B1886" w:rsidRDefault="008B1886" w:rsidP="008B1886">
      <w:pPr>
        <w:pStyle w:val="ROutput"/>
      </w:pPr>
      <w:r>
        <w:t xml:space="preserve"> 1  2013     1     1     5     15 2013-01-01 05:15:00</w:t>
      </w:r>
    </w:p>
    <w:p w14:paraId="32036E16" w14:textId="77777777" w:rsidR="008B1886" w:rsidRDefault="008B1886" w:rsidP="008B1886">
      <w:pPr>
        <w:pStyle w:val="ROutput"/>
      </w:pPr>
      <w:r>
        <w:t xml:space="preserve"> 2  2013     1     1     5     29 2013-01-01 05:29:00</w:t>
      </w:r>
    </w:p>
    <w:p w14:paraId="48A3153D" w14:textId="77777777" w:rsidR="008B1886" w:rsidRDefault="008B1886" w:rsidP="008B1886">
      <w:pPr>
        <w:pStyle w:val="ROutput"/>
      </w:pPr>
      <w:r>
        <w:t xml:space="preserve"> 3  2013     1     1     5     40 2013-01-01 05:40:00</w:t>
      </w:r>
    </w:p>
    <w:p w14:paraId="3372976F" w14:textId="77777777" w:rsidR="008B1886" w:rsidRDefault="008B1886" w:rsidP="008B1886">
      <w:pPr>
        <w:pStyle w:val="ROutput"/>
      </w:pPr>
      <w:r>
        <w:t xml:space="preserve"> 4  2013     1     1     5     45 2013-01-01 05:45:00</w:t>
      </w:r>
    </w:p>
    <w:p w14:paraId="4E2841BC" w14:textId="77777777" w:rsidR="008B1886" w:rsidRDefault="008B1886" w:rsidP="008B1886">
      <w:pPr>
        <w:pStyle w:val="ROutput"/>
      </w:pPr>
      <w:r>
        <w:t xml:space="preserve"> 5  2013     1     1     6      0 2013-01-01 06:00:00</w:t>
      </w:r>
    </w:p>
    <w:p w14:paraId="796E9CEA" w14:textId="77777777" w:rsidR="008B1886" w:rsidRDefault="008B1886" w:rsidP="008B1886">
      <w:pPr>
        <w:pStyle w:val="ROutput"/>
      </w:pPr>
      <w:r>
        <w:t xml:space="preserve"> 6  2013     1     1     5     58 2013-01-01 05:58:00</w:t>
      </w:r>
    </w:p>
    <w:p w14:paraId="2386B21F" w14:textId="77777777" w:rsidR="008B1886" w:rsidRDefault="008B1886" w:rsidP="008B1886">
      <w:pPr>
        <w:pStyle w:val="ROutput"/>
      </w:pPr>
      <w:r>
        <w:t xml:space="preserve"> 7  2013     1     1     6      0 2013-01-01 06:00:00</w:t>
      </w:r>
    </w:p>
    <w:p w14:paraId="016C2582" w14:textId="77777777" w:rsidR="008B1886" w:rsidRDefault="008B1886" w:rsidP="008B1886">
      <w:pPr>
        <w:pStyle w:val="ROutput"/>
      </w:pPr>
      <w:r>
        <w:t xml:space="preserve"> 8  2013     1     1     6      0 2013-01-01 06:00:00</w:t>
      </w:r>
    </w:p>
    <w:p w14:paraId="2CE7A254" w14:textId="77777777" w:rsidR="008B1886" w:rsidRDefault="008B1886" w:rsidP="008B1886">
      <w:pPr>
        <w:pStyle w:val="ROutput"/>
      </w:pPr>
      <w:r>
        <w:t xml:space="preserve"> 9  2013     1     1     6      0 2013-01-01 06:00:00</w:t>
      </w:r>
    </w:p>
    <w:p w14:paraId="149B066C" w14:textId="4D4B2989" w:rsidR="00BC50C7" w:rsidRDefault="008B1886" w:rsidP="008B1886">
      <w:pPr>
        <w:pStyle w:val="ROutput"/>
      </w:pPr>
      <w:r>
        <w:t>10  2013     1     1     6      0 2013-01-01 06:00:00</w:t>
      </w:r>
    </w:p>
    <w:p w14:paraId="695EA801" w14:textId="4A3F8B30" w:rsidR="00BC50C7" w:rsidRDefault="00BC50C7" w:rsidP="00B9577F">
      <w:pPr>
        <w:pStyle w:val="Textkrper"/>
      </w:pPr>
    </w:p>
    <w:p w14:paraId="02CB8BB4" w14:textId="3A80134D" w:rsidR="00E376E3" w:rsidRPr="00B063A1" w:rsidRDefault="00E376E3" w:rsidP="00B9577F">
      <w:pPr>
        <w:pStyle w:val="Textkrper"/>
      </w:pPr>
    </w:p>
    <w:p w14:paraId="45547CCE" w14:textId="2B28BAA7" w:rsidR="00E376E3" w:rsidRPr="008B1886" w:rsidRDefault="00B063A1" w:rsidP="008B1886">
      <w:pPr>
        <w:pStyle w:val="Aufzhlung"/>
        <w:rPr>
          <w:b/>
        </w:rPr>
      </w:pPr>
      <w:r w:rsidRPr="008B1886">
        <w:rPr>
          <w:b/>
        </w:rPr>
        <w:t>Zusammenfügen aus Jahr und Monat zu einem Date</w:t>
      </w:r>
    </w:p>
    <w:p w14:paraId="34A57E3A" w14:textId="5FDD114B" w:rsidR="00E376E3" w:rsidRDefault="00E376E3" w:rsidP="00E376E3">
      <w:pPr>
        <w:pStyle w:val="Textkrper"/>
      </w:pPr>
    </w:p>
    <w:p w14:paraId="3EED5339" w14:textId="6260C927" w:rsidR="00B063A1" w:rsidRDefault="00B063A1" w:rsidP="00C546F4">
      <w:pPr>
        <w:pStyle w:val="Textkrper"/>
        <w:ind w:left="357"/>
      </w:pPr>
      <w:r>
        <w:t>Ausgangslage war ein tibble in dem nur das Jahr und der Monat vorhanden war (Bier-</w:t>
      </w:r>
      <w:hyperlink r:id="rId32" w:history="1">
        <w:r w:rsidRPr="00B063A1">
          <w:rPr>
            <w:rStyle w:val="Hyperlink"/>
          </w:rPr>
          <w:t>Video</w:t>
        </w:r>
      </w:hyperlink>
      <w:r>
        <w:t xml:space="preserve"> von Dave).</w:t>
      </w:r>
    </w:p>
    <w:p w14:paraId="243F1104" w14:textId="227C8997" w:rsidR="00B063A1" w:rsidRDefault="00B063A1" w:rsidP="00E376E3">
      <w:pPr>
        <w:pStyle w:val="Textkrper"/>
      </w:pPr>
    </w:p>
    <w:p w14:paraId="435EDA80" w14:textId="77777777" w:rsidR="00B063A1" w:rsidRPr="007F33F9" w:rsidRDefault="00B063A1" w:rsidP="00362BD5">
      <w:pPr>
        <w:pStyle w:val="ROutput"/>
        <w:rPr>
          <w:lang w:val="de-DE"/>
        </w:rPr>
      </w:pPr>
      <w:r w:rsidRPr="007F33F9">
        <w:rPr>
          <w:lang w:val="de-DE"/>
        </w:rPr>
        <w:t xml:space="preserve">  year month</w:t>
      </w:r>
    </w:p>
    <w:p w14:paraId="28F1304D" w14:textId="77777777" w:rsidR="00B063A1" w:rsidRPr="007F33F9" w:rsidRDefault="00B063A1" w:rsidP="00362BD5">
      <w:pPr>
        <w:pStyle w:val="ROutput"/>
        <w:rPr>
          <w:lang w:val="de-DE"/>
        </w:rPr>
      </w:pPr>
      <w:r w:rsidRPr="007F33F9">
        <w:rPr>
          <w:lang w:val="de-DE"/>
        </w:rPr>
        <w:t>1  2008     1</w:t>
      </w:r>
    </w:p>
    <w:p w14:paraId="47D6BE9B" w14:textId="77777777" w:rsidR="00B063A1" w:rsidRPr="007F33F9" w:rsidRDefault="00B063A1" w:rsidP="00362BD5">
      <w:pPr>
        <w:pStyle w:val="ROutput"/>
        <w:rPr>
          <w:lang w:val="de-DE"/>
        </w:rPr>
      </w:pPr>
      <w:r w:rsidRPr="007F33F9">
        <w:rPr>
          <w:lang w:val="de-DE"/>
        </w:rPr>
        <w:t>2  2008     2</w:t>
      </w:r>
    </w:p>
    <w:p w14:paraId="145B28D6" w14:textId="77777777" w:rsidR="00B063A1" w:rsidRPr="007F33F9" w:rsidRDefault="00B063A1" w:rsidP="00362BD5">
      <w:pPr>
        <w:pStyle w:val="ROutput"/>
        <w:rPr>
          <w:lang w:val="de-DE"/>
        </w:rPr>
      </w:pPr>
      <w:r w:rsidRPr="007F33F9">
        <w:rPr>
          <w:lang w:val="de-DE"/>
        </w:rPr>
        <w:t>3  2008     3</w:t>
      </w:r>
    </w:p>
    <w:p w14:paraId="083A5C22" w14:textId="77777777" w:rsidR="00B063A1" w:rsidRPr="007F33F9" w:rsidRDefault="00B063A1" w:rsidP="00362BD5">
      <w:pPr>
        <w:pStyle w:val="ROutput"/>
        <w:rPr>
          <w:lang w:val="de-DE"/>
        </w:rPr>
      </w:pPr>
      <w:r w:rsidRPr="007F33F9">
        <w:rPr>
          <w:lang w:val="de-DE"/>
        </w:rPr>
        <w:t>4  2008     4</w:t>
      </w:r>
    </w:p>
    <w:p w14:paraId="41ED3548" w14:textId="77777777" w:rsidR="00B063A1" w:rsidRPr="007F33F9" w:rsidRDefault="00B063A1" w:rsidP="00362BD5">
      <w:pPr>
        <w:pStyle w:val="ROutput"/>
        <w:rPr>
          <w:lang w:val="de-DE"/>
        </w:rPr>
      </w:pPr>
      <w:r w:rsidRPr="007F33F9">
        <w:rPr>
          <w:lang w:val="de-DE"/>
        </w:rPr>
        <w:t>5  2008     5</w:t>
      </w:r>
    </w:p>
    <w:p w14:paraId="4421D616" w14:textId="77777777" w:rsidR="00B063A1" w:rsidRPr="007F33F9" w:rsidRDefault="00B063A1" w:rsidP="00362BD5">
      <w:pPr>
        <w:pStyle w:val="ROutput"/>
        <w:rPr>
          <w:lang w:val="de-DE"/>
        </w:rPr>
      </w:pPr>
      <w:r w:rsidRPr="007F33F9">
        <w:rPr>
          <w:lang w:val="de-DE"/>
        </w:rPr>
        <w:t>6  2008     6</w:t>
      </w:r>
    </w:p>
    <w:p w14:paraId="1EB7361B" w14:textId="611ED60B" w:rsidR="00B063A1" w:rsidRPr="007F33F9" w:rsidRDefault="00B063A1" w:rsidP="00362BD5">
      <w:pPr>
        <w:pStyle w:val="ROutput"/>
        <w:rPr>
          <w:lang w:val="de-DE"/>
        </w:rPr>
      </w:pPr>
      <w:r w:rsidRPr="007F33F9">
        <w:rPr>
          <w:lang w:val="de-DE"/>
        </w:rPr>
        <w:t>7  2008     7</w:t>
      </w:r>
    </w:p>
    <w:p w14:paraId="2C6CFA94" w14:textId="77064BD8" w:rsidR="00E376E3" w:rsidRDefault="00E376E3" w:rsidP="00E376E3">
      <w:pPr>
        <w:pStyle w:val="Textkrper"/>
      </w:pPr>
    </w:p>
    <w:p w14:paraId="0246330F" w14:textId="1FF1D5AA" w:rsidR="00B063A1" w:rsidRDefault="00B063A1" w:rsidP="00B063A1">
      <w:pPr>
        <w:pStyle w:val="Textkrper"/>
      </w:pPr>
      <w:r>
        <w:t>Da es keine ym()-Funktion gibt hat er es so gelöst (!)</w:t>
      </w:r>
    </w:p>
    <w:p w14:paraId="1B9EA7B6" w14:textId="3094B980" w:rsidR="00B063A1" w:rsidRDefault="00B063A1" w:rsidP="00B063A1">
      <w:pPr>
        <w:pStyle w:val="Textkrper"/>
      </w:pPr>
    </w:p>
    <w:p w14:paraId="5E9AE09E" w14:textId="4F538AB2" w:rsidR="00B063A1" w:rsidRPr="00991D42" w:rsidRDefault="00B063A1" w:rsidP="00F63DE7">
      <w:pPr>
        <w:pStyle w:val="R"/>
      </w:pPr>
      <w:r w:rsidRPr="00991D42">
        <w:t xml:space="preserve">data </w:t>
      </w:r>
      <w:r w:rsidR="00162218">
        <w:t>%&gt;%</w:t>
      </w:r>
      <w:r w:rsidRPr="00991D42">
        <w:t xml:space="preserve"> </w:t>
      </w:r>
    </w:p>
    <w:p w14:paraId="549D28CF" w14:textId="2704EB4B" w:rsidR="00B063A1" w:rsidRPr="00991D42" w:rsidRDefault="00B063A1" w:rsidP="00F63DE7">
      <w:pPr>
        <w:pStyle w:val="R"/>
      </w:pPr>
      <w:r w:rsidRPr="00991D42">
        <w:t xml:space="preserve">  mutate(date = ymd(paste(year, month,1)))</w:t>
      </w:r>
    </w:p>
    <w:p w14:paraId="02C36382" w14:textId="1CCD1BBD" w:rsidR="00B063A1" w:rsidRPr="00991D42" w:rsidRDefault="00B063A1" w:rsidP="00F63DE7">
      <w:pPr>
        <w:pStyle w:val="R"/>
      </w:pPr>
    </w:p>
    <w:p w14:paraId="03ADED45" w14:textId="06E63F4F" w:rsidR="00B063A1" w:rsidRDefault="00B063A1" w:rsidP="00B063A1">
      <w:pPr>
        <w:pStyle w:val="Textkrper"/>
      </w:pPr>
      <w:r>
        <w:t>Ergebnis ist eine date-Variable, die halt immer den 01. des Monats ang</w:t>
      </w:r>
      <w:r w:rsidR="00000470">
        <w:t>ibt</w:t>
      </w:r>
    </w:p>
    <w:p w14:paraId="58AA7CCC" w14:textId="77777777" w:rsidR="00000470" w:rsidRPr="007F33F9" w:rsidRDefault="00000470" w:rsidP="00362BD5">
      <w:pPr>
        <w:pStyle w:val="ROutput"/>
        <w:rPr>
          <w:lang w:val="de-DE"/>
        </w:rPr>
      </w:pPr>
    </w:p>
    <w:p w14:paraId="30F3576E" w14:textId="670C29BF" w:rsidR="00000470" w:rsidRDefault="00000470" w:rsidP="00362BD5">
      <w:pPr>
        <w:pStyle w:val="ROutput"/>
      </w:pPr>
      <w:r w:rsidRPr="00991D42">
        <w:rPr>
          <w:lang w:val="de-DE"/>
        </w:rPr>
        <w:t xml:space="preserve">   </w:t>
      </w:r>
      <w:r>
        <w:t xml:space="preserve">year month date      </w:t>
      </w:r>
    </w:p>
    <w:p w14:paraId="026DF6B9" w14:textId="77777777" w:rsidR="00000470" w:rsidRDefault="00000470" w:rsidP="00362BD5">
      <w:pPr>
        <w:pStyle w:val="ROutput"/>
      </w:pPr>
      <w:r>
        <w:t xml:space="preserve">   &lt;int&gt; &lt;int&gt; &lt;date&gt;    </w:t>
      </w:r>
    </w:p>
    <w:p w14:paraId="4F9ECFED" w14:textId="77777777" w:rsidR="00000470" w:rsidRDefault="00000470" w:rsidP="00362BD5">
      <w:pPr>
        <w:pStyle w:val="ROutput"/>
      </w:pPr>
      <w:r>
        <w:t xml:space="preserve"> 1  2008     1 2008-01-01</w:t>
      </w:r>
    </w:p>
    <w:p w14:paraId="1A9BA433" w14:textId="77777777" w:rsidR="00000470" w:rsidRDefault="00000470" w:rsidP="00362BD5">
      <w:pPr>
        <w:pStyle w:val="ROutput"/>
      </w:pPr>
      <w:r>
        <w:t xml:space="preserve"> 2  2008     2 2008-02-01</w:t>
      </w:r>
    </w:p>
    <w:p w14:paraId="5FF6EEA0" w14:textId="77777777" w:rsidR="00000470" w:rsidRDefault="00000470" w:rsidP="00362BD5">
      <w:pPr>
        <w:pStyle w:val="ROutput"/>
      </w:pPr>
      <w:r>
        <w:t xml:space="preserve"> 3  2008     3 2008-03-01</w:t>
      </w:r>
    </w:p>
    <w:p w14:paraId="1F2D4F83" w14:textId="77777777" w:rsidR="00000470" w:rsidRDefault="00000470" w:rsidP="00362BD5">
      <w:pPr>
        <w:pStyle w:val="ROutput"/>
      </w:pPr>
      <w:r>
        <w:t xml:space="preserve"> 4  2008     4 2008-04-01</w:t>
      </w:r>
    </w:p>
    <w:p w14:paraId="30390AB2" w14:textId="1F8273FB" w:rsidR="00E376E3" w:rsidRDefault="00E376E3" w:rsidP="00E376E3">
      <w:pPr>
        <w:pStyle w:val="Textkrper"/>
      </w:pPr>
    </w:p>
    <w:p w14:paraId="6AA81DCD" w14:textId="4E8C3576" w:rsidR="00000470" w:rsidRDefault="00000470" w:rsidP="00E376E3">
      <w:pPr>
        <w:pStyle w:val="Textkrper"/>
      </w:pPr>
    </w:p>
    <w:p w14:paraId="73EBD099" w14:textId="77777777" w:rsidR="00000470" w:rsidRPr="00E376E3" w:rsidRDefault="00000470" w:rsidP="00E376E3">
      <w:pPr>
        <w:pStyle w:val="Textkrper"/>
      </w:pPr>
    </w:p>
    <w:p w14:paraId="55DBEAFA" w14:textId="69D791FA" w:rsidR="000D2E39" w:rsidRDefault="000D2E39" w:rsidP="000D2E39">
      <w:pPr>
        <w:pStyle w:val="berschrift2"/>
      </w:pPr>
      <w:bookmarkStart w:id="38" w:name="_Toc164239427"/>
      <w:r>
        <w:t>Extraktion von Teilelementen</w:t>
      </w:r>
      <w:bookmarkEnd w:id="38"/>
    </w:p>
    <w:p w14:paraId="397F68AC" w14:textId="71E6C2A1" w:rsidR="000D2E39" w:rsidRDefault="000D2E39" w:rsidP="000D2E39">
      <w:pPr>
        <w:pStyle w:val="Textkrper"/>
      </w:pPr>
    </w:p>
    <w:p w14:paraId="3CC58EA1" w14:textId="3EC10EA3" w:rsidR="001B0840" w:rsidRDefault="001B0840" w:rsidP="006C7799">
      <w:pPr>
        <w:pStyle w:val="Aufzhlung"/>
      </w:pPr>
      <w:r>
        <w:t>Aus einer komplexeren datetime-Angabe (z.B. "2013-20-03 5:15:29") kann man sich die Teilelemente extrahieren:</w:t>
      </w:r>
    </w:p>
    <w:p w14:paraId="58C20F32" w14:textId="768F2D85" w:rsidR="006A3108" w:rsidRDefault="00E5497B" w:rsidP="00F63DE7">
      <w:pPr>
        <w:pStyle w:val="R"/>
      </w:pPr>
      <w:r>
        <w:t>dt</w:t>
      </w:r>
      <w:r w:rsidR="006A3108" w:rsidRPr="006A3108">
        <w:t xml:space="preserve"> &lt;- ymd_hms("2016-07-08 12:34:56")</w:t>
      </w:r>
    </w:p>
    <w:p w14:paraId="30D98AC4" w14:textId="42A5C4F8" w:rsidR="001B0840" w:rsidRDefault="001B0840" w:rsidP="000D2E39">
      <w:pPr>
        <w:pStyle w:val="Textkrper"/>
      </w:pPr>
    </w:p>
    <w:p w14:paraId="6C8241E6" w14:textId="77777777" w:rsidR="00E5497B" w:rsidRDefault="00E5497B" w:rsidP="000D2E39">
      <w:pPr>
        <w:pStyle w:val="Textkrper"/>
      </w:pPr>
    </w:p>
    <w:p w14:paraId="3CA6EFC8" w14:textId="5972D7C5" w:rsidR="000D2E39" w:rsidRDefault="000D2E39" w:rsidP="006C7799">
      <w:pPr>
        <w:pStyle w:val="Aufzhlung"/>
      </w:pPr>
      <w:r w:rsidRPr="000D2E39">
        <w:rPr>
          <w:b/>
        </w:rPr>
        <w:lastRenderedPageBreak/>
        <w:t>Extraktion des</w:t>
      </w:r>
      <w:r w:rsidR="001B0840">
        <w:rPr>
          <w:b/>
        </w:rPr>
        <w:t xml:space="preserve"> jeweiligen Elements </w:t>
      </w:r>
      <w:r w:rsidR="001B0840" w:rsidRPr="001B0840">
        <w:t xml:space="preserve">aus dem </w:t>
      </w:r>
      <w:r w:rsidR="00E5497B">
        <w:t xml:space="preserve">Zeit-Objekt </w:t>
      </w:r>
      <w:r w:rsidR="006C7799">
        <w:t>mit den Funktionen</w:t>
      </w:r>
    </w:p>
    <w:p w14:paraId="183A2216" w14:textId="77777777" w:rsidR="006C7799" w:rsidRDefault="000D2E39" w:rsidP="00F63DE7">
      <w:pPr>
        <w:pStyle w:val="R"/>
      </w:pPr>
      <w:r w:rsidRPr="005F148D">
        <w:t>dat</w:t>
      </w:r>
      <w:r w:rsidR="001B0840" w:rsidRPr="005F148D">
        <w:t>e</w:t>
      </w:r>
      <w:r w:rsidRPr="005F148D">
        <w:t>(</w:t>
      </w:r>
      <w:r w:rsidR="00E5497B" w:rsidRPr="00E5497B">
        <w:t>dt</w:t>
      </w:r>
      <w:r w:rsidRPr="005F148D">
        <w:t>)</w:t>
      </w:r>
    </w:p>
    <w:p w14:paraId="2F72859C" w14:textId="77777777" w:rsidR="006C7799" w:rsidRDefault="000D2E39" w:rsidP="00F63DE7">
      <w:pPr>
        <w:pStyle w:val="R"/>
      </w:pPr>
      <w:r w:rsidRPr="005F148D">
        <w:t xml:space="preserve">year(x) </w:t>
      </w:r>
    </w:p>
    <w:p w14:paraId="0AB11616" w14:textId="77777777" w:rsidR="006C7799" w:rsidRDefault="000D2E39" w:rsidP="00F63DE7">
      <w:pPr>
        <w:pStyle w:val="R"/>
      </w:pPr>
      <w:r w:rsidRPr="005F148D">
        <w:t>month(x)</w:t>
      </w:r>
    </w:p>
    <w:p w14:paraId="1966C4C5" w14:textId="77777777" w:rsidR="006C7799" w:rsidRDefault="000D2E39" w:rsidP="00F63DE7">
      <w:pPr>
        <w:pStyle w:val="R"/>
      </w:pPr>
      <w:r w:rsidRPr="005F148D">
        <w:t>day(x</w:t>
      </w:r>
      <w:r w:rsidR="006A3108" w:rsidRPr="005F148D">
        <w:t>)</w:t>
      </w:r>
    </w:p>
    <w:p w14:paraId="4348803F" w14:textId="77777777" w:rsidR="006C7799" w:rsidRDefault="006A3108" w:rsidP="00F63DE7">
      <w:pPr>
        <w:pStyle w:val="R"/>
      </w:pPr>
      <w:r w:rsidRPr="005F148D">
        <w:t>hour(x)</w:t>
      </w:r>
    </w:p>
    <w:p w14:paraId="4A49CBB4" w14:textId="77777777" w:rsidR="006C7799" w:rsidRDefault="006A3108" w:rsidP="00F63DE7">
      <w:pPr>
        <w:pStyle w:val="R"/>
      </w:pPr>
      <w:r w:rsidRPr="005F148D">
        <w:t>minute(x)</w:t>
      </w:r>
    </w:p>
    <w:p w14:paraId="2F41E0F7" w14:textId="77777777" w:rsidR="006C7799" w:rsidRDefault="006A3108" w:rsidP="00F63DE7">
      <w:pPr>
        <w:pStyle w:val="R"/>
      </w:pPr>
      <w:r w:rsidRPr="005F148D">
        <w:t>second(x)</w:t>
      </w:r>
    </w:p>
    <w:p w14:paraId="0E0821DA" w14:textId="6F65CBA1" w:rsidR="000D2E39" w:rsidRPr="005F148D" w:rsidRDefault="00A92C6F" w:rsidP="00F63DE7">
      <w:pPr>
        <w:pStyle w:val="R"/>
      </w:pPr>
      <w:r w:rsidRPr="005F148D">
        <w:t>yearmonth(x)</w:t>
      </w:r>
    </w:p>
    <w:p w14:paraId="3AFE44F7" w14:textId="77777777" w:rsidR="006A3108" w:rsidRPr="005F148D" w:rsidRDefault="006A3108" w:rsidP="00C03508">
      <w:pPr>
        <w:pStyle w:val="Textkrper"/>
        <w:rPr>
          <w:lang w:val="en-GB"/>
        </w:rPr>
      </w:pPr>
    </w:p>
    <w:p w14:paraId="50E63FB0" w14:textId="564ABB75" w:rsidR="006A3108" w:rsidRPr="00F63DE7" w:rsidRDefault="00E809EF" w:rsidP="006C7799">
      <w:pPr>
        <w:pStyle w:val="Textkrper"/>
        <w:ind w:firstLine="360"/>
        <w:rPr>
          <w:b/>
          <w:lang w:val="en-GB"/>
        </w:rPr>
      </w:pPr>
      <w:r w:rsidRPr="00F63DE7">
        <w:rPr>
          <w:b/>
          <w:lang w:val="en-GB"/>
        </w:rPr>
        <w:t>Gundschema geht mittels mutate()</w:t>
      </w:r>
    </w:p>
    <w:p w14:paraId="36A64B05" w14:textId="458DC3DC" w:rsidR="00E809EF" w:rsidRPr="00D915AA" w:rsidRDefault="00E809EF" w:rsidP="00F63DE7">
      <w:pPr>
        <w:pStyle w:val="R"/>
      </w:pPr>
      <w:r w:rsidRPr="00D915AA">
        <w:t xml:space="preserve">data </w:t>
      </w:r>
      <w:r w:rsidR="00162218">
        <w:t>%&gt;%</w:t>
      </w:r>
      <w:r w:rsidRPr="00D915AA">
        <w:t xml:space="preserve"> </w:t>
      </w:r>
    </w:p>
    <w:p w14:paraId="0C064EA6" w14:textId="7BCF2198" w:rsidR="00E809EF" w:rsidRDefault="00E809EF" w:rsidP="00F63DE7">
      <w:pPr>
        <w:pStyle w:val="R"/>
      </w:pPr>
      <w:r w:rsidRPr="00D915AA">
        <w:t xml:space="preserve">  </w:t>
      </w:r>
      <w:r w:rsidRPr="00E809EF">
        <w:t>mutate(month = month(date_month))</w:t>
      </w:r>
    </w:p>
    <w:p w14:paraId="5448AFF7" w14:textId="03AD92EE" w:rsidR="00E809EF" w:rsidRDefault="00E809EF" w:rsidP="006C7799">
      <w:pPr>
        <w:pStyle w:val="Textkrper"/>
        <w:ind w:left="360"/>
      </w:pPr>
      <w:r w:rsidRPr="00E809EF">
        <w:t>(Hier war date_month ein date (z.</w:t>
      </w:r>
      <w:r>
        <w:t>B. "</w:t>
      </w:r>
      <w:r w:rsidRPr="00E809EF">
        <w:t>2009 Jan</w:t>
      </w:r>
      <w:r>
        <w:t>"). Ergebnis ist dann eine numerischer Vektor der die Montage von 1-12 durchzählt</w:t>
      </w:r>
      <w:r w:rsidR="00E5497B">
        <w:t>.</w:t>
      </w:r>
    </w:p>
    <w:p w14:paraId="34EA70DB" w14:textId="20F84FF8" w:rsidR="00E5497B" w:rsidRDefault="00E5497B" w:rsidP="00E809EF">
      <w:pPr>
        <w:pStyle w:val="Textkrper"/>
      </w:pPr>
    </w:p>
    <w:p w14:paraId="6BA8F4EA" w14:textId="7B2072BB" w:rsidR="00E5497B" w:rsidRDefault="00E5497B" w:rsidP="00E809EF">
      <w:pPr>
        <w:pStyle w:val="Textkrper"/>
      </w:pPr>
      <w:r>
        <w:t>Die Ursprungsvariable kann irgendein Zeitformat sein (datetime, date, etc.). Im o.g. Fall war es „month“</w:t>
      </w:r>
    </w:p>
    <w:p w14:paraId="65F38F99" w14:textId="1FE2611E" w:rsidR="00E809EF" w:rsidRDefault="00E809EF" w:rsidP="00E809EF">
      <w:pPr>
        <w:pStyle w:val="Textkrper"/>
      </w:pPr>
    </w:p>
    <w:p w14:paraId="68ACBB71" w14:textId="77777777" w:rsidR="00896235" w:rsidRDefault="00510536" w:rsidP="006C7799">
      <w:pPr>
        <w:pStyle w:val="Aufzhlung"/>
      </w:pPr>
      <w:r>
        <w:rPr>
          <w:b/>
        </w:rPr>
        <w:t xml:space="preserve">Extraktion der Wochennummer. </w:t>
      </w:r>
      <w:r w:rsidRPr="00510536">
        <w:t>Die</w:t>
      </w:r>
      <w:r>
        <w:t xml:space="preserve"> läuft etwas anders</w:t>
      </w:r>
      <w:r w:rsidR="00896235">
        <w:t>. Es gibt zwei Möglichkeiten</w:t>
      </w:r>
    </w:p>
    <w:p w14:paraId="4AB47691" w14:textId="7F4047FD" w:rsidR="00510536" w:rsidRDefault="00896235" w:rsidP="006C7799">
      <w:pPr>
        <w:pStyle w:val="Aufzhlung2"/>
        <w:rPr>
          <w:b/>
        </w:rPr>
      </w:pPr>
      <w:r>
        <w:t xml:space="preserve">Mit </w:t>
      </w:r>
      <w:r w:rsidR="00510536">
        <w:t>der isoweek()-Funktion:</w:t>
      </w:r>
    </w:p>
    <w:p w14:paraId="213B16B9" w14:textId="0773B109" w:rsidR="00510536" w:rsidRPr="00510536" w:rsidRDefault="00510536" w:rsidP="00F63DE7">
      <w:pPr>
        <w:pStyle w:val="R"/>
      </w:pPr>
      <w:r w:rsidRPr="00510536">
        <w:t>weekly_</w:t>
      </w:r>
      <w:r>
        <w:t xml:space="preserve">data </w:t>
      </w:r>
      <w:r w:rsidRPr="00510536">
        <w:t xml:space="preserve">&lt;- </w:t>
      </w:r>
      <w:r>
        <w:t>day</w:t>
      </w:r>
      <w:r w:rsidRPr="00510536">
        <w:t xml:space="preserve">_data </w:t>
      </w:r>
      <w:r w:rsidR="00162218">
        <w:t>%&gt;%</w:t>
      </w:r>
      <w:r w:rsidRPr="00510536">
        <w:t xml:space="preserve"> </w:t>
      </w:r>
    </w:p>
    <w:p w14:paraId="685C85D5" w14:textId="2961AF79" w:rsidR="00510536" w:rsidRDefault="00510536" w:rsidP="00F63DE7">
      <w:pPr>
        <w:pStyle w:val="R"/>
      </w:pPr>
      <w:r w:rsidRPr="00510536">
        <w:t xml:space="preserve">  mutate(week = isoweek(time))</w:t>
      </w:r>
    </w:p>
    <w:p w14:paraId="23957612" w14:textId="0EFCC231" w:rsidR="00896235" w:rsidRPr="00896235" w:rsidRDefault="00896235" w:rsidP="006C7799">
      <w:pPr>
        <w:pStyle w:val="Textkrper"/>
        <w:ind w:firstLine="360"/>
      </w:pPr>
      <w:r w:rsidRPr="00896235">
        <w:t>Restultie</w:t>
      </w:r>
      <w:r>
        <w:t>rt in einer reinen Zahl der dbl-Klasse</w:t>
      </w:r>
    </w:p>
    <w:p w14:paraId="61CA4FBB" w14:textId="4394061B" w:rsidR="00896235" w:rsidRPr="00896235" w:rsidRDefault="00896235" w:rsidP="006C7799">
      <w:pPr>
        <w:pStyle w:val="Aufzhlung2"/>
      </w:pPr>
      <w:r>
        <w:t>Mit der yearweek()-Funktion</w:t>
      </w:r>
    </w:p>
    <w:p w14:paraId="52716961" w14:textId="5982EF8E" w:rsidR="00896235" w:rsidRPr="00510536" w:rsidRDefault="00896235" w:rsidP="00F63DE7">
      <w:pPr>
        <w:pStyle w:val="R"/>
      </w:pPr>
      <w:r w:rsidRPr="00510536">
        <w:t>weekly_</w:t>
      </w:r>
      <w:r>
        <w:t xml:space="preserve">data </w:t>
      </w:r>
      <w:r w:rsidRPr="00510536">
        <w:t xml:space="preserve">&lt;- </w:t>
      </w:r>
      <w:r>
        <w:t>day</w:t>
      </w:r>
      <w:r w:rsidRPr="00510536">
        <w:t xml:space="preserve">_data </w:t>
      </w:r>
      <w:r w:rsidR="00162218">
        <w:t>%&gt;%</w:t>
      </w:r>
      <w:r w:rsidRPr="00510536">
        <w:t xml:space="preserve"> </w:t>
      </w:r>
    </w:p>
    <w:p w14:paraId="63E4A11A" w14:textId="5AFB87C8" w:rsidR="00896235" w:rsidRDefault="00896235" w:rsidP="00F63DE7">
      <w:pPr>
        <w:pStyle w:val="R"/>
      </w:pPr>
      <w:r w:rsidRPr="00510536">
        <w:t xml:space="preserve">  mutate(week = </w:t>
      </w:r>
      <w:r>
        <w:t>year</w:t>
      </w:r>
      <w:r w:rsidRPr="00510536">
        <w:t>week(time))</w:t>
      </w:r>
    </w:p>
    <w:p w14:paraId="7E94F804" w14:textId="774E0EA8" w:rsidR="00896235" w:rsidRPr="00896235" w:rsidRDefault="00896235" w:rsidP="006C7799">
      <w:pPr>
        <w:pStyle w:val="Textkrper"/>
        <w:ind w:left="360"/>
      </w:pPr>
      <w:r>
        <w:t>Restuliert in einer Variable der week-Klasse, die das Jahr mitnennt, z.B. "2020 W30"</w:t>
      </w:r>
      <w:r w:rsidR="005D76BC">
        <w:t>. Vorteil dieser Variante: Wenn man eine Zeitreihe hat die über einen Jahrwechsel geht, wird das durch die Mitnennung des Jahres adressiert (während bei der isoweek-Variante die Zahl wieder bei 1 anfängt)</w:t>
      </w:r>
    </w:p>
    <w:p w14:paraId="557B971C" w14:textId="77777777" w:rsidR="00E809EF" w:rsidRPr="00896235" w:rsidRDefault="00E809EF" w:rsidP="00E809EF">
      <w:pPr>
        <w:pStyle w:val="Textkrper"/>
      </w:pPr>
    </w:p>
    <w:p w14:paraId="3419FA4B" w14:textId="4DE72E74" w:rsidR="00B008B9" w:rsidRPr="00896235" w:rsidRDefault="00B008B9" w:rsidP="006C7799">
      <w:pPr>
        <w:pStyle w:val="Textkrper"/>
      </w:pPr>
    </w:p>
    <w:p w14:paraId="38EE0935" w14:textId="4475DEAE" w:rsidR="00A92C6F" w:rsidRPr="00A92C6F" w:rsidRDefault="00A92C6F" w:rsidP="006C7799">
      <w:pPr>
        <w:pStyle w:val="Aufzhlung"/>
        <w:rPr>
          <w:b/>
        </w:rPr>
      </w:pPr>
      <w:r>
        <w:rPr>
          <w:b/>
        </w:rPr>
        <w:t>Eliminierung des Tag</w:t>
      </w:r>
      <w:r w:rsidRPr="00A92C6F">
        <w:rPr>
          <w:b/>
        </w:rPr>
        <w:t>e</w:t>
      </w:r>
      <w:r>
        <w:rPr>
          <w:b/>
        </w:rPr>
        <w:t>s</w:t>
      </w:r>
      <w:r w:rsidRPr="00A92C6F">
        <w:rPr>
          <w:b/>
        </w:rPr>
        <w:t xml:space="preserve"> aus dem Datum</w:t>
      </w:r>
    </w:p>
    <w:p w14:paraId="0B7DA3E2" w14:textId="228CDABB" w:rsidR="00A92C6F" w:rsidRDefault="00A92C6F" w:rsidP="006C7799">
      <w:pPr>
        <w:pStyle w:val="Aufzhlung2"/>
      </w:pPr>
      <w:r>
        <w:t xml:space="preserve">Hintergrund war der economics-Datensatz, in dem die date-Variable ein vollständiges Datum war (z.B. 1970-07-01), es aber nur monatliche Werte gab (die dann halt immer mit dem 01. anfingen). </w:t>
      </w:r>
    </w:p>
    <w:p w14:paraId="10AFF0F5" w14:textId="5B394684" w:rsidR="00A92C6F" w:rsidRDefault="00A92C6F" w:rsidP="006C7799">
      <w:pPr>
        <w:pStyle w:val="Aufzhlung2"/>
      </w:pPr>
      <w:r>
        <w:t xml:space="preserve">Lösung: Mittels </w:t>
      </w:r>
      <w:r w:rsidRPr="00F63DE7">
        <w:rPr>
          <w:rStyle w:val="RZchn"/>
          <w:lang w:val="de-DE"/>
        </w:rPr>
        <w:t>yearmonth()</w:t>
      </w:r>
      <w:r>
        <w:t xml:space="preserve"> nur Monat und Jahr extrahieren und die so reduzierte date-Variable beim Umwandeln in das tsibble als Index nehmen (letzteres natürlich nur relevant, wenn man eine Zeitreihe macht)</w:t>
      </w:r>
      <w:r w:rsidR="005D76BC">
        <w:t>. Außerdem kann man die yearweek als Index nehmen der dann mit [1W] angezeigt wird.</w:t>
      </w:r>
    </w:p>
    <w:p w14:paraId="289CB0C0" w14:textId="77777777" w:rsidR="00AB3AE6" w:rsidRDefault="00AB3AE6" w:rsidP="00AB3AE6">
      <w:pPr>
        <w:pStyle w:val="Textkrper"/>
      </w:pPr>
    </w:p>
    <w:p w14:paraId="25D5821F" w14:textId="52B1FDA7" w:rsidR="00A92C6F" w:rsidRPr="00AB3AE6" w:rsidRDefault="00A92C6F" w:rsidP="006C7799">
      <w:pPr>
        <w:pStyle w:val="Textkrper"/>
      </w:pPr>
    </w:p>
    <w:p w14:paraId="5F64BA9E" w14:textId="77777777" w:rsidR="00A92C6F" w:rsidRPr="00AB3AE6" w:rsidRDefault="00A92C6F" w:rsidP="006C7799">
      <w:pPr>
        <w:pStyle w:val="Textkrper"/>
      </w:pPr>
    </w:p>
    <w:p w14:paraId="115DD29D" w14:textId="40948B76" w:rsidR="000D2E39" w:rsidRDefault="000D2E39" w:rsidP="006C7799">
      <w:pPr>
        <w:pStyle w:val="Aufzhlung"/>
      </w:pPr>
      <w:r w:rsidRPr="000D2E39">
        <w:rPr>
          <w:b/>
        </w:rPr>
        <w:t>Extraktion der Wochentags-Nummer</w:t>
      </w:r>
      <w:r w:rsidRPr="000D2E39">
        <w:rPr>
          <w:b/>
        </w:rPr>
        <w:tab/>
      </w:r>
      <w:r w:rsidR="006A3108">
        <w:rPr>
          <w:b/>
        </w:rPr>
        <w:t xml:space="preserve"> </w:t>
      </w:r>
    </w:p>
    <w:p w14:paraId="3D917F1E" w14:textId="4BD5225F" w:rsidR="006A3108" w:rsidRDefault="000D2E39" w:rsidP="00F63DE7">
      <w:pPr>
        <w:pStyle w:val="R"/>
      </w:pPr>
      <w:r>
        <w:t>wday(</w:t>
      </w:r>
      <w:r w:rsidR="006A3108">
        <w:t>today()</w:t>
      </w:r>
      <w:r>
        <w:t>)</w:t>
      </w:r>
    </w:p>
    <w:p w14:paraId="04156E5A" w14:textId="1F8B80B1" w:rsidR="000D2E39" w:rsidRDefault="000D2E39" w:rsidP="006C7799">
      <w:pPr>
        <w:pStyle w:val="Textkrper"/>
        <w:ind w:left="360"/>
      </w:pPr>
      <w:r>
        <w:t>Grundeinstellung ist hier Sonntag =1</w:t>
      </w:r>
      <w:r w:rsidR="006A3108">
        <w:t>, bekommt man durch label=TRUE ausgeschrieben und Reihenfolge angezeigt</w:t>
      </w:r>
    </w:p>
    <w:p w14:paraId="077FDF33" w14:textId="6A0A20EC" w:rsidR="006A3108" w:rsidRDefault="006A3108" w:rsidP="006C7799">
      <w:pPr>
        <w:pStyle w:val="Textkrper"/>
      </w:pPr>
    </w:p>
    <w:p w14:paraId="219DE643" w14:textId="7ED0612E" w:rsidR="006876B4" w:rsidRDefault="006876B4" w:rsidP="006C7799">
      <w:pPr>
        <w:pStyle w:val="Textkrper"/>
        <w:ind w:firstLine="360"/>
      </w:pPr>
      <w:r>
        <w:lastRenderedPageBreak/>
        <w:t xml:space="preserve">Die kann man auch in die Daten schreiben </w:t>
      </w:r>
    </w:p>
    <w:p w14:paraId="61C9D03F" w14:textId="4C5EB79D" w:rsidR="006876B4" w:rsidRPr="005F148D" w:rsidRDefault="006876B4" w:rsidP="00F63DE7">
      <w:pPr>
        <w:pStyle w:val="R"/>
      </w:pPr>
      <w:r w:rsidRPr="005F148D">
        <w:t xml:space="preserve">flights </w:t>
      </w:r>
      <w:r w:rsidR="00162218">
        <w:t>%&gt;%</w:t>
      </w:r>
      <w:r w:rsidRPr="005F148D">
        <w:t xml:space="preserve"> </w:t>
      </w:r>
    </w:p>
    <w:p w14:paraId="1646DFC0" w14:textId="4829C88D" w:rsidR="006876B4" w:rsidRPr="005F148D" w:rsidRDefault="006876B4" w:rsidP="00F63DE7">
      <w:pPr>
        <w:pStyle w:val="R"/>
      </w:pPr>
      <w:r w:rsidRPr="005F148D">
        <w:t xml:space="preserve">  mutate(departure = make_datetime(year, month, day, hour, minute)) </w:t>
      </w:r>
      <w:r w:rsidR="00162218">
        <w:t>%&gt;%</w:t>
      </w:r>
      <w:r w:rsidRPr="005F148D">
        <w:t xml:space="preserve"> </w:t>
      </w:r>
    </w:p>
    <w:p w14:paraId="38027A94" w14:textId="394803B2" w:rsidR="006876B4" w:rsidRPr="005F148D" w:rsidRDefault="006876B4" w:rsidP="00F63DE7">
      <w:pPr>
        <w:pStyle w:val="R"/>
      </w:pPr>
      <w:r w:rsidRPr="005F148D">
        <w:t xml:space="preserve">  mutate(</w:t>
      </w:r>
      <w:r w:rsidRPr="005F148D">
        <w:rPr>
          <w:u w:val="single"/>
        </w:rPr>
        <w:t>wday</w:t>
      </w:r>
      <w:r w:rsidRPr="005F148D">
        <w:t xml:space="preserve"> = wday(departure, label = TRUE, abbr=FALSE)) </w:t>
      </w:r>
      <w:r w:rsidR="00162218">
        <w:t>%&gt;%</w:t>
      </w:r>
      <w:r w:rsidRPr="005F148D">
        <w:t xml:space="preserve"> </w:t>
      </w:r>
    </w:p>
    <w:p w14:paraId="48932EE5" w14:textId="23F93611" w:rsidR="006876B4" w:rsidRPr="00B42F3A" w:rsidRDefault="006876B4" w:rsidP="00F63DE7">
      <w:pPr>
        <w:pStyle w:val="R"/>
        <w:rPr>
          <w:lang w:val="de-DE"/>
        </w:rPr>
      </w:pPr>
      <w:r w:rsidRPr="005F148D">
        <w:t xml:space="preserve">  </w:t>
      </w:r>
      <w:r w:rsidRPr="00B42F3A">
        <w:rPr>
          <w:lang w:val="de-DE"/>
        </w:rPr>
        <w:t>select(departure, wday)</w:t>
      </w:r>
    </w:p>
    <w:p w14:paraId="2A9C01B2" w14:textId="768BAA15" w:rsidR="006876B4" w:rsidRPr="00B42F3A" w:rsidRDefault="006876B4" w:rsidP="00F63DE7">
      <w:pPr>
        <w:pStyle w:val="R"/>
        <w:rPr>
          <w:lang w:val="de-DE"/>
        </w:rPr>
      </w:pPr>
    </w:p>
    <w:p w14:paraId="6708DD7E" w14:textId="18EACD0F" w:rsidR="000E35B6" w:rsidRPr="005F148D" w:rsidRDefault="000E35B6" w:rsidP="006C7799">
      <w:pPr>
        <w:pStyle w:val="Textkrper"/>
        <w:ind w:left="360"/>
        <w:rPr>
          <w:lang w:val="en-GB"/>
        </w:rPr>
      </w:pPr>
      <w:r w:rsidRPr="000E35B6">
        <w:t xml:space="preserve">Auf </w:t>
      </w:r>
      <w:r>
        <w:t xml:space="preserve">diese Weise kann man auch das Wochenende identifizieren und in eine Variable schreiben (dürfte als saisonale Variable in der PhoneStudy wichtig sein). </w:t>
      </w:r>
      <w:r w:rsidRPr="005F148D">
        <w:rPr>
          <w:lang w:val="en-GB"/>
        </w:rPr>
        <w:t>Beispiel</w:t>
      </w:r>
    </w:p>
    <w:p w14:paraId="02C96629" w14:textId="41603B11" w:rsidR="000E35B6" w:rsidRPr="005F148D" w:rsidRDefault="000E35B6" w:rsidP="000E35B6">
      <w:pPr>
        <w:pStyle w:val="Textkrper"/>
        <w:rPr>
          <w:lang w:val="en-GB"/>
        </w:rPr>
      </w:pPr>
    </w:p>
    <w:p w14:paraId="703EBAC7" w14:textId="34DC89A9" w:rsidR="000E35B6" w:rsidRPr="005F148D" w:rsidRDefault="000E35B6" w:rsidP="00F63DE7">
      <w:pPr>
        <w:pStyle w:val="R"/>
      </w:pPr>
      <w:r w:rsidRPr="005F148D">
        <w:t xml:space="preserve">pedestrian </w:t>
      </w:r>
      <w:r w:rsidR="00162218">
        <w:t>%&gt;%</w:t>
      </w:r>
    </w:p>
    <w:p w14:paraId="319044F4" w14:textId="77777777" w:rsidR="000E35B6" w:rsidRPr="005F148D" w:rsidRDefault="000E35B6" w:rsidP="00F63DE7">
      <w:pPr>
        <w:pStyle w:val="R"/>
      </w:pPr>
      <w:r w:rsidRPr="005F148D">
        <w:t xml:space="preserve">  mutate(</w:t>
      </w:r>
    </w:p>
    <w:p w14:paraId="06B20469" w14:textId="77777777" w:rsidR="000E35B6" w:rsidRPr="005F148D" w:rsidRDefault="000E35B6" w:rsidP="00F63DE7">
      <w:pPr>
        <w:pStyle w:val="R"/>
      </w:pPr>
      <w:r w:rsidRPr="005F148D">
        <w:t xml:space="preserve">    Day = wday(Date, label = TRUE),</w:t>
      </w:r>
    </w:p>
    <w:p w14:paraId="23C6C043" w14:textId="765FD35C" w:rsidR="000E35B6" w:rsidRPr="005F148D" w:rsidRDefault="000E35B6" w:rsidP="00F63DE7">
      <w:pPr>
        <w:pStyle w:val="R"/>
      </w:pPr>
      <w:r w:rsidRPr="005F148D">
        <w:t xml:space="preserve">    Weekend = (Day %in% c("Sa", "So"))</w:t>
      </w:r>
    </w:p>
    <w:p w14:paraId="7CA1B7B2" w14:textId="795451AE" w:rsidR="000E35B6" w:rsidRPr="00F63DE7" w:rsidRDefault="000E35B6" w:rsidP="006C7799">
      <w:pPr>
        <w:pStyle w:val="Textkrper"/>
        <w:rPr>
          <w:lang w:val="en-GB"/>
        </w:rPr>
      </w:pPr>
    </w:p>
    <w:p w14:paraId="32CE789F" w14:textId="3D59A013" w:rsidR="000E35B6" w:rsidRDefault="000E35B6" w:rsidP="006C7799">
      <w:pPr>
        <w:pStyle w:val="Textkrper"/>
        <w:ind w:left="360"/>
      </w:pPr>
      <w:r w:rsidRPr="000E35B6">
        <w:t>Hier</w:t>
      </w:r>
      <w:r>
        <w:t xml:space="preserve"> wird im pedestrian Datensatz (im tsibble package) erst die Variable „Day“ gebildet und dann eine weekend-Variable generiert, die TRUE ist wenn der Tag ein Samstag oder Sonntag war. Das kann man sicher auch in eine dummy-Variable übersetzen</w:t>
      </w:r>
    </w:p>
    <w:p w14:paraId="325EBFEF" w14:textId="77777777" w:rsidR="000E35B6" w:rsidRPr="000E35B6" w:rsidRDefault="000E35B6" w:rsidP="000E35B6">
      <w:pPr>
        <w:pStyle w:val="Textkrper"/>
      </w:pPr>
    </w:p>
    <w:p w14:paraId="45259E03" w14:textId="77777777" w:rsidR="000E35B6" w:rsidRDefault="000E35B6" w:rsidP="006C7799">
      <w:pPr>
        <w:pStyle w:val="Textkrper"/>
      </w:pPr>
    </w:p>
    <w:p w14:paraId="5ACCECF6" w14:textId="1F0AF914" w:rsidR="006A3108" w:rsidRPr="006A3108" w:rsidRDefault="006A3108" w:rsidP="006C7799">
      <w:pPr>
        <w:pStyle w:val="Textkrper"/>
        <w:ind w:firstLine="360"/>
        <w:rPr>
          <w:b/>
        </w:rPr>
      </w:pPr>
      <w:r w:rsidRPr="006A3108">
        <w:rPr>
          <w:b/>
        </w:rPr>
        <w:t>Jahresnummer</w:t>
      </w:r>
    </w:p>
    <w:p w14:paraId="45D4CD8F" w14:textId="1BF4557A" w:rsidR="006A3108" w:rsidRPr="00B42F3A" w:rsidRDefault="006A3108" w:rsidP="00F63DE7">
      <w:pPr>
        <w:pStyle w:val="R"/>
        <w:rPr>
          <w:lang w:val="de-DE"/>
        </w:rPr>
      </w:pPr>
      <w:r w:rsidRPr="00B42F3A">
        <w:rPr>
          <w:lang w:val="de-DE"/>
        </w:rPr>
        <w:t>yday(x)</w:t>
      </w:r>
    </w:p>
    <w:p w14:paraId="76DA264C" w14:textId="66F4F05E" w:rsidR="000D2E39" w:rsidRDefault="000D2E39" w:rsidP="000D2E39">
      <w:pPr>
        <w:pStyle w:val="Textkrper"/>
      </w:pPr>
    </w:p>
    <w:p w14:paraId="5DB63BB6" w14:textId="42E184DE" w:rsidR="000D2E39" w:rsidRPr="001B0840" w:rsidRDefault="000D2E39" w:rsidP="006C7799">
      <w:pPr>
        <w:pStyle w:val="Textkrper"/>
        <w:ind w:firstLine="360"/>
        <w:rPr>
          <w:b/>
        </w:rPr>
      </w:pPr>
      <w:r w:rsidRPr="001B0840">
        <w:rPr>
          <w:b/>
        </w:rPr>
        <w:t>Extraktion der Quartalsnummer</w:t>
      </w:r>
    </w:p>
    <w:p w14:paraId="60B3163B" w14:textId="068AB56C" w:rsidR="000D2E39" w:rsidRPr="00B42F3A" w:rsidRDefault="000D2E39" w:rsidP="00F63DE7">
      <w:pPr>
        <w:pStyle w:val="R"/>
        <w:rPr>
          <w:lang w:val="de-DE"/>
        </w:rPr>
      </w:pPr>
      <w:r w:rsidRPr="00B42F3A">
        <w:rPr>
          <w:lang w:val="de-DE"/>
        </w:rPr>
        <w:t>quarter(x)</w:t>
      </w:r>
    </w:p>
    <w:p w14:paraId="125E9F4B" w14:textId="04AF8A13" w:rsidR="001B0840" w:rsidRDefault="001B0840" w:rsidP="006C7799">
      <w:pPr>
        <w:pStyle w:val="Textkrper"/>
      </w:pPr>
    </w:p>
    <w:p w14:paraId="5D50A6CF" w14:textId="77777777" w:rsidR="001B0840" w:rsidRDefault="001B0840" w:rsidP="006C7799">
      <w:pPr>
        <w:pStyle w:val="Textkrper"/>
      </w:pPr>
    </w:p>
    <w:p w14:paraId="0014AF20" w14:textId="294D752C" w:rsidR="001B0840" w:rsidRDefault="001B0840" w:rsidP="001B0840">
      <w:pPr>
        <w:pStyle w:val="berschrift2"/>
      </w:pPr>
      <w:bookmarkStart w:id="39" w:name="_Toc164239428"/>
      <w:r>
        <w:t>Runden</w:t>
      </w:r>
      <w:bookmarkEnd w:id="39"/>
    </w:p>
    <w:p w14:paraId="7037A3C2" w14:textId="77777777" w:rsidR="00FF0944" w:rsidRDefault="00FF0944" w:rsidP="001B0840">
      <w:pPr>
        <w:pStyle w:val="Textkrper"/>
        <w:rPr>
          <w:b/>
        </w:rPr>
      </w:pPr>
    </w:p>
    <w:p w14:paraId="698556BD" w14:textId="11C07B8D" w:rsidR="00FF0944" w:rsidRDefault="00FF0944" w:rsidP="001B0840">
      <w:pPr>
        <w:pStyle w:val="Textkrper"/>
      </w:pPr>
      <w:r>
        <w:t>Ist nützlich für grouping und summarizing. Zum kann man variable Daten zum Anfang des Monats abgrunden—damit spart man sich die Spezifikation von Intervallen</w:t>
      </w:r>
    </w:p>
    <w:p w14:paraId="1E371D7C" w14:textId="77106CA1" w:rsidR="00FF0944" w:rsidRDefault="00FF0944" w:rsidP="001B0840">
      <w:pPr>
        <w:pStyle w:val="Textkrper"/>
      </w:pPr>
    </w:p>
    <w:p w14:paraId="4C245606" w14:textId="77777777" w:rsidR="00701CCF" w:rsidRDefault="00701CCF" w:rsidP="001B0840">
      <w:pPr>
        <w:pStyle w:val="Textkrper"/>
      </w:pPr>
    </w:p>
    <w:p w14:paraId="1B94D082" w14:textId="4D00F1D1" w:rsidR="001B0840" w:rsidRPr="001B0840" w:rsidRDefault="00BE6743" w:rsidP="00701CCF">
      <w:pPr>
        <w:pStyle w:val="berschrift3"/>
      </w:pPr>
      <w:r>
        <w:t xml:space="preserve">floor_date(): </w:t>
      </w:r>
      <w:r w:rsidR="001B0840" w:rsidRPr="001B0840">
        <w:t>Abrunden zur nächsten unteren Einheit</w:t>
      </w:r>
    </w:p>
    <w:p w14:paraId="2613BA5F" w14:textId="0C2B8312" w:rsidR="00BE6743" w:rsidRPr="00BE6743" w:rsidRDefault="00BE6743" w:rsidP="00D639AF">
      <w:pPr>
        <w:pStyle w:val="Aufzhlung"/>
      </w:pPr>
      <w:r>
        <w:t>(Datenherstellung)</w:t>
      </w:r>
    </w:p>
    <w:p w14:paraId="69C936C2" w14:textId="39014B65" w:rsidR="00BE6743" w:rsidRDefault="00BE6743" w:rsidP="00F63DE7">
      <w:pPr>
        <w:pStyle w:val="R"/>
      </w:pPr>
      <w:r w:rsidRPr="00BE6743">
        <w:t>data &lt;- tibble(time = ymd("2020-02-20"))</w:t>
      </w:r>
    </w:p>
    <w:p w14:paraId="6A758822" w14:textId="76A3ADAA" w:rsidR="00BE6743" w:rsidRDefault="00BE6743" w:rsidP="00C546F4">
      <w:pPr>
        <w:pStyle w:val="Textkrper"/>
      </w:pPr>
    </w:p>
    <w:p w14:paraId="4629B151" w14:textId="77777777" w:rsidR="00BE6743" w:rsidRPr="00BE6743" w:rsidRDefault="00BE6743" w:rsidP="00362BD5">
      <w:pPr>
        <w:pStyle w:val="ROutput"/>
      </w:pPr>
      <w:r w:rsidRPr="00BE6743">
        <w:t xml:space="preserve">time      </w:t>
      </w:r>
    </w:p>
    <w:p w14:paraId="4884556E" w14:textId="77777777" w:rsidR="00BE6743" w:rsidRPr="00BE6743" w:rsidRDefault="00BE6743" w:rsidP="00362BD5">
      <w:pPr>
        <w:pStyle w:val="ROutput"/>
      </w:pPr>
      <w:r w:rsidRPr="00BE6743">
        <w:t xml:space="preserve">  &lt;date&gt;    </w:t>
      </w:r>
    </w:p>
    <w:p w14:paraId="004A470D" w14:textId="17CE311C" w:rsidR="00BE6743" w:rsidRDefault="00BE6743" w:rsidP="00362BD5">
      <w:pPr>
        <w:pStyle w:val="ROutput"/>
      </w:pPr>
      <w:r w:rsidRPr="00BE6743">
        <w:t>1 2020-02-20</w:t>
      </w:r>
    </w:p>
    <w:p w14:paraId="6C3E7D23" w14:textId="77777777" w:rsidR="00BE6743" w:rsidRDefault="00BE6743" w:rsidP="00C546F4">
      <w:pPr>
        <w:pStyle w:val="Textkrper"/>
      </w:pPr>
    </w:p>
    <w:p w14:paraId="1D0461A6" w14:textId="6B980546" w:rsidR="001B0840" w:rsidRPr="005F148D" w:rsidRDefault="00BE6743" w:rsidP="00F63DE7">
      <w:pPr>
        <w:pStyle w:val="R"/>
      </w:pPr>
      <w:r w:rsidRPr="00BE6743">
        <w:t>data</w:t>
      </w:r>
      <w:r>
        <w:t xml:space="preserve"> </w:t>
      </w:r>
      <w:r w:rsidR="00162218">
        <w:t>%&gt;%</w:t>
      </w:r>
      <w:r w:rsidR="00C546F4">
        <w:br/>
      </w:r>
      <w:r w:rsidRPr="00BE6743">
        <w:t xml:space="preserve">  mutate(time = floor_date(time, unit="month"))</w:t>
      </w:r>
    </w:p>
    <w:p w14:paraId="1B4B6FB6" w14:textId="464217ED" w:rsidR="001B0840" w:rsidRPr="00C546F4" w:rsidRDefault="001B0840" w:rsidP="00C546F4">
      <w:pPr>
        <w:pStyle w:val="Textkrper"/>
        <w:rPr>
          <w:lang w:val="en-GB"/>
        </w:rPr>
      </w:pPr>
    </w:p>
    <w:p w14:paraId="709CC42C" w14:textId="3EAB3B6C" w:rsidR="00BE6743" w:rsidRDefault="00BE6743" w:rsidP="00362BD5">
      <w:pPr>
        <w:pStyle w:val="ROutput"/>
      </w:pPr>
      <w:r>
        <w:t>time</w:t>
      </w:r>
    </w:p>
    <w:p w14:paraId="68E43F02" w14:textId="77777777" w:rsidR="00BE6743" w:rsidRDefault="00BE6743" w:rsidP="00362BD5">
      <w:pPr>
        <w:pStyle w:val="ROutput"/>
      </w:pPr>
      <w:r>
        <w:t xml:space="preserve">  &lt;date&gt;    </w:t>
      </w:r>
    </w:p>
    <w:p w14:paraId="081B9705" w14:textId="17522AD6" w:rsidR="00BE6743" w:rsidRDefault="00BE6743" w:rsidP="00362BD5">
      <w:pPr>
        <w:pStyle w:val="ROutput"/>
      </w:pPr>
      <w:r>
        <w:t>1 2020-02-01</w:t>
      </w:r>
    </w:p>
    <w:p w14:paraId="55D4E686" w14:textId="77777777" w:rsidR="00BE6743" w:rsidRDefault="00BE6743" w:rsidP="00C546F4">
      <w:pPr>
        <w:pStyle w:val="Textkrper"/>
      </w:pPr>
    </w:p>
    <w:p w14:paraId="045B8190" w14:textId="77777777" w:rsidR="00D639AF" w:rsidRDefault="001B0840" w:rsidP="00D639AF">
      <w:pPr>
        <w:pStyle w:val="Textkrper"/>
        <w:ind w:left="360"/>
      </w:pPr>
      <w:r>
        <w:sym w:font="Wingdings" w:char="F0E0"/>
      </w:r>
      <w:r>
        <w:t xml:space="preserve"> </w:t>
      </w:r>
      <w:r w:rsidRPr="001B0840">
        <w:t>Wird auf 01.02. abgerundet</w:t>
      </w:r>
      <w:r w:rsidR="00FF0944">
        <w:t xml:space="preserve"> </w:t>
      </w:r>
    </w:p>
    <w:p w14:paraId="46AE4603" w14:textId="77777777" w:rsidR="00D639AF" w:rsidRDefault="00D639AF" w:rsidP="00D639AF">
      <w:pPr>
        <w:pStyle w:val="Textkrper"/>
        <w:ind w:left="360"/>
      </w:pPr>
    </w:p>
    <w:p w14:paraId="6F43B5D2" w14:textId="529988D1" w:rsidR="001B0840" w:rsidRDefault="00D639AF" w:rsidP="00D639AF">
      <w:pPr>
        <w:pStyle w:val="Aufzhlung"/>
      </w:pPr>
      <w:r>
        <w:t xml:space="preserve">floor_date </w:t>
      </w:r>
      <w:r w:rsidR="00FF0944">
        <w:t>geht mit allen Komponenten: Year, month, hour, minute, second</w:t>
      </w:r>
      <w:r>
        <w:t xml:space="preserve"> und dies auch mit bestimmten Werten.</w:t>
      </w:r>
    </w:p>
    <w:p w14:paraId="1033EC50" w14:textId="32FD6126" w:rsidR="00D639AF" w:rsidRDefault="00D639AF" w:rsidP="00D639AF">
      <w:pPr>
        <w:pStyle w:val="Textkrper"/>
      </w:pPr>
    </w:p>
    <w:p w14:paraId="3D84CF76" w14:textId="7D5C067C" w:rsidR="00D639AF" w:rsidRDefault="00D639AF" w:rsidP="00D639AF">
      <w:pPr>
        <w:pStyle w:val="Textkrper"/>
        <w:ind w:firstLine="360"/>
      </w:pPr>
      <w:r w:rsidRPr="00D639AF">
        <w:rPr>
          <w:b/>
        </w:rPr>
        <w:t>Beispiel:</w:t>
      </w:r>
      <w:r>
        <w:t xml:space="preserve"> Bildung von 2min-Intervallen:</w:t>
      </w:r>
    </w:p>
    <w:p w14:paraId="73FC1FE9" w14:textId="2A611499" w:rsidR="00D639AF" w:rsidRDefault="00D639AF" w:rsidP="00D639AF">
      <w:pPr>
        <w:pStyle w:val="Textkrper"/>
      </w:pPr>
    </w:p>
    <w:p w14:paraId="695FFB3C" w14:textId="4D3C5B3D" w:rsidR="00D639AF" w:rsidRDefault="00D639AF" w:rsidP="00D639AF">
      <w:pPr>
        <w:pStyle w:val="Textkrper"/>
        <w:ind w:firstLine="360"/>
      </w:pPr>
      <w:r>
        <w:t>Ausgangslage sind 1min. Auflösungen</w:t>
      </w:r>
    </w:p>
    <w:p w14:paraId="1F851C23" w14:textId="5095308C" w:rsidR="00D639AF" w:rsidRDefault="00D639AF" w:rsidP="00D639AF">
      <w:pPr>
        <w:pStyle w:val="Textkrper"/>
        <w:ind w:left="360"/>
      </w:pPr>
    </w:p>
    <w:p w14:paraId="4BB6B403" w14:textId="61F9C1F1" w:rsidR="00D639AF" w:rsidRPr="00BE4065" w:rsidRDefault="00D639AF" w:rsidP="00C546F4">
      <w:pPr>
        <w:pStyle w:val="ROutput"/>
        <w:rPr>
          <w:lang w:val="de-DE"/>
        </w:rPr>
      </w:pPr>
      <w:r w:rsidRPr="00BE4065">
        <w:rPr>
          <w:lang w:val="de-DE"/>
        </w:rPr>
        <w:t xml:space="preserve"> 1 2020-01-01 00:00:00</w:t>
      </w:r>
    </w:p>
    <w:p w14:paraId="3B24A83D" w14:textId="77777777" w:rsidR="00D639AF" w:rsidRPr="00BE4065" w:rsidRDefault="00D639AF" w:rsidP="00C546F4">
      <w:pPr>
        <w:pStyle w:val="ROutput"/>
        <w:rPr>
          <w:lang w:val="de-DE"/>
        </w:rPr>
      </w:pPr>
      <w:r w:rsidRPr="00BE4065">
        <w:rPr>
          <w:lang w:val="de-DE"/>
        </w:rPr>
        <w:t xml:space="preserve"> 2 2020-01-01 00:01:00</w:t>
      </w:r>
    </w:p>
    <w:p w14:paraId="0856FB23" w14:textId="77777777" w:rsidR="00D639AF" w:rsidRPr="00BE4065" w:rsidRDefault="00D639AF" w:rsidP="00C546F4">
      <w:pPr>
        <w:pStyle w:val="ROutput"/>
        <w:rPr>
          <w:lang w:val="de-DE"/>
        </w:rPr>
      </w:pPr>
      <w:r w:rsidRPr="00BE4065">
        <w:rPr>
          <w:lang w:val="de-DE"/>
        </w:rPr>
        <w:t xml:space="preserve"> 3 2020-01-01 00:02:00</w:t>
      </w:r>
    </w:p>
    <w:p w14:paraId="0BED326D" w14:textId="77777777" w:rsidR="00D639AF" w:rsidRPr="00BE4065" w:rsidRDefault="00D639AF" w:rsidP="00C546F4">
      <w:pPr>
        <w:pStyle w:val="ROutput"/>
        <w:rPr>
          <w:lang w:val="de-DE"/>
        </w:rPr>
      </w:pPr>
      <w:r w:rsidRPr="00BE4065">
        <w:rPr>
          <w:lang w:val="de-DE"/>
        </w:rPr>
        <w:t xml:space="preserve"> 4 2020-01-01 00:03:00</w:t>
      </w:r>
    </w:p>
    <w:p w14:paraId="25B448BB" w14:textId="77777777" w:rsidR="00D639AF" w:rsidRPr="00BE4065" w:rsidRDefault="00D639AF" w:rsidP="00C546F4">
      <w:pPr>
        <w:pStyle w:val="ROutput"/>
        <w:rPr>
          <w:lang w:val="de-DE"/>
        </w:rPr>
      </w:pPr>
      <w:r w:rsidRPr="00BE4065">
        <w:rPr>
          <w:lang w:val="de-DE"/>
        </w:rPr>
        <w:t xml:space="preserve"> 5 2020-01-01 00:04:00</w:t>
      </w:r>
    </w:p>
    <w:p w14:paraId="1056EC34" w14:textId="77777777" w:rsidR="00D639AF" w:rsidRPr="00BE4065" w:rsidRDefault="00D639AF" w:rsidP="00C546F4">
      <w:pPr>
        <w:pStyle w:val="ROutput"/>
        <w:rPr>
          <w:lang w:val="de-DE"/>
        </w:rPr>
      </w:pPr>
      <w:r w:rsidRPr="00BE4065">
        <w:rPr>
          <w:lang w:val="de-DE"/>
        </w:rPr>
        <w:t xml:space="preserve"> 6 2020-01-01 00:05:00</w:t>
      </w:r>
    </w:p>
    <w:p w14:paraId="71B03831" w14:textId="77777777" w:rsidR="00D639AF" w:rsidRPr="00BE4065" w:rsidRDefault="00D639AF" w:rsidP="00C546F4">
      <w:pPr>
        <w:pStyle w:val="ROutput"/>
        <w:rPr>
          <w:lang w:val="de-DE"/>
        </w:rPr>
      </w:pPr>
      <w:r w:rsidRPr="00BE4065">
        <w:rPr>
          <w:lang w:val="de-DE"/>
        </w:rPr>
        <w:t xml:space="preserve"> 7 2020-01-01 00:06:00</w:t>
      </w:r>
    </w:p>
    <w:p w14:paraId="10689D93" w14:textId="77777777" w:rsidR="00D639AF" w:rsidRPr="00BE4065" w:rsidRDefault="00D639AF" w:rsidP="00C546F4">
      <w:pPr>
        <w:pStyle w:val="ROutput"/>
        <w:rPr>
          <w:lang w:val="de-DE"/>
        </w:rPr>
      </w:pPr>
      <w:r w:rsidRPr="00BE4065">
        <w:rPr>
          <w:lang w:val="de-DE"/>
        </w:rPr>
        <w:t xml:space="preserve"> 8 2020-01-01 00:07:00</w:t>
      </w:r>
    </w:p>
    <w:p w14:paraId="48FA2746" w14:textId="600F996D" w:rsidR="00D639AF" w:rsidRPr="00BE4065" w:rsidRDefault="00D639AF" w:rsidP="00C546F4">
      <w:pPr>
        <w:pStyle w:val="ROutput"/>
        <w:rPr>
          <w:lang w:val="de-DE"/>
        </w:rPr>
      </w:pPr>
      <w:r w:rsidRPr="00BE4065">
        <w:rPr>
          <w:lang w:val="de-DE"/>
        </w:rPr>
        <w:t xml:space="preserve"> 9 2020-01-01 00:08:00</w:t>
      </w:r>
    </w:p>
    <w:p w14:paraId="517DCBA1" w14:textId="77777777" w:rsidR="00D639AF" w:rsidRPr="00B42F3A" w:rsidRDefault="00D639AF" w:rsidP="00C546F4">
      <w:pPr>
        <w:pStyle w:val="Textkrper"/>
      </w:pPr>
    </w:p>
    <w:p w14:paraId="482038FC" w14:textId="3BBCBC88" w:rsidR="00D639AF" w:rsidRPr="00BE4065" w:rsidRDefault="00D639AF" w:rsidP="00F63DE7">
      <w:pPr>
        <w:pStyle w:val="R"/>
        <w:rPr>
          <w:lang w:val="de-DE"/>
        </w:rPr>
      </w:pPr>
      <w:r w:rsidRPr="00BE4065">
        <w:rPr>
          <w:lang w:val="de-DE"/>
        </w:rPr>
        <w:t xml:space="preserve">data </w:t>
      </w:r>
      <w:r w:rsidR="00162218" w:rsidRPr="00BE4065">
        <w:rPr>
          <w:lang w:val="de-DE"/>
        </w:rPr>
        <w:t>%&gt;%</w:t>
      </w:r>
      <w:r w:rsidRPr="00BE4065">
        <w:rPr>
          <w:lang w:val="de-DE"/>
        </w:rPr>
        <w:t xml:space="preserve"> </w:t>
      </w:r>
      <w:r w:rsidR="00C546F4" w:rsidRPr="00BE4065">
        <w:rPr>
          <w:lang w:val="de-DE"/>
        </w:rPr>
        <w:br/>
      </w:r>
      <w:r w:rsidRPr="00BE4065">
        <w:rPr>
          <w:lang w:val="de-DE"/>
        </w:rPr>
        <w:t xml:space="preserve">  mutate(time = floor_date(time, "2 mins"))</w:t>
      </w:r>
    </w:p>
    <w:p w14:paraId="2A1EBE16" w14:textId="77777777" w:rsidR="00D639AF" w:rsidRDefault="00D639AF" w:rsidP="00362BD5">
      <w:pPr>
        <w:pStyle w:val="ROutput"/>
      </w:pPr>
      <w:r w:rsidRPr="00BE4065">
        <w:rPr>
          <w:lang w:val="de-DE"/>
        </w:rPr>
        <w:t xml:space="preserve">   </w:t>
      </w:r>
      <w:r>
        <w:t xml:space="preserve">time               </w:t>
      </w:r>
    </w:p>
    <w:p w14:paraId="786F2B3B" w14:textId="77777777" w:rsidR="00D639AF" w:rsidRDefault="00D639AF" w:rsidP="00362BD5">
      <w:pPr>
        <w:pStyle w:val="ROutput"/>
      </w:pPr>
      <w:r>
        <w:t xml:space="preserve">   &lt;dttm&gt;             </w:t>
      </w:r>
    </w:p>
    <w:p w14:paraId="5BDA5D16" w14:textId="77777777" w:rsidR="00D639AF" w:rsidRDefault="00D639AF" w:rsidP="00362BD5">
      <w:pPr>
        <w:pStyle w:val="ROutput"/>
      </w:pPr>
      <w:r>
        <w:t xml:space="preserve"> 1 2020-01-01 00:00:00</w:t>
      </w:r>
    </w:p>
    <w:p w14:paraId="6331E923" w14:textId="77777777" w:rsidR="00D639AF" w:rsidRDefault="00D639AF" w:rsidP="00362BD5">
      <w:pPr>
        <w:pStyle w:val="ROutput"/>
      </w:pPr>
      <w:r>
        <w:t xml:space="preserve"> 2 2020-01-01 00:00:00</w:t>
      </w:r>
    </w:p>
    <w:p w14:paraId="0CC9BCE2" w14:textId="77777777" w:rsidR="00D639AF" w:rsidRDefault="00D639AF" w:rsidP="00362BD5">
      <w:pPr>
        <w:pStyle w:val="ROutput"/>
      </w:pPr>
      <w:r>
        <w:t xml:space="preserve"> 3 2020-01-01 00:02:00</w:t>
      </w:r>
    </w:p>
    <w:p w14:paraId="325FE36C" w14:textId="77777777" w:rsidR="00D639AF" w:rsidRDefault="00D639AF" w:rsidP="00362BD5">
      <w:pPr>
        <w:pStyle w:val="ROutput"/>
      </w:pPr>
      <w:r>
        <w:t xml:space="preserve"> 4 2020-01-01 00:02:00</w:t>
      </w:r>
    </w:p>
    <w:p w14:paraId="23A47E5A" w14:textId="77777777" w:rsidR="00D639AF" w:rsidRDefault="00D639AF" w:rsidP="00362BD5">
      <w:pPr>
        <w:pStyle w:val="ROutput"/>
      </w:pPr>
      <w:r>
        <w:t xml:space="preserve"> 5 2020-01-01 00:04:00</w:t>
      </w:r>
    </w:p>
    <w:p w14:paraId="78900D8C" w14:textId="77777777" w:rsidR="00D639AF" w:rsidRDefault="00D639AF" w:rsidP="00362BD5">
      <w:pPr>
        <w:pStyle w:val="ROutput"/>
      </w:pPr>
      <w:r>
        <w:t xml:space="preserve"> 6 2020-01-01 00:04:00</w:t>
      </w:r>
    </w:p>
    <w:p w14:paraId="49649F4E" w14:textId="77777777" w:rsidR="00D639AF" w:rsidRDefault="00D639AF" w:rsidP="00362BD5">
      <w:pPr>
        <w:pStyle w:val="ROutput"/>
      </w:pPr>
      <w:r>
        <w:t xml:space="preserve"> 7 2020-01-01 00:06:00</w:t>
      </w:r>
    </w:p>
    <w:p w14:paraId="2D22A2AA" w14:textId="34405F75" w:rsidR="00D639AF" w:rsidRDefault="00D639AF" w:rsidP="00362BD5">
      <w:pPr>
        <w:pStyle w:val="ROutput"/>
      </w:pPr>
      <w:r>
        <w:t xml:space="preserve"> 8 2020-01-01 00:06:00</w:t>
      </w:r>
    </w:p>
    <w:p w14:paraId="3201FDA8" w14:textId="70B9DE65" w:rsidR="00D639AF" w:rsidRDefault="00D639AF" w:rsidP="00C546F4">
      <w:pPr>
        <w:pStyle w:val="Textkrper"/>
      </w:pPr>
    </w:p>
    <w:p w14:paraId="2595BB1C" w14:textId="27170451" w:rsidR="00D639AF" w:rsidRDefault="00D639AF" w:rsidP="00D639AF">
      <w:pPr>
        <w:pStyle w:val="Aufzhlung"/>
      </w:pPr>
      <w:r>
        <w:t xml:space="preserve">Wendet man floor_date auf ein datetime Objekt an und rundet auf eine Datumskomponente (z.B. Monag oder Tag) ab, ist die Zeitkomponente damit hinfällig und </w:t>
      </w:r>
      <w:r w:rsidR="00E060B4">
        <w:t xml:space="preserve">mit 00:00:00 </w:t>
      </w:r>
      <w:r>
        <w:t>angezeigt</w:t>
      </w:r>
    </w:p>
    <w:p w14:paraId="390D540B" w14:textId="77777777" w:rsidR="00E060B4" w:rsidRDefault="00E060B4" w:rsidP="00E060B4">
      <w:pPr>
        <w:pStyle w:val="Aufzhlung"/>
        <w:numPr>
          <w:ilvl w:val="0"/>
          <w:numId w:val="0"/>
        </w:numPr>
        <w:ind w:left="360"/>
      </w:pPr>
    </w:p>
    <w:p w14:paraId="39D68DF3" w14:textId="77777777" w:rsidR="00701CCF" w:rsidRDefault="00701CCF" w:rsidP="006C7799">
      <w:pPr>
        <w:pStyle w:val="Textkrper"/>
      </w:pPr>
    </w:p>
    <w:p w14:paraId="2A2FF05C" w14:textId="77777777" w:rsidR="00D639AF" w:rsidRDefault="00D639AF" w:rsidP="00D639AF">
      <w:pPr>
        <w:pStyle w:val="berschrift3"/>
      </w:pPr>
      <w:r>
        <w:t xml:space="preserve">ceiling_date(): </w:t>
      </w:r>
      <w:r w:rsidRPr="00FF0944">
        <w:t>Aufrunden zur nächst oberen Einheit</w:t>
      </w:r>
    </w:p>
    <w:p w14:paraId="0C24B4B2" w14:textId="42BD9083" w:rsidR="00D639AF" w:rsidRPr="00D639AF" w:rsidRDefault="00D639AF" w:rsidP="00D639AF">
      <w:pPr>
        <w:pStyle w:val="Textkrper"/>
      </w:pPr>
      <w:r>
        <w:t>Dies  ist das Komplement zu floordate und rundet gezielt zur nächsten Einheit auf</w:t>
      </w:r>
    </w:p>
    <w:p w14:paraId="3C7B2017" w14:textId="3800F00B" w:rsidR="00D639AF" w:rsidRPr="00335DC5" w:rsidRDefault="00D639AF" w:rsidP="00F63DE7">
      <w:pPr>
        <w:pStyle w:val="R"/>
      </w:pPr>
      <w:r w:rsidRPr="00335DC5">
        <w:t xml:space="preserve">data_ts </w:t>
      </w:r>
      <w:r w:rsidR="00162218">
        <w:t>%&gt;%</w:t>
      </w:r>
      <w:r w:rsidR="00C546F4">
        <w:br/>
      </w:r>
      <w:r w:rsidRPr="00335DC5">
        <w:t xml:space="preserve">  mutate(time = ceiling_date(time, unit="month"))</w:t>
      </w:r>
    </w:p>
    <w:p w14:paraId="5A8AE141" w14:textId="77777777" w:rsidR="00D639AF" w:rsidRPr="00C546F4" w:rsidRDefault="00D639AF" w:rsidP="00C546F4">
      <w:pPr>
        <w:pStyle w:val="Textkrper"/>
        <w:rPr>
          <w:lang w:val="en-GB"/>
        </w:rPr>
      </w:pPr>
    </w:p>
    <w:p w14:paraId="1CF05EB8" w14:textId="77777777" w:rsidR="00D639AF" w:rsidRPr="00D639AF" w:rsidRDefault="00D639AF" w:rsidP="006C7799">
      <w:pPr>
        <w:pStyle w:val="Textkrper"/>
        <w:ind w:left="360"/>
        <w:rPr>
          <w:rFonts w:ascii="Courier New" w:hAnsi="Courier New" w:cs="Courier New"/>
          <w:color w:val="000074"/>
          <w:sz w:val="20"/>
          <w:szCs w:val="20"/>
          <w:lang w:val="en-US"/>
        </w:rPr>
      </w:pPr>
      <w:r w:rsidRPr="00D639AF">
        <w:rPr>
          <w:rFonts w:ascii="Courier New" w:hAnsi="Courier New" w:cs="Courier New"/>
          <w:color w:val="000074"/>
          <w:sz w:val="20"/>
          <w:szCs w:val="20"/>
          <w:lang w:val="en-US"/>
        </w:rPr>
        <w:t xml:space="preserve">  time      </w:t>
      </w:r>
    </w:p>
    <w:p w14:paraId="4C6E8618" w14:textId="77777777" w:rsidR="00D639AF" w:rsidRPr="00D639AF" w:rsidRDefault="00D639AF" w:rsidP="006C7799">
      <w:pPr>
        <w:pStyle w:val="Textkrper"/>
        <w:ind w:left="360"/>
        <w:rPr>
          <w:rFonts w:ascii="Courier New" w:hAnsi="Courier New" w:cs="Courier New"/>
          <w:color w:val="000074"/>
          <w:sz w:val="20"/>
          <w:szCs w:val="20"/>
          <w:lang w:val="en-US"/>
        </w:rPr>
      </w:pPr>
      <w:r w:rsidRPr="00D639AF">
        <w:rPr>
          <w:rFonts w:ascii="Courier New" w:hAnsi="Courier New" w:cs="Courier New"/>
          <w:color w:val="000074"/>
          <w:sz w:val="20"/>
          <w:szCs w:val="20"/>
          <w:lang w:val="en-US"/>
        </w:rPr>
        <w:t xml:space="preserve">  &lt;date&gt;    </w:t>
      </w:r>
    </w:p>
    <w:p w14:paraId="471B2AF9" w14:textId="77777777" w:rsidR="00D639AF" w:rsidRPr="00FF0944" w:rsidRDefault="00D639AF" w:rsidP="006C7799">
      <w:pPr>
        <w:pStyle w:val="Textkrper"/>
        <w:ind w:left="360"/>
        <w:rPr>
          <w:b/>
          <w:bCs/>
          <w:color w:val="0070C0"/>
          <w:sz w:val="28"/>
          <w:szCs w:val="28"/>
        </w:rPr>
      </w:pPr>
      <w:r w:rsidRPr="00D639AF">
        <w:rPr>
          <w:rFonts w:ascii="Courier New" w:hAnsi="Courier New" w:cs="Courier New"/>
          <w:color w:val="000074"/>
          <w:sz w:val="20"/>
          <w:szCs w:val="20"/>
          <w:lang w:val="en-US"/>
        </w:rPr>
        <w:t>1 2020-03-01</w:t>
      </w:r>
    </w:p>
    <w:p w14:paraId="7CEC47F8" w14:textId="5FBD6BF0" w:rsidR="001B0840" w:rsidRDefault="001B0840" w:rsidP="006C7799">
      <w:pPr>
        <w:pStyle w:val="Textkrper"/>
      </w:pPr>
    </w:p>
    <w:p w14:paraId="00E2B726" w14:textId="77777777" w:rsidR="00D639AF" w:rsidRDefault="00D639AF" w:rsidP="006C7799">
      <w:pPr>
        <w:pStyle w:val="Textkrper"/>
      </w:pPr>
    </w:p>
    <w:p w14:paraId="33CD672D" w14:textId="135A52FE" w:rsidR="001B0840" w:rsidRPr="00FF0944" w:rsidRDefault="00BE6743" w:rsidP="00701CCF">
      <w:pPr>
        <w:pStyle w:val="berschrift3"/>
      </w:pPr>
      <w:r>
        <w:t xml:space="preserve">round_date(): </w:t>
      </w:r>
      <w:r w:rsidR="00FF0944" w:rsidRPr="00FF0944">
        <w:t xml:space="preserve">Zur nächstgelegenen Unit auf- oder abrunden </w:t>
      </w:r>
    </w:p>
    <w:p w14:paraId="1334B99B" w14:textId="3380655D" w:rsidR="00BE6743" w:rsidRPr="00335DC5" w:rsidRDefault="00BE6743" w:rsidP="00BE6743">
      <w:pPr>
        <w:pStyle w:val="Textkrper"/>
      </w:pPr>
      <w:r w:rsidRPr="00335DC5">
        <w:t xml:space="preserve">Während floor_date </w:t>
      </w:r>
      <w:r w:rsidR="00D639AF" w:rsidRPr="00335DC5">
        <w:t xml:space="preserve">und ceiling_date </w:t>
      </w:r>
      <w:r w:rsidRPr="00335DC5">
        <w:t>gezielt abrunde</w:t>
      </w:r>
      <w:r w:rsidR="00D639AF" w:rsidRPr="00335DC5">
        <w:t>t</w:t>
      </w:r>
      <w:r w:rsidRPr="00335DC5">
        <w:t>, rundet round_date frei je nach Ausgangswert auf oder ab</w:t>
      </w:r>
    </w:p>
    <w:p w14:paraId="1EC8E319" w14:textId="01F56C9C" w:rsidR="00BE6743" w:rsidRPr="00335DC5" w:rsidRDefault="00BE6743" w:rsidP="00BE6743">
      <w:pPr>
        <w:pStyle w:val="Textkrper"/>
      </w:pPr>
      <w:r w:rsidRPr="00335DC5">
        <w:t>Anwendung auf dei Daten von oben (2020-02-20)</w:t>
      </w:r>
    </w:p>
    <w:p w14:paraId="3F544762" w14:textId="77777777" w:rsidR="00BE6743" w:rsidRPr="00335DC5" w:rsidRDefault="00BE6743" w:rsidP="00BE6743">
      <w:pPr>
        <w:pStyle w:val="Textkrper"/>
      </w:pPr>
    </w:p>
    <w:p w14:paraId="306B5923" w14:textId="4FA7BCE1" w:rsidR="00FF0944" w:rsidRPr="005F148D" w:rsidRDefault="00BE6743" w:rsidP="00F63DE7">
      <w:pPr>
        <w:pStyle w:val="R"/>
      </w:pPr>
      <w:r w:rsidRPr="00BE6743">
        <w:t xml:space="preserve">data_ts </w:t>
      </w:r>
      <w:r w:rsidR="00162218">
        <w:t>%&gt;%</w:t>
      </w:r>
      <w:r w:rsidR="00C546F4">
        <w:br/>
      </w:r>
      <w:r w:rsidRPr="00BE6743">
        <w:t xml:space="preserve">  mutate(time = round_date(time, unit="month"))</w:t>
      </w:r>
    </w:p>
    <w:p w14:paraId="7EA09D36" w14:textId="77777777" w:rsidR="00BE6743" w:rsidRPr="00BE4065" w:rsidRDefault="00BE6743" w:rsidP="00C546F4">
      <w:pPr>
        <w:pStyle w:val="ROutput"/>
        <w:rPr>
          <w:lang w:val="de-DE"/>
        </w:rPr>
      </w:pPr>
      <w:r w:rsidRPr="00C546F4">
        <w:t xml:space="preserve">  </w:t>
      </w:r>
      <w:r w:rsidRPr="00BE4065">
        <w:rPr>
          <w:lang w:val="de-DE"/>
        </w:rPr>
        <w:t xml:space="preserve">time      </w:t>
      </w:r>
    </w:p>
    <w:p w14:paraId="72BC0E76" w14:textId="77777777" w:rsidR="00BE6743" w:rsidRPr="00BE4065" w:rsidRDefault="00BE6743" w:rsidP="00C546F4">
      <w:pPr>
        <w:pStyle w:val="ROutput"/>
        <w:rPr>
          <w:lang w:val="de-DE"/>
        </w:rPr>
      </w:pPr>
      <w:r w:rsidRPr="00BE4065">
        <w:rPr>
          <w:lang w:val="de-DE"/>
        </w:rPr>
        <w:t xml:space="preserve">  &lt;date&gt;    </w:t>
      </w:r>
    </w:p>
    <w:p w14:paraId="49A56452" w14:textId="3383A9CC" w:rsidR="001B0840" w:rsidRPr="00BE4065" w:rsidRDefault="00BE6743" w:rsidP="00C546F4">
      <w:pPr>
        <w:pStyle w:val="ROutput"/>
        <w:rPr>
          <w:lang w:val="de-DE"/>
        </w:rPr>
      </w:pPr>
      <w:r w:rsidRPr="00BE4065">
        <w:rPr>
          <w:lang w:val="de-DE"/>
        </w:rPr>
        <w:t>1 2020-03-01</w:t>
      </w:r>
    </w:p>
    <w:p w14:paraId="24BFBD27" w14:textId="2904EFA2" w:rsidR="001B0840" w:rsidRDefault="00FF0944" w:rsidP="00FF0944">
      <w:pPr>
        <w:pStyle w:val="Aufzhlung"/>
        <w:numPr>
          <w:ilvl w:val="0"/>
          <w:numId w:val="0"/>
        </w:numPr>
        <w:ind w:left="360" w:hanging="360"/>
      </w:pPr>
      <w:r>
        <w:sym w:font="Wingdings" w:char="F0E0"/>
      </w:r>
      <w:r>
        <w:t xml:space="preserve"> Der 20.02. ist gegen Ende Feburar, wird daher auf 01.03. aufgerundet</w:t>
      </w:r>
    </w:p>
    <w:p w14:paraId="74581EA5" w14:textId="77777777" w:rsidR="005777B1" w:rsidRDefault="005777B1" w:rsidP="006C7799">
      <w:pPr>
        <w:pStyle w:val="Textkrper"/>
      </w:pPr>
    </w:p>
    <w:p w14:paraId="670D1024" w14:textId="0F0F2528" w:rsidR="00B9577F" w:rsidRDefault="00B9577F" w:rsidP="006C7799">
      <w:pPr>
        <w:pStyle w:val="berschrift1"/>
        <w:pageBreakBefore/>
        <w:ind w:left="431" w:hanging="431"/>
      </w:pPr>
      <w:bookmarkStart w:id="40" w:name="_Toc162880229"/>
      <w:bookmarkStart w:id="41" w:name="_Toc164239429"/>
      <w:r>
        <w:lastRenderedPageBreak/>
        <w:t>Text</w:t>
      </w:r>
      <w:bookmarkEnd w:id="40"/>
      <w:bookmarkEnd w:id="41"/>
    </w:p>
    <w:p w14:paraId="7B3127A4" w14:textId="77777777" w:rsidR="00B9577F" w:rsidRDefault="00B9577F" w:rsidP="00B9577F">
      <w:pPr>
        <w:rPr>
          <w:lang w:val="en-US"/>
        </w:rPr>
      </w:pPr>
    </w:p>
    <w:p w14:paraId="0E13275D" w14:textId="77777777" w:rsidR="00B9577F" w:rsidRDefault="00B9577F" w:rsidP="00B9577F">
      <w:pPr>
        <w:pStyle w:val="Textkrper"/>
      </w:pPr>
    </w:p>
    <w:p w14:paraId="0FD9CE6A" w14:textId="77777777" w:rsidR="00B9577F" w:rsidRDefault="00B9577F" w:rsidP="00B9577F">
      <w:pPr>
        <w:pStyle w:val="berschrift2"/>
      </w:pPr>
      <w:bookmarkStart w:id="42" w:name="_Toc162880230"/>
      <w:bookmarkStart w:id="43" w:name="_Toc164239430"/>
      <w:r>
        <w:t>Grundprozeduren in der Manipulation von Text</w:t>
      </w:r>
      <w:bookmarkEnd w:id="42"/>
      <w:bookmarkEnd w:id="43"/>
    </w:p>
    <w:p w14:paraId="31D071C1" w14:textId="77777777" w:rsidR="00B9577F" w:rsidRPr="008422B8" w:rsidRDefault="00B9577F" w:rsidP="00B9577F">
      <w:pPr>
        <w:pStyle w:val="Textkrper"/>
      </w:pPr>
    </w:p>
    <w:p w14:paraId="24A8CA43" w14:textId="77777777" w:rsidR="00B9577F" w:rsidRPr="00D27BD6" w:rsidRDefault="00B9577F" w:rsidP="00D27BD6">
      <w:pPr>
        <w:pStyle w:val="Aufzhlung"/>
        <w:rPr>
          <w:b/>
          <w:lang w:val="en-GB"/>
        </w:rPr>
      </w:pPr>
      <w:r w:rsidRPr="00D27BD6">
        <w:rPr>
          <w:b/>
          <w:lang w:val="en-GB"/>
        </w:rPr>
        <w:t xml:space="preserve">Daten: </w:t>
      </w:r>
    </w:p>
    <w:p w14:paraId="7A643B50" w14:textId="77777777" w:rsidR="00B9577F" w:rsidRPr="00B9577F" w:rsidRDefault="00B9577F" w:rsidP="00F63DE7">
      <w:pPr>
        <w:pStyle w:val="R"/>
      </w:pPr>
      <w:r w:rsidRPr="00B9577F">
        <w:t>library(titanic)</w:t>
      </w:r>
    </w:p>
    <w:p w14:paraId="72445722" w14:textId="77777777" w:rsidR="00B9577F" w:rsidRPr="00B9577F" w:rsidRDefault="00B9577F" w:rsidP="00F63DE7">
      <w:pPr>
        <w:pStyle w:val="R"/>
      </w:pPr>
      <w:r w:rsidRPr="00B9577F">
        <w:t>data(titanic_train)</w:t>
      </w:r>
    </w:p>
    <w:p w14:paraId="32A9FD0B" w14:textId="0CBC5C8C" w:rsidR="00B9577F" w:rsidRPr="00B9577F" w:rsidRDefault="00B9577F" w:rsidP="00F63DE7">
      <w:pPr>
        <w:pStyle w:val="R"/>
      </w:pPr>
      <w:r w:rsidRPr="00B9577F">
        <w:t xml:space="preserve">text </w:t>
      </w:r>
      <w:r w:rsidR="00C546F4">
        <w:t xml:space="preserve">&lt;- </w:t>
      </w:r>
      <w:r w:rsidRPr="00B9577F">
        <w:t>tibble(titanic_train)</w:t>
      </w:r>
    </w:p>
    <w:p w14:paraId="25B7D565" w14:textId="77777777" w:rsidR="00B9577F" w:rsidRPr="008422B8" w:rsidRDefault="00B9577F" w:rsidP="00B9577F">
      <w:pPr>
        <w:pStyle w:val="Aufzhlung"/>
        <w:numPr>
          <w:ilvl w:val="0"/>
          <w:numId w:val="0"/>
        </w:numPr>
        <w:ind w:left="360" w:right="-1417"/>
        <w:rPr>
          <w:b/>
          <w:lang w:val="en-GB"/>
        </w:rPr>
      </w:pPr>
    </w:p>
    <w:p w14:paraId="188238D1" w14:textId="77777777" w:rsidR="00B9577F" w:rsidRPr="00745C6A" w:rsidRDefault="00B9577F" w:rsidP="00B9577F">
      <w:pPr>
        <w:pStyle w:val="Aufzhlung"/>
      </w:pPr>
      <w:r>
        <w:rPr>
          <w:b/>
        </w:rPr>
        <w:t xml:space="preserve">Länge des strings anzeigen </w:t>
      </w:r>
      <w:r w:rsidRPr="00745C6A">
        <w:t>(Anzahl der character)</w:t>
      </w:r>
    </w:p>
    <w:p w14:paraId="56CA7B72" w14:textId="77777777" w:rsidR="00B9577F" w:rsidRDefault="00B9577F" w:rsidP="00F63DE7">
      <w:pPr>
        <w:pStyle w:val="R"/>
      </w:pPr>
      <w:r>
        <w:t>str_length(text$Name)</w:t>
      </w:r>
    </w:p>
    <w:p w14:paraId="30EEB63B" w14:textId="77777777" w:rsidR="00B9577F" w:rsidRDefault="00B9577F" w:rsidP="00B9577F">
      <w:pPr>
        <w:pStyle w:val="Textkrper"/>
      </w:pPr>
    </w:p>
    <w:p w14:paraId="50D1CBE6" w14:textId="77777777" w:rsidR="00B9577F" w:rsidRDefault="00B9577F" w:rsidP="00362BD5">
      <w:pPr>
        <w:pStyle w:val="ROutput"/>
      </w:pPr>
      <w:r>
        <w:t xml:space="preserve"> [1] 23 51 22 44 24 16 23 30 49 35 31 24 30 27 36 32 20 28 55 23 20</w:t>
      </w:r>
    </w:p>
    <w:p w14:paraId="1B8827EC" w14:textId="77777777" w:rsidR="00B9577F" w:rsidRDefault="00B9577F" w:rsidP="00362BD5">
      <w:pPr>
        <w:pStyle w:val="ROutput"/>
      </w:pPr>
      <w:r>
        <w:t xml:space="preserve"> [22] 21 27 28 29 57 23 30 29 19 24 46 24 21 23 30 16 24 34 27 46 56</w:t>
      </w:r>
    </w:p>
    <w:p w14:paraId="51705BC1" w14:textId="77777777" w:rsidR="00B9577F" w:rsidRDefault="00B9577F" w:rsidP="00362BD5">
      <w:pPr>
        <w:pStyle w:val="ROutput"/>
      </w:pPr>
      <w:r>
        <w:t xml:space="preserve"> [43] 19 40 29 24 17 25 19 45 26 28 40 50 30 17 17 19 28 34 21 19 27</w:t>
      </w:r>
    </w:p>
    <w:p w14:paraId="5E7CDED7" w14:textId="77777777" w:rsidR="00B9577F" w:rsidRDefault="00B9577F" w:rsidP="00B9577F">
      <w:pPr>
        <w:pStyle w:val="Aufzhlung2"/>
        <w:numPr>
          <w:ilvl w:val="1"/>
          <w:numId w:val="1"/>
        </w:numPr>
        <w:tabs>
          <w:tab w:val="clear" w:pos="1080"/>
        </w:tabs>
        <w:ind w:left="630" w:hanging="238"/>
      </w:pPr>
      <w:r>
        <w:t>Zeigt alle Zeichen inkl. Leerzeichen</w:t>
      </w:r>
    </w:p>
    <w:p w14:paraId="777DD53D" w14:textId="77777777" w:rsidR="00B9577F" w:rsidRPr="008422B8" w:rsidRDefault="00B9577F" w:rsidP="00B9577F">
      <w:pPr>
        <w:pStyle w:val="Aufzhlung2"/>
        <w:numPr>
          <w:ilvl w:val="1"/>
          <w:numId w:val="1"/>
        </w:numPr>
        <w:tabs>
          <w:tab w:val="clear" w:pos="1080"/>
        </w:tabs>
        <w:ind w:left="630" w:hanging="238"/>
      </w:pPr>
      <w:r w:rsidRPr="008422B8">
        <w:t xml:space="preserve">Wie das innerhalb einer pipeline geht weiß ich nicht </w:t>
      </w:r>
    </w:p>
    <w:p w14:paraId="316A7E05" w14:textId="77777777" w:rsidR="00B9577F" w:rsidRPr="008422B8" w:rsidRDefault="00B9577F" w:rsidP="00B9577F">
      <w:pPr>
        <w:pStyle w:val="Aufzhlung2"/>
        <w:numPr>
          <w:ilvl w:val="0"/>
          <w:numId w:val="0"/>
        </w:numPr>
        <w:ind w:left="630"/>
      </w:pPr>
    </w:p>
    <w:p w14:paraId="5D715F34" w14:textId="77777777" w:rsidR="00B9577F" w:rsidRPr="00521EA1" w:rsidRDefault="00B9577F" w:rsidP="00B9577F">
      <w:pPr>
        <w:pStyle w:val="Aufzhlung"/>
      </w:pPr>
      <w:r w:rsidRPr="00745C6A">
        <w:t xml:space="preserve">String in </w:t>
      </w:r>
      <w:r w:rsidRPr="00745C6A">
        <w:rPr>
          <w:b/>
        </w:rPr>
        <w:t>Kleinbuchstaben</w:t>
      </w:r>
      <w:r w:rsidRPr="00745C6A">
        <w:t xml:space="preserve"> wandeln</w:t>
      </w:r>
      <w:r>
        <w:rPr>
          <w:b/>
        </w:rPr>
        <w:t xml:space="preserve">  </w:t>
      </w:r>
      <w:r w:rsidRPr="00521EA1">
        <w:t>(</w:t>
      </w:r>
      <w:r w:rsidRPr="00F63DE7">
        <w:rPr>
          <w:rStyle w:val="RZchn"/>
          <w:lang w:val="de-DE"/>
        </w:rPr>
        <w:t>str_to_lower()</w:t>
      </w:r>
      <w:r w:rsidRPr="00521EA1">
        <w:t xml:space="preserve"> </w:t>
      </w:r>
      <w:r>
        <w:t>)</w:t>
      </w:r>
    </w:p>
    <w:p w14:paraId="5FCD78AA" w14:textId="5C842E99" w:rsidR="00B9577F" w:rsidRPr="00C546F4" w:rsidRDefault="00B9577F" w:rsidP="00C546F4">
      <w:pPr>
        <w:pStyle w:val="R"/>
        <w:rPr>
          <w:b/>
        </w:rPr>
      </w:pPr>
      <w:r w:rsidRPr="001D07B2">
        <w:t xml:space="preserve">text </w:t>
      </w:r>
      <w:r>
        <w:t>%&gt;%</w:t>
      </w:r>
      <w:r w:rsidRPr="001D07B2">
        <w:t xml:space="preserve"> </w:t>
      </w:r>
      <w:r w:rsidR="00C546F4">
        <w:br/>
      </w:r>
      <w:r w:rsidRPr="001D07B2">
        <w:t xml:space="preserve">  mutate(Name_lower = str_to_lower(Name)) </w:t>
      </w:r>
    </w:p>
    <w:p w14:paraId="3E716BCA" w14:textId="77777777" w:rsidR="00C546F4" w:rsidRDefault="00C546F4" w:rsidP="00B9577F">
      <w:pPr>
        <w:pStyle w:val="Aufzhlung"/>
        <w:tabs>
          <w:tab w:val="clear" w:pos="360"/>
        </w:tabs>
      </w:pPr>
      <w:r>
        <w:t>Weitere:</w:t>
      </w:r>
    </w:p>
    <w:p w14:paraId="689AF2CA" w14:textId="3880C0CE" w:rsidR="00B9577F" w:rsidRDefault="00B9577F" w:rsidP="00C546F4">
      <w:pPr>
        <w:pStyle w:val="Aufzhlung2"/>
      </w:pPr>
      <w:r>
        <w:t xml:space="preserve">In Blockbuchstaben mit </w:t>
      </w:r>
      <w:r w:rsidRPr="00C546F4">
        <w:rPr>
          <w:rStyle w:val="RZchn"/>
          <w:lang w:val="de-DE"/>
        </w:rPr>
        <w:t>str_to_upper()</w:t>
      </w:r>
    </w:p>
    <w:p w14:paraId="1B6111D7" w14:textId="56810FC7" w:rsidR="00B9577F" w:rsidRPr="00745C6A" w:rsidRDefault="00C546F4" w:rsidP="00C546F4">
      <w:pPr>
        <w:pStyle w:val="Aufzhlung2"/>
      </w:pPr>
      <w:r w:rsidRPr="00745C6A">
        <w:t xml:space="preserve">Anfangsbuchstaben </w:t>
      </w:r>
      <w:r w:rsidRPr="00745C6A">
        <w:rPr>
          <w:b/>
        </w:rPr>
        <w:t>groß</w:t>
      </w:r>
      <w:r w:rsidRPr="00745C6A">
        <w:t xml:space="preserve"> schreiben</w:t>
      </w:r>
      <w:r>
        <w:t xml:space="preserve">: </w:t>
      </w:r>
      <w:r w:rsidR="00B9577F" w:rsidRPr="00C546F4">
        <w:rPr>
          <w:rStyle w:val="RZchn"/>
          <w:lang w:val="de-DE"/>
        </w:rPr>
        <w:t>str_to_title()</w:t>
      </w:r>
      <w:r w:rsidR="00B9577F" w:rsidRPr="00745C6A">
        <w:t xml:space="preserve"> </w:t>
      </w:r>
    </w:p>
    <w:p w14:paraId="3733E27A" w14:textId="77777777" w:rsidR="00C546F4" w:rsidRDefault="00C546F4" w:rsidP="00C546F4">
      <w:pPr>
        <w:pStyle w:val="Aufzhlung"/>
        <w:numPr>
          <w:ilvl w:val="0"/>
          <w:numId w:val="0"/>
        </w:numPr>
        <w:ind w:left="360"/>
        <w:rPr>
          <w:b/>
        </w:rPr>
      </w:pPr>
    </w:p>
    <w:p w14:paraId="6F89F907" w14:textId="304737C9" w:rsidR="00B9577F" w:rsidRPr="00C872FF" w:rsidRDefault="00B9577F" w:rsidP="00B9577F">
      <w:pPr>
        <w:pStyle w:val="Aufzhlung"/>
        <w:rPr>
          <w:b/>
        </w:rPr>
      </w:pPr>
      <w:r w:rsidRPr="00745C6A">
        <w:rPr>
          <w:b/>
        </w:rPr>
        <w:t>str_trim():</w:t>
      </w:r>
      <w:r>
        <w:t xml:space="preserve"> Whitespace vor dem Anfang oder nach dem Ende entfernen (nicht </w:t>
      </w:r>
      <w:r w:rsidRPr="00936E46">
        <w:rPr>
          <w:b/>
        </w:rPr>
        <w:t>zwischendrin</w:t>
      </w:r>
      <w:r>
        <w:t>)</w:t>
      </w:r>
    </w:p>
    <w:p w14:paraId="1B2384AC" w14:textId="77777777" w:rsidR="00B9577F" w:rsidRPr="001D07B2" w:rsidRDefault="00B9577F" w:rsidP="00F63DE7">
      <w:pPr>
        <w:pStyle w:val="R"/>
      </w:pPr>
      <w:r w:rsidRPr="001D07B2">
        <w:t>temp_text = tibble(text = c(" abc", "efg "))</w:t>
      </w:r>
    </w:p>
    <w:p w14:paraId="3CA5748E" w14:textId="77777777" w:rsidR="00B9577F" w:rsidRPr="008422B8" w:rsidRDefault="00B9577F" w:rsidP="00362BD5">
      <w:pPr>
        <w:pStyle w:val="ROutput"/>
      </w:pPr>
    </w:p>
    <w:p w14:paraId="56A4E766" w14:textId="51E02FDB" w:rsidR="00B9577F" w:rsidRPr="001D07B2" w:rsidRDefault="00B9577F" w:rsidP="00F63DE7">
      <w:pPr>
        <w:pStyle w:val="R"/>
      </w:pPr>
      <w:r w:rsidRPr="001D07B2">
        <w:t xml:space="preserve">temp_text </w:t>
      </w:r>
      <w:r>
        <w:t>%&gt;%</w:t>
      </w:r>
      <w:r w:rsidRPr="001D07B2">
        <w:t xml:space="preserve"> </w:t>
      </w:r>
      <w:r w:rsidR="00C546F4">
        <w:br/>
      </w:r>
      <w:r w:rsidRPr="001D07B2">
        <w:t xml:space="preserve">  mutate(text_without_space = str_trim(text))</w:t>
      </w:r>
    </w:p>
    <w:p w14:paraId="0F4E2340" w14:textId="5959C46D" w:rsidR="00B9577F" w:rsidRPr="00BE4065" w:rsidRDefault="00C546F4" w:rsidP="00C546F4">
      <w:pPr>
        <w:pStyle w:val="Textkrper"/>
        <w:rPr>
          <w:lang w:val="en-GB"/>
        </w:rPr>
      </w:pPr>
      <w:r w:rsidRPr="00BE4065">
        <w:rPr>
          <w:lang w:val="en-GB"/>
        </w:rPr>
        <w:t xml:space="preserve"> </w:t>
      </w:r>
    </w:p>
    <w:p w14:paraId="43AB1701" w14:textId="77777777" w:rsidR="00B9577F" w:rsidRPr="008422B8" w:rsidRDefault="00B9577F" w:rsidP="00362BD5">
      <w:pPr>
        <w:pStyle w:val="ROutput"/>
      </w:pPr>
      <w:r w:rsidRPr="008422B8">
        <w:t># A tibble: 2 x 2</w:t>
      </w:r>
    </w:p>
    <w:p w14:paraId="159E6984" w14:textId="77777777" w:rsidR="00B9577F" w:rsidRPr="008422B8" w:rsidRDefault="00B9577F" w:rsidP="00362BD5">
      <w:pPr>
        <w:pStyle w:val="ROutput"/>
      </w:pPr>
      <w:r w:rsidRPr="008422B8">
        <w:t xml:space="preserve">  text   text_without_space</w:t>
      </w:r>
    </w:p>
    <w:p w14:paraId="7942B2DC" w14:textId="77777777" w:rsidR="00B9577F" w:rsidRPr="007F33F9" w:rsidRDefault="00B9577F" w:rsidP="00362BD5">
      <w:pPr>
        <w:pStyle w:val="ROutput"/>
        <w:rPr>
          <w:lang w:val="de-DE"/>
        </w:rPr>
      </w:pPr>
      <w:r w:rsidRPr="008422B8">
        <w:rPr>
          <w:lang w:val="en-GB"/>
        </w:rPr>
        <w:t xml:space="preserve">  </w:t>
      </w:r>
      <w:r w:rsidRPr="007F33F9">
        <w:rPr>
          <w:lang w:val="de-DE"/>
        </w:rPr>
        <w:t xml:space="preserve">&lt;chr&gt;  &lt;chr&gt;             </w:t>
      </w:r>
    </w:p>
    <w:p w14:paraId="0ED48DD2" w14:textId="77777777" w:rsidR="00B9577F" w:rsidRPr="007F33F9" w:rsidRDefault="00B9577F" w:rsidP="00362BD5">
      <w:pPr>
        <w:pStyle w:val="ROutput"/>
        <w:rPr>
          <w:lang w:val="de-DE"/>
        </w:rPr>
      </w:pPr>
      <w:r w:rsidRPr="007F33F9">
        <w:rPr>
          <w:lang w:val="de-DE"/>
        </w:rPr>
        <w:t xml:space="preserve">1 " abc" abc               </w:t>
      </w:r>
    </w:p>
    <w:p w14:paraId="0B517A59" w14:textId="77777777" w:rsidR="00B9577F" w:rsidRPr="007F33F9" w:rsidRDefault="00B9577F" w:rsidP="00362BD5">
      <w:pPr>
        <w:pStyle w:val="ROutput"/>
        <w:rPr>
          <w:lang w:val="de-DE"/>
        </w:rPr>
      </w:pPr>
      <w:r w:rsidRPr="007F33F9">
        <w:rPr>
          <w:lang w:val="de-DE"/>
        </w:rPr>
        <w:t>2 "efg " efg</w:t>
      </w:r>
    </w:p>
    <w:p w14:paraId="4FCF5FA1" w14:textId="77777777" w:rsidR="00B9577F" w:rsidRPr="008422B8" w:rsidRDefault="00B9577F" w:rsidP="00B9577F">
      <w:pPr>
        <w:pStyle w:val="Textkrper"/>
      </w:pPr>
    </w:p>
    <w:p w14:paraId="61947F46" w14:textId="77777777" w:rsidR="00B9577F" w:rsidRDefault="00B9577F" w:rsidP="00B9577F">
      <w:pPr>
        <w:pStyle w:val="Aufzhlung"/>
        <w:numPr>
          <w:ilvl w:val="0"/>
          <w:numId w:val="0"/>
        </w:numPr>
        <w:ind w:left="360"/>
      </w:pPr>
      <w:r>
        <w:t xml:space="preserve">Will ich eine Leerstelle </w:t>
      </w:r>
      <w:r w:rsidRPr="0016405E">
        <w:rPr>
          <w:b/>
        </w:rPr>
        <w:t>zwischen 2 strings</w:t>
      </w:r>
      <w:r>
        <w:t xml:space="preserve"> löschen, geht das mit str_replace:</w:t>
      </w:r>
    </w:p>
    <w:p w14:paraId="18E38DD4" w14:textId="77777777" w:rsidR="00B9577F" w:rsidRPr="008422B8" w:rsidRDefault="00B9577F" w:rsidP="00F63DE7">
      <w:pPr>
        <w:pStyle w:val="R"/>
      </w:pPr>
      <w:r w:rsidRPr="008422B8">
        <w:t>mutate(word = str_replace_all(word, " ", ""))</w:t>
      </w:r>
    </w:p>
    <w:p w14:paraId="6CC4B8FB" w14:textId="77777777" w:rsidR="00B9577F" w:rsidRPr="00026B9D" w:rsidRDefault="00B9577F" w:rsidP="00B9577F">
      <w:pPr>
        <w:pStyle w:val="Textkrper"/>
        <w:rPr>
          <w:b/>
          <w:lang w:val="en-GB"/>
        </w:rPr>
      </w:pPr>
    </w:p>
    <w:p w14:paraId="51F97383" w14:textId="77777777" w:rsidR="00B9577F" w:rsidRPr="00D70123" w:rsidRDefault="00B9577F" w:rsidP="00B9577F">
      <w:pPr>
        <w:pStyle w:val="Aufzhlung"/>
        <w:rPr>
          <w:b/>
        </w:rPr>
      </w:pPr>
      <w:r w:rsidRPr="00B20049">
        <w:rPr>
          <w:b/>
          <w:lang w:val="en-GB"/>
        </w:rPr>
        <w:t>str_trunc</w:t>
      </w:r>
      <w:r>
        <w:rPr>
          <w:b/>
          <w:lang w:val="en-GB"/>
        </w:rPr>
        <w:t xml:space="preserve">(): </w:t>
      </w:r>
      <w:r w:rsidRPr="00B20049">
        <w:rPr>
          <w:lang w:val="en-GB"/>
        </w:rPr>
        <w:t>S</w:t>
      </w:r>
      <w:r w:rsidRPr="00B20049">
        <w:t>tring kürzen</w:t>
      </w:r>
    </w:p>
    <w:p w14:paraId="71FB91B3" w14:textId="0FDD767A" w:rsidR="00B9577F" w:rsidRPr="001D07B2" w:rsidRDefault="00B9577F" w:rsidP="00C546F4">
      <w:pPr>
        <w:pStyle w:val="R"/>
        <w:ind w:right="-666"/>
      </w:pPr>
      <w:r w:rsidRPr="00D70123">
        <w:t xml:space="preserve">text </w:t>
      </w:r>
      <w:r>
        <w:t>%&gt;%</w:t>
      </w:r>
      <w:r w:rsidRPr="00D70123">
        <w:t xml:space="preserve"> </w:t>
      </w:r>
      <w:r w:rsidR="00C546F4">
        <w:br/>
      </w:r>
      <w:r w:rsidRPr="001D07B2">
        <w:t xml:space="preserve">  mutate(Name_cut = str_trunc(Name, width = 10, side='right', ellipsis = ''))  </w:t>
      </w:r>
      <w:r>
        <w:t>%&gt;%</w:t>
      </w:r>
      <w:r w:rsidRPr="001D07B2">
        <w:t xml:space="preserve"> </w:t>
      </w:r>
      <w:r w:rsidR="00C546F4">
        <w:br/>
      </w:r>
      <w:r w:rsidRPr="001D07B2">
        <w:t xml:space="preserve">  select(Name, Name_cut)</w:t>
      </w:r>
    </w:p>
    <w:p w14:paraId="5B117BBC" w14:textId="77777777" w:rsidR="00B9577F" w:rsidRPr="00BE4065" w:rsidRDefault="00B9577F" w:rsidP="00C546F4">
      <w:pPr>
        <w:pStyle w:val="Textkrper"/>
        <w:rPr>
          <w:lang w:val="en-GB"/>
        </w:rPr>
      </w:pPr>
    </w:p>
    <w:p w14:paraId="48C4B0F1" w14:textId="77777777" w:rsidR="00B9577F" w:rsidRPr="008422B8" w:rsidRDefault="00B9577F" w:rsidP="00362BD5">
      <w:pPr>
        <w:pStyle w:val="ROutput"/>
      </w:pPr>
      <w:r w:rsidRPr="008422B8">
        <w:lastRenderedPageBreak/>
        <w:t># A tibble: 891 x 2</w:t>
      </w:r>
    </w:p>
    <w:p w14:paraId="3CC4D8A1" w14:textId="77777777" w:rsidR="00B9577F" w:rsidRPr="008422B8" w:rsidRDefault="00B9577F" w:rsidP="00362BD5">
      <w:pPr>
        <w:pStyle w:val="ROutput"/>
      </w:pPr>
      <w:r w:rsidRPr="008422B8">
        <w:t xml:space="preserve">   Name                                                Name_cut    </w:t>
      </w:r>
    </w:p>
    <w:p w14:paraId="66B7727A" w14:textId="77777777" w:rsidR="00B9577F" w:rsidRPr="008422B8" w:rsidRDefault="00B9577F" w:rsidP="00362BD5">
      <w:pPr>
        <w:pStyle w:val="ROutput"/>
      </w:pPr>
      <w:r w:rsidRPr="008422B8">
        <w:t xml:space="preserve">   &lt;chr&gt;                                               &lt;chr&gt;       </w:t>
      </w:r>
    </w:p>
    <w:p w14:paraId="26AF91EE" w14:textId="77777777" w:rsidR="00B9577F" w:rsidRPr="008422B8" w:rsidRDefault="00B9577F" w:rsidP="00362BD5">
      <w:pPr>
        <w:pStyle w:val="ROutput"/>
      </w:pPr>
      <w:r w:rsidRPr="008422B8">
        <w:t xml:space="preserve"> 1 Braund, Mr. Owen Harris                             "Braund, Mr"</w:t>
      </w:r>
    </w:p>
    <w:p w14:paraId="387E289C" w14:textId="77777777" w:rsidR="00B9577F" w:rsidRPr="008422B8" w:rsidRDefault="00B9577F" w:rsidP="00362BD5">
      <w:pPr>
        <w:pStyle w:val="ROutput"/>
      </w:pPr>
      <w:r w:rsidRPr="008422B8">
        <w:t xml:space="preserve"> 2 Cumings, Mrs. John Bradley (Florence Briggs Thayer) "Cumings, M"</w:t>
      </w:r>
    </w:p>
    <w:p w14:paraId="5AE8B7A5" w14:textId="77777777" w:rsidR="00B9577F" w:rsidRPr="008422B8" w:rsidRDefault="00B9577F" w:rsidP="00362BD5">
      <w:pPr>
        <w:pStyle w:val="ROutput"/>
      </w:pPr>
      <w:r w:rsidRPr="008422B8">
        <w:t xml:space="preserve"> 3 Heikkinen, Miss. Laina                              "Heikkinen,"</w:t>
      </w:r>
    </w:p>
    <w:p w14:paraId="2CDA2004" w14:textId="77777777" w:rsidR="00B9577F" w:rsidRPr="008422B8" w:rsidRDefault="00B9577F" w:rsidP="00362BD5">
      <w:pPr>
        <w:pStyle w:val="ROutput"/>
      </w:pPr>
      <w:r w:rsidRPr="008422B8">
        <w:t xml:space="preserve"> 4 Futrelle, Mrs. Jacques Heath (Lily May Peel)        "Futrelle, "</w:t>
      </w:r>
    </w:p>
    <w:p w14:paraId="470B0295" w14:textId="77777777" w:rsidR="00B9577F" w:rsidRDefault="00B9577F" w:rsidP="00362BD5">
      <w:pPr>
        <w:pStyle w:val="ROutput"/>
      </w:pPr>
      <w:r w:rsidRPr="008422B8">
        <w:rPr>
          <w:lang w:val="en-GB"/>
        </w:rPr>
        <w:t xml:space="preserve"> </w:t>
      </w:r>
      <w:r>
        <w:t>5 Allen, Mr. William Henry                            "Allen, Mr."</w:t>
      </w:r>
    </w:p>
    <w:p w14:paraId="0C6EF2C3" w14:textId="77777777" w:rsidR="00B9577F" w:rsidRPr="008422B8" w:rsidRDefault="00B9577F" w:rsidP="00B9577F">
      <w:pPr>
        <w:pStyle w:val="Aufzhlung2"/>
        <w:numPr>
          <w:ilvl w:val="1"/>
          <w:numId w:val="1"/>
        </w:numPr>
        <w:tabs>
          <w:tab w:val="clear" w:pos="1080"/>
        </w:tabs>
        <w:ind w:left="630" w:hanging="238"/>
      </w:pPr>
      <w:r w:rsidRPr="008422B8">
        <w:rPr>
          <w:b/>
        </w:rPr>
        <w:t>width:</w:t>
      </w:r>
      <w:r w:rsidRPr="008422B8">
        <w:t xml:space="preserve"> Auf wieviele Zeichen wird gekürzt</w:t>
      </w:r>
    </w:p>
    <w:p w14:paraId="1763D425" w14:textId="77777777" w:rsidR="00B9577F" w:rsidRDefault="00B9577F" w:rsidP="00B9577F">
      <w:pPr>
        <w:pStyle w:val="Aufzhlung2"/>
        <w:numPr>
          <w:ilvl w:val="1"/>
          <w:numId w:val="1"/>
        </w:numPr>
        <w:tabs>
          <w:tab w:val="clear" w:pos="1080"/>
        </w:tabs>
        <w:ind w:left="630" w:hanging="238"/>
      </w:pPr>
      <w:r w:rsidRPr="00D70123">
        <w:rPr>
          <w:b/>
        </w:rPr>
        <w:t>side:</w:t>
      </w:r>
      <w:r>
        <w:t xml:space="preserve"> Wo wird gekürzt</w:t>
      </w:r>
    </w:p>
    <w:p w14:paraId="6BCE56D9" w14:textId="77777777" w:rsidR="00B9577F" w:rsidRPr="008422B8" w:rsidRDefault="00B9577F" w:rsidP="00B9577F">
      <w:pPr>
        <w:pStyle w:val="Aufzhlung2"/>
        <w:numPr>
          <w:ilvl w:val="1"/>
          <w:numId w:val="1"/>
        </w:numPr>
        <w:tabs>
          <w:tab w:val="clear" w:pos="1080"/>
        </w:tabs>
        <w:ind w:left="630" w:hanging="238"/>
      </w:pPr>
      <w:r w:rsidRPr="008422B8">
        <w:rPr>
          <w:b/>
        </w:rPr>
        <w:t>elipsis:</w:t>
      </w:r>
      <w:r w:rsidRPr="008422B8">
        <w:t xml:space="preserve"> Wie wird angezeigt, was gekürzt wird (oben: gar nicht; man kann aber auch punkte oder x oder . oder was auch immer eintragen. Das erscheint dann als sympol. Lässt man das elipsis-Argument ganz weg, kommt „...“</w:t>
      </w:r>
      <w:r w:rsidRPr="008422B8">
        <w:br/>
      </w:r>
    </w:p>
    <w:p w14:paraId="5BAD9D4D" w14:textId="77777777" w:rsidR="00B9577F" w:rsidRPr="008422B8" w:rsidRDefault="00B9577F" w:rsidP="00B9577F">
      <w:pPr>
        <w:pStyle w:val="Aufzhlung2"/>
        <w:numPr>
          <w:ilvl w:val="0"/>
          <w:numId w:val="0"/>
        </w:numPr>
        <w:ind w:left="630"/>
      </w:pPr>
    </w:p>
    <w:p w14:paraId="1462E582" w14:textId="77777777" w:rsidR="00B9577F" w:rsidRPr="00600530" w:rsidRDefault="00B9577F" w:rsidP="00B9577F">
      <w:bookmarkStart w:id="44" w:name="_Toc101786974"/>
    </w:p>
    <w:p w14:paraId="310B7090" w14:textId="77777777" w:rsidR="00B9577F" w:rsidRDefault="00B9577F" w:rsidP="00B9577F">
      <w:pPr>
        <w:pStyle w:val="berschrift2"/>
      </w:pPr>
      <w:bookmarkStart w:id="45" w:name="_Toc162880232"/>
      <w:bookmarkStart w:id="46" w:name="_Toc164239431"/>
      <w:r w:rsidRPr="008C46E3">
        <w:t>str_c</w:t>
      </w:r>
      <w:r>
        <w:t>() und unite</w:t>
      </w:r>
      <w:r w:rsidRPr="008C46E3">
        <w:t>:</w:t>
      </w:r>
      <w:r>
        <w:t xml:space="preserve"> Zusammenfügen von strings</w:t>
      </w:r>
      <w:bookmarkEnd w:id="44"/>
      <w:bookmarkEnd w:id="45"/>
      <w:bookmarkEnd w:id="46"/>
      <w:r>
        <w:t xml:space="preserve"> </w:t>
      </w:r>
    </w:p>
    <w:p w14:paraId="1EEA10F7" w14:textId="77777777" w:rsidR="00B9577F" w:rsidRDefault="00B9577F" w:rsidP="00B9577F">
      <w:pPr>
        <w:pStyle w:val="Aufzhlung"/>
      </w:pPr>
      <w:r>
        <w:t>Macht dasselbe wie paste!</w:t>
      </w:r>
    </w:p>
    <w:p w14:paraId="1499A69B" w14:textId="77777777" w:rsidR="00B9577F" w:rsidRDefault="00B9577F" w:rsidP="00B9577F">
      <w:pPr>
        <w:pStyle w:val="Aufzhlung"/>
      </w:pPr>
      <w:r>
        <w:t>Ausgangslage: 2 strings</w:t>
      </w:r>
    </w:p>
    <w:p w14:paraId="659937BC" w14:textId="77777777" w:rsidR="00B9577F" w:rsidRPr="003F5574" w:rsidRDefault="00B9577F" w:rsidP="00F63DE7">
      <w:pPr>
        <w:pStyle w:val="R"/>
      </w:pPr>
      <w:r w:rsidRPr="003F5574">
        <w:t>string1 = c("This is part one")</w:t>
      </w:r>
    </w:p>
    <w:p w14:paraId="41FC26AD" w14:textId="77777777" w:rsidR="00B9577F" w:rsidRPr="003F5574" w:rsidRDefault="00B9577F" w:rsidP="00F63DE7">
      <w:pPr>
        <w:pStyle w:val="R"/>
      </w:pPr>
      <w:r w:rsidRPr="003F5574">
        <w:t>string2 = c("This is part two")</w:t>
      </w:r>
    </w:p>
    <w:p w14:paraId="01648C99" w14:textId="77777777" w:rsidR="00B9577F" w:rsidRPr="003F5574" w:rsidRDefault="00B9577F" w:rsidP="00F63DE7">
      <w:pPr>
        <w:pStyle w:val="R"/>
      </w:pPr>
      <w:r>
        <w:t>joined_</w:t>
      </w:r>
      <w:r w:rsidRPr="003F5574">
        <w:t>string = tibble(string1, string2)</w:t>
      </w:r>
    </w:p>
    <w:p w14:paraId="09728395" w14:textId="77777777" w:rsidR="00B9577F" w:rsidRPr="00BE4065" w:rsidRDefault="00B9577F" w:rsidP="00C546F4">
      <w:pPr>
        <w:pStyle w:val="Textkrper"/>
        <w:rPr>
          <w:lang w:val="en-GB"/>
        </w:rPr>
      </w:pPr>
    </w:p>
    <w:p w14:paraId="092E8EE0" w14:textId="77777777" w:rsidR="00B9577F" w:rsidRPr="00563B69" w:rsidRDefault="00B9577F" w:rsidP="00B9577F">
      <w:pPr>
        <w:pStyle w:val="Aufzhlung"/>
        <w:rPr>
          <w:b/>
        </w:rPr>
      </w:pPr>
      <w:r w:rsidRPr="00563B69">
        <w:rPr>
          <w:b/>
        </w:rPr>
        <w:t>Zusammenfügen zu einem string, separiert durch einen Bindestrich</w:t>
      </w:r>
    </w:p>
    <w:p w14:paraId="5A2BD8A4" w14:textId="77777777" w:rsidR="00B9577F" w:rsidRPr="00B42F3A" w:rsidRDefault="00B9577F" w:rsidP="00C546F4">
      <w:pPr>
        <w:pStyle w:val="Textkrper"/>
      </w:pPr>
    </w:p>
    <w:p w14:paraId="585F204D" w14:textId="619E5264" w:rsidR="00B9577F" w:rsidRPr="003F5574" w:rsidRDefault="00B9577F" w:rsidP="00F63DE7">
      <w:pPr>
        <w:pStyle w:val="R"/>
      </w:pPr>
      <w:r w:rsidRPr="003F5574">
        <w:t xml:space="preserve">string_join </w:t>
      </w:r>
      <w:r>
        <w:t>%&gt;%</w:t>
      </w:r>
      <w:r w:rsidRPr="003F5574">
        <w:t xml:space="preserve"> </w:t>
      </w:r>
      <w:r w:rsidR="00C546F4">
        <w:br/>
      </w:r>
      <w:r w:rsidRPr="003F5574">
        <w:t xml:space="preserve">  mutate(string_vec = str_c(string1, string1, sep=" - ") )</w:t>
      </w:r>
    </w:p>
    <w:p w14:paraId="546703D0" w14:textId="77777777" w:rsidR="00B9577F" w:rsidRPr="00C546F4" w:rsidRDefault="00B9577F" w:rsidP="00C546F4">
      <w:pPr>
        <w:pStyle w:val="Textkrper"/>
        <w:rPr>
          <w:lang w:val="en-GB"/>
        </w:rPr>
      </w:pPr>
    </w:p>
    <w:p w14:paraId="0F0A143D" w14:textId="77777777" w:rsidR="00B9577F" w:rsidRPr="008422B8" w:rsidRDefault="00B9577F" w:rsidP="00362BD5">
      <w:pPr>
        <w:pStyle w:val="ROutput"/>
      </w:pPr>
      <w:r w:rsidRPr="008422B8">
        <w:t xml:space="preserve">  string1          string2          string_vec                         </w:t>
      </w:r>
    </w:p>
    <w:p w14:paraId="10B71B31" w14:textId="77777777" w:rsidR="00B9577F" w:rsidRPr="008422B8" w:rsidRDefault="00B9577F" w:rsidP="00362BD5">
      <w:pPr>
        <w:pStyle w:val="ROutput"/>
      </w:pPr>
      <w:r w:rsidRPr="008422B8">
        <w:t xml:space="preserve">  &lt;chr&gt;            &lt;chr&gt;            &lt;chr&gt;                              </w:t>
      </w:r>
    </w:p>
    <w:p w14:paraId="5B9ACEA9" w14:textId="77777777" w:rsidR="00B9577F" w:rsidRPr="008422B8" w:rsidRDefault="00B9577F" w:rsidP="00362BD5">
      <w:pPr>
        <w:pStyle w:val="ROutput"/>
      </w:pPr>
      <w:r w:rsidRPr="008422B8">
        <w:t>1 This is part one This is part two This is part one - This is part one</w:t>
      </w:r>
    </w:p>
    <w:p w14:paraId="5CF71B82" w14:textId="77777777" w:rsidR="00B9577F" w:rsidRPr="008422B8" w:rsidRDefault="00B9577F" w:rsidP="00362BD5">
      <w:pPr>
        <w:pStyle w:val="ROutput"/>
      </w:pPr>
    </w:p>
    <w:p w14:paraId="0EE73C92" w14:textId="77777777" w:rsidR="00B9577F" w:rsidRDefault="00B9577F" w:rsidP="00B9577F">
      <w:pPr>
        <w:pStyle w:val="Aufzhlung"/>
      </w:pPr>
      <w:r>
        <w:t>Das ganze kann man auch super zum Zusammenfügen von Tabellen machen!</w:t>
      </w:r>
    </w:p>
    <w:p w14:paraId="580B678F" w14:textId="77777777" w:rsidR="00B9577F" w:rsidRPr="003F5574" w:rsidRDefault="00B9577F" w:rsidP="00F63DE7">
      <w:pPr>
        <w:pStyle w:val="R"/>
      </w:pPr>
      <w:r w:rsidRPr="003F5574">
        <w:t>mean_table = tibble(mean = c(1,5), sd = c(.4, .8))</w:t>
      </w:r>
    </w:p>
    <w:p w14:paraId="4890AD78" w14:textId="77777777" w:rsidR="00B9577F" w:rsidRPr="008422B8" w:rsidRDefault="00B9577F" w:rsidP="00362BD5">
      <w:pPr>
        <w:pStyle w:val="ROutput"/>
      </w:pPr>
    </w:p>
    <w:p w14:paraId="715BAA3C" w14:textId="77777777" w:rsidR="00B9577F" w:rsidRPr="008422B8" w:rsidRDefault="00B9577F" w:rsidP="00362BD5">
      <w:pPr>
        <w:pStyle w:val="ROutput"/>
      </w:pPr>
      <w:r w:rsidRPr="008422B8">
        <w:t># A tibble: 2 x 2</w:t>
      </w:r>
    </w:p>
    <w:p w14:paraId="649EB13D" w14:textId="77777777" w:rsidR="00B9577F" w:rsidRPr="008422B8" w:rsidRDefault="00B9577F" w:rsidP="00362BD5">
      <w:pPr>
        <w:pStyle w:val="ROutput"/>
      </w:pPr>
      <w:r w:rsidRPr="008422B8">
        <w:t xml:space="preserve">   mean    sd</w:t>
      </w:r>
    </w:p>
    <w:p w14:paraId="37024B4D" w14:textId="77777777" w:rsidR="00B9577F" w:rsidRPr="008422B8" w:rsidRDefault="00B9577F" w:rsidP="00362BD5">
      <w:pPr>
        <w:pStyle w:val="ROutput"/>
      </w:pPr>
      <w:r w:rsidRPr="008422B8">
        <w:t xml:space="preserve">  &lt;dbl&gt; &lt;dbl&gt;</w:t>
      </w:r>
    </w:p>
    <w:p w14:paraId="6E0F9027" w14:textId="77777777" w:rsidR="00B9577F" w:rsidRPr="008422B8" w:rsidRDefault="00B9577F" w:rsidP="00362BD5">
      <w:pPr>
        <w:pStyle w:val="ROutput"/>
      </w:pPr>
      <w:r w:rsidRPr="008422B8">
        <w:t>1     1   0.4</w:t>
      </w:r>
    </w:p>
    <w:p w14:paraId="661A176F" w14:textId="77777777" w:rsidR="00B9577F" w:rsidRPr="008422B8" w:rsidRDefault="00B9577F" w:rsidP="00362BD5">
      <w:pPr>
        <w:pStyle w:val="ROutput"/>
      </w:pPr>
      <w:r w:rsidRPr="008422B8">
        <w:t>2     5   0.8</w:t>
      </w:r>
    </w:p>
    <w:p w14:paraId="1201F37D" w14:textId="77777777" w:rsidR="00B9577F" w:rsidRPr="008422B8" w:rsidRDefault="00B9577F" w:rsidP="00362BD5">
      <w:pPr>
        <w:pStyle w:val="ROutput"/>
      </w:pPr>
    </w:p>
    <w:p w14:paraId="4E9BAC24" w14:textId="12948F3C" w:rsidR="00B9577F" w:rsidRPr="003F5574" w:rsidRDefault="00B9577F" w:rsidP="00F63DE7">
      <w:pPr>
        <w:pStyle w:val="R"/>
      </w:pPr>
      <w:r w:rsidRPr="003F5574">
        <w:t xml:space="preserve">mean_table </w:t>
      </w:r>
      <w:r>
        <w:t>%&gt;%</w:t>
      </w:r>
      <w:r w:rsidRPr="003F5574">
        <w:t xml:space="preserve"> </w:t>
      </w:r>
      <w:r w:rsidR="00A3092C">
        <w:br/>
      </w:r>
      <w:r w:rsidRPr="003F5574">
        <w:t xml:space="preserve">  mutate(mean_sd = str_c(mean, "(", sd, ")")) </w:t>
      </w:r>
      <w:r>
        <w:t>%&gt;%</w:t>
      </w:r>
      <w:r w:rsidRPr="003F5574">
        <w:t xml:space="preserve"> </w:t>
      </w:r>
      <w:r w:rsidR="00A3092C">
        <w:br/>
      </w:r>
      <w:r w:rsidRPr="003F5574">
        <w:t xml:space="preserve">  select(mean_sd)</w:t>
      </w:r>
    </w:p>
    <w:p w14:paraId="4527BF57" w14:textId="77777777" w:rsidR="00B9577F" w:rsidRPr="00BE4065" w:rsidRDefault="00B9577F" w:rsidP="00A3092C">
      <w:pPr>
        <w:pStyle w:val="Textkrper"/>
        <w:rPr>
          <w:lang w:val="en-GB"/>
        </w:rPr>
      </w:pPr>
    </w:p>
    <w:p w14:paraId="20E4336A" w14:textId="77777777" w:rsidR="00B9577F" w:rsidRPr="008422B8" w:rsidRDefault="00B9577F" w:rsidP="00362BD5">
      <w:pPr>
        <w:pStyle w:val="ROutput"/>
      </w:pPr>
      <w:r w:rsidRPr="008422B8">
        <w:t xml:space="preserve">  mean_sd</w:t>
      </w:r>
    </w:p>
    <w:p w14:paraId="6D9535EF" w14:textId="77777777" w:rsidR="00B9577F" w:rsidRPr="008422B8" w:rsidRDefault="00B9577F" w:rsidP="00362BD5">
      <w:pPr>
        <w:pStyle w:val="ROutput"/>
      </w:pPr>
      <w:r w:rsidRPr="008422B8">
        <w:t xml:space="preserve">  &lt;chr&gt;  </w:t>
      </w:r>
    </w:p>
    <w:p w14:paraId="1042F628" w14:textId="77777777" w:rsidR="00B9577F" w:rsidRDefault="00B9577F" w:rsidP="00362BD5">
      <w:pPr>
        <w:pStyle w:val="ROutput"/>
      </w:pPr>
      <w:r>
        <w:t xml:space="preserve">1 1(0.4) </w:t>
      </w:r>
    </w:p>
    <w:p w14:paraId="73EA1865" w14:textId="77777777" w:rsidR="00B9577F" w:rsidRDefault="00B9577F" w:rsidP="00362BD5">
      <w:pPr>
        <w:pStyle w:val="ROutput"/>
      </w:pPr>
      <w:r>
        <w:t>2 5(0.8)</w:t>
      </w:r>
    </w:p>
    <w:p w14:paraId="76B6DFE9" w14:textId="77777777" w:rsidR="00B9577F" w:rsidRDefault="00B9577F" w:rsidP="00B9577F">
      <w:pPr>
        <w:pStyle w:val="Textkrper"/>
      </w:pPr>
    </w:p>
    <w:p w14:paraId="60B8EC59" w14:textId="77777777" w:rsidR="00B9577F" w:rsidRDefault="00B9577F" w:rsidP="00B9577F">
      <w:pPr>
        <w:pStyle w:val="Aufzhlung"/>
      </w:pPr>
      <w:r>
        <w:t xml:space="preserve">Wenn man </w:t>
      </w:r>
      <w:r>
        <w:rPr>
          <w:b/>
        </w:rPr>
        <w:t>mehrere strings/Variablen hat</w:t>
      </w:r>
      <w:r>
        <w:t xml:space="preserve"> und man will die nicht ausschreien ist unite() besser</w:t>
      </w:r>
    </w:p>
    <w:p w14:paraId="314FF22B" w14:textId="77777777" w:rsidR="00B9577F" w:rsidRPr="008422B8" w:rsidRDefault="00B9577F" w:rsidP="00F63DE7">
      <w:pPr>
        <w:pStyle w:val="R"/>
      </w:pPr>
      <w:r w:rsidRPr="008422B8">
        <w:lastRenderedPageBreak/>
        <w:t xml:space="preserve">unite("top_frex_words", word.1:word.5, remove = TRUE, sep=", ") </w:t>
      </w:r>
    </w:p>
    <w:p w14:paraId="630A1B4F" w14:textId="77777777" w:rsidR="00B9577F" w:rsidRPr="00F63DE7" w:rsidRDefault="00B9577F" w:rsidP="00B9577F">
      <w:pPr>
        <w:pStyle w:val="Textkrper"/>
        <w:rPr>
          <w:lang w:val="en-GB"/>
        </w:rPr>
      </w:pPr>
    </w:p>
    <w:p w14:paraId="15C68EAD" w14:textId="77777777" w:rsidR="00B9577F" w:rsidRDefault="00B9577F" w:rsidP="00B9577F">
      <w:pPr>
        <w:pStyle w:val="Textkrper"/>
        <w:ind w:left="360"/>
      </w:pPr>
      <w:r w:rsidRPr="008422B8">
        <w:t xml:space="preserve">Hier ist top_frex_words die neue Variable, in der die 5 Worte von 1-5 zusammengefügt werden. Mit str_c() muss man sie glaub ich als word.1, word.2…. </w:t>
      </w:r>
      <w:r>
        <w:t>ausschreiben</w:t>
      </w:r>
    </w:p>
    <w:p w14:paraId="7D5C48AD" w14:textId="77777777" w:rsidR="00B9577F" w:rsidRDefault="00B9577F" w:rsidP="00B9577F">
      <w:pPr>
        <w:pStyle w:val="Textkrper"/>
      </w:pPr>
    </w:p>
    <w:p w14:paraId="585D2023" w14:textId="77777777" w:rsidR="00B9577F" w:rsidRDefault="00B9577F" w:rsidP="00B9577F">
      <w:pPr>
        <w:pStyle w:val="Textkrper"/>
      </w:pPr>
    </w:p>
    <w:p w14:paraId="07A6D255" w14:textId="77777777" w:rsidR="00B9577F" w:rsidRDefault="00B9577F" w:rsidP="00B9577F">
      <w:pPr>
        <w:pStyle w:val="Textkrper"/>
      </w:pPr>
    </w:p>
    <w:p w14:paraId="25DFC4C6" w14:textId="77777777" w:rsidR="00B9577F" w:rsidRDefault="00B9577F" w:rsidP="00B9577F">
      <w:pPr>
        <w:pStyle w:val="berschrift2"/>
      </w:pPr>
      <w:bookmarkStart w:id="47" w:name="_Toc101786975"/>
      <w:bookmarkStart w:id="48" w:name="_Toc162880233"/>
      <w:bookmarkStart w:id="49" w:name="_Toc164239432"/>
      <w:r>
        <w:t>str_split() &amp; separate(): Zerteilen eines strings</w:t>
      </w:r>
      <w:bookmarkEnd w:id="47"/>
      <w:r>
        <w:t xml:space="preserve"> / Tokenizing</w:t>
      </w:r>
      <w:bookmarkEnd w:id="48"/>
      <w:bookmarkEnd w:id="49"/>
    </w:p>
    <w:p w14:paraId="148C94C2" w14:textId="5A7CED58" w:rsidR="00B9577F" w:rsidRDefault="00B9577F" w:rsidP="00D27BD6">
      <w:pPr>
        <w:pStyle w:val="Aufzhlung"/>
      </w:pPr>
      <w:r w:rsidRPr="001D696E">
        <w:t>D</w:t>
      </w:r>
      <w:r>
        <w:t xml:space="preserve">er command trennt einen string automatisch in alle Bestandteile. Ergebnisse ist ein </w:t>
      </w:r>
      <w:r w:rsidRPr="00EE0307">
        <w:rPr>
          <w:b/>
        </w:rPr>
        <w:t>genestetes Tibble</w:t>
      </w:r>
      <w:r>
        <w:t>, dass man wie bei den broom-Beispielen unnesten kann</w:t>
      </w:r>
      <w:r>
        <w:br/>
      </w:r>
    </w:p>
    <w:p w14:paraId="2A2B005C" w14:textId="16B05724" w:rsidR="00B9577F" w:rsidRPr="001D07B2" w:rsidRDefault="00B9577F" w:rsidP="00F63DE7">
      <w:pPr>
        <w:pStyle w:val="R"/>
      </w:pPr>
      <w:r w:rsidRPr="001D07B2">
        <w:t xml:space="preserve">text </w:t>
      </w:r>
      <w:r>
        <w:t>%&gt;%</w:t>
      </w:r>
      <w:r w:rsidRPr="001D07B2">
        <w:t xml:space="preserve"> </w:t>
      </w:r>
      <w:r w:rsidR="00BF4F5A">
        <w:br/>
      </w:r>
      <w:r w:rsidRPr="001D07B2">
        <w:t xml:space="preserve">  mutate(Names =  str_split(Name, pattern=" ")) </w:t>
      </w:r>
      <w:r>
        <w:t>%&gt;%</w:t>
      </w:r>
      <w:r w:rsidRPr="001D07B2">
        <w:t xml:space="preserve"> </w:t>
      </w:r>
      <w:r w:rsidR="00BF4F5A">
        <w:br/>
      </w:r>
      <w:r w:rsidRPr="001D07B2">
        <w:t xml:space="preserve">  select(PassengerId, Names) </w:t>
      </w:r>
    </w:p>
    <w:p w14:paraId="4EB9831E" w14:textId="77777777" w:rsidR="00B9577F" w:rsidRPr="008422B8" w:rsidRDefault="00B9577F" w:rsidP="00362BD5">
      <w:pPr>
        <w:pStyle w:val="ROutput"/>
      </w:pPr>
      <w:r w:rsidRPr="008422B8">
        <w:t>A tibble: 891 x 2</w:t>
      </w:r>
    </w:p>
    <w:p w14:paraId="3DE7EA7E" w14:textId="77777777" w:rsidR="00B9577F" w:rsidRPr="008422B8" w:rsidRDefault="00B9577F" w:rsidP="00362BD5">
      <w:pPr>
        <w:pStyle w:val="ROutput"/>
      </w:pPr>
      <w:r w:rsidRPr="008422B8">
        <w:t xml:space="preserve">   PassengerId Names    </w:t>
      </w:r>
    </w:p>
    <w:p w14:paraId="051BC064" w14:textId="77777777" w:rsidR="00B9577F" w:rsidRPr="008422B8" w:rsidRDefault="00B9577F" w:rsidP="00362BD5">
      <w:pPr>
        <w:pStyle w:val="ROutput"/>
      </w:pPr>
      <w:r w:rsidRPr="008422B8">
        <w:t xml:space="preserve">         &lt;int&gt; &lt;list&gt;   </w:t>
      </w:r>
    </w:p>
    <w:p w14:paraId="14B05CED" w14:textId="77777777" w:rsidR="00B9577F" w:rsidRPr="008422B8" w:rsidRDefault="00B9577F" w:rsidP="00362BD5">
      <w:pPr>
        <w:pStyle w:val="ROutput"/>
      </w:pPr>
      <w:r w:rsidRPr="008422B8">
        <w:t xml:space="preserve"> 1           1 &lt;chr [4]&gt;</w:t>
      </w:r>
    </w:p>
    <w:p w14:paraId="4CE9A419" w14:textId="77777777" w:rsidR="00B9577F" w:rsidRPr="008422B8" w:rsidRDefault="00B9577F" w:rsidP="00362BD5">
      <w:pPr>
        <w:pStyle w:val="ROutput"/>
      </w:pPr>
      <w:r w:rsidRPr="008422B8">
        <w:t xml:space="preserve"> 2           2 &lt;chr [7]&gt;</w:t>
      </w:r>
    </w:p>
    <w:p w14:paraId="3A492F2B" w14:textId="77777777" w:rsidR="00B9577F" w:rsidRPr="008422B8" w:rsidRDefault="00B9577F" w:rsidP="00362BD5">
      <w:pPr>
        <w:pStyle w:val="ROutput"/>
      </w:pPr>
      <w:r w:rsidRPr="008422B8">
        <w:t xml:space="preserve"> 3           3 &lt;chr [3]&gt;</w:t>
      </w:r>
    </w:p>
    <w:p w14:paraId="24A36787" w14:textId="77777777" w:rsidR="00B9577F" w:rsidRPr="008422B8" w:rsidRDefault="00B9577F" w:rsidP="00362BD5">
      <w:pPr>
        <w:pStyle w:val="ROutput"/>
      </w:pPr>
      <w:r w:rsidRPr="008422B8">
        <w:t xml:space="preserve"> 4           4 &lt;chr [7]&gt;</w:t>
      </w:r>
    </w:p>
    <w:p w14:paraId="2BC776E4" w14:textId="77777777" w:rsidR="00B9577F" w:rsidRPr="008422B8" w:rsidRDefault="00B9577F" w:rsidP="00362BD5">
      <w:pPr>
        <w:pStyle w:val="ROutput"/>
      </w:pPr>
      <w:r w:rsidRPr="008422B8">
        <w:t xml:space="preserve"> 5           5 &lt;chr [4]&gt;</w:t>
      </w:r>
    </w:p>
    <w:p w14:paraId="1E28E24B" w14:textId="77777777" w:rsidR="00B9577F" w:rsidRPr="008422B8" w:rsidRDefault="00B9577F" w:rsidP="00362BD5">
      <w:pPr>
        <w:pStyle w:val="ROutput"/>
      </w:pPr>
      <w:r w:rsidRPr="008422B8">
        <w:t xml:space="preserve"> 6           6 &lt;chr [3]&gt;</w:t>
      </w:r>
    </w:p>
    <w:p w14:paraId="217E2C71" w14:textId="209519D8" w:rsidR="00B9577F" w:rsidRPr="008422B8" w:rsidRDefault="00B9577F" w:rsidP="00B9577F">
      <w:pPr>
        <w:pStyle w:val="Textkrper"/>
        <w:ind w:left="360"/>
      </w:pPr>
      <w:r w:rsidRPr="00C41AC4">
        <w:br/>
      </w:r>
      <w:r w:rsidRPr="008422B8">
        <w:t>Unnested man es jetzt, stehen alle Begriffe g</w:t>
      </w:r>
      <w:r w:rsidR="00BF4F5A">
        <w:t>e</w:t>
      </w:r>
      <w:r w:rsidRPr="008422B8">
        <w:t>nested in IDs untereinander</w:t>
      </w:r>
    </w:p>
    <w:p w14:paraId="007BB2B0" w14:textId="77777777" w:rsidR="00B9577F" w:rsidRPr="007F33F9" w:rsidRDefault="00B9577F" w:rsidP="00362BD5">
      <w:pPr>
        <w:pStyle w:val="ROutput"/>
        <w:rPr>
          <w:lang w:val="de-DE"/>
        </w:rPr>
      </w:pPr>
    </w:p>
    <w:p w14:paraId="2482AFEE" w14:textId="77777777" w:rsidR="00B9577F" w:rsidRPr="008422B8" w:rsidRDefault="00B9577F" w:rsidP="00362BD5">
      <w:pPr>
        <w:pStyle w:val="ROutput"/>
      </w:pPr>
      <w:r w:rsidRPr="008422B8">
        <w:t># A tibble: 3,626 x 2</w:t>
      </w:r>
    </w:p>
    <w:p w14:paraId="44A3F476" w14:textId="77777777" w:rsidR="00B9577F" w:rsidRPr="008422B8" w:rsidRDefault="00B9577F" w:rsidP="00362BD5">
      <w:pPr>
        <w:pStyle w:val="ROutput"/>
      </w:pPr>
      <w:r w:rsidRPr="008422B8">
        <w:t xml:space="preserve">   PassengerId Names    </w:t>
      </w:r>
    </w:p>
    <w:p w14:paraId="60E61E48" w14:textId="77777777" w:rsidR="00B9577F" w:rsidRPr="008422B8" w:rsidRDefault="00B9577F" w:rsidP="00362BD5">
      <w:pPr>
        <w:pStyle w:val="ROutput"/>
      </w:pPr>
      <w:r w:rsidRPr="008422B8">
        <w:t xml:space="preserve">         &lt;int&gt; &lt;chr&gt;    </w:t>
      </w:r>
    </w:p>
    <w:p w14:paraId="7724965B" w14:textId="77777777" w:rsidR="00B9577F" w:rsidRPr="008422B8" w:rsidRDefault="00B9577F" w:rsidP="00362BD5">
      <w:pPr>
        <w:pStyle w:val="ROutput"/>
      </w:pPr>
      <w:r w:rsidRPr="008422B8">
        <w:t xml:space="preserve">            1 Braund,  </w:t>
      </w:r>
    </w:p>
    <w:p w14:paraId="51A917F8" w14:textId="77777777" w:rsidR="00B9577F" w:rsidRPr="008422B8" w:rsidRDefault="00B9577F" w:rsidP="00362BD5">
      <w:pPr>
        <w:pStyle w:val="ROutput"/>
      </w:pPr>
      <w:r w:rsidRPr="008422B8">
        <w:t xml:space="preserve">            1 Mr.      </w:t>
      </w:r>
    </w:p>
    <w:p w14:paraId="5F09691F" w14:textId="77777777" w:rsidR="00B9577F" w:rsidRPr="008422B8" w:rsidRDefault="00B9577F" w:rsidP="00362BD5">
      <w:pPr>
        <w:pStyle w:val="ROutput"/>
      </w:pPr>
      <w:r w:rsidRPr="008422B8">
        <w:t xml:space="preserve">            1 Owen     </w:t>
      </w:r>
    </w:p>
    <w:p w14:paraId="0712B6E9" w14:textId="77777777" w:rsidR="00B9577F" w:rsidRPr="00C27A83" w:rsidRDefault="00B9577F" w:rsidP="00362BD5">
      <w:pPr>
        <w:pStyle w:val="ROutput"/>
      </w:pPr>
      <w:r w:rsidRPr="00C27A83">
        <w:t xml:space="preserve">            1 Harris   </w:t>
      </w:r>
    </w:p>
    <w:p w14:paraId="73FFCAA7" w14:textId="77777777" w:rsidR="00B9577F" w:rsidRPr="00C27A83" w:rsidRDefault="00B9577F" w:rsidP="00362BD5">
      <w:pPr>
        <w:pStyle w:val="ROutput"/>
      </w:pPr>
      <w:r w:rsidRPr="00C27A83">
        <w:t xml:space="preserve">            2 Cumings, </w:t>
      </w:r>
    </w:p>
    <w:p w14:paraId="370E69D8" w14:textId="77777777" w:rsidR="00B9577F" w:rsidRPr="001D07B2" w:rsidRDefault="00B9577F" w:rsidP="00362BD5">
      <w:pPr>
        <w:pStyle w:val="ROutput"/>
      </w:pPr>
      <w:r w:rsidRPr="00C27A83">
        <w:t xml:space="preserve">            </w:t>
      </w:r>
      <w:r w:rsidRPr="001D07B2">
        <w:t xml:space="preserve">2 Mrs.     </w:t>
      </w:r>
    </w:p>
    <w:p w14:paraId="3EFF6301" w14:textId="77777777" w:rsidR="00B9577F" w:rsidRPr="001D07B2" w:rsidRDefault="00B9577F" w:rsidP="00362BD5">
      <w:pPr>
        <w:pStyle w:val="ROutput"/>
      </w:pPr>
      <w:r w:rsidRPr="001D07B2">
        <w:t xml:space="preserve">            2 John     </w:t>
      </w:r>
    </w:p>
    <w:p w14:paraId="47012D44" w14:textId="77777777" w:rsidR="00D27BD6" w:rsidRDefault="00D27BD6" w:rsidP="00D27BD6">
      <w:pPr>
        <w:pStyle w:val="Aufzhlung"/>
        <w:numPr>
          <w:ilvl w:val="0"/>
          <w:numId w:val="0"/>
        </w:numPr>
        <w:ind w:left="360"/>
        <w:rPr>
          <w:b/>
        </w:rPr>
      </w:pPr>
    </w:p>
    <w:p w14:paraId="3A109298" w14:textId="67E313E2" w:rsidR="00B9577F" w:rsidRDefault="00D27BD6" w:rsidP="00D27BD6">
      <w:pPr>
        <w:pStyle w:val="Aufzhlung"/>
        <w:rPr>
          <w:b/>
        </w:rPr>
      </w:pPr>
      <w:r>
        <w:rPr>
          <w:b/>
        </w:rPr>
        <w:t>T</w:t>
      </w:r>
      <w:r w:rsidRPr="00D27BD6">
        <w:rPr>
          <w:b/>
        </w:rPr>
        <w:t>okenization</w:t>
      </w:r>
    </w:p>
    <w:p w14:paraId="133809F7" w14:textId="11042106" w:rsidR="00D27BD6" w:rsidRPr="00D27BD6" w:rsidRDefault="00D27BD6" w:rsidP="00D27BD6">
      <w:pPr>
        <w:pStyle w:val="Aufzhlung2"/>
        <w:rPr>
          <w:b/>
        </w:rPr>
      </w:pPr>
      <w:r w:rsidRPr="00D27BD6">
        <w:rPr>
          <w:b/>
        </w:rPr>
        <w:t>Einzelne Worte in token</w:t>
      </w:r>
    </w:p>
    <w:p w14:paraId="7E7A353C" w14:textId="7B177E06" w:rsidR="00B9577F" w:rsidRPr="008422B8" w:rsidRDefault="00B9577F" w:rsidP="00BF4F5A">
      <w:pPr>
        <w:pStyle w:val="R"/>
        <w:ind w:left="708"/>
      </w:pPr>
      <w:r w:rsidRPr="008422B8">
        <w:t>text %&gt;%</w:t>
      </w:r>
      <w:r w:rsidR="00BF4F5A">
        <w:br/>
      </w:r>
      <w:r w:rsidRPr="008422B8">
        <w:tab/>
        <w:t>unnest_tokens(word, text)</w:t>
      </w:r>
    </w:p>
    <w:p w14:paraId="31593808" w14:textId="77777777" w:rsidR="00B9577F" w:rsidRPr="00380882" w:rsidRDefault="00B9577F" w:rsidP="00D27BD6">
      <w:pPr>
        <w:pStyle w:val="Textkrper"/>
        <w:ind w:firstLine="360"/>
      </w:pPr>
      <w:r>
        <w:t>(word ist die Zerteilungseinheit)</w:t>
      </w:r>
    </w:p>
    <w:p w14:paraId="46C760D9" w14:textId="77777777" w:rsidR="00B9577F" w:rsidRDefault="00B9577F" w:rsidP="00B9577F">
      <w:pPr>
        <w:pStyle w:val="Textkrper"/>
        <w:rPr>
          <w:b/>
        </w:rPr>
      </w:pPr>
    </w:p>
    <w:p w14:paraId="69DB4BC8" w14:textId="77777777" w:rsidR="00B9577F" w:rsidRPr="00F63DE7" w:rsidRDefault="00B9577F" w:rsidP="00D27BD6">
      <w:pPr>
        <w:pStyle w:val="Aufzhlung2"/>
        <w:rPr>
          <w:lang w:val="en-GB"/>
        </w:rPr>
      </w:pPr>
      <w:r w:rsidRPr="00F63DE7">
        <w:rPr>
          <w:b/>
          <w:lang w:val="en-GB"/>
        </w:rPr>
        <w:t>Bei ngrams</w:t>
      </w:r>
      <w:r w:rsidRPr="00F63DE7">
        <w:rPr>
          <w:lang w:val="en-GB"/>
        </w:rPr>
        <w:t xml:space="preserve"> (n-grams, bigrams):</w:t>
      </w:r>
    </w:p>
    <w:p w14:paraId="295AA872" w14:textId="3CCBF82C" w:rsidR="00B9577F" w:rsidRPr="008422B8" w:rsidRDefault="00B9577F" w:rsidP="00BF4F5A">
      <w:pPr>
        <w:pStyle w:val="R"/>
        <w:ind w:left="708"/>
      </w:pPr>
      <w:r w:rsidRPr="008422B8">
        <w:t xml:space="preserve">text %&gt;% </w:t>
      </w:r>
      <w:r w:rsidR="00BF4F5A">
        <w:br/>
      </w:r>
      <w:r w:rsidRPr="008422B8">
        <w:t xml:space="preserve">  filter(!is.na(text) &amp; text !="") %&gt;% </w:t>
      </w:r>
      <w:r w:rsidR="00BF4F5A">
        <w:br/>
      </w:r>
      <w:r w:rsidRPr="008422B8">
        <w:t xml:space="preserve">  unnest_tokens(word, text, token = "ngrams", n = 2)</w:t>
      </w:r>
    </w:p>
    <w:p w14:paraId="15FCE6B2" w14:textId="77777777" w:rsidR="00B9577F" w:rsidRPr="00F63DE7" w:rsidRDefault="00B9577F" w:rsidP="00B9577F">
      <w:pPr>
        <w:pStyle w:val="Textkrper"/>
        <w:rPr>
          <w:b/>
          <w:lang w:val="en-GB"/>
        </w:rPr>
      </w:pPr>
    </w:p>
    <w:p w14:paraId="7A144BF6" w14:textId="77777777" w:rsidR="00D27BD6" w:rsidRPr="00F63DE7" w:rsidRDefault="00D27BD6" w:rsidP="00B9577F">
      <w:pPr>
        <w:pStyle w:val="Textkrper"/>
        <w:rPr>
          <w:b/>
          <w:lang w:val="en-GB"/>
        </w:rPr>
      </w:pPr>
    </w:p>
    <w:p w14:paraId="222B06DE" w14:textId="77777777" w:rsidR="00B9577F" w:rsidRPr="00FC0F12" w:rsidRDefault="00B9577F" w:rsidP="00B9577F">
      <w:pPr>
        <w:pStyle w:val="Aufzhlung"/>
        <w:rPr>
          <w:b/>
        </w:rPr>
      </w:pPr>
      <w:r w:rsidRPr="00FC0F12">
        <w:rPr>
          <w:b/>
        </w:rPr>
        <w:t xml:space="preserve">separate(): Teilen eines strings in </w:t>
      </w:r>
      <w:r w:rsidRPr="009F3D19">
        <w:rPr>
          <w:b/>
          <w:u w:val="single"/>
        </w:rPr>
        <w:t>verschiedene Variablen</w:t>
      </w:r>
    </w:p>
    <w:p w14:paraId="67B34212" w14:textId="77777777" w:rsidR="00B9577F" w:rsidRPr="008422B8" w:rsidRDefault="00B9577F" w:rsidP="00D27BD6">
      <w:pPr>
        <w:pStyle w:val="Aufzhlung2"/>
      </w:pPr>
      <w:r w:rsidRPr="008422B8">
        <w:t>Mittels separate() (siehe Abschnitt) aus tidyR kann man einen string in verschiedene VARIABLEN entlang eines separators teilen:</w:t>
      </w:r>
    </w:p>
    <w:p w14:paraId="431B6537" w14:textId="77777777" w:rsidR="00B9577F" w:rsidRPr="00B42F3A" w:rsidRDefault="00B9577F" w:rsidP="00BF4F5A">
      <w:pPr>
        <w:pStyle w:val="R"/>
        <w:ind w:left="708"/>
        <w:rPr>
          <w:lang w:val="de-DE"/>
        </w:rPr>
      </w:pPr>
      <w:r w:rsidRPr="00B42F3A">
        <w:rPr>
          <w:lang w:val="de-DE"/>
        </w:rPr>
        <w:t>corpus = c("Heute mach ich dies; morgen mach ich das")</w:t>
      </w:r>
    </w:p>
    <w:p w14:paraId="0D06D5DC" w14:textId="77777777" w:rsidR="00B9577F" w:rsidRPr="003F5574" w:rsidRDefault="00B9577F" w:rsidP="00BF4F5A">
      <w:pPr>
        <w:pStyle w:val="R"/>
        <w:ind w:left="708"/>
      </w:pPr>
      <w:r w:rsidRPr="003F5574">
        <w:t>textcorpus = tibble(corpus)</w:t>
      </w:r>
    </w:p>
    <w:p w14:paraId="5A471B75" w14:textId="77777777" w:rsidR="00B9577F" w:rsidRPr="003F5574" w:rsidRDefault="00B9577F" w:rsidP="00BF4F5A">
      <w:pPr>
        <w:pStyle w:val="R"/>
        <w:ind w:left="708"/>
      </w:pPr>
    </w:p>
    <w:p w14:paraId="323D2280" w14:textId="4F9C1E44" w:rsidR="00B9577F" w:rsidRPr="003F5574" w:rsidRDefault="00B9577F" w:rsidP="00BF4F5A">
      <w:pPr>
        <w:pStyle w:val="R"/>
        <w:ind w:left="708"/>
      </w:pPr>
      <w:r w:rsidRPr="003F5574">
        <w:t xml:space="preserve">textcorpus </w:t>
      </w:r>
      <w:r>
        <w:t>%&gt;%</w:t>
      </w:r>
      <w:r w:rsidRPr="003F5574">
        <w:t xml:space="preserve"> </w:t>
      </w:r>
      <w:r w:rsidR="00BF4F5A">
        <w:br/>
      </w:r>
      <w:r w:rsidRPr="003F5574">
        <w:t xml:space="preserve">  separate(corpus, c("Heute", "Morgen"), sep=";")</w:t>
      </w:r>
    </w:p>
    <w:p w14:paraId="1C347F18" w14:textId="77777777" w:rsidR="00BF4F5A" w:rsidRDefault="00BF4F5A" w:rsidP="00BF4F5A">
      <w:pPr>
        <w:pStyle w:val="ROutput"/>
        <w:ind w:left="708"/>
        <w:rPr>
          <w:lang w:val="en-GB"/>
        </w:rPr>
      </w:pPr>
    </w:p>
    <w:p w14:paraId="6E6150F4" w14:textId="3B2882F3" w:rsidR="00B9577F" w:rsidRPr="007F33F9" w:rsidRDefault="00B9577F" w:rsidP="00BF4F5A">
      <w:pPr>
        <w:pStyle w:val="ROutput"/>
        <w:ind w:left="708"/>
        <w:rPr>
          <w:lang w:val="de-DE"/>
        </w:rPr>
      </w:pPr>
      <w:r w:rsidRPr="003F5574">
        <w:rPr>
          <w:lang w:val="en-GB"/>
        </w:rPr>
        <w:t xml:space="preserve">  </w:t>
      </w:r>
      <w:r w:rsidRPr="007F33F9">
        <w:rPr>
          <w:lang w:val="de-DE"/>
        </w:rPr>
        <w:t xml:space="preserve">Heute               Morgen                </w:t>
      </w:r>
    </w:p>
    <w:p w14:paraId="266B9348" w14:textId="77777777" w:rsidR="00B9577F" w:rsidRPr="007F33F9" w:rsidRDefault="00B9577F" w:rsidP="00BF4F5A">
      <w:pPr>
        <w:pStyle w:val="ROutput"/>
        <w:ind w:left="708"/>
        <w:rPr>
          <w:lang w:val="de-DE"/>
        </w:rPr>
      </w:pPr>
      <w:r w:rsidRPr="007F33F9">
        <w:rPr>
          <w:lang w:val="de-DE"/>
        </w:rPr>
        <w:t xml:space="preserve">  &lt;chr&gt;               &lt;chr&gt;                 </w:t>
      </w:r>
    </w:p>
    <w:p w14:paraId="07FE07B4" w14:textId="77777777" w:rsidR="00B9577F" w:rsidRPr="007F33F9" w:rsidRDefault="00B9577F" w:rsidP="00BF4F5A">
      <w:pPr>
        <w:pStyle w:val="ROutput"/>
        <w:ind w:left="708"/>
        <w:rPr>
          <w:lang w:val="de-DE"/>
        </w:rPr>
      </w:pPr>
      <w:r w:rsidRPr="007F33F9">
        <w:rPr>
          <w:lang w:val="de-DE"/>
        </w:rPr>
        <w:t>1 Heute mach ich dies " morgen mach ich das"</w:t>
      </w:r>
    </w:p>
    <w:p w14:paraId="377A3000" w14:textId="77777777" w:rsidR="00B9577F" w:rsidRPr="007F33F9" w:rsidRDefault="00B9577F" w:rsidP="00362BD5">
      <w:pPr>
        <w:pStyle w:val="ROutput"/>
        <w:rPr>
          <w:lang w:val="de-DE"/>
        </w:rPr>
      </w:pPr>
    </w:p>
    <w:p w14:paraId="65903EE6" w14:textId="77777777" w:rsidR="00B9577F" w:rsidRDefault="00B9577F" w:rsidP="00B9577F">
      <w:pPr>
        <w:pStyle w:val="Textkrper"/>
        <w:ind w:left="270" w:firstLine="360"/>
      </w:pPr>
      <w:r>
        <w:t>Dabei wird die Ursprungsvariable eliminiert</w:t>
      </w:r>
    </w:p>
    <w:p w14:paraId="161E1538" w14:textId="77777777" w:rsidR="00B9577F" w:rsidRPr="00026B9D" w:rsidRDefault="00B9577F" w:rsidP="00B9577F">
      <w:pPr>
        <w:pStyle w:val="Aufzhlung3"/>
        <w:numPr>
          <w:ilvl w:val="0"/>
          <w:numId w:val="0"/>
        </w:numPr>
        <w:ind w:left="993" w:hanging="273"/>
      </w:pPr>
    </w:p>
    <w:p w14:paraId="1B20C556" w14:textId="77777777" w:rsidR="00B9577F" w:rsidRPr="00026B9D" w:rsidRDefault="00B9577F" w:rsidP="00B9577F">
      <w:pPr>
        <w:pStyle w:val="Textkrper"/>
      </w:pPr>
    </w:p>
    <w:p w14:paraId="533F2C5D" w14:textId="77777777" w:rsidR="00B9577F" w:rsidRPr="00C27A83" w:rsidRDefault="00B9577F" w:rsidP="00B9577F">
      <w:pPr>
        <w:pStyle w:val="berschrift2"/>
      </w:pPr>
      <w:bookmarkStart w:id="50" w:name="_Toc101786976"/>
      <w:bookmarkStart w:id="51" w:name="_Toc162880234"/>
      <w:bookmarkStart w:id="52" w:name="_Toc164239433"/>
      <w:r w:rsidRPr="00C27A83">
        <w:t>str_detect: Pattern suchen und zählen</w:t>
      </w:r>
      <w:bookmarkEnd w:id="50"/>
      <w:bookmarkEnd w:id="51"/>
      <w:bookmarkEnd w:id="52"/>
      <w:r w:rsidRPr="00C27A83">
        <w:t xml:space="preserve">  </w:t>
      </w:r>
    </w:p>
    <w:p w14:paraId="3995C780" w14:textId="77777777" w:rsidR="00B9577F" w:rsidRPr="008422B8" w:rsidRDefault="00B9577F" w:rsidP="00B9577F">
      <w:pPr>
        <w:pStyle w:val="berschrift3"/>
      </w:pPr>
      <w:r w:rsidRPr="008422B8">
        <w:t xml:space="preserve">str_detect(): Suche nach einem Zeichen, Wort oder pattern </w:t>
      </w:r>
    </w:p>
    <w:p w14:paraId="42133990" w14:textId="77777777" w:rsidR="00B9577F" w:rsidRDefault="00B9577F" w:rsidP="00B9577F">
      <w:pPr>
        <w:pStyle w:val="Aufzhlung"/>
      </w:pPr>
      <w:r>
        <w:t>Sehr geeignet mit filter</w:t>
      </w:r>
    </w:p>
    <w:p w14:paraId="76942EC3" w14:textId="77777777" w:rsidR="00B9577F" w:rsidRPr="003E10ED" w:rsidRDefault="00B9577F" w:rsidP="00B9577F">
      <w:pPr>
        <w:pStyle w:val="Aufzhlung"/>
        <w:rPr>
          <w:b/>
        </w:rPr>
      </w:pPr>
      <w:r w:rsidRPr="003E10ED">
        <w:rPr>
          <w:b/>
        </w:rPr>
        <w:t xml:space="preserve">Beispiel 1: </w:t>
      </w:r>
      <w:r>
        <w:rPr>
          <w:b/>
        </w:rPr>
        <w:t xml:space="preserve">Suche nach einem bestimmten </w:t>
      </w:r>
      <w:r w:rsidRPr="003E10ED">
        <w:rPr>
          <w:b/>
        </w:rPr>
        <w:t>Word</w:t>
      </w:r>
    </w:p>
    <w:p w14:paraId="2EE4D2AA" w14:textId="050BC182" w:rsidR="00B9577F" w:rsidRPr="0085690C" w:rsidRDefault="00B9577F" w:rsidP="00F63DE7">
      <w:pPr>
        <w:pStyle w:val="R"/>
      </w:pPr>
      <w:r w:rsidRPr="0085690C">
        <w:t xml:space="preserve">text </w:t>
      </w:r>
      <w:r>
        <w:t>%&gt;%</w:t>
      </w:r>
      <w:r w:rsidRPr="0085690C">
        <w:t xml:space="preserve"> </w:t>
      </w:r>
      <w:r w:rsidR="004C0CA7">
        <w:br/>
      </w:r>
      <w:r w:rsidRPr="0085690C">
        <w:t xml:space="preserve">  filter(str_detect(Name, pattern="William")) </w:t>
      </w:r>
      <w:r>
        <w:t>%&gt;%</w:t>
      </w:r>
      <w:r w:rsidRPr="0085690C">
        <w:t xml:space="preserve"> </w:t>
      </w:r>
      <w:r w:rsidR="004C0CA7">
        <w:br/>
      </w:r>
      <w:r w:rsidRPr="0085690C">
        <w:t xml:space="preserve">  select(Name)</w:t>
      </w:r>
    </w:p>
    <w:p w14:paraId="1B7282A0" w14:textId="77777777" w:rsidR="00B9577F" w:rsidRPr="00BE4065" w:rsidRDefault="00B9577F" w:rsidP="004C0CA7">
      <w:pPr>
        <w:pStyle w:val="Textkrper"/>
        <w:rPr>
          <w:lang w:val="en-GB"/>
        </w:rPr>
      </w:pPr>
    </w:p>
    <w:p w14:paraId="1309F6D0" w14:textId="77777777" w:rsidR="00B9577F" w:rsidRPr="008422B8" w:rsidRDefault="00B9577F" w:rsidP="00362BD5">
      <w:pPr>
        <w:pStyle w:val="ROutput"/>
      </w:pPr>
      <w:r w:rsidRPr="008422B8">
        <w:t xml:space="preserve">   Name                                                    </w:t>
      </w:r>
    </w:p>
    <w:p w14:paraId="004E565E" w14:textId="77777777" w:rsidR="00B9577F" w:rsidRPr="008422B8" w:rsidRDefault="00B9577F" w:rsidP="00362BD5">
      <w:pPr>
        <w:pStyle w:val="ROutput"/>
      </w:pPr>
      <w:r w:rsidRPr="008422B8">
        <w:t xml:space="preserve">   &lt;chr&gt;                                                   </w:t>
      </w:r>
    </w:p>
    <w:p w14:paraId="58540E97" w14:textId="77777777" w:rsidR="00B9577F" w:rsidRPr="008422B8" w:rsidRDefault="00B9577F" w:rsidP="00362BD5">
      <w:pPr>
        <w:pStyle w:val="ROutput"/>
      </w:pPr>
      <w:r w:rsidRPr="008422B8">
        <w:t xml:space="preserve"> 1 Allen, Mr. William Henry                                </w:t>
      </w:r>
    </w:p>
    <w:p w14:paraId="2BC0AAC6" w14:textId="77777777" w:rsidR="00B9577F" w:rsidRPr="008422B8" w:rsidRDefault="00B9577F" w:rsidP="00362BD5">
      <w:pPr>
        <w:pStyle w:val="ROutput"/>
      </w:pPr>
      <w:r w:rsidRPr="008422B8">
        <w:t xml:space="preserve"> 2 Saundercock, Mr. William Henry                          </w:t>
      </w:r>
    </w:p>
    <w:p w14:paraId="19642FB8" w14:textId="77777777" w:rsidR="00B9577F" w:rsidRPr="008422B8" w:rsidRDefault="00B9577F" w:rsidP="00362BD5">
      <w:pPr>
        <w:pStyle w:val="ROutput"/>
      </w:pPr>
      <w:r w:rsidRPr="008422B8">
        <w:t xml:space="preserve"> 3 Williams, Mr. Charles Eugene                            </w:t>
      </w:r>
    </w:p>
    <w:p w14:paraId="33876BC1" w14:textId="77777777" w:rsidR="00B9577F" w:rsidRPr="008422B8" w:rsidRDefault="00B9577F" w:rsidP="00362BD5">
      <w:pPr>
        <w:pStyle w:val="ROutput"/>
      </w:pPr>
      <w:r w:rsidRPr="008422B8">
        <w:t xml:space="preserve"> 4 Sloper, Mr. William Thompson                            </w:t>
      </w:r>
    </w:p>
    <w:p w14:paraId="6D3D90A5" w14:textId="77777777" w:rsidR="00B9577F" w:rsidRPr="008422B8" w:rsidRDefault="00B9577F" w:rsidP="00362BD5">
      <w:pPr>
        <w:pStyle w:val="ROutput"/>
      </w:pPr>
      <w:r w:rsidRPr="008422B8">
        <w:t xml:space="preserve"> 5 Spencer, Mrs. William Augustus (Marie Eugenie)          </w:t>
      </w:r>
    </w:p>
    <w:p w14:paraId="6DE2F95B" w14:textId="77777777" w:rsidR="00B9577F" w:rsidRPr="008422B8" w:rsidRDefault="00B9577F" w:rsidP="00362BD5">
      <w:pPr>
        <w:pStyle w:val="ROutput"/>
      </w:pPr>
      <w:r w:rsidRPr="008422B8">
        <w:t xml:space="preserve"> 6 Turpin, Mrs. William John Robert (Dorothy Ann Wonnacott)</w:t>
      </w:r>
    </w:p>
    <w:p w14:paraId="37851C28" w14:textId="77777777" w:rsidR="00B9577F" w:rsidRPr="008422B8" w:rsidRDefault="00B9577F" w:rsidP="00B9577F">
      <w:pPr>
        <w:pStyle w:val="Aufzhlung2"/>
        <w:numPr>
          <w:ilvl w:val="1"/>
          <w:numId w:val="1"/>
        </w:numPr>
        <w:tabs>
          <w:tab w:val="clear" w:pos="1080"/>
        </w:tabs>
        <w:ind w:left="630" w:hanging="238"/>
      </w:pPr>
      <w:r w:rsidRPr="008422B8">
        <w:t>Das geht auch mit Worteilen (pattern = ".ill")</w:t>
      </w:r>
    </w:p>
    <w:p w14:paraId="08960D5E" w14:textId="77777777" w:rsidR="00B9577F" w:rsidRPr="008422B8" w:rsidRDefault="00B9577F" w:rsidP="00B9577F">
      <w:pPr>
        <w:pStyle w:val="Aufzhlung2"/>
        <w:numPr>
          <w:ilvl w:val="1"/>
          <w:numId w:val="1"/>
        </w:numPr>
        <w:tabs>
          <w:tab w:val="clear" w:pos="1080"/>
        </w:tabs>
        <w:ind w:left="630" w:hanging="238"/>
      </w:pPr>
      <w:r w:rsidRPr="008422B8">
        <w:t>Achtung: Punkte sind Platzhalter. Sucht man nach „Mr.“ findet er auch Mrs.</w:t>
      </w:r>
    </w:p>
    <w:p w14:paraId="7F8B72A9" w14:textId="77777777" w:rsidR="00B9577F" w:rsidRPr="008422B8" w:rsidRDefault="00B9577F" w:rsidP="00B9577F">
      <w:pPr>
        <w:pStyle w:val="Aufzhlung2"/>
        <w:numPr>
          <w:ilvl w:val="1"/>
          <w:numId w:val="1"/>
        </w:numPr>
        <w:tabs>
          <w:tab w:val="clear" w:pos="1080"/>
        </w:tabs>
        <w:ind w:left="630" w:hanging="238"/>
      </w:pPr>
      <w:r w:rsidRPr="008422B8">
        <w:t>str_subset() scheint m.E. dasselbe zu machen</w:t>
      </w:r>
    </w:p>
    <w:p w14:paraId="23BAC158" w14:textId="77777777" w:rsidR="00B9577F" w:rsidRPr="0085690C" w:rsidRDefault="00B9577F" w:rsidP="00F63DE7">
      <w:pPr>
        <w:pStyle w:val="R"/>
      </w:pPr>
      <w:r w:rsidRPr="0085690C">
        <w:t>tibble(Willi = str_subset(text$Name, "William"))</w:t>
      </w:r>
    </w:p>
    <w:p w14:paraId="4E9821DD" w14:textId="77777777" w:rsidR="00B9577F" w:rsidRDefault="00B9577F" w:rsidP="00B9577F">
      <w:pPr>
        <w:pStyle w:val="Textkrper"/>
        <w:rPr>
          <w:lang w:val="en-GB"/>
        </w:rPr>
      </w:pPr>
    </w:p>
    <w:p w14:paraId="3D57ED68" w14:textId="77777777" w:rsidR="00B9577F" w:rsidRDefault="00B9577F" w:rsidP="00B9577F">
      <w:pPr>
        <w:pStyle w:val="Textkrper"/>
        <w:rPr>
          <w:lang w:val="en-GB"/>
        </w:rPr>
      </w:pPr>
    </w:p>
    <w:p w14:paraId="713B8B9D" w14:textId="77777777" w:rsidR="00B9577F" w:rsidRPr="003E10ED" w:rsidRDefault="00B9577F" w:rsidP="00B9577F">
      <w:pPr>
        <w:pStyle w:val="Aufzhlung"/>
        <w:rPr>
          <w:b/>
        </w:rPr>
      </w:pPr>
      <w:r w:rsidRPr="003E10ED">
        <w:rPr>
          <w:b/>
        </w:rPr>
        <w:t>Beispiel 2: Flexibles Filtern nach pattern / regex</w:t>
      </w:r>
    </w:p>
    <w:p w14:paraId="14680843" w14:textId="77777777" w:rsidR="00B9577F" w:rsidRPr="0085690C" w:rsidRDefault="00B9577F" w:rsidP="00D27BD6">
      <w:pPr>
        <w:pStyle w:val="Textkrper"/>
      </w:pPr>
    </w:p>
    <w:p w14:paraId="2212668F" w14:textId="61DF4D7B" w:rsidR="00B9577F" w:rsidRPr="00026B9D" w:rsidRDefault="00B9577F" w:rsidP="00F63DE7">
      <w:pPr>
        <w:pStyle w:val="R"/>
      </w:pPr>
      <w:r w:rsidRPr="00026B9D">
        <w:t xml:space="preserve">season1 </w:t>
      </w:r>
      <w:r>
        <w:t>%&gt;%</w:t>
      </w:r>
      <w:r w:rsidRPr="00026B9D">
        <w:t xml:space="preserve"> </w:t>
      </w:r>
      <w:r w:rsidR="004C0CA7">
        <w:br/>
      </w:r>
      <w:r w:rsidRPr="00026B9D">
        <w:t xml:space="preserve">  filter(str_detect(title, "[T|t]he"))</w:t>
      </w:r>
    </w:p>
    <w:p w14:paraId="36F54C33" w14:textId="77777777" w:rsidR="00B9577F" w:rsidRPr="008422B8" w:rsidRDefault="00B9577F" w:rsidP="00B9577F">
      <w:pPr>
        <w:pStyle w:val="Textkrper"/>
        <w:ind w:left="360"/>
      </w:pPr>
      <w:r w:rsidRPr="008422B8">
        <w:t>Hier enthält das tibble season1 drei fiktive Episoden in der Variable „title“. Es werden nun alle rausgefiltert, die „the“ oder „The“ enhalten</w:t>
      </w:r>
    </w:p>
    <w:p w14:paraId="7B79089B" w14:textId="77777777" w:rsidR="00B9577F" w:rsidRPr="008422B8" w:rsidRDefault="00B9577F" w:rsidP="00B9577F">
      <w:pPr>
        <w:pStyle w:val="Textkrper"/>
      </w:pPr>
    </w:p>
    <w:p w14:paraId="6D4C1878" w14:textId="77777777" w:rsidR="00B9577F" w:rsidRPr="008422B8" w:rsidRDefault="00B9577F" w:rsidP="00B9577F">
      <w:pPr>
        <w:pStyle w:val="Textkrper"/>
      </w:pPr>
    </w:p>
    <w:p w14:paraId="1B539EAB" w14:textId="77777777" w:rsidR="00B9577F" w:rsidRDefault="00B9577F" w:rsidP="00B9577F">
      <w:pPr>
        <w:pStyle w:val="Aufzhlung"/>
        <w:rPr>
          <w:b/>
        </w:rPr>
      </w:pPr>
      <w:r>
        <w:rPr>
          <w:b/>
        </w:rPr>
        <w:t>Beispiel 3: Kombinationen von regexes</w:t>
      </w:r>
    </w:p>
    <w:p w14:paraId="71FACF53" w14:textId="77777777" w:rsidR="00B9577F" w:rsidRPr="00DE32CC" w:rsidRDefault="00B9577F" w:rsidP="00B9577F">
      <w:pPr>
        <w:pStyle w:val="Aufzhlung"/>
        <w:numPr>
          <w:ilvl w:val="0"/>
          <w:numId w:val="0"/>
        </w:numPr>
        <w:ind w:left="360"/>
      </w:pPr>
      <w:r w:rsidRPr="00DE32CC">
        <w:t>Hier sollt</w:t>
      </w:r>
      <w:r>
        <w:t>en Substantive gefunden werden. Strategie: „finde alle the mit „a“ oder „the“ anfangen (^) und danach ein Wort haben</w:t>
      </w:r>
    </w:p>
    <w:p w14:paraId="3DF08EC0" w14:textId="77777777" w:rsidR="00B9577F" w:rsidRPr="00DE32CC" w:rsidRDefault="00B9577F" w:rsidP="00F63DE7">
      <w:pPr>
        <w:pStyle w:val="R"/>
      </w:pPr>
      <w:r w:rsidRPr="00DE32CC">
        <w:t>sentences &lt;- as_tibble(sentences)</w:t>
      </w:r>
    </w:p>
    <w:p w14:paraId="52A03E64" w14:textId="77777777" w:rsidR="00B9577F" w:rsidRPr="00DE32CC" w:rsidRDefault="00B9577F" w:rsidP="00F63DE7">
      <w:pPr>
        <w:pStyle w:val="R"/>
      </w:pPr>
      <w:r w:rsidRPr="00DE32CC">
        <w:t>noun &lt;- "(a|the) ([^ ]+)"</w:t>
      </w:r>
    </w:p>
    <w:p w14:paraId="4A1A24FB" w14:textId="42C792ED" w:rsidR="00B9577F" w:rsidRPr="004955A2" w:rsidRDefault="00B9577F" w:rsidP="00F63DE7">
      <w:pPr>
        <w:pStyle w:val="R"/>
      </w:pPr>
      <w:r w:rsidRPr="00DE32CC">
        <w:t xml:space="preserve">sentences </w:t>
      </w:r>
      <w:r>
        <w:t>%&gt;%</w:t>
      </w:r>
      <w:r w:rsidRPr="00DE32CC">
        <w:t xml:space="preserve"> </w:t>
      </w:r>
      <w:r w:rsidR="004C0CA7">
        <w:br/>
      </w:r>
      <w:r w:rsidRPr="004955A2">
        <w:t xml:space="preserve">  filter(str_detect(value, noun))</w:t>
      </w:r>
    </w:p>
    <w:p w14:paraId="680981A8" w14:textId="77777777" w:rsidR="00B9577F" w:rsidRPr="00DE32CC" w:rsidRDefault="00B9577F" w:rsidP="00B9577F">
      <w:pPr>
        <w:pStyle w:val="Aufzhlung"/>
        <w:numPr>
          <w:ilvl w:val="0"/>
          <w:numId w:val="0"/>
        </w:numPr>
        <w:ind w:left="360"/>
      </w:pPr>
      <w:r w:rsidRPr="00DE32CC">
        <w:t>Analog kann man die Worte mit str</w:t>
      </w:r>
      <w:r>
        <w:t>_extract() extrahieren (siehe nächster Abschnitt mit dem selben Beispiel</w:t>
      </w:r>
    </w:p>
    <w:p w14:paraId="4FBFE704" w14:textId="77777777" w:rsidR="00B9577F" w:rsidRPr="00DE32CC" w:rsidRDefault="00B9577F" w:rsidP="00D27BD6">
      <w:pPr>
        <w:pStyle w:val="Textkrper"/>
      </w:pPr>
    </w:p>
    <w:p w14:paraId="100E6E41" w14:textId="77777777" w:rsidR="00B9577F" w:rsidRDefault="00B9577F" w:rsidP="00B9577F">
      <w:pPr>
        <w:pStyle w:val="Aufzhlung"/>
      </w:pPr>
      <w:r>
        <w:t>Will man die row number der fittenden Elemente haben, kann man das mit str_which (aka „which string“) rausbekommen. Dafür müssen die Daten anscheinend als Vektor rausgezogen werden</w:t>
      </w:r>
    </w:p>
    <w:p w14:paraId="5A6F6641" w14:textId="2CC5170D" w:rsidR="00B9577F" w:rsidRDefault="00B9577F" w:rsidP="00F63DE7">
      <w:pPr>
        <w:pStyle w:val="R"/>
      </w:pPr>
      <w:r>
        <w:t xml:space="preserve">words %&gt;% </w:t>
      </w:r>
      <w:r w:rsidR="004C0CA7">
        <w:br/>
      </w:r>
      <w:r>
        <w:t xml:space="preserve">  pull(words) %&gt;% </w:t>
      </w:r>
      <w:r w:rsidR="004C0CA7">
        <w:br/>
      </w:r>
      <w:r>
        <w:t xml:space="preserve">  str_which("[abc]")</w:t>
      </w:r>
    </w:p>
    <w:p w14:paraId="7EB2A885" w14:textId="77777777" w:rsidR="00B9577F" w:rsidRPr="008422B8" w:rsidRDefault="00B9577F" w:rsidP="00B9577F">
      <w:pPr>
        <w:pStyle w:val="Aufzhlung2"/>
        <w:numPr>
          <w:ilvl w:val="0"/>
          <w:numId w:val="0"/>
        </w:numPr>
        <w:ind w:left="630" w:hanging="238"/>
      </w:pPr>
      <w:r w:rsidRPr="008422B8">
        <w:t xml:space="preserve">Ausgabe ist ein numerischer Vektor. </w:t>
      </w:r>
    </w:p>
    <w:p w14:paraId="26F7FF83" w14:textId="77777777" w:rsidR="00B9577F" w:rsidRPr="008422B8" w:rsidRDefault="00B9577F" w:rsidP="00B9577F">
      <w:pPr>
        <w:pStyle w:val="Aufzhlung2"/>
        <w:numPr>
          <w:ilvl w:val="0"/>
          <w:numId w:val="0"/>
        </w:numPr>
        <w:ind w:left="630" w:hanging="238"/>
      </w:pPr>
    </w:p>
    <w:p w14:paraId="13120E8C" w14:textId="77777777" w:rsidR="00B9577F" w:rsidRDefault="00B9577F" w:rsidP="00B9577F">
      <w:pPr>
        <w:pStyle w:val="Aufzhlung"/>
      </w:pPr>
      <w:r w:rsidRPr="002E7B6B">
        <w:rPr>
          <w:b/>
        </w:rPr>
        <w:t>str_count</w:t>
      </w:r>
      <w:r>
        <w:t xml:space="preserve"> zählt die matches pro string</w:t>
      </w:r>
    </w:p>
    <w:p w14:paraId="5EC558C3" w14:textId="436D36DF" w:rsidR="00B9577F" w:rsidRDefault="00B9577F" w:rsidP="00F63DE7">
      <w:pPr>
        <w:pStyle w:val="R"/>
      </w:pPr>
      <w:r>
        <w:t xml:space="preserve">words_sub %&gt;% </w:t>
      </w:r>
      <w:r w:rsidR="004C0CA7">
        <w:br/>
      </w:r>
      <w:r>
        <w:t xml:space="preserve">  pull(words) %&gt;% </w:t>
      </w:r>
      <w:r w:rsidR="004C0CA7">
        <w:br/>
      </w:r>
      <w:r>
        <w:t xml:space="preserve">  str_count("a")</w:t>
      </w:r>
    </w:p>
    <w:p w14:paraId="53EB0E46" w14:textId="77777777" w:rsidR="00B9577F" w:rsidRDefault="00B9577F" w:rsidP="00B9577F">
      <w:pPr>
        <w:pStyle w:val="Aufzhlung2"/>
        <w:numPr>
          <w:ilvl w:val="0"/>
          <w:numId w:val="0"/>
        </w:numPr>
        <w:ind w:left="630" w:hanging="238"/>
      </w:pPr>
      <w:r w:rsidRPr="00BE4065">
        <w:rPr>
          <w:rStyle w:val="ROutputZchn"/>
          <w:lang w:val="de-DE"/>
        </w:rPr>
        <w:t>[1] 2 0 0 1 1 0 1 0 1 0 0 0 0 0 0 3 1 0 0 0 0 0 0 0 1 0 0</w:t>
      </w:r>
      <w:r>
        <w:t xml:space="preserve"> etc.</w:t>
      </w:r>
    </w:p>
    <w:p w14:paraId="7B8F80AC" w14:textId="77777777" w:rsidR="00B9577F" w:rsidRPr="008422B8" w:rsidRDefault="00B9577F" w:rsidP="00B9577F">
      <w:pPr>
        <w:pStyle w:val="Aufzhlung2"/>
        <w:numPr>
          <w:ilvl w:val="0"/>
          <w:numId w:val="0"/>
        </w:numPr>
        <w:ind w:left="630" w:hanging="238"/>
      </w:pPr>
      <w:r w:rsidRPr="008422B8">
        <w:t xml:space="preserve">Z.B. sind im ersten Wort („manage“) 2 a’s </w:t>
      </w:r>
    </w:p>
    <w:p w14:paraId="4B48403E" w14:textId="77777777" w:rsidR="00B9577F" w:rsidRPr="008422B8" w:rsidRDefault="00B9577F" w:rsidP="00B9577F">
      <w:pPr>
        <w:pStyle w:val="Aufzhlung2"/>
        <w:numPr>
          <w:ilvl w:val="0"/>
          <w:numId w:val="0"/>
        </w:numPr>
        <w:ind w:left="630" w:hanging="238"/>
      </w:pPr>
    </w:p>
    <w:p w14:paraId="2DD56ACF" w14:textId="77777777" w:rsidR="00B9577F" w:rsidRPr="008422B8" w:rsidRDefault="00B9577F" w:rsidP="00B9577F">
      <w:pPr>
        <w:pStyle w:val="Aufzhlung2"/>
        <w:numPr>
          <w:ilvl w:val="0"/>
          <w:numId w:val="0"/>
        </w:numPr>
        <w:ind w:left="630" w:hanging="238"/>
      </w:pPr>
    </w:p>
    <w:p w14:paraId="6F6F4A55" w14:textId="77777777" w:rsidR="00B9577F" w:rsidRDefault="00B9577F" w:rsidP="00B9577F">
      <w:pPr>
        <w:pStyle w:val="berschrift2"/>
      </w:pPr>
      <w:bookmarkStart w:id="53" w:name="_Toc101786977"/>
      <w:bookmarkStart w:id="54" w:name="_Toc162880235"/>
      <w:bookmarkStart w:id="55" w:name="_Toc164239434"/>
      <w:r>
        <w:t xml:space="preserve">str_extract() und str_sub(): </w:t>
      </w:r>
      <w:r w:rsidRPr="00375D24">
        <w:t>Extrahieren von Zeichen</w:t>
      </w:r>
      <w:bookmarkEnd w:id="53"/>
      <w:bookmarkEnd w:id="54"/>
      <w:bookmarkEnd w:id="55"/>
    </w:p>
    <w:p w14:paraId="1B83957E" w14:textId="265D2BC4" w:rsidR="00B9577F" w:rsidRDefault="00B9577F" w:rsidP="00B9577F">
      <w:pPr>
        <w:pStyle w:val="berschrift3"/>
      </w:pPr>
      <w:r>
        <w:t xml:space="preserve">Extraktion nach </w:t>
      </w:r>
      <w:r w:rsidR="00882EA1">
        <w:t>der Position des Zeichens</w:t>
      </w:r>
      <w:r>
        <w:t xml:space="preserve"> </w:t>
      </w:r>
    </w:p>
    <w:p w14:paraId="1317E33B" w14:textId="70920272" w:rsidR="00B9577F" w:rsidRPr="008422B8" w:rsidRDefault="00B9577F" w:rsidP="00F63DE7">
      <w:pPr>
        <w:pStyle w:val="R"/>
      </w:pPr>
      <w:r>
        <w:t>text %&gt;%</w:t>
      </w:r>
      <w:r w:rsidR="00882EA1">
        <w:br/>
        <w:t xml:space="preserve">   </w:t>
      </w:r>
      <w:r w:rsidRPr="008422B8">
        <w:t>mutate(newstring = str_sub(</w:t>
      </w:r>
      <w:r w:rsidR="00882EA1">
        <w:t>Name</w:t>
      </w:r>
      <w:r w:rsidRPr="008422B8">
        <w:t>, start = 1L, end = 10L)</w:t>
      </w:r>
    </w:p>
    <w:p w14:paraId="16750EF3" w14:textId="77777777" w:rsidR="00B9577F" w:rsidRPr="00F63DE7" w:rsidRDefault="00B9577F" w:rsidP="00D27BD6">
      <w:pPr>
        <w:pStyle w:val="Textkrper"/>
        <w:rPr>
          <w:lang w:val="en-GB"/>
        </w:rPr>
      </w:pPr>
    </w:p>
    <w:p w14:paraId="23CB42D1" w14:textId="32191CE0" w:rsidR="00B9577F" w:rsidRPr="008422B8" w:rsidRDefault="00B9577F" w:rsidP="00882EA1">
      <w:pPr>
        <w:pStyle w:val="Textkrper"/>
        <w:ind w:left="357"/>
      </w:pPr>
      <w:r w:rsidRPr="008422B8">
        <w:t>Start und End bezeichnen die Stellung</w:t>
      </w:r>
      <w:r w:rsidR="00882EA1">
        <w:t>. Hiwer würden die ersten 10 Zeichen (inkl. Leerzeichen) extrahiert</w:t>
      </w:r>
    </w:p>
    <w:p w14:paraId="47CF0ACA" w14:textId="77777777" w:rsidR="00B9577F" w:rsidRPr="008422B8" w:rsidRDefault="00B9577F" w:rsidP="00B9577F">
      <w:pPr>
        <w:pStyle w:val="Textkrper"/>
      </w:pPr>
    </w:p>
    <w:p w14:paraId="6CDDD06E" w14:textId="77777777" w:rsidR="00B9577F" w:rsidRPr="008422B8" w:rsidRDefault="00B9577F" w:rsidP="00B9577F">
      <w:pPr>
        <w:pStyle w:val="Textkrper"/>
      </w:pPr>
    </w:p>
    <w:p w14:paraId="1491FF21" w14:textId="77777777" w:rsidR="00B9577F" w:rsidRPr="000314A2" w:rsidRDefault="00B9577F" w:rsidP="00B9577F">
      <w:pPr>
        <w:pStyle w:val="berschrift3"/>
      </w:pPr>
      <w:r w:rsidRPr="000314A2">
        <w:t xml:space="preserve">Extraktion nach Inhalt </w:t>
      </w:r>
    </w:p>
    <w:p w14:paraId="3FF54F82" w14:textId="77777777" w:rsidR="00B9577F" w:rsidRDefault="00B9577F" w:rsidP="00B9577F">
      <w:pPr>
        <w:pStyle w:val="Aufzhlung"/>
      </w:pPr>
      <w:r>
        <w:t>Z.B. bestimmer Begriffe oder regexes</w:t>
      </w:r>
    </w:p>
    <w:p w14:paraId="40F802BF" w14:textId="77777777" w:rsidR="00B9577F" w:rsidRDefault="00B9577F" w:rsidP="00B9577F">
      <w:pPr>
        <w:pStyle w:val="Aufzhlung"/>
      </w:pPr>
      <w:r>
        <w:t xml:space="preserve">str_extract findet die gesuchten Teil nicht nur (wie str_detec), es schneidt sie aus dem string heraus. </w:t>
      </w:r>
    </w:p>
    <w:p w14:paraId="058E2F09" w14:textId="77777777" w:rsidR="00B9577F" w:rsidRDefault="00B9577F" w:rsidP="00B9577F">
      <w:pPr>
        <w:pStyle w:val="Aufzhlung"/>
      </w:pPr>
      <w:r>
        <w:t xml:space="preserve">Eine alternative ist </w:t>
      </w:r>
      <w:r w:rsidRPr="00F63DE7">
        <w:rPr>
          <w:rStyle w:val="RZchn"/>
          <w:lang w:val="de-DE"/>
        </w:rPr>
        <w:t>extract()</w:t>
      </w:r>
      <w:r>
        <w:t xml:space="preserve"> aus tidyR—v.a. bei festen Zeichenketten (wie „Meier (2002)“), wo die „(2002)“ extrahiert und in eine eigene Spalte kopiert wird (siehe Beispiel #5)</w:t>
      </w:r>
    </w:p>
    <w:p w14:paraId="3AAF10FC" w14:textId="77777777" w:rsidR="00B9577F" w:rsidRPr="003E10ED" w:rsidRDefault="00B9577F" w:rsidP="00B9577F">
      <w:pPr>
        <w:pStyle w:val="Aufzhlung"/>
        <w:rPr>
          <w:b/>
        </w:rPr>
      </w:pPr>
      <w:r w:rsidRPr="003E10ED">
        <w:rPr>
          <w:b/>
        </w:rPr>
        <w:t xml:space="preserve">Beispiel </w:t>
      </w:r>
      <w:r>
        <w:rPr>
          <w:b/>
        </w:rPr>
        <w:t>1</w:t>
      </w:r>
      <w:r w:rsidRPr="003E10ED">
        <w:rPr>
          <w:b/>
        </w:rPr>
        <w:t xml:space="preserve">: Suche nach bestimmten Zeichen: </w:t>
      </w:r>
    </w:p>
    <w:p w14:paraId="692B6D89" w14:textId="77777777" w:rsidR="00B9577F" w:rsidRPr="008422B8" w:rsidRDefault="00B9577F" w:rsidP="00B9577F">
      <w:pPr>
        <w:pStyle w:val="Aufzhlung2"/>
        <w:numPr>
          <w:ilvl w:val="0"/>
          <w:numId w:val="0"/>
        </w:numPr>
        <w:ind w:left="630"/>
        <w:rPr>
          <w:b/>
        </w:rPr>
      </w:pPr>
      <w:r w:rsidRPr="008422B8">
        <w:t>Geht einfach ohne die character-class mit dem konkreten Bezug</w:t>
      </w:r>
    </w:p>
    <w:p w14:paraId="42160061" w14:textId="77777777" w:rsidR="00B9577F" w:rsidRPr="003740A3" w:rsidRDefault="00B9577F" w:rsidP="00F63DE7">
      <w:pPr>
        <w:pStyle w:val="R"/>
      </w:pPr>
      <w:r w:rsidRPr="003740A3">
        <w:t xml:space="preserve">text </w:t>
      </w:r>
      <w:r>
        <w:t>%&gt;%</w:t>
      </w:r>
      <w:r w:rsidRPr="003740A3">
        <w:t xml:space="preserve"> </w:t>
      </w:r>
    </w:p>
    <w:p w14:paraId="61195A62" w14:textId="77777777" w:rsidR="00B9577F" w:rsidRPr="00CD0EFE" w:rsidRDefault="00B9577F" w:rsidP="00F63DE7">
      <w:pPr>
        <w:pStyle w:val="R"/>
      </w:pPr>
      <w:r w:rsidRPr="00CD0EFE">
        <w:t xml:space="preserve">  mutate(new_col = str_extract(Ticket, </w:t>
      </w:r>
      <w:r w:rsidRPr="00A110BF">
        <w:rPr>
          <w:u w:val="single"/>
        </w:rPr>
        <w:t>pattern="PC"</w:t>
      </w:r>
      <w:r w:rsidRPr="00CD0EFE">
        <w:t xml:space="preserve">)) </w:t>
      </w:r>
      <w:r>
        <w:t>%&gt;%</w:t>
      </w:r>
      <w:r w:rsidRPr="00CD0EFE">
        <w:t xml:space="preserve"> </w:t>
      </w:r>
    </w:p>
    <w:p w14:paraId="24AD56F1" w14:textId="77777777" w:rsidR="00B9577F" w:rsidRPr="00CD0EFE" w:rsidRDefault="00B9577F" w:rsidP="00F63DE7">
      <w:pPr>
        <w:pStyle w:val="R"/>
      </w:pPr>
      <w:r w:rsidRPr="00CD0EFE">
        <w:t xml:space="preserve">  filter(!is.na(new_col)) </w:t>
      </w:r>
      <w:r>
        <w:t>%&gt;%</w:t>
      </w:r>
      <w:r w:rsidRPr="00CD0EFE">
        <w:t xml:space="preserve"> </w:t>
      </w:r>
    </w:p>
    <w:p w14:paraId="28ED2043" w14:textId="77777777" w:rsidR="00B9577F" w:rsidRPr="003F5574" w:rsidRDefault="00B9577F" w:rsidP="00F63DE7">
      <w:pPr>
        <w:pStyle w:val="R"/>
      </w:pPr>
      <w:r w:rsidRPr="00CD0EFE">
        <w:t xml:space="preserve">  </w:t>
      </w:r>
      <w:r w:rsidRPr="003F5574">
        <w:t>select(Ticket)</w:t>
      </w:r>
    </w:p>
    <w:p w14:paraId="2BFB7379" w14:textId="77777777" w:rsidR="00B9577F" w:rsidRPr="003F5574" w:rsidRDefault="00B9577F" w:rsidP="00F63DE7">
      <w:pPr>
        <w:pStyle w:val="R"/>
      </w:pPr>
    </w:p>
    <w:p w14:paraId="6889A738" w14:textId="77777777" w:rsidR="00B9577F" w:rsidRPr="008422B8" w:rsidRDefault="00B9577F" w:rsidP="00362BD5">
      <w:pPr>
        <w:pStyle w:val="ROutput"/>
      </w:pPr>
      <w:r w:rsidRPr="008422B8">
        <w:t># A tibble: 60 x 2</w:t>
      </w:r>
    </w:p>
    <w:p w14:paraId="03E10D61" w14:textId="77777777" w:rsidR="00B9577F" w:rsidRPr="008422B8" w:rsidRDefault="00B9577F" w:rsidP="00362BD5">
      <w:pPr>
        <w:pStyle w:val="ROutput"/>
      </w:pPr>
      <w:r w:rsidRPr="008422B8">
        <w:t xml:space="preserve">   Ticket   new_col</w:t>
      </w:r>
    </w:p>
    <w:p w14:paraId="6BCAE348" w14:textId="77777777" w:rsidR="00B9577F" w:rsidRPr="008422B8" w:rsidRDefault="00B9577F" w:rsidP="00362BD5">
      <w:pPr>
        <w:pStyle w:val="ROutput"/>
      </w:pPr>
      <w:r w:rsidRPr="008422B8">
        <w:t xml:space="preserve">   &lt;chr&gt;    &lt;chr&gt;  </w:t>
      </w:r>
    </w:p>
    <w:p w14:paraId="617E1EF7" w14:textId="77777777" w:rsidR="00B9577F" w:rsidRPr="008422B8" w:rsidRDefault="00B9577F" w:rsidP="00362BD5">
      <w:pPr>
        <w:pStyle w:val="ROutput"/>
      </w:pPr>
      <w:r w:rsidRPr="008422B8">
        <w:t xml:space="preserve"> 1 PC 17599 PC     </w:t>
      </w:r>
    </w:p>
    <w:p w14:paraId="3E76D374" w14:textId="77777777" w:rsidR="00B9577F" w:rsidRPr="008422B8" w:rsidRDefault="00B9577F" w:rsidP="00362BD5">
      <w:pPr>
        <w:pStyle w:val="ROutput"/>
      </w:pPr>
      <w:r w:rsidRPr="008422B8">
        <w:t xml:space="preserve"> 2 PC 17601 PC     </w:t>
      </w:r>
    </w:p>
    <w:p w14:paraId="6F9AEE4B" w14:textId="77777777" w:rsidR="00B9577F" w:rsidRPr="008422B8" w:rsidRDefault="00B9577F" w:rsidP="00362BD5">
      <w:pPr>
        <w:pStyle w:val="ROutput"/>
      </w:pPr>
      <w:r w:rsidRPr="008422B8">
        <w:t xml:space="preserve"> 3 PC 17569 PC     </w:t>
      </w:r>
    </w:p>
    <w:p w14:paraId="25B49554" w14:textId="77777777" w:rsidR="00B9577F" w:rsidRPr="008422B8" w:rsidRDefault="00B9577F" w:rsidP="00362BD5">
      <w:pPr>
        <w:pStyle w:val="ROutput"/>
      </w:pPr>
      <w:r w:rsidRPr="008422B8">
        <w:t xml:space="preserve"> 4 PC 17604 PC     </w:t>
      </w:r>
    </w:p>
    <w:p w14:paraId="1BD18884" w14:textId="77777777" w:rsidR="00B9577F" w:rsidRPr="008422B8" w:rsidRDefault="00B9577F" w:rsidP="00362BD5">
      <w:pPr>
        <w:pStyle w:val="ROutput"/>
      </w:pPr>
      <w:r w:rsidRPr="008422B8">
        <w:t xml:space="preserve"> 5 PC 17572 PC     </w:t>
      </w:r>
    </w:p>
    <w:p w14:paraId="506EF0FD" w14:textId="77777777" w:rsidR="00B9577F" w:rsidRPr="008422B8" w:rsidRDefault="00B9577F" w:rsidP="00362BD5">
      <w:pPr>
        <w:pStyle w:val="ROutput"/>
      </w:pPr>
      <w:r w:rsidRPr="008422B8">
        <w:lastRenderedPageBreak/>
        <w:t xml:space="preserve"> 6 PC 17605 PC     </w:t>
      </w:r>
    </w:p>
    <w:p w14:paraId="4B200D39" w14:textId="77777777" w:rsidR="00B9577F" w:rsidRPr="00F63DE7" w:rsidRDefault="00B9577F" w:rsidP="00B9577F">
      <w:pPr>
        <w:pStyle w:val="Aufzhlung2"/>
        <w:numPr>
          <w:ilvl w:val="1"/>
          <w:numId w:val="1"/>
        </w:numPr>
        <w:tabs>
          <w:tab w:val="clear" w:pos="1080"/>
        </w:tabs>
        <w:ind w:left="630" w:hanging="238"/>
        <w:rPr>
          <w:rStyle w:val="RZchn"/>
          <w:lang w:val="de-DE"/>
        </w:rPr>
      </w:pPr>
      <w:r w:rsidRPr="008422B8">
        <w:t xml:space="preserve">Kombinationen gehen durch z.B. </w:t>
      </w:r>
      <w:r w:rsidRPr="00F63DE7">
        <w:rPr>
          <w:rStyle w:val="RZchn"/>
          <w:lang w:val="de-DE"/>
        </w:rPr>
        <w:t>pattern=c("PC|A/5|PP")</w:t>
      </w:r>
    </w:p>
    <w:p w14:paraId="27A83274" w14:textId="77777777" w:rsidR="00B9577F" w:rsidRPr="008422B8" w:rsidRDefault="00B9577F" w:rsidP="00B9577F">
      <w:pPr>
        <w:pStyle w:val="Aufzhlung2"/>
        <w:numPr>
          <w:ilvl w:val="1"/>
          <w:numId w:val="1"/>
        </w:numPr>
        <w:tabs>
          <w:tab w:val="clear" w:pos="1080"/>
        </w:tabs>
        <w:ind w:left="630" w:hanging="238"/>
        <w:rPr>
          <w:highlight w:val="yellow"/>
        </w:rPr>
      </w:pPr>
      <w:r w:rsidRPr="008422B8">
        <w:rPr>
          <w:highlight w:val="yellow"/>
        </w:rPr>
        <w:t xml:space="preserve">! Der Unterschied zwischen str_extract und str_detect: </w:t>
      </w:r>
    </w:p>
    <w:p w14:paraId="7AA45172" w14:textId="77777777" w:rsidR="00B9577F" w:rsidRPr="008422B8" w:rsidRDefault="00B9577F" w:rsidP="00B9577F">
      <w:pPr>
        <w:pStyle w:val="Aufzhlung2"/>
        <w:numPr>
          <w:ilvl w:val="2"/>
          <w:numId w:val="1"/>
        </w:numPr>
        <w:tabs>
          <w:tab w:val="clear" w:pos="1800"/>
          <w:tab w:val="num" w:pos="851"/>
        </w:tabs>
        <w:ind w:left="1134" w:hanging="283"/>
      </w:pPr>
      <w:r w:rsidRPr="008422B8">
        <w:t>str_extract extrahiert das Ziel-Pattern (s.o. „PC“) innerhalb mutate</w:t>
      </w:r>
    </w:p>
    <w:p w14:paraId="0CD5834B" w14:textId="77777777" w:rsidR="00B9577F" w:rsidRPr="008422B8" w:rsidRDefault="00B9577F" w:rsidP="00B9577F">
      <w:pPr>
        <w:pStyle w:val="Aufzhlung2"/>
        <w:numPr>
          <w:ilvl w:val="2"/>
          <w:numId w:val="1"/>
        </w:numPr>
        <w:tabs>
          <w:tab w:val="clear" w:pos="1800"/>
          <w:tab w:val="num" w:pos="851"/>
        </w:tabs>
        <w:ind w:left="1134" w:hanging="283"/>
      </w:pPr>
      <w:r w:rsidRPr="008422B8">
        <w:t xml:space="preserve">str_detect gibt eine logische Variable mit TRUE /FALSE aus. Deshalb geht es direkt im filter-Befehl (nicht mutate). </w:t>
      </w:r>
      <w:r w:rsidRPr="008422B8">
        <w:br/>
      </w:r>
    </w:p>
    <w:p w14:paraId="761A97E7" w14:textId="77777777" w:rsidR="00B9577F" w:rsidRPr="003E10ED" w:rsidRDefault="00B9577F" w:rsidP="00B9577F">
      <w:pPr>
        <w:pStyle w:val="Aufzhlung"/>
        <w:rPr>
          <w:b/>
        </w:rPr>
      </w:pPr>
      <w:r w:rsidRPr="003E10ED">
        <w:rPr>
          <w:b/>
        </w:rPr>
        <w:t xml:space="preserve">Beispiel </w:t>
      </w:r>
      <w:r>
        <w:rPr>
          <w:b/>
        </w:rPr>
        <w:t>2</w:t>
      </w:r>
      <w:r w:rsidRPr="003E10ED">
        <w:rPr>
          <w:b/>
        </w:rPr>
        <w:t>: Strings mit Farben extrahieren</w:t>
      </w:r>
    </w:p>
    <w:p w14:paraId="754279F1" w14:textId="77777777" w:rsidR="00B9577F" w:rsidRPr="008422B8" w:rsidRDefault="00B9577F" w:rsidP="00B9577F">
      <w:pPr>
        <w:pStyle w:val="Textkrper"/>
        <w:ind w:firstLine="360"/>
      </w:pPr>
      <w:r w:rsidRPr="008422B8">
        <w:t>Hier mal am Datensatz sentences:</w:t>
      </w:r>
    </w:p>
    <w:p w14:paraId="124D0AAA" w14:textId="77777777" w:rsidR="00B9577F" w:rsidRPr="00375D24" w:rsidRDefault="00B9577F" w:rsidP="00F63DE7">
      <w:pPr>
        <w:pStyle w:val="R"/>
      </w:pPr>
      <w:r w:rsidRPr="00375D24">
        <w:t>data(sentences)</w:t>
      </w:r>
    </w:p>
    <w:p w14:paraId="309ED5D4" w14:textId="77777777" w:rsidR="00B9577F" w:rsidRPr="00375D24" w:rsidRDefault="00B9577F" w:rsidP="00F63DE7">
      <w:pPr>
        <w:pStyle w:val="R"/>
      </w:pPr>
      <w:r w:rsidRPr="00375D24">
        <w:t>sentences = as_tibble(sentences)</w:t>
      </w:r>
    </w:p>
    <w:p w14:paraId="587DF716" w14:textId="77777777" w:rsidR="00B9577F" w:rsidRPr="003740A3" w:rsidRDefault="00B9577F" w:rsidP="00362BD5">
      <w:pPr>
        <w:pStyle w:val="ROutput"/>
      </w:pPr>
    </w:p>
    <w:p w14:paraId="737CF55C" w14:textId="77777777" w:rsidR="00B9577F" w:rsidRPr="008422B8" w:rsidRDefault="00B9577F" w:rsidP="00B9577F">
      <w:pPr>
        <w:pStyle w:val="Aufzhlung2"/>
        <w:numPr>
          <w:ilvl w:val="0"/>
          <w:numId w:val="0"/>
        </w:numPr>
        <w:ind w:left="270"/>
      </w:pPr>
      <w:r w:rsidRPr="008422B8">
        <w:rPr>
          <w:u w:val="single"/>
        </w:rPr>
        <w:t>Step 1: Suchvektor generieren</w:t>
      </w:r>
      <w:r w:rsidRPr="008422B8">
        <w:t xml:space="preserve"> (könnte auch nen Dictionary sein)</w:t>
      </w:r>
    </w:p>
    <w:p w14:paraId="1BDDB99E" w14:textId="77777777" w:rsidR="00B9577F" w:rsidRPr="00375D24" w:rsidRDefault="00B9577F" w:rsidP="00F63DE7">
      <w:pPr>
        <w:pStyle w:val="R"/>
      </w:pPr>
      <w:r w:rsidRPr="00375D24">
        <w:t>colours &lt;- c("red</w:t>
      </w:r>
      <w:r>
        <w:t>|</w:t>
      </w:r>
      <w:r w:rsidRPr="00375D24">
        <w:t>orange</w:t>
      </w:r>
      <w:r>
        <w:t>|</w:t>
      </w:r>
      <w:r w:rsidRPr="00375D24">
        <w:t>yellow</w:t>
      </w:r>
      <w:r>
        <w:t>|</w:t>
      </w:r>
      <w:r w:rsidRPr="00375D24">
        <w:t>green</w:t>
      </w:r>
      <w:r>
        <w:t>|</w:t>
      </w:r>
      <w:r w:rsidRPr="00375D24">
        <w:t>blue</w:t>
      </w:r>
      <w:r>
        <w:t>|</w:t>
      </w:r>
      <w:r w:rsidRPr="00375D24">
        <w:t>purple")</w:t>
      </w:r>
    </w:p>
    <w:p w14:paraId="2426AB28" w14:textId="77777777" w:rsidR="00B9577F" w:rsidRPr="008422B8" w:rsidRDefault="00B9577F" w:rsidP="00B9577F">
      <w:pPr>
        <w:pStyle w:val="Aufzhlung2"/>
        <w:numPr>
          <w:ilvl w:val="0"/>
          <w:numId w:val="0"/>
        </w:numPr>
        <w:ind w:left="270"/>
      </w:pPr>
      <w:r w:rsidRPr="008422B8">
        <w:rPr>
          <w:u w:val="single"/>
        </w:rPr>
        <w:t>Step 2: Neue Variable generieren</w:t>
      </w:r>
      <w:r w:rsidRPr="008422B8">
        <w:t>, die die extrahierte Farbe enhält und diese dann filtern</w:t>
      </w:r>
    </w:p>
    <w:p w14:paraId="7A80DF51" w14:textId="77777777" w:rsidR="00B9577F" w:rsidRPr="00D300A7" w:rsidRDefault="00B9577F" w:rsidP="00F63DE7">
      <w:pPr>
        <w:pStyle w:val="R"/>
      </w:pPr>
      <w:r w:rsidRPr="00D300A7">
        <w:t xml:space="preserve">sentences </w:t>
      </w:r>
      <w:r>
        <w:t>%&gt;%</w:t>
      </w:r>
      <w:r w:rsidRPr="00D300A7">
        <w:t xml:space="preserve"> </w:t>
      </w:r>
    </w:p>
    <w:p w14:paraId="3D0412B3" w14:textId="77777777" w:rsidR="00B9577F" w:rsidRPr="00D300A7" w:rsidRDefault="00B9577F" w:rsidP="00F63DE7">
      <w:pPr>
        <w:pStyle w:val="R"/>
      </w:pPr>
      <w:r w:rsidRPr="00D300A7">
        <w:t xml:space="preserve">  mutate(new_col = str_extract(value, colours)) </w:t>
      </w:r>
      <w:r>
        <w:t>%&gt;%</w:t>
      </w:r>
      <w:r w:rsidRPr="00D300A7">
        <w:t xml:space="preserve"> </w:t>
      </w:r>
    </w:p>
    <w:p w14:paraId="604E22A2" w14:textId="77777777" w:rsidR="00B9577F" w:rsidRDefault="00B9577F" w:rsidP="00F63DE7">
      <w:pPr>
        <w:pStyle w:val="R"/>
      </w:pPr>
      <w:r w:rsidRPr="00D300A7">
        <w:t xml:space="preserve">  filter(!is.na(new_col))</w:t>
      </w:r>
    </w:p>
    <w:p w14:paraId="3093973D" w14:textId="77777777" w:rsidR="00B9577F" w:rsidRPr="003740A3" w:rsidRDefault="00B9577F" w:rsidP="00F63DE7">
      <w:pPr>
        <w:pStyle w:val="R"/>
      </w:pPr>
    </w:p>
    <w:p w14:paraId="291DD8B4" w14:textId="77777777" w:rsidR="00B9577F" w:rsidRPr="008422B8" w:rsidRDefault="00B9577F" w:rsidP="00362BD5">
      <w:pPr>
        <w:pStyle w:val="ROutput"/>
      </w:pPr>
      <w:r w:rsidRPr="003740A3">
        <w:t xml:space="preserve">  </w:t>
      </w:r>
      <w:r w:rsidRPr="008422B8">
        <w:t>value                                          new_col</w:t>
      </w:r>
    </w:p>
    <w:p w14:paraId="790F2730" w14:textId="77777777" w:rsidR="00B9577F" w:rsidRPr="008422B8" w:rsidRDefault="00B9577F" w:rsidP="00362BD5">
      <w:pPr>
        <w:pStyle w:val="ROutput"/>
      </w:pPr>
      <w:r w:rsidRPr="003740A3">
        <w:t xml:space="preserve">   </w:t>
      </w:r>
      <w:r w:rsidRPr="008422B8">
        <w:t xml:space="preserve">&lt;chr&gt;                                          &lt;chr&gt;  </w:t>
      </w:r>
    </w:p>
    <w:p w14:paraId="555F464F" w14:textId="77777777" w:rsidR="00B9577F" w:rsidRPr="008422B8" w:rsidRDefault="00B9577F" w:rsidP="00362BD5">
      <w:pPr>
        <w:pStyle w:val="ROutput"/>
      </w:pPr>
      <w:r w:rsidRPr="003740A3">
        <w:t xml:space="preserve"> </w:t>
      </w:r>
      <w:r w:rsidRPr="008422B8">
        <w:t xml:space="preserve">1 Glue the sheet to the dark blue background.    blue   </w:t>
      </w:r>
    </w:p>
    <w:p w14:paraId="431937DD" w14:textId="77777777" w:rsidR="00B9577F" w:rsidRPr="008422B8" w:rsidRDefault="00B9577F" w:rsidP="00362BD5">
      <w:pPr>
        <w:pStyle w:val="ROutput"/>
      </w:pPr>
      <w:r w:rsidRPr="003740A3">
        <w:t xml:space="preserve"> </w:t>
      </w:r>
      <w:r w:rsidRPr="008422B8">
        <w:t xml:space="preserve">2 Two blue fish swam in the tank.                blue   </w:t>
      </w:r>
    </w:p>
    <w:p w14:paraId="3980FA18" w14:textId="77777777" w:rsidR="00B9577F" w:rsidRPr="008422B8" w:rsidRDefault="00B9577F" w:rsidP="00362BD5">
      <w:pPr>
        <w:pStyle w:val="ROutput"/>
      </w:pPr>
      <w:r w:rsidRPr="003740A3">
        <w:t xml:space="preserve"> </w:t>
      </w:r>
      <w:r w:rsidRPr="008422B8">
        <w:t xml:space="preserve">3 The colt reared and threw the tall rider.      red    </w:t>
      </w:r>
    </w:p>
    <w:p w14:paraId="24073846" w14:textId="77777777" w:rsidR="00B9577F" w:rsidRPr="008422B8" w:rsidRDefault="00B9577F" w:rsidP="00362BD5">
      <w:pPr>
        <w:pStyle w:val="ROutput"/>
      </w:pPr>
      <w:r w:rsidRPr="003740A3">
        <w:t xml:space="preserve"> </w:t>
      </w:r>
      <w:r w:rsidRPr="008422B8">
        <w:t xml:space="preserve">4 The wide road shimmered in the hot sun.        red    </w:t>
      </w:r>
    </w:p>
    <w:p w14:paraId="440688D5" w14:textId="77777777" w:rsidR="00B9577F" w:rsidRPr="00375D24" w:rsidRDefault="00B9577F" w:rsidP="00362BD5">
      <w:pPr>
        <w:pStyle w:val="ROutput"/>
      </w:pPr>
      <w:r w:rsidRPr="003740A3">
        <w:t xml:space="preserve"> </w:t>
      </w:r>
      <w:r w:rsidRPr="008422B8">
        <w:t xml:space="preserve">5 See the cat glaring at the scared mouse.       </w:t>
      </w:r>
      <w:r w:rsidRPr="00DD0B81">
        <w:t>red</w:t>
      </w:r>
    </w:p>
    <w:p w14:paraId="49BC1E15" w14:textId="77777777" w:rsidR="00B9577F" w:rsidRPr="003740A3" w:rsidRDefault="00B9577F" w:rsidP="00B9577F">
      <w:pPr>
        <w:pStyle w:val="Textkrper"/>
        <w:rPr>
          <w:b/>
          <w:lang w:val="en-GB"/>
        </w:rPr>
      </w:pPr>
    </w:p>
    <w:p w14:paraId="50DAE924" w14:textId="77777777" w:rsidR="00B9577F" w:rsidRPr="003E10ED" w:rsidRDefault="00B9577F" w:rsidP="00B9577F">
      <w:pPr>
        <w:pStyle w:val="Aufzhlung"/>
        <w:rPr>
          <w:b/>
        </w:rPr>
      </w:pPr>
      <w:r w:rsidRPr="003E10ED">
        <w:rPr>
          <w:b/>
        </w:rPr>
        <w:t>Beispiel 3: Alle Strings filtern, die in eine regex enthalten</w:t>
      </w:r>
    </w:p>
    <w:p w14:paraId="792ED7ED" w14:textId="77777777" w:rsidR="00B9577F" w:rsidRPr="008422B8" w:rsidRDefault="00B9577F" w:rsidP="00B9577F">
      <w:pPr>
        <w:pStyle w:val="Textkrper"/>
        <w:ind w:left="360"/>
      </w:pPr>
      <w:r w:rsidRPr="008422B8">
        <w:t>Die Ticket-Variable im Titanik datensatz enhält oft seltsame Buchstaben. Die folgende pipeline identifizeirt alles Einträge dei die definierten pattern haben (=mind. 1 Buchstabe) und zieht sie raus:</w:t>
      </w:r>
    </w:p>
    <w:p w14:paraId="151E94BD" w14:textId="77777777" w:rsidR="00B9577F" w:rsidRPr="00B42F3A" w:rsidRDefault="00B9577F" w:rsidP="00F63DE7">
      <w:pPr>
        <w:pStyle w:val="R"/>
        <w:rPr>
          <w:lang w:val="de-DE"/>
        </w:rPr>
      </w:pPr>
      <w:r w:rsidRPr="00B42F3A">
        <w:rPr>
          <w:lang w:val="de-DE"/>
        </w:rPr>
        <w:t xml:space="preserve">text %&gt;% </w:t>
      </w:r>
    </w:p>
    <w:p w14:paraId="513CD107" w14:textId="77777777" w:rsidR="00B9577F" w:rsidRPr="00B42F3A" w:rsidRDefault="00B9577F" w:rsidP="00F63DE7">
      <w:pPr>
        <w:pStyle w:val="R"/>
        <w:rPr>
          <w:lang w:val="de-DE"/>
        </w:rPr>
      </w:pPr>
      <w:r w:rsidRPr="00B42F3A">
        <w:rPr>
          <w:lang w:val="de-DE"/>
        </w:rPr>
        <w:t xml:space="preserve">  mutate(new_col = str_extract(Ticket, pattern="[A-Z]")) %&gt;% </w:t>
      </w:r>
    </w:p>
    <w:p w14:paraId="252BE67E" w14:textId="77777777" w:rsidR="00B9577F" w:rsidRPr="00B42F3A" w:rsidRDefault="00B9577F" w:rsidP="00F63DE7">
      <w:pPr>
        <w:pStyle w:val="R"/>
        <w:rPr>
          <w:lang w:val="de-DE"/>
        </w:rPr>
      </w:pPr>
      <w:r w:rsidRPr="00B42F3A">
        <w:rPr>
          <w:lang w:val="de-DE"/>
        </w:rPr>
        <w:t xml:space="preserve">  filter(!is.na(new_col)) %&gt;% </w:t>
      </w:r>
    </w:p>
    <w:p w14:paraId="2036274C" w14:textId="77777777" w:rsidR="00B9577F" w:rsidRPr="00CD0EFE" w:rsidRDefault="00B9577F" w:rsidP="00F63DE7">
      <w:pPr>
        <w:pStyle w:val="R"/>
      </w:pPr>
      <w:r w:rsidRPr="00F63DE7">
        <w:rPr>
          <w:lang w:val="de-DE"/>
        </w:rPr>
        <w:t xml:space="preserve">  </w:t>
      </w:r>
      <w:r w:rsidRPr="00CD0EFE">
        <w:t>select(Ticket)</w:t>
      </w:r>
    </w:p>
    <w:p w14:paraId="588E58F0" w14:textId="77777777" w:rsidR="00B9577F" w:rsidRPr="009C0176" w:rsidRDefault="00B9577F" w:rsidP="00B9577F">
      <w:pPr>
        <w:pStyle w:val="Textkrper"/>
        <w:rPr>
          <w:b/>
          <w:lang w:val="en-GB"/>
        </w:rPr>
      </w:pPr>
    </w:p>
    <w:p w14:paraId="67F6D038" w14:textId="77777777" w:rsidR="00B9577F" w:rsidRPr="008422B8" w:rsidRDefault="00B9577F" w:rsidP="00362BD5">
      <w:pPr>
        <w:pStyle w:val="ROutput"/>
      </w:pPr>
      <w:r w:rsidRPr="008422B8">
        <w:t># A tibble: 230 x 1</w:t>
      </w:r>
    </w:p>
    <w:p w14:paraId="029ED6CE" w14:textId="77777777" w:rsidR="00B9577F" w:rsidRPr="008422B8" w:rsidRDefault="00B9577F" w:rsidP="00362BD5">
      <w:pPr>
        <w:pStyle w:val="ROutput"/>
      </w:pPr>
      <w:r w:rsidRPr="003740A3">
        <w:t xml:space="preserve">   </w:t>
      </w:r>
      <w:r w:rsidRPr="008422B8">
        <w:t xml:space="preserve">Ticket          </w:t>
      </w:r>
    </w:p>
    <w:p w14:paraId="22A343E0" w14:textId="77777777" w:rsidR="00B9577F" w:rsidRPr="008422B8" w:rsidRDefault="00B9577F" w:rsidP="00362BD5">
      <w:pPr>
        <w:pStyle w:val="ROutput"/>
      </w:pPr>
      <w:r w:rsidRPr="003740A3">
        <w:t xml:space="preserve">   </w:t>
      </w:r>
      <w:r w:rsidRPr="008422B8">
        <w:t xml:space="preserve">&lt;chr&gt;           </w:t>
      </w:r>
    </w:p>
    <w:p w14:paraId="6C6FB434" w14:textId="77777777" w:rsidR="00B9577F" w:rsidRPr="008422B8" w:rsidRDefault="00B9577F" w:rsidP="00362BD5">
      <w:pPr>
        <w:pStyle w:val="ROutput"/>
      </w:pPr>
      <w:r w:rsidRPr="003740A3">
        <w:t xml:space="preserve"> </w:t>
      </w:r>
      <w:r w:rsidRPr="008422B8">
        <w:t xml:space="preserve">1 A/5 21171       </w:t>
      </w:r>
    </w:p>
    <w:p w14:paraId="146118D8" w14:textId="77777777" w:rsidR="00B9577F" w:rsidRPr="008422B8" w:rsidRDefault="00B9577F" w:rsidP="00362BD5">
      <w:pPr>
        <w:pStyle w:val="ROutput"/>
      </w:pPr>
      <w:r w:rsidRPr="009C0176">
        <w:t xml:space="preserve"> </w:t>
      </w:r>
      <w:r w:rsidRPr="008422B8">
        <w:t xml:space="preserve">2 PC 17599        </w:t>
      </w:r>
    </w:p>
    <w:p w14:paraId="6C02C3F3" w14:textId="77777777" w:rsidR="00B9577F" w:rsidRPr="008422B8" w:rsidRDefault="00B9577F" w:rsidP="00362BD5">
      <w:pPr>
        <w:pStyle w:val="ROutput"/>
      </w:pPr>
      <w:r w:rsidRPr="009C0176">
        <w:t xml:space="preserve"> </w:t>
      </w:r>
      <w:r w:rsidRPr="008422B8">
        <w:t>3 STON/O2. 3101282</w:t>
      </w:r>
    </w:p>
    <w:p w14:paraId="412424EF" w14:textId="77777777" w:rsidR="00B9577F" w:rsidRPr="00CD0EFE" w:rsidRDefault="00B9577F" w:rsidP="00362BD5">
      <w:pPr>
        <w:pStyle w:val="ROutput"/>
      </w:pPr>
      <w:r w:rsidRPr="009C0176">
        <w:rPr>
          <w:lang w:val="en-GB"/>
        </w:rPr>
        <w:t xml:space="preserve"> </w:t>
      </w:r>
      <w:r w:rsidRPr="00CD0EFE">
        <w:t xml:space="preserve">4 PP 9549         </w:t>
      </w:r>
    </w:p>
    <w:p w14:paraId="22A9AEC8" w14:textId="77777777" w:rsidR="00B9577F" w:rsidRPr="00CD0EFE" w:rsidRDefault="00B9577F" w:rsidP="00362BD5">
      <w:pPr>
        <w:pStyle w:val="ROutput"/>
      </w:pPr>
      <w:r w:rsidRPr="003740A3">
        <w:t xml:space="preserve"> </w:t>
      </w:r>
      <w:r w:rsidRPr="00CD0EFE">
        <w:t xml:space="preserve">5 A/5. 2151       </w:t>
      </w:r>
    </w:p>
    <w:p w14:paraId="62A2ECD8" w14:textId="77777777" w:rsidR="00B9577F" w:rsidRPr="00CD0EFE" w:rsidRDefault="00B9577F" w:rsidP="00362BD5">
      <w:pPr>
        <w:pStyle w:val="ROutput"/>
      </w:pPr>
      <w:r w:rsidRPr="003740A3">
        <w:t xml:space="preserve"> </w:t>
      </w:r>
      <w:r w:rsidRPr="00CD0EFE">
        <w:t xml:space="preserve">6 PC 17601        </w:t>
      </w:r>
    </w:p>
    <w:p w14:paraId="1F651188" w14:textId="77777777" w:rsidR="00B9577F" w:rsidRPr="00CD0EFE" w:rsidRDefault="00B9577F" w:rsidP="00362BD5">
      <w:pPr>
        <w:pStyle w:val="ROutput"/>
      </w:pPr>
      <w:r w:rsidRPr="003740A3">
        <w:t xml:space="preserve"> </w:t>
      </w:r>
      <w:r w:rsidRPr="00CD0EFE">
        <w:t xml:space="preserve">7 PC 17569        </w:t>
      </w:r>
    </w:p>
    <w:p w14:paraId="035E59F0" w14:textId="77777777" w:rsidR="00B9577F" w:rsidRDefault="00B9577F" w:rsidP="00362BD5">
      <w:pPr>
        <w:pStyle w:val="ROutput"/>
      </w:pPr>
      <w:r w:rsidRPr="003740A3">
        <w:t xml:space="preserve"> </w:t>
      </w:r>
      <w:r w:rsidRPr="00CD0EFE">
        <w:t xml:space="preserve">8 C.A. 24579   </w:t>
      </w:r>
    </w:p>
    <w:p w14:paraId="55AD0342" w14:textId="77777777" w:rsidR="00B9577F" w:rsidRDefault="00B9577F" w:rsidP="00B9577F">
      <w:pPr>
        <w:pStyle w:val="Textkrper"/>
        <w:rPr>
          <w:b/>
        </w:rPr>
      </w:pPr>
    </w:p>
    <w:p w14:paraId="6962E838" w14:textId="77777777" w:rsidR="00B9577F" w:rsidRDefault="00B9577F" w:rsidP="00B9577F">
      <w:pPr>
        <w:pStyle w:val="Aufzhlung"/>
        <w:rPr>
          <w:b/>
        </w:rPr>
      </w:pPr>
      <w:r w:rsidRPr="00DE32CC">
        <w:rPr>
          <w:b/>
        </w:rPr>
        <w:t>Beispiel 4</w:t>
      </w:r>
      <w:r>
        <w:rPr>
          <w:b/>
        </w:rPr>
        <w:t>: Grouped match mit einer regex</w:t>
      </w:r>
    </w:p>
    <w:p w14:paraId="1273A61B" w14:textId="77777777" w:rsidR="00B9577F" w:rsidRDefault="00B9577F" w:rsidP="00B9577F">
      <w:pPr>
        <w:pStyle w:val="Aufzhlung"/>
        <w:numPr>
          <w:ilvl w:val="0"/>
          <w:numId w:val="0"/>
        </w:numPr>
        <w:ind w:left="360"/>
      </w:pPr>
      <w:r>
        <w:lastRenderedPageBreak/>
        <w:t>(Wiederholung des Beispiels aus dem str_detect-Abschnitt. Mittels regex sollen alle Substantive „(a | the) + Wort“ extrahiert werden</w:t>
      </w:r>
    </w:p>
    <w:p w14:paraId="79B813A6" w14:textId="77777777" w:rsidR="00B9577F" w:rsidRDefault="00B9577F" w:rsidP="00B9577F">
      <w:pPr>
        <w:pStyle w:val="Aufzhlung"/>
        <w:numPr>
          <w:ilvl w:val="0"/>
          <w:numId w:val="0"/>
        </w:numPr>
        <w:ind w:left="360"/>
      </w:pPr>
    </w:p>
    <w:p w14:paraId="25D6D033" w14:textId="77777777" w:rsidR="00B9577F" w:rsidRPr="003F5574" w:rsidRDefault="00B9577F" w:rsidP="00F63DE7">
      <w:pPr>
        <w:pStyle w:val="R"/>
      </w:pPr>
      <w:r w:rsidRPr="003F5574">
        <w:t>noun &lt;- "(a|the) ([^ ]+)"</w:t>
      </w:r>
    </w:p>
    <w:p w14:paraId="3CFE08F9" w14:textId="77777777" w:rsidR="00B9577F" w:rsidRPr="003F5574" w:rsidRDefault="00B9577F" w:rsidP="00F63DE7">
      <w:pPr>
        <w:pStyle w:val="R"/>
      </w:pPr>
    </w:p>
    <w:p w14:paraId="78AB0721" w14:textId="77777777" w:rsidR="00B9577F" w:rsidRPr="003F5574" w:rsidRDefault="00B9577F" w:rsidP="00F63DE7">
      <w:pPr>
        <w:pStyle w:val="R"/>
      </w:pPr>
      <w:r w:rsidRPr="003F5574">
        <w:t xml:space="preserve">sentences </w:t>
      </w:r>
      <w:r>
        <w:t>%&gt;%</w:t>
      </w:r>
      <w:r w:rsidRPr="003F5574">
        <w:t xml:space="preserve"> </w:t>
      </w:r>
    </w:p>
    <w:p w14:paraId="543D728D" w14:textId="77777777" w:rsidR="00B9577F" w:rsidRPr="00DE32CC" w:rsidRDefault="00B9577F" w:rsidP="00F63DE7">
      <w:pPr>
        <w:pStyle w:val="R"/>
      </w:pPr>
      <w:r w:rsidRPr="00DE32CC">
        <w:t xml:space="preserve">  mutate(subst = str_extract(value, noun)) </w:t>
      </w:r>
    </w:p>
    <w:p w14:paraId="546064E9" w14:textId="77777777" w:rsidR="00B9577F" w:rsidRPr="00DE32CC" w:rsidRDefault="00B9577F" w:rsidP="00F63DE7">
      <w:pPr>
        <w:pStyle w:val="R"/>
      </w:pPr>
      <w:r w:rsidRPr="00DE32CC">
        <w:t xml:space="preserve">  </w:t>
      </w:r>
    </w:p>
    <w:p w14:paraId="110C28BF" w14:textId="77777777" w:rsidR="00B9577F" w:rsidRPr="008422B8" w:rsidRDefault="00B9577F" w:rsidP="00362BD5">
      <w:pPr>
        <w:pStyle w:val="ROutput"/>
      </w:pPr>
      <w:r w:rsidRPr="008422B8">
        <w:t># A tibble: 720 x 2</w:t>
      </w:r>
    </w:p>
    <w:p w14:paraId="1A83E2A8" w14:textId="77777777" w:rsidR="00B9577F" w:rsidRPr="008422B8" w:rsidRDefault="00B9577F" w:rsidP="00362BD5">
      <w:pPr>
        <w:pStyle w:val="ROutput"/>
      </w:pPr>
      <w:r w:rsidRPr="008422B8">
        <w:t xml:space="preserve">   value                                       </w:t>
      </w:r>
      <w:r w:rsidRPr="008422B8">
        <w:rPr>
          <w:b/>
        </w:rPr>
        <w:t>subst</w:t>
      </w:r>
      <w:r w:rsidRPr="008422B8">
        <w:t xml:space="preserve">     </w:t>
      </w:r>
    </w:p>
    <w:p w14:paraId="509B1482" w14:textId="77777777" w:rsidR="00B9577F" w:rsidRPr="008422B8" w:rsidRDefault="00B9577F" w:rsidP="00362BD5">
      <w:pPr>
        <w:pStyle w:val="ROutput"/>
      </w:pPr>
      <w:r w:rsidRPr="008422B8">
        <w:t xml:space="preserve">   &lt;chr&gt;                                       &lt;</w:t>
      </w:r>
      <w:r w:rsidRPr="008422B8">
        <w:rPr>
          <w:b/>
        </w:rPr>
        <w:t>chr</w:t>
      </w:r>
      <w:r w:rsidRPr="008422B8">
        <w:t xml:space="preserve">&gt;     </w:t>
      </w:r>
    </w:p>
    <w:p w14:paraId="686E9205" w14:textId="77777777" w:rsidR="00B9577F" w:rsidRPr="008422B8" w:rsidRDefault="00B9577F" w:rsidP="00362BD5">
      <w:pPr>
        <w:pStyle w:val="ROutput"/>
        <w:rPr>
          <w:b/>
        </w:rPr>
      </w:pPr>
      <w:r w:rsidRPr="008422B8">
        <w:t xml:space="preserve"> 1 The birch canoe slid on the smooth planks.  </w:t>
      </w:r>
      <w:r w:rsidRPr="008422B8">
        <w:rPr>
          <w:b/>
        </w:rPr>
        <w:t>the smooth</w:t>
      </w:r>
    </w:p>
    <w:p w14:paraId="74E4BF00" w14:textId="77777777" w:rsidR="00B9577F" w:rsidRPr="008422B8" w:rsidRDefault="00B9577F" w:rsidP="00362BD5">
      <w:pPr>
        <w:pStyle w:val="ROutput"/>
      </w:pPr>
      <w:r w:rsidRPr="008422B8">
        <w:t xml:space="preserve"> 2 Glue the sheet to the dark blue background. </w:t>
      </w:r>
      <w:r w:rsidRPr="008422B8">
        <w:rPr>
          <w:b/>
        </w:rPr>
        <w:t xml:space="preserve">the sheet </w:t>
      </w:r>
    </w:p>
    <w:p w14:paraId="06806681" w14:textId="77777777" w:rsidR="00B9577F" w:rsidRPr="008422B8" w:rsidRDefault="00B9577F" w:rsidP="00362BD5">
      <w:pPr>
        <w:pStyle w:val="ROutput"/>
      </w:pPr>
      <w:r w:rsidRPr="008422B8">
        <w:t xml:space="preserve"> 3 It's easy to tell the depth of a well.      </w:t>
      </w:r>
      <w:r w:rsidRPr="008422B8">
        <w:rPr>
          <w:b/>
        </w:rPr>
        <w:t xml:space="preserve">the depth </w:t>
      </w:r>
    </w:p>
    <w:p w14:paraId="06E90DF3" w14:textId="77777777" w:rsidR="00B9577F" w:rsidRPr="008422B8" w:rsidRDefault="00B9577F" w:rsidP="00362BD5">
      <w:pPr>
        <w:pStyle w:val="ROutput"/>
      </w:pPr>
      <w:r w:rsidRPr="008422B8">
        <w:t xml:space="preserve"> 4 These days a chicken leg is a rare dish.   </w:t>
      </w:r>
      <w:r w:rsidRPr="008422B8">
        <w:rPr>
          <w:b/>
        </w:rPr>
        <w:t xml:space="preserve"> a chicken</w:t>
      </w:r>
      <w:r w:rsidRPr="008422B8">
        <w:t xml:space="preserve"> </w:t>
      </w:r>
    </w:p>
    <w:p w14:paraId="35C8E7C3" w14:textId="77777777" w:rsidR="00B9577F" w:rsidRPr="008422B8" w:rsidRDefault="00B9577F" w:rsidP="00362BD5">
      <w:pPr>
        <w:pStyle w:val="ROutput"/>
      </w:pPr>
      <w:r w:rsidRPr="008422B8">
        <w:t xml:space="preserve"> 5 Rice is often served in round bowls.        </w:t>
      </w:r>
      <w:r w:rsidRPr="008422B8">
        <w:rPr>
          <w:b/>
        </w:rPr>
        <w:t>NA</w:t>
      </w:r>
      <w:r w:rsidRPr="008422B8">
        <w:t xml:space="preserve">        </w:t>
      </w:r>
    </w:p>
    <w:p w14:paraId="776FFE6D" w14:textId="77777777" w:rsidR="00B9577F" w:rsidRPr="008422B8" w:rsidRDefault="00B9577F" w:rsidP="00362BD5">
      <w:pPr>
        <w:pStyle w:val="ROutput"/>
      </w:pPr>
      <w:r w:rsidRPr="008422B8">
        <w:t xml:space="preserve"> 6 The juice of lemons makes fine punch.       </w:t>
      </w:r>
      <w:r w:rsidRPr="008422B8">
        <w:rPr>
          <w:b/>
        </w:rPr>
        <w:t>NA</w:t>
      </w:r>
      <w:r w:rsidRPr="008422B8">
        <w:t xml:space="preserve">        </w:t>
      </w:r>
    </w:p>
    <w:p w14:paraId="1E808C98" w14:textId="77777777" w:rsidR="00B9577F" w:rsidRPr="008422B8" w:rsidRDefault="00B9577F" w:rsidP="00362BD5">
      <w:pPr>
        <w:pStyle w:val="ROutput"/>
      </w:pPr>
      <w:r w:rsidRPr="008422B8">
        <w:t xml:space="preserve"> 7 The box was thrown beside the parked truck. </w:t>
      </w:r>
      <w:r w:rsidRPr="008422B8">
        <w:rPr>
          <w:b/>
        </w:rPr>
        <w:t>the parked</w:t>
      </w:r>
    </w:p>
    <w:p w14:paraId="449E5366" w14:textId="77777777" w:rsidR="00B9577F" w:rsidRPr="00DE32CC" w:rsidRDefault="00B9577F" w:rsidP="00B9577F">
      <w:pPr>
        <w:pStyle w:val="Textkrper"/>
        <w:rPr>
          <w:lang w:val="en-GB"/>
        </w:rPr>
      </w:pPr>
    </w:p>
    <w:p w14:paraId="08F24208" w14:textId="77777777" w:rsidR="00B9577F" w:rsidRPr="00D527A1" w:rsidRDefault="00B9577F" w:rsidP="00B9577F">
      <w:pPr>
        <w:pStyle w:val="Aufzhlung"/>
        <w:rPr>
          <w:rStyle w:val="RZchn"/>
        </w:rPr>
      </w:pPr>
      <w:r>
        <w:rPr>
          <w:b/>
          <w:lang w:val="en-GB"/>
        </w:rPr>
        <w:t xml:space="preserve">Beispiel 5: </w:t>
      </w:r>
      <w:r w:rsidRPr="00D527A1">
        <w:rPr>
          <w:b/>
          <w:lang w:val="en-GB"/>
        </w:rPr>
        <w:t>Alternative</w:t>
      </w:r>
      <w:r>
        <w:rPr>
          <w:lang w:val="en-GB"/>
        </w:rPr>
        <w:t xml:space="preserve"> </w:t>
      </w:r>
      <w:r w:rsidRPr="00D527A1">
        <w:rPr>
          <w:rStyle w:val="RZchn"/>
        </w:rPr>
        <w:t>extract()</w:t>
      </w:r>
    </w:p>
    <w:p w14:paraId="50DBD571" w14:textId="77777777" w:rsidR="00B9577F" w:rsidRDefault="00B9577F" w:rsidP="00B9577F">
      <w:pPr>
        <w:pStyle w:val="Textkrper"/>
        <w:rPr>
          <w:lang w:val="en-GB"/>
        </w:rPr>
      </w:pPr>
    </w:p>
    <w:p w14:paraId="1C983428" w14:textId="77777777" w:rsidR="00B9577F" w:rsidRPr="00B42F3A" w:rsidRDefault="00B9577F" w:rsidP="00F63DE7">
      <w:pPr>
        <w:pStyle w:val="R"/>
        <w:rPr>
          <w:lang w:val="de-DE"/>
        </w:rPr>
      </w:pPr>
      <w:r w:rsidRPr="00B42F3A">
        <w:rPr>
          <w:lang w:val="de-DE"/>
        </w:rPr>
        <w:t>author = c("Meier (2002)", "Steinmetz et al. (2017)", "Schmidt &amp; Schulze (2015)")</w:t>
      </w:r>
    </w:p>
    <w:p w14:paraId="1615AFC9" w14:textId="77777777" w:rsidR="00B9577F" w:rsidRPr="00B42F3A" w:rsidRDefault="00B9577F" w:rsidP="00F63DE7">
      <w:pPr>
        <w:pStyle w:val="R"/>
        <w:rPr>
          <w:lang w:val="de-DE"/>
        </w:rPr>
      </w:pPr>
      <w:r w:rsidRPr="00B42F3A">
        <w:rPr>
          <w:lang w:val="de-DE"/>
        </w:rPr>
        <w:t>refs = tibble(author)</w:t>
      </w:r>
    </w:p>
    <w:p w14:paraId="59056FE9" w14:textId="77777777" w:rsidR="00B9577F" w:rsidRPr="00B42F3A" w:rsidRDefault="00B9577F" w:rsidP="00F63DE7">
      <w:pPr>
        <w:pStyle w:val="R"/>
        <w:rPr>
          <w:lang w:val="de-DE"/>
        </w:rPr>
      </w:pPr>
    </w:p>
    <w:p w14:paraId="40A318D5" w14:textId="77777777" w:rsidR="00B9577F" w:rsidRPr="00D527A1" w:rsidRDefault="00B9577F" w:rsidP="00F63DE7">
      <w:pPr>
        <w:pStyle w:val="R"/>
      </w:pPr>
      <w:r w:rsidRPr="00D527A1">
        <w:t xml:space="preserve">refs </w:t>
      </w:r>
      <w:r>
        <w:t>%&gt;%</w:t>
      </w:r>
      <w:r w:rsidRPr="00D527A1">
        <w:t xml:space="preserve"> </w:t>
      </w:r>
    </w:p>
    <w:p w14:paraId="4BFC7F64" w14:textId="77777777" w:rsidR="00B9577F" w:rsidRDefault="00B9577F" w:rsidP="00F63DE7">
      <w:pPr>
        <w:pStyle w:val="R"/>
      </w:pPr>
      <w:r w:rsidRPr="00D527A1">
        <w:t xml:space="preserve">  extract(author, "year", "\\((\\d\\d\\d\\d)\\)$", remove=FALSE, convert=TRUE)</w:t>
      </w:r>
    </w:p>
    <w:p w14:paraId="30AFFB44" w14:textId="77777777" w:rsidR="00B9577F" w:rsidRDefault="00B9577F" w:rsidP="00F63DE7">
      <w:pPr>
        <w:pStyle w:val="R"/>
      </w:pPr>
    </w:p>
    <w:p w14:paraId="6A4734AB" w14:textId="77777777" w:rsidR="00B9577F" w:rsidRPr="008422B8" w:rsidRDefault="00B9577F" w:rsidP="00362BD5">
      <w:pPr>
        <w:pStyle w:val="ROutput"/>
      </w:pPr>
      <w:r w:rsidRPr="008422B8">
        <w:t xml:space="preserve">  author                      year</w:t>
      </w:r>
    </w:p>
    <w:p w14:paraId="48BC8393" w14:textId="77777777" w:rsidR="00B9577F" w:rsidRPr="008422B8" w:rsidRDefault="00B9577F" w:rsidP="00362BD5">
      <w:pPr>
        <w:pStyle w:val="ROutput"/>
      </w:pPr>
      <w:r w:rsidRPr="008422B8">
        <w:t xml:space="preserve">  &lt;chr&gt;                      &lt;int&gt;</w:t>
      </w:r>
    </w:p>
    <w:p w14:paraId="0310771F" w14:textId="77777777" w:rsidR="00B9577F" w:rsidRPr="008422B8" w:rsidRDefault="00B9577F" w:rsidP="00362BD5">
      <w:pPr>
        <w:pStyle w:val="ROutput"/>
      </w:pPr>
      <w:r w:rsidRPr="008422B8">
        <w:t>1 Meier (2002)                2002</w:t>
      </w:r>
    </w:p>
    <w:p w14:paraId="29B69623" w14:textId="77777777" w:rsidR="00B9577F" w:rsidRPr="007F33F9" w:rsidRDefault="00B9577F" w:rsidP="00362BD5">
      <w:pPr>
        <w:pStyle w:val="ROutput"/>
        <w:rPr>
          <w:lang w:val="de-DE"/>
        </w:rPr>
      </w:pPr>
      <w:r w:rsidRPr="007F33F9">
        <w:rPr>
          <w:lang w:val="de-DE"/>
        </w:rPr>
        <w:t>2 Steinmetz et al. (2017)     2017</w:t>
      </w:r>
    </w:p>
    <w:p w14:paraId="5CAA8732" w14:textId="77777777" w:rsidR="00B9577F" w:rsidRPr="007F33F9" w:rsidRDefault="00B9577F" w:rsidP="00362BD5">
      <w:pPr>
        <w:pStyle w:val="ROutput"/>
        <w:rPr>
          <w:lang w:val="de-DE"/>
        </w:rPr>
      </w:pPr>
      <w:r w:rsidRPr="007F33F9">
        <w:rPr>
          <w:lang w:val="de-DE"/>
        </w:rPr>
        <w:t>3 Schmidt und Schulze (2015)  2015</w:t>
      </w:r>
    </w:p>
    <w:p w14:paraId="151168C7" w14:textId="77777777" w:rsidR="00B9577F" w:rsidRPr="008422B8" w:rsidRDefault="00B9577F" w:rsidP="00B9577F">
      <w:pPr>
        <w:pStyle w:val="Aufzhlung2"/>
        <w:numPr>
          <w:ilvl w:val="1"/>
          <w:numId w:val="1"/>
        </w:numPr>
        <w:tabs>
          <w:tab w:val="clear" w:pos="1080"/>
        </w:tabs>
        <w:ind w:left="630" w:hanging="238"/>
      </w:pPr>
      <w:r w:rsidRPr="008422B8">
        <w:t>remove=FALSE: Behält den Ausdruck in der Ursprungsvariable</w:t>
      </w:r>
    </w:p>
    <w:p w14:paraId="57ED4513" w14:textId="77777777" w:rsidR="00B9577F" w:rsidRPr="008422B8" w:rsidRDefault="00B9577F" w:rsidP="00B9577F">
      <w:pPr>
        <w:pStyle w:val="Aufzhlung2"/>
        <w:numPr>
          <w:ilvl w:val="1"/>
          <w:numId w:val="1"/>
        </w:numPr>
        <w:tabs>
          <w:tab w:val="clear" w:pos="1080"/>
        </w:tabs>
        <w:ind w:left="630" w:hanging="238"/>
      </w:pPr>
      <w:r w:rsidRPr="008422B8">
        <w:t>convert=TRUE: Konvertiert das Jahr in einen integer</w:t>
      </w:r>
    </w:p>
    <w:p w14:paraId="447FDF3D" w14:textId="77777777" w:rsidR="00B9577F" w:rsidRPr="008422B8" w:rsidRDefault="00B9577F" w:rsidP="00B9577F">
      <w:pPr>
        <w:pStyle w:val="Aufzhlung2"/>
        <w:numPr>
          <w:ilvl w:val="0"/>
          <w:numId w:val="0"/>
        </w:numPr>
        <w:ind w:left="630"/>
      </w:pPr>
    </w:p>
    <w:p w14:paraId="78A4123B" w14:textId="77777777" w:rsidR="00B9577F" w:rsidRPr="008422B8" w:rsidRDefault="00B9577F" w:rsidP="00B9577F">
      <w:pPr>
        <w:pStyle w:val="Textkrper"/>
        <w:ind w:firstLine="360"/>
      </w:pPr>
      <w:r w:rsidRPr="008422B8">
        <w:t>Das Analogon mit str_extract() wäre</w:t>
      </w:r>
    </w:p>
    <w:p w14:paraId="495C50ED" w14:textId="77777777" w:rsidR="00B9577F" w:rsidRPr="00C80B1D" w:rsidRDefault="00B9577F" w:rsidP="00F63DE7">
      <w:pPr>
        <w:pStyle w:val="R"/>
      </w:pPr>
      <w:r w:rsidRPr="00C80B1D">
        <w:t xml:space="preserve">refs </w:t>
      </w:r>
      <w:r>
        <w:t>%&gt;%</w:t>
      </w:r>
      <w:r w:rsidRPr="00C80B1D">
        <w:t xml:space="preserve"> </w:t>
      </w:r>
    </w:p>
    <w:p w14:paraId="759978B9" w14:textId="77777777" w:rsidR="00B9577F" w:rsidRDefault="00B9577F" w:rsidP="00F63DE7">
      <w:pPr>
        <w:pStyle w:val="R"/>
      </w:pPr>
      <w:r w:rsidRPr="00C80B1D">
        <w:t xml:space="preserve">  mutate(year = str_extract(author, "[\\d][\\d][\\d][\\d]"))</w:t>
      </w:r>
    </w:p>
    <w:p w14:paraId="1BB94F3D" w14:textId="77777777" w:rsidR="00B9577F" w:rsidRDefault="00B9577F" w:rsidP="00F63DE7">
      <w:pPr>
        <w:pStyle w:val="R"/>
      </w:pPr>
    </w:p>
    <w:p w14:paraId="2F219EB8" w14:textId="77777777" w:rsidR="00B9577F" w:rsidRPr="008422B8" w:rsidRDefault="00B9577F" w:rsidP="00B9577F">
      <w:pPr>
        <w:pStyle w:val="Textkrper"/>
        <w:ind w:left="360"/>
      </w:pPr>
      <w:r w:rsidRPr="008422B8">
        <w:t>Mit der regex in extract klappt es nicht. Außerem liefert str_extract einen character, der manuell imkodiert werden muss</w:t>
      </w:r>
    </w:p>
    <w:p w14:paraId="37D2BE3A" w14:textId="77777777" w:rsidR="00B9577F" w:rsidRPr="008422B8" w:rsidRDefault="00B9577F" w:rsidP="00B9577F">
      <w:pPr>
        <w:pStyle w:val="Textkrper"/>
        <w:rPr>
          <w:b/>
        </w:rPr>
      </w:pPr>
    </w:p>
    <w:p w14:paraId="2AD8988E" w14:textId="77777777" w:rsidR="00B9577F" w:rsidRPr="00AA5F3B" w:rsidRDefault="00B9577F" w:rsidP="00B9577F">
      <w:pPr>
        <w:pStyle w:val="Aufzhlung"/>
        <w:rPr>
          <w:b/>
        </w:rPr>
      </w:pPr>
      <w:r w:rsidRPr="00AA5F3B">
        <w:rPr>
          <w:b/>
        </w:rPr>
        <w:t xml:space="preserve">Parsen von Zahlen. </w:t>
      </w:r>
    </w:p>
    <w:p w14:paraId="52613F20" w14:textId="77777777" w:rsidR="00B9577F" w:rsidRDefault="00B9577F" w:rsidP="00B9577F">
      <w:pPr>
        <w:pStyle w:val="Textkrper"/>
      </w:pPr>
    </w:p>
    <w:p w14:paraId="77BF89A9" w14:textId="77777777" w:rsidR="00B9577F" w:rsidRPr="008422B8" w:rsidRDefault="00B9577F" w:rsidP="00B9577F">
      <w:pPr>
        <w:pStyle w:val="Textkrper"/>
        <w:ind w:left="360"/>
      </w:pPr>
      <w:r w:rsidRPr="008422B8">
        <w:t xml:space="preserve">mit </w:t>
      </w:r>
      <w:r w:rsidRPr="00F63DE7">
        <w:rPr>
          <w:rStyle w:val="RZchn"/>
          <w:lang w:val="de-DE"/>
        </w:rPr>
        <w:t>parse_numbers()</w:t>
      </w:r>
      <w:r w:rsidRPr="008422B8">
        <w:t xml:space="preserve"> kann man einfach Zahlen extrahieren, was in vielen Fällen bereits ausreicht:</w:t>
      </w:r>
    </w:p>
    <w:p w14:paraId="0A110CD6" w14:textId="77777777" w:rsidR="00B9577F" w:rsidRPr="008422B8" w:rsidRDefault="00B9577F" w:rsidP="00B9577F">
      <w:pPr>
        <w:pStyle w:val="Textkrper"/>
        <w:ind w:left="360"/>
      </w:pPr>
    </w:p>
    <w:p w14:paraId="4B262BB5" w14:textId="77777777" w:rsidR="00B9577F" w:rsidRPr="00335DC5" w:rsidRDefault="00B9577F" w:rsidP="00F63DE7">
      <w:pPr>
        <w:pStyle w:val="R"/>
      </w:pPr>
      <w:r w:rsidRPr="00335DC5">
        <w:lastRenderedPageBreak/>
        <w:t xml:space="preserve">data </w:t>
      </w:r>
      <w:r>
        <w:t>%&gt;%</w:t>
      </w:r>
    </w:p>
    <w:p w14:paraId="1267A0EA" w14:textId="77777777" w:rsidR="00B9577F" w:rsidRPr="00335DC5" w:rsidRDefault="00B9577F" w:rsidP="00F63DE7">
      <w:pPr>
        <w:pStyle w:val="R"/>
      </w:pPr>
      <w:r w:rsidRPr="00335DC5">
        <w:tab/>
        <w:t>mutate(X = parse_number(X)</w:t>
      </w:r>
    </w:p>
    <w:p w14:paraId="2C94E289" w14:textId="77777777" w:rsidR="00B9577F" w:rsidRPr="00335DC5" w:rsidRDefault="00B9577F" w:rsidP="00B9577F">
      <w:pPr>
        <w:pStyle w:val="Textkrper"/>
        <w:ind w:left="360"/>
        <w:rPr>
          <w:lang w:val="en-GB"/>
        </w:rPr>
      </w:pPr>
    </w:p>
    <w:p w14:paraId="66C37E14" w14:textId="77777777" w:rsidR="00B9577F" w:rsidRPr="008422B8" w:rsidRDefault="00B9577F" w:rsidP="00B9577F">
      <w:pPr>
        <w:pStyle w:val="Aufzhlung2"/>
        <w:numPr>
          <w:ilvl w:val="1"/>
          <w:numId w:val="1"/>
        </w:numPr>
        <w:tabs>
          <w:tab w:val="clear" w:pos="1080"/>
        </w:tabs>
        <w:ind w:left="630" w:hanging="238"/>
      </w:pPr>
      <w:r w:rsidRPr="008422B8">
        <w:t xml:space="preserve">Das ist z.B. anwendbar, wenn der Eintrag sowas wie #1, #2 etc. ist. </w:t>
      </w:r>
    </w:p>
    <w:p w14:paraId="74C8BD13" w14:textId="77777777" w:rsidR="00B9577F" w:rsidRPr="008422B8" w:rsidRDefault="00B9577F" w:rsidP="00B9577F">
      <w:pPr>
        <w:pStyle w:val="Aufzhlung2"/>
        <w:numPr>
          <w:ilvl w:val="1"/>
          <w:numId w:val="1"/>
        </w:numPr>
        <w:tabs>
          <w:tab w:val="clear" w:pos="1080"/>
        </w:tabs>
        <w:ind w:left="630" w:hanging="238"/>
      </w:pPr>
      <w:r w:rsidRPr="008422B8">
        <w:t>Sind im string 2 Zahlen (z.B. „5 people in 10“, wird die erste genommen (</w:t>
      </w:r>
      <w:r>
        <w:sym w:font="Wingdings" w:char="F0E0"/>
      </w:r>
      <w:r w:rsidRPr="008422B8">
        <w:t xml:space="preserve"> 5)</w:t>
      </w:r>
    </w:p>
    <w:p w14:paraId="540A6CC0" w14:textId="77777777" w:rsidR="00B9577F" w:rsidRPr="008422B8" w:rsidRDefault="00B9577F" w:rsidP="00B9577F">
      <w:pPr>
        <w:pStyle w:val="Textkrper"/>
        <w:ind w:left="360"/>
      </w:pPr>
    </w:p>
    <w:p w14:paraId="2EFADC7D" w14:textId="77777777" w:rsidR="00B9577F" w:rsidRPr="008422B8" w:rsidRDefault="00B9577F" w:rsidP="00B9577F">
      <w:pPr>
        <w:pStyle w:val="Textkrper"/>
      </w:pPr>
    </w:p>
    <w:p w14:paraId="68E97FF9" w14:textId="77777777" w:rsidR="00B9577F" w:rsidRPr="004B3203" w:rsidRDefault="00B9577F" w:rsidP="00B9577F">
      <w:pPr>
        <w:pStyle w:val="berschrift2"/>
      </w:pPr>
      <w:bookmarkStart w:id="56" w:name="_Toc101786978"/>
      <w:bookmarkStart w:id="57" w:name="_Toc162880236"/>
      <w:bookmarkStart w:id="58" w:name="_Toc164239435"/>
      <w:r w:rsidRPr="004B3203">
        <w:t>str_remove(): Löschen von Zeichen</w:t>
      </w:r>
      <w:bookmarkEnd w:id="56"/>
      <w:bookmarkEnd w:id="57"/>
      <w:bookmarkEnd w:id="58"/>
    </w:p>
    <w:p w14:paraId="60DF681E" w14:textId="77777777" w:rsidR="00B9577F" w:rsidRDefault="00B9577F" w:rsidP="00B9577F">
      <w:pPr>
        <w:pStyle w:val="Aufzhlung"/>
      </w:pPr>
      <w:r w:rsidRPr="004B3203">
        <w:t>Das Prinzip ist das selbe wie bei</w:t>
      </w:r>
      <w:r>
        <w:t xml:space="preserve"> str_extract. Entweder man legt einen Zielvektor vorher fest und löscht dann alle string-Elemnete die den Vektor matchen oder man macht das in der Funktion: Hier werden in allen Titanik-Tickets die Kombinationen PC, A/5 und PP gelöscht</w:t>
      </w:r>
    </w:p>
    <w:p w14:paraId="75AA3FFB" w14:textId="77777777" w:rsidR="00B9577F" w:rsidRPr="004B3203" w:rsidRDefault="00B9577F" w:rsidP="00B9577F">
      <w:pPr>
        <w:pStyle w:val="Aufzhlung"/>
      </w:pPr>
      <w:r>
        <w:t>Weil dann whitespace entsteht, lösch ich den gleich mit:</w:t>
      </w:r>
    </w:p>
    <w:p w14:paraId="1F656E68" w14:textId="77777777" w:rsidR="00B9577F" w:rsidRPr="004B3203" w:rsidRDefault="00B9577F" w:rsidP="00F63DE7">
      <w:pPr>
        <w:pStyle w:val="R"/>
      </w:pPr>
      <w:r w:rsidRPr="004B3203">
        <w:t xml:space="preserve">text </w:t>
      </w:r>
      <w:r>
        <w:t>%&gt;%</w:t>
      </w:r>
      <w:r w:rsidRPr="004B3203">
        <w:t xml:space="preserve"> </w:t>
      </w:r>
    </w:p>
    <w:p w14:paraId="114946C1" w14:textId="77777777" w:rsidR="00B9577F" w:rsidRPr="004B3203" w:rsidRDefault="00B9577F" w:rsidP="00F63DE7">
      <w:pPr>
        <w:pStyle w:val="R"/>
      </w:pPr>
      <w:r w:rsidRPr="004B3203">
        <w:t xml:space="preserve">  mutate(new_col = </w:t>
      </w:r>
      <w:r w:rsidRPr="00892E03">
        <w:t>str_remove(Ticket, pattern=c("PC|A/5|PP")</w:t>
      </w:r>
      <w:r w:rsidRPr="004B3203">
        <w:t xml:space="preserve"> ),</w:t>
      </w:r>
    </w:p>
    <w:p w14:paraId="432C0BB7" w14:textId="77777777" w:rsidR="00B9577F" w:rsidRPr="004B3203" w:rsidRDefault="00B9577F" w:rsidP="00F63DE7">
      <w:pPr>
        <w:pStyle w:val="R"/>
      </w:pPr>
      <w:r w:rsidRPr="004B3203">
        <w:t xml:space="preserve">         new_col = str_trim(new_col)) </w:t>
      </w:r>
      <w:r>
        <w:t>%&gt;%</w:t>
      </w:r>
      <w:r w:rsidRPr="004B3203">
        <w:t xml:space="preserve"> </w:t>
      </w:r>
    </w:p>
    <w:p w14:paraId="0BCA4EC4" w14:textId="77777777" w:rsidR="00B9577F" w:rsidRDefault="00B9577F" w:rsidP="00F63DE7">
      <w:pPr>
        <w:pStyle w:val="R"/>
      </w:pPr>
      <w:r w:rsidRPr="004B3203">
        <w:t xml:space="preserve">  select(new_col)</w:t>
      </w:r>
      <w:r>
        <w:br/>
      </w:r>
    </w:p>
    <w:p w14:paraId="6B3C5C2A" w14:textId="77777777" w:rsidR="00B9577F" w:rsidRPr="008422B8" w:rsidRDefault="00B9577F" w:rsidP="00362BD5">
      <w:pPr>
        <w:pStyle w:val="ROutput"/>
      </w:pPr>
      <w:r w:rsidRPr="008422B8">
        <w:t xml:space="preserve">  Ticket           new_col         </w:t>
      </w:r>
    </w:p>
    <w:p w14:paraId="05A8A27C" w14:textId="77777777" w:rsidR="00B9577F" w:rsidRPr="008422B8" w:rsidRDefault="00B9577F" w:rsidP="00362BD5">
      <w:pPr>
        <w:pStyle w:val="ROutput"/>
      </w:pPr>
      <w:r w:rsidRPr="008422B8">
        <w:t xml:space="preserve">   &lt;chr&gt;            &lt;chr&gt;           </w:t>
      </w:r>
    </w:p>
    <w:p w14:paraId="316E1FD4" w14:textId="77777777" w:rsidR="00B9577F" w:rsidRPr="008422B8" w:rsidRDefault="00B9577F" w:rsidP="00362BD5">
      <w:pPr>
        <w:pStyle w:val="ROutput"/>
      </w:pPr>
      <w:r w:rsidRPr="008422B8">
        <w:t xml:space="preserve"> 1 A/5 21171        21171           </w:t>
      </w:r>
    </w:p>
    <w:p w14:paraId="68C7C501" w14:textId="77777777" w:rsidR="00B9577F" w:rsidRPr="008422B8" w:rsidRDefault="00B9577F" w:rsidP="00362BD5">
      <w:pPr>
        <w:pStyle w:val="ROutput"/>
      </w:pPr>
      <w:r w:rsidRPr="008422B8">
        <w:t xml:space="preserve"> 2 PC 17599         17599           </w:t>
      </w:r>
    </w:p>
    <w:p w14:paraId="52DDB205" w14:textId="77777777" w:rsidR="00B9577F" w:rsidRPr="008422B8" w:rsidRDefault="00B9577F" w:rsidP="00362BD5">
      <w:pPr>
        <w:pStyle w:val="ROutput"/>
      </w:pPr>
      <w:r w:rsidRPr="008422B8">
        <w:t xml:space="preserve"> 3 STON/O2. 3101282 STON/O2. 3101282</w:t>
      </w:r>
    </w:p>
    <w:p w14:paraId="1E0350EC" w14:textId="77777777" w:rsidR="00B9577F" w:rsidRDefault="00B9577F" w:rsidP="00362BD5">
      <w:pPr>
        <w:pStyle w:val="ROutput"/>
      </w:pPr>
      <w:r w:rsidRPr="008422B8">
        <w:rPr>
          <w:lang w:val="en-GB"/>
        </w:rPr>
        <w:t xml:space="preserve"> </w:t>
      </w:r>
      <w:r w:rsidRPr="004B3203">
        <w:t xml:space="preserve">4 113803           113803          </w:t>
      </w:r>
    </w:p>
    <w:p w14:paraId="0F6C198E" w14:textId="77777777" w:rsidR="00B9577F" w:rsidRDefault="00B9577F" w:rsidP="00B9577F">
      <w:pPr>
        <w:pStyle w:val="berschrift2"/>
      </w:pPr>
      <w:bookmarkStart w:id="59" w:name="_Toc101786979"/>
      <w:bookmarkStart w:id="60" w:name="_Toc162880237"/>
      <w:bookmarkStart w:id="61" w:name="_Toc164239436"/>
      <w:r>
        <w:t>str_replace(): Replace / Ersetze</w:t>
      </w:r>
      <w:bookmarkEnd w:id="59"/>
      <w:bookmarkEnd w:id="60"/>
      <w:bookmarkEnd w:id="61"/>
    </w:p>
    <w:p w14:paraId="411D2125" w14:textId="77777777" w:rsidR="00B9577F" w:rsidRDefault="00B9577F" w:rsidP="00B9577F">
      <w:pPr>
        <w:pStyle w:val="Aufzhlung"/>
        <w:rPr>
          <w:rFonts w:ascii="Segoe UI Emoji" w:eastAsia="Segoe UI Emoji" w:hAnsi="Segoe UI Emoji" w:cs="Segoe UI Emoji"/>
        </w:rPr>
      </w:pPr>
      <w:r>
        <w:t xml:space="preserve">Z.B. Ersetzen des Namens William in „Willi“ </w:t>
      </w:r>
    </w:p>
    <w:p w14:paraId="158D6A00" w14:textId="77777777" w:rsidR="00B9577F" w:rsidRPr="008422B8" w:rsidRDefault="00B9577F" w:rsidP="00B9577F">
      <w:pPr>
        <w:pStyle w:val="Textkrper"/>
        <w:ind w:left="360"/>
        <w:rPr>
          <w:rFonts w:ascii="Segoe UI Emoji" w:eastAsia="Segoe UI Emoji" w:hAnsi="Segoe UI Emoji" w:cs="Segoe UI Emoji"/>
        </w:rPr>
      </w:pPr>
    </w:p>
    <w:p w14:paraId="6D284881" w14:textId="77777777" w:rsidR="00B9577F" w:rsidRPr="003F5574" w:rsidRDefault="00B9577F" w:rsidP="00F63DE7">
      <w:pPr>
        <w:pStyle w:val="R"/>
      </w:pPr>
      <w:r w:rsidRPr="003F5574">
        <w:t xml:space="preserve">text </w:t>
      </w:r>
      <w:r>
        <w:t>%&gt;%</w:t>
      </w:r>
      <w:r w:rsidRPr="003F5574">
        <w:t xml:space="preserve"> </w:t>
      </w:r>
    </w:p>
    <w:p w14:paraId="3D727A25" w14:textId="77777777" w:rsidR="00B9577F" w:rsidRPr="003F5574" w:rsidRDefault="00B9577F" w:rsidP="00F63DE7">
      <w:pPr>
        <w:pStyle w:val="R"/>
      </w:pPr>
      <w:r w:rsidRPr="003F5574">
        <w:t xml:space="preserve">  mutate(Name = </w:t>
      </w:r>
      <w:r w:rsidRPr="00380606">
        <w:t>str_replace(Name, pattern="William", replacement = "Willi"))</w:t>
      </w:r>
      <w:r w:rsidRPr="003F5574">
        <w:t xml:space="preserve"> </w:t>
      </w:r>
      <w:r>
        <w:t>%&gt;%</w:t>
      </w:r>
      <w:r w:rsidRPr="003F5574">
        <w:t xml:space="preserve"> </w:t>
      </w:r>
    </w:p>
    <w:p w14:paraId="6BC4ABE4" w14:textId="77777777" w:rsidR="00B9577F" w:rsidRPr="003F5574" w:rsidRDefault="00B9577F" w:rsidP="00F63DE7">
      <w:pPr>
        <w:pStyle w:val="R"/>
      </w:pPr>
      <w:r w:rsidRPr="003F5574">
        <w:t xml:space="preserve">  filter(str_detect(Name, "Willi")) </w:t>
      </w:r>
      <w:r>
        <w:t>%&gt;%</w:t>
      </w:r>
      <w:r w:rsidRPr="003F5574">
        <w:t xml:space="preserve"> </w:t>
      </w:r>
    </w:p>
    <w:p w14:paraId="73032A7C" w14:textId="77777777" w:rsidR="00B9577F" w:rsidRPr="003F5574" w:rsidRDefault="00B9577F" w:rsidP="00F63DE7">
      <w:pPr>
        <w:pStyle w:val="R"/>
      </w:pPr>
      <w:r w:rsidRPr="003F5574">
        <w:t xml:space="preserve">  select(Name)</w:t>
      </w:r>
    </w:p>
    <w:p w14:paraId="5B81BD2C" w14:textId="77777777" w:rsidR="00B9577F" w:rsidRPr="003F5574" w:rsidRDefault="00B9577F" w:rsidP="00B9577F">
      <w:pPr>
        <w:pStyle w:val="Textkrper"/>
        <w:ind w:left="360"/>
        <w:rPr>
          <w:lang w:val="en-GB"/>
        </w:rPr>
      </w:pPr>
    </w:p>
    <w:p w14:paraId="1B433101" w14:textId="77777777" w:rsidR="00B9577F" w:rsidRPr="008422B8" w:rsidRDefault="00B9577F" w:rsidP="00362BD5">
      <w:pPr>
        <w:pStyle w:val="ROutput"/>
      </w:pPr>
      <w:r w:rsidRPr="008422B8">
        <w:t xml:space="preserve">   Name                                                  </w:t>
      </w:r>
    </w:p>
    <w:p w14:paraId="7BBBBC0A" w14:textId="77777777" w:rsidR="00B9577F" w:rsidRPr="008422B8" w:rsidRDefault="00B9577F" w:rsidP="00362BD5">
      <w:pPr>
        <w:pStyle w:val="ROutput"/>
      </w:pPr>
      <w:r w:rsidRPr="008422B8">
        <w:t xml:space="preserve">   &lt;chr&gt;                                                 </w:t>
      </w:r>
    </w:p>
    <w:p w14:paraId="6C29D32D" w14:textId="77777777" w:rsidR="00B9577F" w:rsidRPr="008422B8" w:rsidRDefault="00B9577F" w:rsidP="00362BD5">
      <w:pPr>
        <w:pStyle w:val="ROutput"/>
      </w:pPr>
      <w:r w:rsidRPr="008422B8">
        <w:t xml:space="preserve"> 1 Allen, Mr. Willi Henry                                </w:t>
      </w:r>
    </w:p>
    <w:p w14:paraId="1B9755D1" w14:textId="77777777" w:rsidR="00B9577F" w:rsidRPr="008422B8" w:rsidRDefault="00B9577F" w:rsidP="00362BD5">
      <w:pPr>
        <w:pStyle w:val="ROutput"/>
      </w:pPr>
      <w:r w:rsidRPr="008422B8">
        <w:t xml:space="preserve"> 2 Saundercock, Mr. Willi Henry                          </w:t>
      </w:r>
    </w:p>
    <w:p w14:paraId="17C3FF21" w14:textId="77777777" w:rsidR="00B9577F" w:rsidRPr="008422B8" w:rsidRDefault="00B9577F" w:rsidP="00362BD5">
      <w:pPr>
        <w:pStyle w:val="ROutput"/>
      </w:pPr>
      <w:r w:rsidRPr="008422B8">
        <w:t xml:space="preserve"> 3 Willis, Mr. Charles Eugene                            </w:t>
      </w:r>
    </w:p>
    <w:p w14:paraId="551F6469" w14:textId="77777777" w:rsidR="00B9577F" w:rsidRPr="008422B8" w:rsidRDefault="00B9577F" w:rsidP="00362BD5">
      <w:pPr>
        <w:pStyle w:val="ROutput"/>
      </w:pPr>
      <w:r w:rsidRPr="008422B8">
        <w:t xml:space="preserve"> 4 Sloper, Mr. Willi Thompson                            </w:t>
      </w:r>
    </w:p>
    <w:p w14:paraId="305BFEAA" w14:textId="77777777" w:rsidR="00B9577F" w:rsidRPr="008422B8" w:rsidRDefault="00B9577F" w:rsidP="00362BD5">
      <w:pPr>
        <w:pStyle w:val="ROutput"/>
      </w:pPr>
      <w:r w:rsidRPr="008422B8">
        <w:t xml:space="preserve"> 5 Spencer, Mrs. Willi Augustus (Marie Eugenie)          </w:t>
      </w:r>
    </w:p>
    <w:p w14:paraId="54459686" w14:textId="77777777" w:rsidR="00B9577F" w:rsidRPr="008422B8" w:rsidRDefault="00B9577F" w:rsidP="00362BD5">
      <w:pPr>
        <w:pStyle w:val="ROutput"/>
      </w:pPr>
      <w:r w:rsidRPr="008422B8">
        <w:t xml:space="preserve"> 6 Turpin, Mrs. Willi John Robert (Dorothy Ann Wonnacott)</w:t>
      </w:r>
    </w:p>
    <w:p w14:paraId="0CAC798F" w14:textId="77777777" w:rsidR="00B9577F" w:rsidRPr="003F5574" w:rsidRDefault="00B9577F" w:rsidP="00B9577F">
      <w:pPr>
        <w:pStyle w:val="Textkrper"/>
        <w:rPr>
          <w:lang w:val="en-GB"/>
        </w:rPr>
      </w:pPr>
    </w:p>
    <w:p w14:paraId="4FC0257C" w14:textId="77777777" w:rsidR="00B9577F" w:rsidRDefault="00B9577F" w:rsidP="00B9577F">
      <w:pPr>
        <w:pStyle w:val="Aufzhlung"/>
      </w:pPr>
      <w:r>
        <w:t>Auch hier kann das pattern OR-Kombinationen enthalten oder regexes</w:t>
      </w:r>
    </w:p>
    <w:p w14:paraId="196AEB47" w14:textId="77777777" w:rsidR="00B9577F" w:rsidRPr="008422B8" w:rsidRDefault="00B9577F" w:rsidP="00B9577F">
      <w:pPr>
        <w:pStyle w:val="Textkrper"/>
      </w:pPr>
    </w:p>
    <w:p w14:paraId="35D0C57B" w14:textId="77777777" w:rsidR="00B9577F" w:rsidRPr="008422B8" w:rsidRDefault="00B9577F" w:rsidP="00B9577F">
      <w:pPr>
        <w:pStyle w:val="Textkrper"/>
      </w:pPr>
    </w:p>
    <w:p w14:paraId="2534CC7D" w14:textId="77777777" w:rsidR="00B9577F" w:rsidRDefault="00B9577F" w:rsidP="00B9577F">
      <w:pPr>
        <w:pStyle w:val="berschrift2"/>
      </w:pPr>
      <w:bookmarkStart w:id="62" w:name="_Toc101786980"/>
      <w:bookmarkStart w:id="63" w:name="_Toc162880238"/>
      <w:bookmarkStart w:id="64" w:name="_Toc164239437"/>
      <w:r>
        <w:t>Regular expressions</w:t>
      </w:r>
      <w:bookmarkEnd w:id="62"/>
      <w:bookmarkEnd w:id="63"/>
      <w:bookmarkEnd w:id="64"/>
    </w:p>
    <w:p w14:paraId="759591DA" w14:textId="77777777" w:rsidR="00B9577F" w:rsidRDefault="00B9577F" w:rsidP="00B9577F">
      <w:pPr>
        <w:pStyle w:val="berschrift3"/>
      </w:pPr>
      <w:r>
        <w:t>Ressourcen</w:t>
      </w:r>
    </w:p>
    <w:p w14:paraId="06094C1D" w14:textId="77777777" w:rsidR="00B9577F" w:rsidRDefault="00B9577F" w:rsidP="00B9577F">
      <w:pPr>
        <w:pStyle w:val="Aufzhlung"/>
      </w:pPr>
      <w:r>
        <w:t xml:space="preserve">Videos: </w:t>
      </w:r>
      <w:hyperlink r:id="rId33" w:history="1">
        <w:r w:rsidRPr="005D34B5">
          <w:rPr>
            <w:rStyle w:val="Hyperlink"/>
          </w:rPr>
          <w:t>https://www.youtube.com/watch?v=rhzKDrUiJVk</w:t>
        </w:r>
      </w:hyperlink>
    </w:p>
    <w:p w14:paraId="2DB9A803" w14:textId="77777777" w:rsidR="00B9577F" w:rsidRDefault="00B9577F" w:rsidP="00B9577F">
      <w:pPr>
        <w:pStyle w:val="Aufzhlung"/>
      </w:pPr>
      <w:r>
        <w:t xml:space="preserve">Webseiten: </w:t>
      </w:r>
    </w:p>
    <w:p w14:paraId="466F4CC3" w14:textId="77777777" w:rsidR="00B9577F" w:rsidRPr="008422B8" w:rsidRDefault="00B9577F" w:rsidP="00B9577F">
      <w:pPr>
        <w:pStyle w:val="Aufzhlung2"/>
        <w:numPr>
          <w:ilvl w:val="1"/>
          <w:numId w:val="1"/>
        </w:numPr>
        <w:tabs>
          <w:tab w:val="clear" w:pos="1080"/>
        </w:tabs>
        <w:ind w:left="630" w:hanging="238"/>
      </w:pPr>
      <w:r>
        <w:lastRenderedPageBreak/>
        <w:fldChar w:fldCharType="begin"/>
      </w:r>
      <w:r w:rsidRPr="008422B8">
        <w:instrText xml:space="preserve"> HYPERLINK "https://regexr.</w:instrText>
      </w:r>
      <w:r w:rsidRPr="008422B8">
        <w:tab/>
        <w:instrText xml:space="preserve">com/59hn4" </w:instrText>
      </w:r>
      <w:r>
        <w:fldChar w:fldCharType="separate"/>
      </w:r>
      <w:r>
        <w:rPr>
          <w:b/>
          <w:bCs/>
        </w:rPr>
        <w:t>Fehler! Linkreferenz ungültig.</w:t>
      </w:r>
      <w:r>
        <w:fldChar w:fldCharType="end"/>
      </w:r>
      <w:r w:rsidRPr="008422B8">
        <w:t xml:space="preserve">  Zum Ausprobieren (Vorsicht, oft nicht direkt übertragbar in stringr, z.B. \d (allgemeine regex) vs. \\d (stringr-Form). Der Grund ist, das \ auch ein Zeichen ist, dass „excaped“ werden muss—und dies passiert eben mit einem weiteren \ (siehe Abschnitt escape unten). </w:t>
      </w:r>
    </w:p>
    <w:p w14:paraId="36E0AE3B" w14:textId="77777777" w:rsidR="00B9577F" w:rsidRPr="008422B8" w:rsidRDefault="00000000" w:rsidP="00B9577F">
      <w:pPr>
        <w:pStyle w:val="Aufzhlung2"/>
        <w:numPr>
          <w:ilvl w:val="1"/>
          <w:numId w:val="1"/>
        </w:numPr>
        <w:tabs>
          <w:tab w:val="clear" w:pos="1080"/>
        </w:tabs>
        <w:ind w:left="630" w:hanging="238"/>
      </w:pPr>
      <w:hyperlink r:id="rId34" w:history="1">
        <w:r w:rsidR="00B9577F" w:rsidRPr="008422B8">
          <w:rPr>
            <w:rStyle w:val="Hyperlink"/>
          </w:rPr>
          <w:t>https://regexone.com/</w:t>
        </w:r>
      </w:hyperlink>
      <w:r w:rsidR="00B9577F" w:rsidRPr="008422B8">
        <w:t xml:space="preserve"> Tutorial mit Übungen</w:t>
      </w:r>
    </w:p>
    <w:p w14:paraId="6488DBA8" w14:textId="77777777" w:rsidR="00B9577F" w:rsidRPr="008422B8" w:rsidRDefault="00000000" w:rsidP="00B9577F">
      <w:pPr>
        <w:pStyle w:val="Aufzhlung2"/>
        <w:numPr>
          <w:ilvl w:val="1"/>
          <w:numId w:val="1"/>
        </w:numPr>
        <w:tabs>
          <w:tab w:val="clear" w:pos="1080"/>
        </w:tabs>
        <w:ind w:left="630" w:hanging="238"/>
        <w:rPr>
          <w:b/>
          <w:bCs/>
          <w:color w:val="FF0000"/>
        </w:rPr>
      </w:pPr>
      <w:hyperlink r:id="rId35" w:history="1">
        <w:r w:rsidR="00B9577F" w:rsidRPr="008422B8">
          <w:rPr>
            <w:rStyle w:val="Hyperlink"/>
            <w:color w:val="FF0000"/>
          </w:rPr>
          <w:t>https://www.jumpingrivers.com/blog/regular-expressions-every-r-programmer-should-know/</w:t>
        </w:r>
      </w:hyperlink>
      <w:r w:rsidR="00B9577F" w:rsidRPr="008422B8">
        <w:rPr>
          <w:color w:val="FF0000"/>
        </w:rPr>
        <w:t xml:space="preserve"> </w:t>
      </w:r>
      <w:r w:rsidR="00B9577F" w:rsidRPr="008422B8">
        <w:rPr>
          <w:b/>
          <w:bCs/>
          <w:color w:val="FF0000"/>
        </w:rPr>
        <w:t>Rbloggers tutorial NOCH NICHT GELESEN</w:t>
      </w:r>
    </w:p>
    <w:p w14:paraId="715FAE25" w14:textId="77777777" w:rsidR="00B9577F" w:rsidRPr="008422B8" w:rsidRDefault="00B9577F" w:rsidP="00B9577F">
      <w:pPr>
        <w:pStyle w:val="Textkrper"/>
        <w:rPr>
          <w:b/>
          <w:bCs/>
        </w:rPr>
      </w:pPr>
    </w:p>
    <w:p w14:paraId="7EA8B3C7" w14:textId="77777777" w:rsidR="00B9577F" w:rsidRDefault="00B9577F" w:rsidP="00B9577F">
      <w:pPr>
        <w:pStyle w:val="Aufzhlung"/>
      </w:pPr>
      <w:r>
        <w:t xml:space="preserve">Regular expressions sind ganz einfach „Pattern“, die die Grundlage für die Suche (z.B. mit </w:t>
      </w:r>
      <w:r w:rsidRPr="00F63DE7">
        <w:rPr>
          <w:rStyle w:val="RZchn"/>
          <w:lang w:val="de-DE"/>
        </w:rPr>
        <w:t xml:space="preserve">filter(str_detec()) </w:t>
      </w:r>
      <w:r>
        <w:t xml:space="preserve">oder Manipulation mittels </w:t>
      </w:r>
      <w:r w:rsidRPr="00F63DE7">
        <w:rPr>
          <w:rStyle w:val="RZchn"/>
          <w:lang w:val="de-DE"/>
        </w:rPr>
        <w:t>mutate(x = str_extract())</w:t>
      </w:r>
      <w:r>
        <w:t xml:space="preserve"> etc. sind. All diesen liegt ein pattern zugrunde, mit dem der Eintrag gematcht wird. Dieses Pattern kann variieren von fix zu flexible in der Rangreihe</w:t>
      </w:r>
    </w:p>
    <w:p w14:paraId="2905E0B1" w14:textId="77777777" w:rsidR="00B9577F" w:rsidRDefault="00B9577F" w:rsidP="00B9577F">
      <w:pPr>
        <w:pStyle w:val="Aufzhlung2"/>
        <w:numPr>
          <w:ilvl w:val="1"/>
          <w:numId w:val="1"/>
        </w:numPr>
        <w:tabs>
          <w:tab w:val="clear" w:pos="1080"/>
        </w:tabs>
        <w:ind w:left="630" w:hanging="238"/>
      </w:pPr>
      <w:r>
        <w:t>(</w:t>
      </w:r>
      <w:r w:rsidRPr="00E76AC5">
        <w:rPr>
          <w:rStyle w:val="RZchn"/>
        </w:rPr>
        <w:t>pattern="William"</w:t>
      </w:r>
      <w:r>
        <w:t>)</w:t>
      </w:r>
    </w:p>
    <w:p w14:paraId="6189A277" w14:textId="77777777" w:rsidR="00B9577F" w:rsidRDefault="00B9577F" w:rsidP="00B9577F">
      <w:pPr>
        <w:pStyle w:val="Aufzhlung2"/>
        <w:numPr>
          <w:ilvl w:val="1"/>
          <w:numId w:val="1"/>
        </w:numPr>
        <w:tabs>
          <w:tab w:val="clear" w:pos="1080"/>
        </w:tabs>
        <w:ind w:left="630" w:hanging="238"/>
      </w:pPr>
      <w:r>
        <w:t>(</w:t>
      </w:r>
      <w:r w:rsidRPr="00E76AC5">
        <w:rPr>
          <w:rStyle w:val="RZchn"/>
        </w:rPr>
        <w:t>pattern = "William|John|Joe"</w:t>
      </w:r>
      <w:r>
        <w:t>)</w:t>
      </w:r>
    </w:p>
    <w:p w14:paraId="782AA9F6" w14:textId="77777777" w:rsidR="00B9577F" w:rsidRDefault="00B9577F" w:rsidP="00B9577F">
      <w:pPr>
        <w:pStyle w:val="Aufzhlung2"/>
        <w:numPr>
          <w:ilvl w:val="1"/>
          <w:numId w:val="1"/>
        </w:numPr>
        <w:tabs>
          <w:tab w:val="clear" w:pos="1080"/>
        </w:tabs>
        <w:ind w:left="630" w:hanging="238"/>
      </w:pPr>
      <w:r>
        <w:t>(</w:t>
      </w:r>
      <w:r w:rsidRPr="00E76AC5">
        <w:rPr>
          <w:rStyle w:val="RZchn"/>
        </w:rPr>
        <w:t>pattern = "[T|t]his"</w:t>
      </w:r>
      <w:r>
        <w:t>)</w:t>
      </w:r>
    </w:p>
    <w:p w14:paraId="17C73071" w14:textId="77777777" w:rsidR="00B9577F" w:rsidRPr="00B82751" w:rsidRDefault="00B9577F" w:rsidP="00B9577F">
      <w:pPr>
        <w:pStyle w:val="Aufzhlung2"/>
        <w:numPr>
          <w:ilvl w:val="1"/>
          <w:numId w:val="1"/>
        </w:numPr>
        <w:tabs>
          <w:tab w:val="clear" w:pos="1080"/>
        </w:tabs>
        <w:ind w:left="630" w:hanging="238"/>
      </w:pPr>
      <w:r>
        <w:t>(</w:t>
      </w:r>
      <w:r w:rsidRPr="00E76AC5">
        <w:rPr>
          <w:rStyle w:val="RZchn"/>
        </w:rPr>
        <w:t>pattern = "(a|the) ([^ ]+)"</w:t>
      </w:r>
      <w:r>
        <w:rPr>
          <w:lang w:val="en-GB"/>
        </w:rPr>
        <w:t>)</w:t>
      </w:r>
    </w:p>
    <w:p w14:paraId="4F9A0C15" w14:textId="77777777" w:rsidR="00B9577F" w:rsidRDefault="00B9577F" w:rsidP="00B9577F">
      <w:pPr>
        <w:pStyle w:val="Textkrper"/>
      </w:pPr>
    </w:p>
    <w:p w14:paraId="63CE61D6" w14:textId="77777777" w:rsidR="00B9577F" w:rsidRPr="00D27BD6" w:rsidRDefault="00B9577F" w:rsidP="00D27BD6">
      <w:pPr>
        <w:pStyle w:val="Textkrper"/>
      </w:pPr>
      <w:r w:rsidRPr="00D27BD6">
        <w:br/>
      </w:r>
    </w:p>
    <w:p w14:paraId="7F8C3145" w14:textId="77777777" w:rsidR="00B9577F" w:rsidRDefault="00B9577F" w:rsidP="00B9577F">
      <w:pPr>
        <w:pStyle w:val="berschrift3"/>
      </w:pPr>
      <w:r w:rsidRPr="00950847">
        <w:t>Wildcards</w:t>
      </w:r>
    </w:p>
    <w:p w14:paraId="404B1ECD" w14:textId="77777777" w:rsidR="00B9577F" w:rsidRPr="004B3AD5" w:rsidRDefault="00B9577F" w:rsidP="00B9577F">
      <w:pPr>
        <w:pStyle w:val="berschrift4"/>
      </w:pPr>
      <w:r>
        <w:t>Der Punkt (.)</w:t>
      </w:r>
    </w:p>
    <w:p w14:paraId="1CE96655" w14:textId="77777777" w:rsidR="00B9577F" w:rsidRPr="007B4DCE" w:rsidRDefault="00B9577F" w:rsidP="00B9577F">
      <w:pPr>
        <w:pStyle w:val="Aufzhlung"/>
      </w:pPr>
      <w:r>
        <w:t>Ein Punkt, gibt an, dass jedes Zeichen (inkl. Interpunktion) gematcht wird (Achtung: Sucht man einen wortwörtlichen Punkt, muss man das escape-Symbol (\\) benutzten (siehe unten mehr)</w:t>
      </w:r>
    </w:p>
    <w:p w14:paraId="410785C6" w14:textId="77777777" w:rsidR="00B9577F" w:rsidRPr="003F5574" w:rsidRDefault="00B9577F" w:rsidP="00D27BD6">
      <w:pPr>
        <w:pStyle w:val="Textkrper"/>
      </w:pPr>
    </w:p>
    <w:p w14:paraId="58A3CDED" w14:textId="77777777" w:rsidR="00B9577F" w:rsidRPr="008422B8" w:rsidRDefault="00B9577F" w:rsidP="00B9577F">
      <w:pPr>
        <w:pStyle w:val="Textkrper"/>
        <w:ind w:firstLine="360"/>
      </w:pPr>
      <w:r w:rsidRPr="008422B8">
        <w:t>Die folgenden Beispiele gelten mal für folgenden string</w:t>
      </w:r>
    </w:p>
    <w:p w14:paraId="1F1FE480" w14:textId="77777777" w:rsidR="00B9577F" w:rsidRPr="003F5574" w:rsidRDefault="00B9577F" w:rsidP="00F63DE7">
      <w:pPr>
        <w:pStyle w:val="R"/>
      </w:pPr>
      <w:r w:rsidRPr="003F5574">
        <w:t xml:space="preserve">X = c("till","Bill","still","silly","thrill","until","thriller") </w:t>
      </w:r>
    </w:p>
    <w:p w14:paraId="258DCF74" w14:textId="77777777" w:rsidR="00B9577F" w:rsidRPr="003F5574" w:rsidRDefault="00B9577F" w:rsidP="00F63DE7">
      <w:pPr>
        <w:pStyle w:val="R"/>
      </w:pPr>
      <w:r w:rsidRPr="003F5574">
        <w:t>X = tibble(X)</w:t>
      </w:r>
    </w:p>
    <w:p w14:paraId="4C5C5D85" w14:textId="77777777" w:rsidR="00B9577F" w:rsidRPr="003F5574" w:rsidRDefault="00B9577F" w:rsidP="00F63DE7">
      <w:pPr>
        <w:pStyle w:val="R"/>
      </w:pPr>
    </w:p>
    <w:p w14:paraId="0E7CA2FE" w14:textId="77777777" w:rsidR="00B9577F" w:rsidRPr="003F5574" w:rsidRDefault="00B9577F" w:rsidP="00F63DE7">
      <w:pPr>
        <w:pStyle w:val="R"/>
      </w:pPr>
      <w:r w:rsidRPr="003F5574">
        <w:t xml:space="preserve">X </w:t>
      </w:r>
      <w:r>
        <w:t>%&gt;%</w:t>
      </w:r>
      <w:r w:rsidRPr="003F5574">
        <w:t xml:space="preserve"> filter(str_detect(X, pattern=".ill"))</w:t>
      </w:r>
    </w:p>
    <w:p w14:paraId="5E859E6C" w14:textId="77777777" w:rsidR="00B9577F" w:rsidRPr="003F5574" w:rsidRDefault="00B9577F" w:rsidP="00F63DE7">
      <w:pPr>
        <w:pStyle w:val="R"/>
      </w:pPr>
    </w:p>
    <w:p w14:paraId="471B7F42" w14:textId="77777777" w:rsidR="00B9577F" w:rsidRPr="008422B8" w:rsidRDefault="00B9577F" w:rsidP="00362BD5">
      <w:pPr>
        <w:pStyle w:val="ROutput"/>
      </w:pPr>
      <w:r w:rsidRPr="008422B8">
        <w:t xml:space="preserve">X       </w:t>
      </w:r>
    </w:p>
    <w:p w14:paraId="04EDE1A5" w14:textId="77777777" w:rsidR="00B9577F" w:rsidRPr="008422B8" w:rsidRDefault="00B9577F" w:rsidP="00362BD5">
      <w:pPr>
        <w:pStyle w:val="ROutput"/>
      </w:pPr>
      <w:r w:rsidRPr="008422B8">
        <w:t xml:space="preserve">  &lt;chr&gt;   </w:t>
      </w:r>
    </w:p>
    <w:p w14:paraId="34F6222D" w14:textId="77777777" w:rsidR="00B9577F" w:rsidRPr="008422B8" w:rsidRDefault="00B9577F" w:rsidP="00362BD5">
      <w:pPr>
        <w:pStyle w:val="ROutput"/>
      </w:pPr>
      <w:r w:rsidRPr="008422B8">
        <w:t xml:space="preserve">1 till    </w:t>
      </w:r>
    </w:p>
    <w:p w14:paraId="6189EAC4" w14:textId="77777777" w:rsidR="00B9577F" w:rsidRPr="008422B8" w:rsidRDefault="00B9577F" w:rsidP="00362BD5">
      <w:pPr>
        <w:pStyle w:val="ROutput"/>
      </w:pPr>
      <w:r w:rsidRPr="008422B8">
        <w:t xml:space="preserve">2 Bill    </w:t>
      </w:r>
    </w:p>
    <w:p w14:paraId="030059EB" w14:textId="77777777" w:rsidR="00B9577F" w:rsidRPr="008422B8" w:rsidRDefault="00B9577F" w:rsidP="00362BD5">
      <w:pPr>
        <w:pStyle w:val="ROutput"/>
      </w:pPr>
      <w:r w:rsidRPr="008422B8">
        <w:t xml:space="preserve">3 still   </w:t>
      </w:r>
    </w:p>
    <w:p w14:paraId="3F863163" w14:textId="77777777" w:rsidR="00B9577F" w:rsidRPr="008422B8" w:rsidRDefault="00B9577F" w:rsidP="00362BD5">
      <w:pPr>
        <w:pStyle w:val="ROutput"/>
      </w:pPr>
      <w:r w:rsidRPr="008422B8">
        <w:t xml:space="preserve">4 silly   </w:t>
      </w:r>
    </w:p>
    <w:p w14:paraId="1A217278" w14:textId="77777777" w:rsidR="00B9577F" w:rsidRDefault="00B9577F" w:rsidP="00362BD5">
      <w:pPr>
        <w:pStyle w:val="ROutput"/>
      </w:pPr>
      <w:r>
        <w:t xml:space="preserve">5 thrill  </w:t>
      </w:r>
    </w:p>
    <w:p w14:paraId="1031255C" w14:textId="77777777" w:rsidR="00B9577F" w:rsidRDefault="00B9577F" w:rsidP="00362BD5">
      <w:pPr>
        <w:pStyle w:val="ROutput"/>
      </w:pPr>
      <w:r>
        <w:t>6 thriller</w:t>
      </w:r>
    </w:p>
    <w:p w14:paraId="48730400" w14:textId="77777777" w:rsidR="00B9577F" w:rsidRDefault="00B9577F" w:rsidP="00D27BD6">
      <w:pPr>
        <w:pStyle w:val="Textkrper"/>
      </w:pPr>
    </w:p>
    <w:p w14:paraId="7F6D5C12" w14:textId="77777777" w:rsidR="00B9577F" w:rsidRPr="008422B8" w:rsidRDefault="00B9577F" w:rsidP="00B9577F">
      <w:pPr>
        <w:pStyle w:val="Aufzhlung2"/>
        <w:numPr>
          <w:ilvl w:val="1"/>
          <w:numId w:val="1"/>
        </w:numPr>
        <w:tabs>
          <w:tab w:val="clear" w:pos="1080"/>
        </w:tabs>
        <w:ind w:left="630" w:hanging="238"/>
      </w:pPr>
      <w:r w:rsidRPr="008422B8">
        <w:t>Bis auf until findet er alles</w:t>
      </w:r>
    </w:p>
    <w:p w14:paraId="21722A35" w14:textId="77777777" w:rsidR="00B9577F" w:rsidRPr="008422B8" w:rsidRDefault="00B9577F" w:rsidP="00B9577F">
      <w:pPr>
        <w:pStyle w:val="Aufzhlung2"/>
        <w:numPr>
          <w:ilvl w:val="1"/>
          <w:numId w:val="1"/>
        </w:numPr>
        <w:tabs>
          <w:tab w:val="clear" w:pos="1080"/>
        </w:tabs>
        <w:ind w:left="630" w:hanging="238"/>
      </w:pPr>
      <w:r w:rsidRPr="008422B8">
        <w:t>Der Punkt ist ein Platzhalter für jeden Buchstaben vor ill</w:t>
      </w:r>
    </w:p>
    <w:p w14:paraId="33C9FCE9" w14:textId="77777777" w:rsidR="00B9577F" w:rsidRPr="008422B8" w:rsidRDefault="00B9577F" w:rsidP="00B9577F">
      <w:pPr>
        <w:pStyle w:val="Aufzhlung2"/>
        <w:numPr>
          <w:ilvl w:val="1"/>
          <w:numId w:val="1"/>
        </w:numPr>
        <w:tabs>
          <w:tab w:val="clear" w:pos="1080"/>
        </w:tabs>
        <w:ind w:left="630" w:hanging="238"/>
      </w:pPr>
      <w:r w:rsidRPr="008422B8">
        <w:t>Jeder weitere Punkt schließt einen weiteren Buchstaben ein (davor oder dahinter</w:t>
      </w:r>
    </w:p>
    <w:p w14:paraId="66F83F53" w14:textId="77777777" w:rsidR="00B9577F" w:rsidRDefault="00B9577F" w:rsidP="00B9577F">
      <w:pPr>
        <w:pStyle w:val="Aufzhlung2"/>
        <w:numPr>
          <w:ilvl w:val="1"/>
          <w:numId w:val="1"/>
        </w:numPr>
        <w:tabs>
          <w:tab w:val="clear" w:pos="1080"/>
        </w:tabs>
        <w:ind w:left="630" w:hanging="238"/>
      </w:pPr>
      <w:r>
        <w:t xml:space="preserve">Beispiel: </w:t>
      </w:r>
      <w:r>
        <w:br/>
      </w:r>
    </w:p>
    <w:tbl>
      <w:tblPr>
        <w:tblStyle w:val="Tabellenraster"/>
        <w:tblW w:w="0" w:type="auto"/>
        <w:tblInd w:w="794" w:type="dxa"/>
        <w:tblLook w:val="04A0" w:firstRow="1" w:lastRow="0" w:firstColumn="1" w:lastColumn="0" w:noHBand="0" w:noVBand="1"/>
      </w:tblPr>
      <w:tblGrid>
        <w:gridCol w:w="1294"/>
        <w:gridCol w:w="3260"/>
      </w:tblGrid>
      <w:tr w:rsidR="00B9577F" w:rsidRPr="005E6693" w14:paraId="0AD7EF98" w14:textId="77777777" w:rsidTr="006C03A3">
        <w:tc>
          <w:tcPr>
            <w:tcW w:w="732" w:type="dxa"/>
          </w:tcPr>
          <w:p w14:paraId="5CA23455" w14:textId="77777777" w:rsidR="00B9577F" w:rsidRDefault="00B9577F" w:rsidP="00F63DE7">
            <w:pPr>
              <w:pStyle w:val="R"/>
            </w:pPr>
            <w:r>
              <w:t>eo</w:t>
            </w:r>
          </w:p>
        </w:tc>
        <w:tc>
          <w:tcPr>
            <w:tcW w:w="3260" w:type="dxa"/>
          </w:tcPr>
          <w:p w14:paraId="55BE9145" w14:textId="77777777" w:rsidR="00B9577F" w:rsidRPr="003F5574" w:rsidRDefault="00B9577F" w:rsidP="006C03A3">
            <w:pPr>
              <w:pStyle w:val="Aufzhlung2"/>
              <w:numPr>
                <w:ilvl w:val="0"/>
                <w:numId w:val="0"/>
              </w:numPr>
              <w:rPr>
                <w:lang w:val="en-GB"/>
              </w:rPr>
            </w:pPr>
            <w:r w:rsidRPr="003F5574">
              <w:rPr>
                <w:lang w:val="en-GB"/>
              </w:rPr>
              <w:t>Some stupid p</w:t>
            </w:r>
            <w:r w:rsidRPr="003F5574">
              <w:rPr>
                <w:b/>
                <w:lang w:val="en-GB"/>
              </w:rPr>
              <w:t>eo</w:t>
            </w:r>
            <w:r w:rsidRPr="003F5574">
              <w:rPr>
                <w:lang w:val="en-GB"/>
              </w:rPr>
              <w:t>ple will think</w:t>
            </w:r>
          </w:p>
        </w:tc>
      </w:tr>
      <w:tr w:rsidR="00B9577F" w:rsidRPr="005E6693" w14:paraId="0253C0FD" w14:textId="77777777" w:rsidTr="006C03A3">
        <w:tc>
          <w:tcPr>
            <w:tcW w:w="732" w:type="dxa"/>
          </w:tcPr>
          <w:p w14:paraId="190F406F" w14:textId="77777777" w:rsidR="00B9577F" w:rsidRDefault="00B9577F" w:rsidP="00F63DE7">
            <w:pPr>
              <w:pStyle w:val="R"/>
            </w:pPr>
            <w:r>
              <w:t>.eo</w:t>
            </w:r>
          </w:p>
        </w:tc>
        <w:tc>
          <w:tcPr>
            <w:tcW w:w="3260" w:type="dxa"/>
          </w:tcPr>
          <w:p w14:paraId="7927AE39" w14:textId="77777777" w:rsidR="00B9577F" w:rsidRPr="003F5574" w:rsidRDefault="00B9577F" w:rsidP="006C03A3">
            <w:pPr>
              <w:pStyle w:val="Aufzhlung2"/>
              <w:numPr>
                <w:ilvl w:val="0"/>
                <w:numId w:val="0"/>
              </w:numPr>
              <w:rPr>
                <w:lang w:val="en-GB"/>
              </w:rPr>
            </w:pPr>
            <w:r w:rsidRPr="003F5574">
              <w:rPr>
                <w:lang w:val="en-GB"/>
              </w:rPr>
              <w:t xml:space="preserve">Some stupid </w:t>
            </w:r>
            <w:r w:rsidRPr="003F5574">
              <w:rPr>
                <w:b/>
                <w:lang w:val="en-GB"/>
              </w:rPr>
              <w:t>peo</w:t>
            </w:r>
            <w:r w:rsidRPr="003F5574">
              <w:rPr>
                <w:lang w:val="en-GB"/>
              </w:rPr>
              <w:t>ple will think</w:t>
            </w:r>
          </w:p>
        </w:tc>
      </w:tr>
      <w:tr w:rsidR="00B9577F" w:rsidRPr="005E6693" w14:paraId="3FDD6F5B" w14:textId="77777777" w:rsidTr="006C03A3">
        <w:tc>
          <w:tcPr>
            <w:tcW w:w="732" w:type="dxa"/>
          </w:tcPr>
          <w:p w14:paraId="621F5C2F" w14:textId="77777777" w:rsidR="00B9577F" w:rsidRDefault="00B9577F" w:rsidP="00F63DE7">
            <w:pPr>
              <w:pStyle w:val="R"/>
            </w:pPr>
            <w:r>
              <w:t>...eo</w:t>
            </w:r>
          </w:p>
        </w:tc>
        <w:tc>
          <w:tcPr>
            <w:tcW w:w="3260" w:type="dxa"/>
          </w:tcPr>
          <w:p w14:paraId="682072B5" w14:textId="77777777" w:rsidR="00B9577F" w:rsidRPr="003F5574" w:rsidRDefault="00B9577F" w:rsidP="006C03A3">
            <w:pPr>
              <w:pStyle w:val="Aufzhlung2"/>
              <w:numPr>
                <w:ilvl w:val="0"/>
                <w:numId w:val="0"/>
              </w:numPr>
              <w:rPr>
                <w:lang w:val="en-GB"/>
              </w:rPr>
            </w:pPr>
            <w:r w:rsidRPr="003F5574">
              <w:rPr>
                <w:lang w:val="en-GB"/>
              </w:rPr>
              <w:t>Some stupi</w:t>
            </w:r>
            <w:r w:rsidRPr="003F5574">
              <w:rPr>
                <w:b/>
                <w:lang w:val="en-GB"/>
              </w:rPr>
              <w:t>d peo</w:t>
            </w:r>
            <w:r w:rsidRPr="003F5574">
              <w:rPr>
                <w:lang w:val="en-GB"/>
              </w:rPr>
              <w:t>ple will think</w:t>
            </w:r>
          </w:p>
        </w:tc>
      </w:tr>
      <w:tr w:rsidR="00B9577F" w:rsidRPr="005E6693" w14:paraId="47641D67" w14:textId="77777777" w:rsidTr="006C03A3">
        <w:tc>
          <w:tcPr>
            <w:tcW w:w="732" w:type="dxa"/>
          </w:tcPr>
          <w:p w14:paraId="2D05DB97" w14:textId="77777777" w:rsidR="00B9577F" w:rsidRDefault="00B9577F" w:rsidP="00F63DE7">
            <w:pPr>
              <w:pStyle w:val="R"/>
            </w:pPr>
            <w:r>
              <w:lastRenderedPageBreak/>
              <w:t>eo..</w:t>
            </w:r>
          </w:p>
        </w:tc>
        <w:tc>
          <w:tcPr>
            <w:tcW w:w="3260" w:type="dxa"/>
          </w:tcPr>
          <w:p w14:paraId="54C5E80D" w14:textId="77777777" w:rsidR="00B9577F" w:rsidRPr="003F5574" w:rsidRDefault="00B9577F" w:rsidP="006C03A3">
            <w:pPr>
              <w:pStyle w:val="Aufzhlung2"/>
              <w:numPr>
                <w:ilvl w:val="0"/>
                <w:numId w:val="0"/>
              </w:numPr>
              <w:rPr>
                <w:lang w:val="en-GB"/>
              </w:rPr>
            </w:pPr>
            <w:r w:rsidRPr="003F5574">
              <w:rPr>
                <w:lang w:val="en-GB"/>
              </w:rPr>
              <w:t>Some stupid p</w:t>
            </w:r>
            <w:r w:rsidRPr="003F5574">
              <w:rPr>
                <w:b/>
                <w:lang w:val="en-GB"/>
              </w:rPr>
              <w:t>eopl</w:t>
            </w:r>
            <w:r w:rsidRPr="003F5574">
              <w:rPr>
                <w:lang w:val="en-GB"/>
              </w:rPr>
              <w:t>e will think</w:t>
            </w:r>
          </w:p>
        </w:tc>
      </w:tr>
      <w:tr w:rsidR="00B9577F" w:rsidRPr="005E6693" w14:paraId="230F1A57" w14:textId="77777777" w:rsidTr="006C03A3">
        <w:tc>
          <w:tcPr>
            <w:tcW w:w="732" w:type="dxa"/>
          </w:tcPr>
          <w:p w14:paraId="66C8DAB9" w14:textId="77777777" w:rsidR="00B9577F" w:rsidRDefault="00B9577F" w:rsidP="00F63DE7">
            <w:pPr>
              <w:pStyle w:val="R"/>
            </w:pPr>
            <w:r>
              <w:t>..eo..</w:t>
            </w:r>
          </w:p>
        </w:tc>
        <w:tc>
          <w:tcPr>
            <w:tcW w:w="3260" w:type="dxa"/>
          </w:tcPr>
          <w:p w14:paraId="427BD109" w14:textId="77777777" w:rsidR="00B9577F" w:rsidRPr="003F5574" w:rsidRDefault="00B9577F" w:rsidP="006C03A3">
            <w:pPr>
              <w:pStyle w:val="Aufzhlung2"/>
              <w:numPr>
                <w:ilvl w:val="0"/>
                <w:numId w:val="0"/>
              </w:numPr>
              <w:rPr>
                <w:lang w:val="en-GB"/>
              </w:rPr>
            </w:pPr>
            <w:r w:rsidRPr="003F5574">
              <w:rPr>
                <w:lang w:val="en-GB"/>
              </w:rPr>
              <w:t xml:space="preserve">Some stupid </w:t>
            </w:r>
            <w:r w:rsidRPr="003F5574">
              <w:rPr>
                <w:b/>
                <w:lang w:val="en-GB"/>
              </w:rPr>
              <w:t>peop</w:t>
            </w:r>
            <w:r w:rsidRPr="003F5574">
              <w:rPr>
                <w:lang w:val="en-GB"/>
              </w:rPr>
              <w:t>le will think</w:t>
            </w:r>
          </w:p>
        </w:tc>
      </w:tr>
    </w:tbl>
    <w:p w14:paraId="15724DCE" w14:textId="77777777" w:rsidR="00B9577F" w:rsidRPr="003F5574" w:rsidRDefault="00B9577F" w:rsidP="00B9577F">
      <w:pPr>
        <w:pStyle w:val="Aufzhlung2"/>
        <w:numPr>
          <w:ilvl w:val="0"/>
          <w:numId w:val="0"/>
        </w:numPr>
        <w:ind w:left="728" w:firstLine="28"/>
        <w:rPr>
          <w:lang w:val="en-GB"/>
        </w:rPr>
      </w:pPr>
    </w:p>
    <w:p w14:paraId="5D1F9547" w14:textId="77777777" w:rsidR="00B9577F" w:rsidRPr="003F5574" w:rsidRDefault="00B9577F" w:rsidP="00B9577F">
      <w:pPr>
        <w:pStyle w:val="Textkrper"/>
        <w:rPr>
          <w:lang w:val="en-GB"/>
        </w:rPr>
      </w:pPr>
    </w:p>
    <w:p w14:paraId="1FAE9C89" w14:textId="77777777" w:rsidR="00B9577F" w:rsidRDefault="00B9577F" w:rsidP="00B9577F">
      <w:pPr>
        <w:pStyle w:val="berschrift4"/>
      </w:pPr>
      <w:r>
        <w:t>Anchors</w:t>
      </w:r>
    </w:p>
    <w:p w14:paraId="08B80226" w14:textId="77777777" w:rsidR="00B9577F" w:rsidRPr="00950847" w:rsidRDefault="00B9577F" w:rsidP="00B9577F">
      <w:pPr>
        <w:pStyle w:val="Aufzhlung"/>
        <w:rPr>
          <w:b/>
        </w:rPr>
      </w:pPr>
      <w:r>
        <w:rPr>
          <w:b/>
        </w:rPr>
        <w:t xml:space="preserve">^: </w:t>
      </w:r>
      <w:r w:rsidRPr="00950847">
        <w:rPr>
          <w:b/>
        </w:rPr>
        <w:t>Beginnend mit</w:t>
      </w:r>
    </w:p>
    <w:p w14:paraId="16371F22" w14:textId="77777777" w:rsidR="00B9577F" w:rsidRPr="008422B8" w:rsidRDefault="00B9577F" w:rsidP="00B9577F">
      <w:pPr>
        <w:pStyle w:val="Textkrper"/>
        <w:ind w:left="360"/>
      </w:pPr>
      <w:r w:rsidRPr="008422B8">
        <w:t xml:space="preserve">Kommt ^ </w:t>
      </w:r>
      <w:r w:rsidRPr="008422B8">
        <w:rPr>
          <w:b/>
        </w:rPr>
        <w:t>außerhalb</w:t>
      </w:r>
      <w:r w:rsidRPr="008422B8">
        <w:t xml:space="preserve"> des patterns vor, bedeutet es „beginnend mit“</w:t>
      </w:r>
    </w:p>
    <w:p w14:paraId="5BB21F16" w14:textId="77777777" w:rsidR="00B9577F" w:rsidRPr="008422B8" w:rsidRDefault="00B9577F" w:rsidP="00B9577F">
      <w:pPr>
        <w:pStyle w:val="Textkrper"/>
        <w:ind w:left="1068" w:hanging="708"/>
      </w:pPr>
      <w:r w:rsidRPr="008422B8">
        <w:t xml:space="preserve">Beispiel </w:t>
      </w:r>
      <w:r w:rsidRPr="00F63DE7">
        <w:rPr>
          <w:rStyle w:val="RZchn"/>
          <w:lang w:val="de-DE"/>
        </w:rPr>
        <w:t>"^[He|he]"</w:t>
      </w:r>
      <w:r w:rsidRPr="008422B8">
        <w:t xml:space="preserve"> </w:t>
      </w:r>
      <w:r>
        <w:sym w:font="Wingdings" w:char="F0E0"/>
      </w:r>
      <w:r w:rsidRPr="008422B8">
        <w:t xml:space="preserve"> Findet alle strings die entweder mit He oder he beginnen</w:t>
      </w:r>
    </w:p>
    <w:p w14:paraId="5B5F709F" w14:textId="77777777" w:rsidR="00B9577F" w:rsidRDefault="00B9577F" w:rsidP="00B9577F">
      <w:pPr>
        <w:pStyle w:val="Aufzhlung"/>
        <w:numPr>
          <w:ilvl w:val="0"/>
          <w:numId w:val="0"/>
        </w:numPr>
        <w:ind w:left="360"/>
      </w:pPr>
      <w:r>
        <w:t xml:space="preserve">Startet es innerhalb des patterns, bedeutet es dagegen </w:t>
      </w:r>
      <w:r w:rsidRPr="00B601A1">
        <w:rPr>
          <w:b/>
        </w:rPr>
        <w:t>NOT</w:t>
      </w:r>
    </w:p>
    <w:p w14:paraId="77707799" w14:textId="77777777" w:rsidR="00B9577F" w:rsidRPr="008422B8" w:rsidRDefault="00B9577F" w:rsidP="00B9577F">
      <w:pPr>
        <w:pStyle w:val="Textkrper"/>
        <w:ind w:left="360"/>
      </w:pPr>
      <w:r w:rsidRPr="008422B8">
        <w:t xml:space="preserve"> Z.B.</w:t>
      </w:r>
      <w:r w:rsidRPr="00F63DE7">
        <w:rPr>
          <w:rStyle w:val="RZchn"/>
          <w:lang w:val="de-DE"/>
        </w:rPr>
        <w:t xml:space="preserve"> "[^t]ill"</w:t>
      </w:r>
      <w:r w:rsidRPr="008422B8">
        <w:t xml:space="preserve"> </w:t>
      </w:r>
      <w:r>
        <w:sym w:font="Wingdings" w:char="F0E0"/>
      </w:r>
      <w:r w:rsidRPr="008422B8">
        <w:t xml:space="preserve"> Findet „kill“ und „bill“, aber nicht „still“ und „till“</w:t>
      </w:r>
    </w:p>
    <w:p w14:paraId="30A921BE" w14:textId="77777777" w:rsidR="00B9577F" w:rsidRPr="008422B8" w:rsidRDefault="00B9577F" w:rsidP="00B9577F">
      <w:pPr>
        <w:pStyle w:val="Textkrper"/>
      </w:pPr>
    </w:p>
    <w:p w14:paraId="638044EC" w14:textId="77777777" w:rsidR="00B9577F" w:rsidRPr="008422B8" w:rsidRDefault="00B9577F" w:rsidP="00B9577F">
      <w:pPr>
        <w:pStyle w:val="Textkrper"/>
      </w:pPr>
    </w:p>
    <w:p w14:paraId="4AE0F5D7" w14:textId="77777777" w:rsidR="00B9577F" w:rsidRPr="00950847" w:rsidRDefault="00B9577F" w:rsidP="00B9577F">
      <w:pPr>
        <w:pStyle w:val="Aufzhlung"/>
        <w:rPr>
          <w:b/>
        </w:rPr>
      </w:pPr>
      <w:r>
        <w:rPr>
          <w:b/>
        </w:rPr>
        <w:t xml:space="preserve">$: </w:t>
      </w:r>
      <w:r w:rsidRPr="00950847">
        <w:rPr>
          <w:b/>
        </w:rPr>
        <w:t>Endend mit</w:t>
      </w:r>
    </w:p>
    <w:p w14:paraId="3344065C" w14:textId="77777777" w:rsidR="00B9577F" w:rsidRPr="008422B8" w:rsidRDefault="00B9577F" w:rsidP="00B9577F">
      <w:pPr>
        <w:pStyle w:val="Textkrper"/>
        <w:ind w:left="360"/>
      </w:pPr>
      <w:r w:rsidRPr="008422B8">
        <w:t>$ Ist das Gegenteil, das beschänkt die Suche auf das Ende</w:t>
      </w:r>
    </w:p>
    <w:p w14:paraId="53B4B550" w14:textId="77777777" w:rsidR="00B9577F" w:rsidRPr="00B42F3A" w:rsidRDefault="00B9577F" w:rsidP="00F63DE7">
      <w:pPr>
        <w:pStyle w:val="R"/>
        <w:rPr>
          <w:lang w:val="de-DE"/>
        </w:rPr>
      </w:pPr>
      <w:r w:rsidRPr="00B42F3A">
        <w:rPr>
          <w:lang w:val="de-DE"/>
        </w:rPr>
        <w:t>"cool$" -&gt; Findet „Das ist ja cool“</w:t>
      </w:r>
    </w:p>
    <w:p w14:paraId="569C9940" w14:textId="77777777" w:rsidR="00B9577F" w:rsidRPr="008422B8" w:rsidRDefault="00B9577F" w:rsidP="00B9577F">
      <w:pPr>
        <w:pStyle w:val="Textkrper"/>
      </w:pPr>
    </w:p>
    <w:p w14:paraId="50B00843" w14:textId="77777777" w:rsidR="00B9577F" w:rsidRPr="008422B8" w:rsidRDefault="00B9577F" w:rsidP="00B9577F">
      <w:pPr>
        <w:pStyle w:val="Textkrper"/>
      </w:pPr>
    </w:p>
    <w:p w14:paraId="0C39CE48" w14:textId="77777777" w:rsidR="00B9577F" w:rsidRPr="00950847" w:rsidRDefault="00B9577F" w:rsidP="00B9577F">
      <w:pPr>
        <w:pStyle w:val="berschrift3"/>
      </w:pPr>
      <w:r w:rsidRPr="00950847">
        <w:t>Character class</w:t>
      </w:r>
    </w:p>
    <w:p w14:paraId="20AB4EC4" w14:textId="77777777" w:rsidR="00B9577F" w:rsidRPr="008422B8" w:rsidRDefault="00B9577F" w:rsidP="00B9577F">
      <w:pPr>
        <w:pStyle w:val="Textkrper"/>
        <w:ind w:left="360"/>
      </w:pPr>
      <w:r w:rsidRPr="008422B8">
        <w:t>Mittels einer character-class kann man auf einen Schlag einen ganzen Bereich definieren, mit dem die Suche fittet—z.B. alle Buchstaben oder alle Zahlen.</w:t>
      </w:r>
    </w:p>
    <w:p w14:paraId="66F967ED" w14:textId="77777777" w:rsidR="00B9577F" w:rsidRPr="008422B8" w:rsidRDefault="00B9577F" w:rsidP="00B9577F">
      <w:pPr>
        <w:pStyle w:val="Textkrper"/>
        <w:ind w:left="360"/>
      </w:pPr>
    </w:p>
    <w:p w14:paraId="0914EE2E" w14:textId="77777777" w:rsidR="00B9577F" w:rsidRPr="008422B8" w:rsidRDefault="00B9577F" w:rsidP="00B9577F">
      <w:pPr>
        <w:pStyle w:val="Textkrper"/>
        <w:ind w:left="360"/>
      </w:pPr>
      <w:r w:rsidRPr="008422B8">
        <w:t>Achtung: Hier weichen die regexes in stringr von der der o.g. Videos und der regex-Website ab!</w:t>
      </w:r>
    </w:p>
    <w:p w14:paraId="03021097" w14:textId="77777777" w:rsidR="00B9577F" w:rsidRPr="008422B8" w:rsidRDefault="00B9577F" w:rsidP="00B9577F">
      <w:pPr>
        <w:pStyle w:val="Textkrper"/>
        <w:ind w:left="360"/>
        <w:rPr>
          <w:b/>
        </w:rPr>
      </w:pPr>
    </w:p>
    <w:p w14:paraId="014314FA" w14:textId="77777777" w:rsidR="00B9577F" w:rsidRPr="00F63DE7" w:rsidRDefault="00B9577F" w:rsidP="00B9577F">
      <w:pPr>
        <w:pStyle w:val="Textkrper"/>
        <w:ind w:left="360"/>
        <w:rPr>
          <w:rStyle w:val="RZchn"/>
          <w:lang w:val="de-DE"/>
        </w:rPr>
      </w:pPr>
      <w:r w:rsidRPr="008422B8">
        <w:rPr>
          <w:rStyle w:val="TextkrperZchn"/>
        </w:rPr>
        <w:t xml:space="preserve">Schreibweise: </w:t>
      </w:r>
      <w:r w:rsidRPr="00F63DE7">
        <w:rPr>
          <w:rStyle w:val="RZchn"/>
          <w:lang w:val="de-DE"/>
        </w:rPr>
        <w:t>str_detect(X, pattern="[:alpha:]")</w:t>
      </w:r>
    </w:p>
    <w:p w14:paraId="05885D12" w14:textId="77777777" w:rsidR="00B9577F" w:rsidRPr="008422B8" w:rsidRDefault="00B9577F" w:rsidP="00B9577F">
      <w:pPr>
        <w:pStyle w:val="Textkrper"/>
        <w:ind w:left="360"/>
      </w:pPr>
    </w:p>
    <w:tbl>
      <w:tblPr>
        <w:tblStyle w:val="Tabellenraster"/>
        <w:tblW w:w="0" w:type="auto"/>
        <w:tblInd w:w="534" w:type="dxa"/>
        <w:tblLook w:val="04A0" w:firstRow="1" w:lastRow="0" w:firstColumn="1" w:lastColumn="0" w:noHBand="0" w:noVBand="1"/>
      </w:tblPr>
      <w:tblGrid>
        <w:gridCol w:w="1711"/>
        <w:gridCol w:w="4554"/>
        <w:gridCol w:w="2263"/>
      </w:tblGrid>
      <w:tr w:rsidR="00B9577F" w:rsidRPr="00A84163" w14:paraId="1811797C" w14:textId="77777777" w:rsidTr="006C03A3">
        <w:tc>
          <w:tcPr>
            <w:tcW w:w="1711" w:type="dxa"/>
            <w:shd w:val="clear" w:color="auto" w:fill="auto"/>
          </w:tcPr>
          <w:p w14:paraId="5B672006" w14:textId="77777777" w:rsidR="00B9577F" w:rsidRPr="00A84163" w:rsidRDefault="00B9577F" w:rsidP="006C03A3">
            <w:pPr>
              <w:pStyle w:val="Textkrper"/>
              <w:rPr>
                <w:b/>
              </w:rPr>
            </w:pPr>
            <w:r w:rsidRPr="00A84163">
              <w:rPr>
                <w:b/>
              </w:rPr>
              <w:t>Alternative</w:t>
            </w:r>
          </w:p>
        </w:tc>
        <w:tc>
          <w:tcPr>
            <w:tcW w:w="4554" w:type="dxa"/>
            <w:shd w:val="clear" w:color="auto" w:fill="auto"/>
          </w:tcPr>
          <w:p w14:paraId="1E445E81" w14:textId="77777777" w:rsidR="00B9577F" w:rsidRPr="00A84163" w:rsidRDefault="00B9577F" w:rsidP="006C03A3">
            <w:pPr>
              <w:pStyle w:val="Textkrper"/>
              <w:rPr>
                <w:b/>
              </w:rPr>
            </w:pPr>
            <w:r w:rsidRPr="00A84163">
              <w:rPr>
                <w:b/>
              </w:rPr>
              <w:t>Targe</w:t>
            </w:r>
            <w:r>
              <w:rPr>
                <w:b/>
              </w:rPr>
              <w:t>t</w:t>
            </w:r>
          </w:p>
        </w:tc>
        <w:tc>
          <w:tcPr>
            <w:tcW w:w="2263" w:type="dxa"/>
            <w:shd w:val="clear" w:color="auto" w:fill="auto"/>
          </w:tcPr>
          <w:p w14:paraId="3FEA3C20" w14:textId="77777777" w:rsidR="00B9577F" w:rsidRPr="00A84163" w:rsidRDefault="00B9577F" w:rsidP="006C03A3">
            <w:pPr>
              <w:pStyle w:val="Textkrper"/>
              <w:rPr>
                <w:b/>
              </w:rPr>
            </w:pPr>
            <w:r w:rsidRPr="00A84163">
              <w:rPr>
                <w:b/>
              </w:rPr>
              <w:t>Beispiel</w:t>
            </w:r>
          </w:p>
        </w:tc>
      </w:tr>
      <w:tr w:rsidR="00B9577F" w:rsidRPr="00780BE2" w14:paraId="22D2D656" w14:textId="77777777" w:rsidTr="006C03A3">
        <w:tc>
          <w:tcPr>
            <w:tcW w:w="1711" w:type="dxa"/>
          </w:tcPr>
          <w:p w14:paraId="716E4610" w14:textId="77777777" w:rsidR="00B9577F" w:rsidRPr="00B26287" w:rsidRDefault="00B9577F" w:rsidP="006C03A3">
            <w:pPr>
              <w:pStyle w:val="Textkrper"/>
              <w:rPr>
                <w:rFonts w:ascii="Courier New" w:hAnsi="Courier New"/>
                <w:color w:val="FF0000"/>
                <w:sz w:val="20"/>
              </w:rPr>
            </w:pPr>
            <w:r w:rsidRPr="00B26287">
              <w:rPr>
                <w:rFonts w:ascii="Courier New" w:hAnsi="Courier New"/>
                <w:color w:val="FF0000"/>
                <w:sz w:val="20"/>
              </w:rPr>
              <w:t>[:alpha:]</w:t>
            </w:r>
          </w:p>
        </w:tc>
        <w:tc>
          <w:tcPr>
            <w:tcW w:w="4554" w:type="dxa"/>
          </w:tcPr>
          <w:p w14:paraId="2E82C09C" w14:textId="77777777" w:rsidR="00B9577F" w:rsidRPr="001B1F7E" w:rsidRDefault="00B9577F" w:rsidP="006C03A3">
            <w:pPr>
              <w:pStyle w:val="Textkrper"/>
            </w:pPr>
            <w:r>
              <w:t>Buchstaben</w:t>
            </w:r>
          </w:p>
        </w:tc>
        <w:tc>
          <w:tcPr>
            <w:tcW w:w="2263" w:type="dxa"/>
          </w:tcPr>
          <w:p w14:paraId="6923F09E" w14:textId="77777777" w:rsidR="00B9577F" w:rsidRPr="00BF2720" w:rsidRDefault="00B9577F" w:rsidP="006C03A3">
            <w:pPr>
              <w:pStyle w:val="Textkrper"/>
            </w:pPr>
            <w:r w:rsidRPr="00A84163">
              <w:rPr>
                <w:b/>
                <w:shd w:val="clear" w:color="auto" w:fill="D9D9D9" w:themeFill="background1" w:themeFillShade="D9"/>
              </w:rPr>
              <w:t>abc</w:t>
            </w:r>
            <w:r>
              <w:t xml:space="preserve"> </w:t>
            </w:r>
            <w:r w:rsidRPr="00E51299">
              <w:rPr>
                <w:b/>
                <w:shd w:val="clear" w:color="auto" w:fill="D9D9D9" w:themeFill="background1" w:themeFillShade="D9"/>
              </w:rPr>
              <w:t>ABC</w:t>
            </w:r>
            <w:r>
              <w:t xml:space="preserve"> 123 </w:t>
            </w:r>
            <w:r w:rsidRPr="00BF2720">
              <w:t>.!?{(</w:t>
            </w:r>
          </w:p>
        </w:tc>
      </w:tr>
      <w:tr w:rsidR="00B9577F" w:rsidRPr="00780BE2" w14:paraId="52F294A2" w14:textId="77777777" w:rsidTr="006C03A3">
        <w:tc>
          <w:tcPr>
            <w:tcW w:w="1711" w:type="dxa"/>
          </w:tcPr>
          <w:p w14:paraId="0D755B2A" w14:textId="77777777" w:rsidR="00B9577F" w:rsidRPr="00B26287" w:rsidRDefault="00B9577F" w:rsidP="006C03A3">
            <w:pPr>
              <w:pStyle w:val="Textkrper"/>
              <w:rPr>
                <w:rFonts w:ascii="Courier New" w:hAnsi="Courier New"/>
                <w:color w:val="FF0000"/>
                <w:sz w:val="20"/>
              </w:rPr>
            </w:pPr>
            <w:r w:rsidRPr="00B26287">
              <w:rPr>
                <w:rFonts w:ascii="Courier New" w:hAnsi="Courier New"/>
                <w:color w:val="FF0000"/>
                <w:sz w:val="20"/>
              </w:rPr>
              <w:t>[:lower:]</w:t>
            </w:r>
          </w:p>
        </w:tc>
        <w:tc>
          <w:tcPr>
            <w:tcW w:w="4554" w:type="dxa"/>
          </w:tcPr>
          <w:p w14:paraId="6A371D64" w14:textId="77777777" w:rsidR="00B9577F" w:rsidRPr="008422B8" w:rsidRDefault="00B9577F" w:rsidP="006C03A3">
            <w:pPr>
              <w:pStyle w:val="Textkrper"/>
            </w:pPr>
            <w:r w:rsidRPr="008422B8">
              <w:t xml:space="preserve">Kleinbuchstaben. Den Suchbereiche kann man spezifizieren, z.B. mit </w:t>
            </w:r>
            <w:r w:rsidRPr="00F63DE7">
              <w:rPr>
                <w:rStyle w:val="RZchn"/>
                <w:lang w:val="de-DE"/>
              </w:rPr>
              <w:t>[e-h]</w:t>
            </w:r>
          </w:p>
        </w:tc>
        <w:tc>
          <w:tcPr>
            <w:tcW w:w="2263" w:type="dxa"/>
          </w:tcPr>
          <w:p w14:paraId="5F6F7BF0" w14:textId="77777777" w:rsidR="00B9577F" w:rsidRDefault="00B9577F" w:rsidP="006C03A3">
            <w:pPr>
              <w:pStyle w:val="Textkrper"/>
            </w:pPr>
            <w:r w:rsidRPr="00E51299">
              <w:rPr>
                <w:b/>
                <w:shd w:val="clear" w:color="auto" w:fill="D9D9D9" w:themeFill="background1" w:themeFillShade="D9"/>
              </w:rPr>
              <w:t>abc</w:t>
            </w:r>
            <w:r>
              <w:t xml:space="preserve"> ABC 123 </w:t>
            </w:r>
            <w:r w:rsidRPr="00BF2720">
              <w:t>.!?{(</w:t>
            </w:r>
          </w:p>
        </w:tc>
      </w:tr>
      <w:tr w:rsidR="00B9577F" w:rsidRPr="00780BE2" w14:paraId="34F8FFE3" w14:textId="77777777" w:rsidTr="006C03A3">
        <w:tc>
          <w:tcPr>
            <w:tcW w:w="1711" w:type="dxa"/>
          </w:tcPr>
          <w:p w14:paraId="3F3CDAA7" w14:textId="77777777" w:rsidR="00B9577F" w:rsidRPr="00B26287" w:rsidRDefault="00B9577F" w:rsidP="006C03A3">
            <w:pPr>
              <w:pStyle w:val="Textkrper"/>
              <w:rPr>
                <w:rFonts w:ascii="Courier New" w:hAnsi="Courier New"/>
                <w:color w:val="FF0000"/>
                <w:sz w:val="20"/>
              </w:rPr>
            </w:pPr>
            <w:r w:rsidRPr="00B26287">
              <w:rPr>
                <w:rFonts w:ascii="Courier New" w:hAnsi="Courier New"/>
                <w:color w:val="FF0000"/>
                <w:sz w:val="20"/>
              </w:rPr>
              <w:t>[:upper:]</w:t>
            </w:r>
          </w:p>
        </w:tc>
        <w:tc>
          <w:tcPr>
            <w:tcW w:w="4554" w:type="dxa"/>
          </w:tcPr>
          <w:p w14:paraId="1C9CFD4E" w14:textId="77777777" w:rsidR="00B9577F" w:rsidRPr="00780BE2" w:rsidRDefault="00B9577F" w:rsidP="006C03A3">
            <w:pPr>
              <w:pStyle w:val="Textkrper"/>
              <w:rPr>
                <w:lang w:val="en-GB"/>
              </w:rPr>
            </w:pPr>
            <w:r>
              <w:rPr>
                <w:lang w:val="en-GB"/>
              </w:rPr>
              <w:t>Großbuchstaben</w:t>
            </w:r>
          </w:p>
        </w:tc>
        <w:tc>
          <w:tcPr>
            <w:tcW w:w="2263" w:type="dxa"/>
          </w:tcPr>
          <w:p w14:paraId="4DAE5B7F" w14:textId="77777777" w:rsidR="00B9577F" w:rsidRDefault="00B9577F" w:rsidP="006C03A3">
            <w:pPr>
              <w:pStyle w:val="Textkrper"/>
              <w:rPr>
                <w:lang w:val="en-GB"/>
              </w:rPr>
            </w:pPr>
            <w:r w:rsidRPr="00BF2720">
              <w:t>abc</w:t>
            </w:r>
            <w:r>
              <w:t xml:space="preserve"> </w:t>
            </w:r>
            <w:r w:rsidRPr="00E51299">
              <w:rPr>
                <w:b/>
                <w:shd w:val="clear" w:color="auto" w:fill="D9D9D9" w:themeFill="background1" w:themeFillShade="D9"/>
              </w:rPr>
              <w:t>ABC</w:t>
            </w:r>
            <w:r>
              <w:t xml:space="preserve"> 123 </w:t>
            </w:r>
            <w:r w:rsidRPr="00BF2720">
              <w:t>.!?{(</w:t>
            </w:r>
          </w:p>
        </w:tc>
      </w:tr>
      <w:tr w:rsidR="00B9577F" w:rsidRPr="00780BE2" w14:paraId="3BCD0B3B" w14:textId="77777777" w:rsidTr="006C03A3">
        <w:tc>
          <w:tcPr>
            <w:tcW w:w="1711" w:type="dxa"/>
          </w:tcPr>
          <w:p w14:paraId="4F7D7EC1" w14:textId="77777777" w:rsidR="00B9577F" w:rsidRDefault="00B9577F" w:rsidP="00F63DE7">
            <w:pPr>
              <w:pStyle w:val="R"/>
              <w:rPr>
                <w:rStyle w:val="TextkrperZchn"/>
                <w:rFonts w:eastAsiaTheme="majorEastAsia"/>
                <w:color w:val="auto"/>
              </w:rPr>
            </w:pPr>
            <w:r w:rsidRPr="00D07A91">
              <w:t>\\d</w:t>
            </w:r>
          </w:p>
        </w:tc>
        <w:tc>
          <w:tcPr>
            <w:tcW w:w="4554" w:type="dxa"/>
          </w:tcPr>
          <w:p w14:paraId="1C74A368" w14:textId="77777777" w:rsidR="00B9577F" w:rsidRPr="00A84163" w:rsidRDefault="00B9577F" w:rsidP="006C03A3">
            <w:pPr>
              <w:pStyle w:val="Textkrper"/>
              <w:rPr>
                <w:rStyle w:val="TextkrperZchn"/>
                <w:sz w:val="18"/>
                <w:szCs w:val="18"/>
                <w:lang w:val="en-GB"/>
              </w:rPr>
            </w:pPr>
            <w:r w:rsidRPr="00A84163">
              <w:rPr>
                <w:rStyle w:val="TextkrperZchn"/>
              </w:rPr>
              <w:t>Zahlen</w:t>
            </w:r>
          </w:p>
        </w:tc>
        <w:tc>
          <w:tcPr>
            <w:tcW w:w="2263" w:type="dxa"/>
          </w:tcPr>
          <w:p w14:paraId="41AD98D5" w14:textId="77777777" w:rsidR="00B9577F" w:rsidRPr="00BF2720" w:rsidRDefault="00B9577F" w:rsidP="006C03A3">
            <w:pPr>
              <w:pStyle w:val="Textkrper"/>
            </w:pPr>
            <w:r w:rsidRPr="00BF2720">
              <w:t>abc</w:t>
            </w:r>
            <w:r>
              <w:t xml:space="preserve"> ABC </w:t>
            </w:r>
            <w:r w:rsidRPr="00E51299">
              <w:rPr>
                <w:b/>
                <w:shd w:val="clear" w:color="auto" w:fill="D9D9D9" w:themeFill="background1" w:themeFillShade="D9"/>
              </w:rPr>
              <w:t>123</w:t>
            </w:r>
            <w:r>
              <w:t xml:space="preserve"> </w:t>
            </w:r>
            <w:r w:rsidRPr="00BF2720">
              <w:t>.!?{(</w:t>
            </w:r>
          </w:p>
        </w:tc>
      </w:tr>
      <w:tr w:rsidR="00B9577F" w:rsidRPr="00780BE2" w14:paraId="470DE36B" w14:textId="77777777" w:rsidTr="006C03A3">
        <w:tc>
          <w:tcPr>
            <w:tcW w:w="1711" w:type="dxa"/>
          </w:tcPr>
          <w:p w14:paraId="4434A6D5" w14:textId="77777777" w:rsidR="00B9577F" w:rsidRPr="00A84163" w:rsidRDefault="00000000" w:rsidP="00F63DE7">
            <w:pPr>
              <w:pStyle w:val="R"/>
            </w:pPr>
            <w:hyperlink r:id="rId36" w:history="1">
              <w:r w:rsidR="00B9577F" w:rsidRPr="00B26287">
                <w:t>\\D</w:t>
              </w:r>
            </w:hyperlink>
          </w:p>
        </w:tc>
        <w:tc>
          <w:tcPr>
            <w:tcW w:w="4554" w:type="dxa"/>
          </w:tcPr>
          <w:p w14:paraId="32F10F66" w14:textId="77777777" w:rsidR="00B9577F" w:rsidRPr="00780BE2" w:rsidRDefault="00B9577F" w:rsidP="006C03A3">
            <w:pPr>
              <w:pStyle w:val="Textkrper"/>
              <w:rPr>
                <w:rStyle w:val="TextkrperZchn"/>
              </w:rPr>
            </w:pPr>
            <w:r w:rsidRPr="00A84163">
              <w:rPr>
                <w:rStyle w:val="TextkrperZchn"/>
              </w:rPr>
              <w:t>Nicht-Zahlen</w:t>
            </w:r>
          </w:p>
        </w:tc>
        <w:tc>
          <w:tcPr>
            <w:tcW w:w="2263" w:type="dxa"/>
          </w:tcPr>
          <w:p w14:paraId="64E8839C" w14:textId="77777777" w:rsidR="00B9577F" w:rsidRPr="00BF2720" w:rsidRDefault="00B9577F" w:rsidP="006C03A3">
            <w:pPr>
              <w:pStyle w:val="Textkrper"/>
            </w:pPr>
            <w:r w:rsidRPr="00E51299">
              <w:rPr>
                <w:b/>
                <w:shd w:val="clear" w:color="auto" w:fill="D9D9D9" w:themeFill="background1" w:themeFillShade="D9"/>
              </w:rPr>
              <w:t>abc ABC</w:t>
            </w:r>
            <w:r w:rsidRPr="00BF2720">
              <w:t xml:space="preserve"> 123 </w:t>
            </w:r>
            <w:r w:rsidRPr="00E51299">
              <w:rPr>
                <w:b/>
                <w:shd w:val="clear" w:color="auto" w:fill="D9D9D9" w:themeFill="background1" w:themeFillShade="D9"/>
              </w:rPr>
              <w:t>.!?{(</w:t>
            </w:r>
          </w:p>
        </w:tc>
      </w:tr>
      <w:tr w:rsidR="00B9577F" w:rsidRPr="00780BE2" w14:paraId="1BF120D7" w14:textId="77777777" w:rsidTr="006C03A3">
        <w:tc>
          <w:tcPr>
            <w:tcW w:w="1711" w:type="dxa"/>
          </w:tcPr>
          <w:p w14:paraId="7ADA6159" w14:textId="77777777" w:rsidR="00B9577F" w:rsidRPr="00A84163" w:rsidRDefault="00B9577F" w:rsidP="00F63DE7">
            <w:pPr>
              <w:pStyle w:val="R"/>
            </w:pPr>
            <w:r w:rsidRPr="00A84163">
              <w:t>[:alnum:]</w:t>
            </w:r>
          </w:p>
        </w:tc>
        <w:tc>
          <w:tcPr>
            <w:tcW w:w="4554" w:type="dxa"/>
          </w:tcPr>
          <w:p w14:paraId="26D59F9A" w14:textId="77777777" w:rsidR="00B9577F" w:rsidRPr="00780BE2" w:rsidRDefault="00B9577F" w:rsidP="006C03A3">
            <w:pPr>
              <w:pStyle w:val="Textkrper"/>
            </w:pPr>
            <w:r>
              <w:rPr>
                <w:rStyle w:val="TextkrperZchn"/>
              </w:rPr>
              <w:t xml:space="preserve">Buchstaben und Zahlen </w:t>
            </w:r>
          </w:p>
        </w:tc>
        <w:tc>
          <w:tcPr>
            <w:tcW w:w="2263" w:type="dxa"/>
          </w:tcPr>
          <w:p w14:paraId="6C588B9E" w14:textId="77777777" w:rsidR="00B9577F" w:rsidRPr="00BF2720" w:rsidRDefault="00B9577F" w:rsidP="006C03A3">
            <w:pPr>
              <w:pStyle w:val="Textkrper"/>
            </w:pPr>
            <w:r w:rsidRPr="00E51299">
              <w:rPr>
                <w:b/>
                <w:shd w:val="clear" w:color="auto" w:fill="D9D9D9" w:themeFill="background1" w:themeFillShade="D9"/>
              </w:rPr>
              <w:t>abc ABC 123</w:t>
            </w:r>
            <w:r w:rsidRPr="00BF2720">
              <w:t xml:space="preserve"> .!?{(</w:t>
            </w:r>
          </w:p>
        </w:tc>
      </w:tr>
      <w:tr w:rsidR="00B9577F" w:rsidRPr="00780BE2" w14:paraId="3F6039F9" w14:textId="77777777" w:rsidTr="006C03A3">
        <w:tc>
          <w:tcPr>
            <w:tcW w:w="1711" w:type="dxa"/>
          </w:tcPr>
          <w:p w14:paraId="0C859613" w14:textId="77777777" w:rsidR="00B9577F" w:rsidRPr="00A84163" w:rsidRDefault="00B9577F" w:rsidP="00F63DE7">
            <w:pPr>
              <w:pStyle w:val="R"/>
            </w:pPr>
            <w:r w:rsidRPr="00A84163">
              <w:t>[:punct:]</w:t>
            </w:r>
          </w:p>
        </w:tc>
        <w:tc>
          <w:tcPr>
            <w:tcW w:w="4554" w:type="dxa"/>
          </w:tcPr>
          <w:p w14:paraId="7BDB12B1" w14:textId="77777777" w:rsidR="00B9577F" w:rsidRPr="00780BE2" w:rsidRDefault="00B9577F" w:rsidP="006C03A3">
            <w:pPr>
              <w:pStyle w:val="Textkrper"/>
              <w:rPr>
                <w:rStyle w:val="TextkrperZchn"/>
              </w:rPr>
            </w:pPr>
            <w:r w:rsidRPr="00A84163">
              <w:rPr>
                <w:rStyle w:val="TextkrperZchn"/>
              </w:rPr>
              <w:t>Zeichen</w:t>
            </w:r>
          </w:p>
        </w:tc>
        <w:tc>
          <w:tcPr>
            <w:tcW w:w="2263" w:type="dxa"/>
          </w:tcPr>
          <w:p w14:paraId="1E690E8F" w14:textId="77777777" w:rsidR="00B9577F" w:rsidRPr="00BF2720" w:rsidRDefault="00B9577F" w:rsidP="006C03A3">
            <w:pPr>
              <w:pStyle w:val="Textkrper"/>
            </w:pPr>
            <w:r w:rsidRPr="00BF2720">
              <w:t>abc</w:t>
            </w:r>
            <w:r w:rsidRPr="00B26287">
              <w:t xml:space="preserve"> </w:t>
            </w:r>
            <w:r w:rsidRPr="00BF2720">
              <w:t>ABC</w:t>
            </w:r>
            <w:r w:rsidRPr="00B26287">
              <w:t xml:space="preserve"> </w:t>
            </w:r>
            <w:r w:rsidRPr="00BF2720">
              <w:t>123</w:t>
            </w:r>
            <w:r w:rsidRPr="00B26287">
              <w:t xml:space="preserve"> </w:t>
            </w:r>
            <w:r w:rsidRPr="00B26287">
              <w:rPr>
                <w:b/>
                <w:shd w:val="clear" w:color="auto" w:fill="D9D9D9" w:themeFill="background1" w:themeFillShade="D9"/>
              </w:rPr>
              <w:t>.!?{(</w:t>
            </w:r>
          </w:p>
        </w:tc>
      </w:tr>
      <w:tr w:rsidR="00B9577F" w:rsidRPr="00780BE2" w14:paraId="51AB043B" w14:textId="77777777" w:rsidTr="006C03A3">
        <w:tc>
          <w:tcPr>
            <w:tcW w:w="1711" w:type="dxa"/>
          </w:tcPr>
          <w:p w14:paraId="699CDDDF" w14:textId="77777777" w:rsidR="00B9577F" w:rsidRPr="00A84163" w:rsidRDefault="00B9577F" w:rsidP="00F63DE7">
            <w:pPr>
              <w:pStyle w:val="R"/>
            </w:pPr>
            <w:r w:rsidRPr="00A84163">
              <w:t>[:</w:t>
            </w:r>
            <w:r>
              <w:t>space</w:t>
            </w:r>
            <w:r w:rsidRPr="00A84163">
              <w:t>:]</w:t>
            </w:r>
          </w:p>
        </w:tc>
        <w:tc>
          <w:tcPr>
            <w:tcW w:w="4554" w:type="dxa"/>
          </w:tcPr>
          <w:p w14:paraId="41F89ABD" w14:textId="77777777" w:rsidR="00B9577F" w:rsidRPr="00780BE2" w:rsidRDefault="00B9577F" w:rsidP="006C03A3">
            <w:pPr>
              <w:pStyle w:val="Textkrper"/>
              <w:rPr>
                <w:rStyle w:val="TextkrperZchn"/>
                <w:lang w:val="en-GB"/>
              </w:rPr>
            </w:pPr>
            <w:r w:rsidRPr="00780BE2">
              <w:rPr>
                <w:rStyle w:val="TextkrperZchn"/>
                <w:lang w:val="en-GB"/>
              </w:rPr>
              <w:t>Leerzeichen</w:t>
            </w:r>
            <w:r>
              <w:rPr>
                <w:rStyle w:val="TextkrperZchn"/>
                <w:lang w:val="en-GB"/>
              </w:rPr>
              <w:t xml:space="preserve"> (whitespace)</w:t>
            </w:r>
          </w:p>
        </w:tc>
        <w:tc>
          <w:tcPr>
            <w:tcW w:w="2263" w:type="dxa"/>
          </w:tcPr>
          <w:p w14:paraId="79551F9F" w14:textId="77777777" w:rsidR="00B9577F" w:rsidRPr="00BF2720" w:rsidRDefault="00B9577F" w:rsidP="006C03A3">
            <w:pPr>
              <w:pStyle w:val="Textkrper"/>
            </w:pPr>
            <w:r w:rsidRPr="00BF2720">
              <w:t>abc</w:t>
            </w:r>
            <w:r w:rsidRPr="00BF2720">
              <w:rPr>
                <w:shd w:val="clear" w:color="auto" w:fill="BFBFBF" w:themeFill="background1" w:themeFillShade="BF"/>
              </w:rPr>
              <w:t xml:space="preserve"> </w:t>
            </w:r>
            <w:r w:rsidRPr="00BF2720">
              <w:t>ABC</w:t>
            </w:r>
            <w:r w:rsidRPr="00BF2720">
              <w:rPr>
                <w:shd w:val="clear" w:color="auto" w:fill="BFBFBF" w:themeFill="background1" w:themeFillShade="BF"/>
              </w:rPr>
              <w:t xml:space="preserve"> </w:t>
            </w:r>
            <w:r w:rsidRPr="00BF2720">
              <w:t>123</w:t>
            </w:r>
            <w:r w:rsidRPr="00A01398">
              <w:rPr>
                <w:shd w:val="clear" w:color="auto" w:fill="BFBFBF" w:themeFill="background1" w:themeFillShade="BF"/>
              </w:rPr>
              <w:t xml:space="preserve"> </w:t>
            </w:r>
            <w:r w:rsidRPr="00BF2720">
              <w:t>.!?{(</w:t>
            </w:r>
          </w:p>
        </w:tc>
      </w:tr>
      <w:tr w:rsidR="00B9577F" w14:paraId="2FD96D4E" w14:textId="77777777" w:rsidTr="006C03A3">
        <w:tc>
          <w:tcPr>
            <w:tcW w:w="1711" w:type="dxa"/>
          </w:tcPr>
          <w:p w14:paraId="28CE33CF" w14:textId="77777777" w:rsidR="00B9577F" w:rsidRPr="00A84163" w:rsidRDefault="00B9577F" w:rsidP="006C03A3">
            <w:pPr>
              <w:pStyle w:val="Textkrper"/>
              <w:rPr>
                <w:rFonts w:ascii="Courier New" w:hAnsi="Courier New"/>
                <w:color w:val="FF0000"/>
                <w:sz w:val="20"/>
              </w:rPr>
            </w:pPr>
            <w:r w:rsidRPr="00B26287">
              <w:rPr>
                <w:rFonts w:ascii="Courier New" w:hAnsi="Courier New"/>
                <w:color w:val="FF0000"/>
                <w:sz w:val="20"/>
              </w:rPr>
              <w:t>\\S</w:t>
            </w:r>
          </w:p>
        </w:tc>
        <w:tc>
          <w:tcPr>
            <w:tcW w:w="4554" w:type="dxa"/>
          </w:tcPr>
          <w:p w14:paraId="09A66704" w14:textId="77777777" w:rsidR="00B9577F" w:rsidRDefault="00B9577F" w:rsidP="006C03A3">
            <w:pPr>
              <w:pStyle w:val="Textkrper"/>
            </w:pPr>
            <w:r w:rsidRPr="00780BE2">
              <w:rPr>
                <w:rStyle w:val="TextkrperZchn"/>
              </w:rPr>
              <w:t xml:space="preserve">Match non-whitespace. </w:t>
            </w:r>
          </w:p>
        </w:tc>
        <w:tc>
          <w:tcPr>
            <w:tcW w:w="2263" w:type="dxa"/>
          </w:tcPr>
          <w:p w14:paraId="4FCABD9F" w14:textId="77777777" w:rsidR="00B9577F" w:rsidRPr="00A01398" w:rsidRDefault="00B9577F" w:rsidP="006C03A3">
            <w:pPr>
              <w:pStyle w:val="Textkrper"/>
              <w:rPr>
                <w:b/>
              </w:rPr>
            </w:pPr>
            <w:r w:rsidRPr="00E51299">
              <w:rPr>
                <w:b/>
                <w:shd w:val="clear" w:color="auto" w:fill="D9D9D9" w:themeFill="background1" w:themeFillShade="D9"/>
              </w:rPr>
              <w:t>abc</w:t>
            </w:r>
            <w:r w:rsidRPr="00A01398">
              <w:rPr>
                <w:b/>
              </w:rPr>
              <w:t xml:space="preserve"> </w:t>
            </w:r>
            <w:r w:rsidRPr="00E51299">
              <w:rPr>
                <w:b/>
                <w:shd w:val="clear" w:color="auto" w:fill="D9D9D9" w:themeFill="background1" w:themeFillShade="D9"/>
              </w:rPr>
              <w:t>ABC</w:t>
            </w:r>
            <w:r w:rsidRPr="00A01398">
              <w:rPr>
                <w:b/>
              </w:rPr>
              <w:t xml:space="preserve"> </w:t>
            </w:r>
            <w:r w:rsidRPr="00E51299">
              <w:rPr>
                <w:b/>
                <w:shd w:val="clear" w:color="auto" w:fill="D9D9D9" w:themeFill="background1" w:themeFillShade="D9"/>
              </w:rPr>
              <w:t>123</w:t>
            </w:r>
            <w:r w:rsidRPr="00A01398">
              <w:rPr>
                <w:b/>
              </w:rPr>
              <w:t xml:space="preserve"> </w:t>
            </w:r>
            <w:r w:rsidRPr="00E51299">
              <w:rPr>
                <w:b/>
                <w:shd w:val="clear" w:color="auto" w:fill="D9D9D9" w:themeFill="background1" w:themeFillShade="D9"/>
              </w:rPr>
              <w:t>.!?{(</w:t>
            </w:r>
          </w:p>
        </w:tc>
      </w:tr>
    </w:tbl>
    <w:p w14:paraId="43431C6E" w14:textId="77777777" w:rsidR="00B9577F" w:rsidRDefault="00B9577F" w:rsidP="00B9577F">
      <w:pPr>
        <w:pStyle w:val="Textkrper"/>
        <w:ind w:left="360"/>
      </w:pPr>
      <w:r>
        <w:rPr>
          <w:rStyle w:val="TextkrperZchn"/>
        </w:rPr>
        <w:br/>
      </w:r>
    </w:p>
    <w:p w14:paraId="00A692AA" w14:textId="77777777" w:rsidR="00B9577F" w:rsidRDefault="00B9577F" w:rsidP="00B9577F">
      <w:pPr>
        <w:rPr>
          <w:rFonts w:ascii="Verdana" w:hAnsi="Verdana"/>
          <w:sz w:val="19"/>
          <w:szCs w:val="19"/>
        </w:rPr>
      </w:pPr>
    </w:p>
    <w:p w14:paraId="11552A0D" w14:textId="77777777" w:rsidR="00B9577F" w:rsidRPr="00950847" w:rsidRDefault="00B9577F" w:rsidP="00B9577F">
      <w:pPr>
        <w:pStyle w:val="berschrift3"/>
      </w:pPr>
      <w:r w:rsidRPr="00950847">
        <w:t>Zählen des Vorkommens / repetitions</w:t>
      </w:r>
    </w:p>
    <w:p w14:paraId="0B3AE13C" w14:textId="77777777" w:rsidR="00B9577F" w:rsidRPr="00D27BD6" w:rsidRDefault="00B9577F" w:rsidP="00D27BD6">
      <w:pPr>
        <w:pStyle w:val="Aufzhlung"/>
      </w:pPr>
      <w:r w:rsidRPr="00D27BD6">
        <w:t>Setzt man +, *, ? hinter ein Zeichen, Wort oder die character class folgt daraus eine bestimmte Wiederholung (oder deren Ausschluss).</w:t>
      </w:r>
    </w:p>
    <w:p w14:paraId="6CDF75BA" w14:textId="77777777" w:rsidR="00B9577F" w:rsidRPr="00D27BD6" w:rsidRDefault="00B9577F" w:rsidP="00D27BD6">
      <w:pPr>
        <w:pStyle w:val="Aufzhlung"/>
      </w:pPr>
      <w:r w:rsidRPr="00D27BD6">
        <w:t>!! Diese Operationen erscheinen bei einzelnen Buchstaben/Worten wenig sinnvoll (v.a. deren Unterschiede). Sie sind aber bei Kombinationen extrem hilfreich.</w:t>
      </w:r>
    </w:p>
    <w:p w14:paraId="53B4483C" w14:textId="77777777" w:rsidR="00B9577F" w:rsidRPr="00D27BD6" w:rsidRDefault="00B9577F" w:rsidP="00D27BD6">
      <w:pPr>
        <w:pStyle w:val="Aufzhlung"/>
      </w:pPr>
      <w:r w:rsidRPr="00D27BD6">
        <w:t>Anm. Im folgenden sind die im Match-Beispiel rotgefärbten Buchstaben nur deshalb rot, weil damit auf eine Besonderheit hingewiesen werden soll. Der Match bezieht sich auf alle fett markierten</w:t>
      </w:r>
    </w:p>
    <w:tbl>
      <w:tblPr>
        <w:tblStyle w:val="Tabellenraster"/>
        <w:tblW w:w="10314" w:type="dxa"/>
        <w:tblLook w:val="04A0" w:firstRow="1" w:lastRow="0" w:firstColumn="1" w:lastColumn="0" w:noHBand="0" w:noVBand="1"/>
      </w:tblPr>
      <w:tblGrid>
        <w:gridCol w:w="1294"/>
        <w:gridCol w:w="3157"/>
        <w:gridCol w:w="1774"/>
        <w:gridCol w:w="4089"/>
      </w:tblGrid>
      <w:tr w:rsidR="00B9577F" w:rsidRPr="00D95381" w14:paraId="437CC822" w14:textId="77777777" w:rsidTr="006C03A3">
        <w:tc>
          <w:tcPr>
            <w:tcW w:w="937" w:type="dxa"/>
          </w:tcPr>
          <w:p w14:paraId="4643F7FE" w14:textId="77777777" w:rsidR="00B9577F" w:rsidRPr="00D95381" w:rsidRDefault="00B9577F" w:rsidP="006C03A3">
            <w:pPr>
              <w:pStyle w:val="Aufzhlung"/>
              <w:numPr>
                <w:ilvl w:val="0"/>
                <w:numId w:val="0"/>
              </w:numPr>
              <w:rPr>
                <w:b/>
                <w:lang w:val="en-GB"/>
              </w:rPr>
            </w:pPr>
            <w:r w:rsidRPr="00D95381">
              <w:rPr>
                <w:b/>
                <w:lang w:val="en-GB"/>
              </w:rPr>
              <w:lastRenderedPageBreak/>
              <w:t>Expr</w:t>
            </w:r>
          </w:p>
        </w:tc>
        <w:tc>
          <w:tcPr>
            <w:tcW w:w="3399" w:type="dxa"/>
          </w:tcPr>
          <w:p w14:paraId="388DAF14" w14:textId="77777777" w:rsidR="00B9577F" w:rsidRPr="00D95381" w:rsidRDefault="00B9577F" w:rsidP="006C03A3">
            <w:pPr>
              <w:pStyle w:val="Aufzhlung"/>
              <w:numPr>
                <w:ilvl w:val="0"/>
                <w:numId w:val="0"/>
              </w:numPr>
              <w:rPr>
                <w:b/>
                <w:lang w:val="en-GB"/>
              </w:rPr>
            </w:pPr>
            <w:r w:rsidRPr="00D95381">
              <w:rPr>
                <w:b/>
                <w:lang w:val="en-GB"/>
              </w:rPr>
              <w:t>Erklärung</w:t>
            </w:r>
          </w:p>
        </w:tc>
        <w:tc>
          <w:tcPr>
            <w:tcW w:w="1417" w:type="dxa"/>
          </w:tcPr>
          <w:p w14:paraId="2E826A02" w14:textId="77777777" w:rsidR="00B9577F" w:rsidRPr="00D95381" w:rsidRDefault="00B9577F" w:rsidP="006C03A3">
            <w:pPr>
              <w:pStyle w:val="Aufzhlung"/>
              <w:numPr>
                <w:ilvl w:val="0"/>
                <w:numId w:val="0"/>
              </w:numPr>
              <w:rPr>
                <w:b/>
                <w:lang w:val="en-GB"/>
              </w:rPr>
            </w:pPr>
            <w:r w:rsidRPr="00D95381">
              <w:rPr>
                <w:b/>
                <w:lang w:val="en-GB"/>
              </w:rPr>
              <w:t xml:space="preserve">Bsp. </w:t>
            </w:r>
          </w:p>
        </w:tc>
        <w:tc>
          <w:tcPr>
            <w:tcW w:w="4561" w:type="dxa"/>
          </w:tcPr>
          <w:p w14:paraId="5C299D1A" w14:textId="77777777" w:rsidR="00B9577F" w:rsidRPr="00D95381" w:rsidRDefault="00B9577F" w:rsidP="006C03A3">
            <w:pPr>
              <w:pStyle w:val="Aufzhlung"/>
              <w:numPr>
                <w:ilvl w:val="0"/>
                <w:numId w:val="0"/>
              </w:numPr>
              <w:rPr>
                <w:b/>
                <w:lang w:val="en-GB"/>
              </w:rPr>
            </w:pPr>
            <w:r w:rsidRPr="00D95381">
              <w:rPr>
                <w:b/>
                <w:lang w:val="en-GB"/>
              </w:rPr>
              <w:t>Match</w:t>
            </w:r>
          </w:p>
        </w:tc>
      </w:tr>
      <w:tr w:rsidR="00B9577F" w:rsidRPr="005E6693" w14:paraId="14CE3685" w14:textId="77777777" w:rsidTr="006C03A3">
        <w:tc>
          <w:tcPr>
            <w:tcW w:w="937" w:type="dxa"/>
            <w:tcBorders>
              <w:bottom w:val="single" w:sz="4" w:space="0" w:color="000000"/>
            </w:tcBorders>
          </w:tcPr>
          <w:p w14:paraId="2516AA74" w14:textId="77777777" w:rsidR="00B9577F" w:rsidRPr="00D95381" w:rsidRDefault="00B9577F" w:rsidP="00F63DE7">
            <w:pPr>
              <w:pStyle w:val="R"/>
            </w:pPr>
            <w:r w:rsidRPr="00D95381">
              <w:t xml:space="preserve">x+ </w:t>
            </w:r>
          </w:p>
        </w:tc>
        <w:tc>
          <w:tcPr>
            <w:tcW w:w="3399" w:type="dxa"/>
            <w:tcBorders>
              <w:bottom w:val="single" w:sz="4" w:space="0" w:color="000000"/>
            </w:tcBorders>
          </w:tcPr>
          <w:p w14:paraId="7195DF68" w14:textId="77777777" w:rsidR="00B9577F" w:rsidRPr="009F3D19" w:rsidRDefault="00B9577F" w:rsidP="006C03A3">
            <w:pPr>
              <w:pStyle w:val="Aufzhlung"/>
              <w:numPr>
                <w:ilvl w:val="0"/>
                <w:numId w:val="0"/>
              </w:numPr>
            </w:pPr>
            <w:r w:rsidRPr="009F3D19">
              <w:rPr>
                <w:b/>
              </w:rPr>
              <w:t xml:space="preserve">1 or more: </w:t>
            </w:r>
            <w:r w:rsidRPr="009F3D19">
              <w:t>x muss mindestens einmal vorkommen</w:t>
            </w:r>
          </w:p>
        </w:tc>
        <w:tc>
          <w:tcPr>
            <w:tcW w:w="1417" w:type="dxa"/>
            <w:tcBorders>
              <w:bottom w:val="single" w:sz="4" w:space="0" w:color="000000"/>
            </w:tcBorders>
            <w:vAlign w:val="center"/>
          </w:tcPr>
          <w:p w14:paraId="1DA88C9F" w14:textId="77777777" w:rsidR="00B9577F" w:rsidRPr="00D95381" w:rsidRDefault="00B9577F" w:rsidP="00F63DE7">
            <w:pPr>
              <w:pStyle w:val="R"/>
            </w:pPr>
            <w:r w:rsidRPr="00D95381">
              <w:t>e+</w:t>
            </w:r>
          </w:p>
        </w:tc>
        <w:tc>
          <w:tcPr>
            <w:tcW w:w="4561" w:type="dxa"/>
            <w:tcBorders>
              <w:bottom w:val="single" w:sz="4" w:space="0" w:color="000000"/>
            </w:tcBorders>
          </w:tcPr>
          <w:p w14:paraId="662782B5" w14:textId="77777777" w:rsidR="00B9577F" w:rsidRPr="003F5574" w:rsidRDefault="00B9577F" w:rsidP="006C03A3">
            <w:pPr>
              <w:pStyle w:val="Aufzhlung"/>
              <w:numPr>
                <w:ilvl w:val="0"/>
                <w:numId w:val="0"/>
              </w:numPr>
              <w:rPr>
                <w:lang w:val="en-GB"/>
              </w:rPr>
            </w:pPr>
            <w:r w:rsidRPr="003F5574">
              <w:rPr>
                <w:lang w:val="en-GB"/>
              </w:rPr>
              <w:t>Th</w:t>
            </w:r>
            <w:r w:rsidRPr="003F5574">
              <w:rPr>
                <w:b/>
                <w:lang w:val="en-GB"/>
              </w:rPr>
              <w:t>e</w:t>
            </w:r>
            <w:r w:rsidRPr="003F5574">
              <w:rPr>
                <w:lang w:val="en-GB"/>
              </w:rPr>
              <w:t xml:space="preserve"> cat ran down th</w:t>
            </w:r>
            <w:r w:rsidRPr="003F5574">
              <w:rPr>
                <w:b/>
                <w:lang w:val="en-GB"/>
              </w:rPr>
              <w:t>e</w:t>
            </w:r>
            <w:r w:rsidRPr="003F5574">
              <w:rPr>
                <w:lang w:val="en-GB"/>
              </w:rPr>
              <w:t xml:space="preserve"> str</w:t>
            </w:r>
            <w:r w:rsidRPr="003F5574">
              <w:rPr>
                <w:b/>
                <w:color w:val="FF0000"/>
                <w:lang w:val="en-GB"/>
              </w:rPr>
              <w:t>ee</w:t>
            </w:r>
            <w:r w:rsidRPr="003F5574">
              <w:rPr>
                <w:lang w:val="en-GB"/>
              </w:rPr>
              <w:t>t. It was s</w:t>
            </w:r>
            <w:r w:rsidRPr="003F5574">
              <w:rPr>
                <w:b/>
                <w:lang w:val="en-GB"/>
              </w:rPr>
              <w:t>e</w:t>
            </w:r>
            <w:r w:rsidRPr="003F5574">
              <w:rPr>
                <w:lang w:val="en-GB"/>
              </w:rPr>
              <w:t>arching for a mous</w:t>
            </w:r>
            <w:r w:rsidRPr="003F5574">
              <w:rPr>
                <w:b/>
                <w:lang w:val="en-GB"/>
              </w:rPr>
              <w:t>e</w:t>
            </w:r>
            <w:r w:rsidRPr="003F5574">
              <w:rPr>
                <w:lang w:val="en-GB"/>
              </w:rPr>
              <w:t xml:space="preserve"> to </w:t>
            </w:r>
            <w:r w:rsidRPr="003F5574">
              <w:rPr>
                <w:b/>
                <w:lang w:val="en-GB"/>
              </w:rPr>
              <w:t>e</w:t>
            </w:r>
            <w:r w:rsidRPr="003F5574">
              <w:rPr>
                <w:lang w:val="en-GB"/>
              </w:rPr>
              <w:t>at</w:t>
            </w:r>
          </w:p>
        </w:tc>
      </w:tr>
      <w:tr w:rsidR="00B9577F" w:rsidRPr="00FC3270" w14:paraId="20B67CA9" w14:textId="77777777" w:rsidTr="006C03A3">
        <w:tc>
          <w:tcPr>
            <w:tcW w:w="937" w:type="dxa"/>
            <w:tcBorders>
              <w:bottom w:val="single" w:sz="4" w:space="0" w:color="000000"/>
            </w:tcBorders>
          </w:tcPr>
          <w:p w14:paraId="460E3AD9" w14:textId="77777777" w:rsidR="00B9577F" w:rsidRPr="00FC3270" w:rsidRDefault="00B9577F" w:rsidP="00F63DE7">
            <w:pPr>
              <w:pStyle w:val="R"/>
            </w:pPr>
            <w:r>
              <w:t>x</w:t>
            </w:r>
            <w:r w:rsidRPr="00F514D8">
              <w:t>?</w:t>
            </w:r>
            <w:r w:rsidRPr="00FC3270">
              <w:t xml:space="preserve"> </w:t>
            </w:r>
          </w:p>
        </w:tc>
        <w:tc>
          <w:tcPr>
            <w:tcW w:w="3399" w:type="dxa"/>
            <w:tcBorders>
              <w:bottom w:val="single" w:sz="4" w:space="0" w:color="000000"/>
            </w:tcBorders>
          </w:tcPr>
          <w:p w14:paraId="2AF468F4" w14:textId="77777777" w:rsidR="00B9577F" w:rsidRDefault="00B9577F" w:rsidP="006C03A3">
            <w:pPr>
              <w:pStyle w:val="Aufzhlung"/>
              <w:numPr>
                <w:ilvl w:val="0"/>
                <w:numId w:val="0"/>
              </w:numPr>
            </w:pPr>
            <w:r w:rsidRPr="00FC3270">
              <w:rPr>
                <w:b/>
              </w:rPr>
              <w:t>0 or 1:</w:t>
            </w:r>
            <w:r w:rsidRPr="00FC3270">
              <w:t xml:space="preserve"> </w:t>
            </w:r>
            <w:r>
              <w:t>x</w:t>
            </w:r>
            <w:r w:rsidRPr="00FC3270">
              <w:t xml:space="preserve"> </w:t>
            </w:r>
            <w:r>
              <w:t xml:space="preserve">muss nicht vorkommen—wenn dann aber nur </w:t>
            </w:r>
            <w:r w:rsidRPr="00FC3270">
              <w:t>1x</w:t>
            </w:r>
            <w:r>
              <w:t>. Dies und das nächste macht x optional. Es kann vorkommen, muss aber nicht</w:t>
            </w:r>
            <w:r>
              <w:br/>
              <w:t xml:space="preserve">Bei </w:t>
            </w:r>
            <w:r w:rsidRPr="00F514D8">
              <w:rPr>
                <w:b/>
              </w:rPr>
              <w:t>Kombinationen</w:t>
            </w:r>
            <w:r>
              <w:t xml:space="preserve"> interessant, z.B. </w:t>
            </w:r>
            <w:r w:rsidRPr="00F63DE7">
              <w:rPr>
                <w:rStyle w:val="RZchn"/>
                <w:lang w:val="de-DE"/>
              </w:rPr>
              <w:t>e+a?</w:t>
            </w:r>
            <w:r w:rsidRPr="00F514D8">
              <w:t>:</w:t>
            </w:r>
            <w:r>
              <w:rPr>
                <w:b/>
              </w:rPr>
              <w:t xml:space="preserve"> </w:t>
            </w:r>
            <w:r>
              <w:t>Es muss ein e drin sein—optional gefolgt von a</w:t>
            </w:r>
          </w:p>
          <w:p w14:paraId="7D6B3579" w14:textId="77777777" w:rsidR="00B9577F" w:rsidRPr="00F514D8" w:rsidRDefault="00B9577F" w:rsidP="006C03A3">
            <w:pPr>
              <w:pStyle w:val="Aufzhlung"/>
              <w:numPr>
                <w:ilvl w:val="0"/>
                <w:numId w:val="0"/>
              </w:numPr>
            </w:pPr>
            <w:r>
              <w:t>(</w:t>
            </w:r>
            <w:r w:rsidRPr="00F63DE7">
              <w:rPr>
                <w:rStyle w:val="RZchn"/>
                <w:lang w:val="de-DE"/>
              </w:rPr>
              <w:t>Anm.</w:t>
            </w:r>
            <w:r>
              <w:t xml:space="preserve"> </w:t>
            </w:r>
            <w:r w:rsidRPr="00F63DE7">
              <w:rPr>
                <w:rStyle w:val="RZchn"/>
                <w:lang w:val="de-DE"/>
              </w:rPr>
              <w:t>e?</w:t>
            </w:r>
            <w:r>
              <w:t xml:space="preserve"> findet auch str</w:t>
            </w:r>
            <w:r w:rsidRPr="00F54279">
              <w:rPr>
                <w:b/>
              </w:rPr>
              <w:t>ee</w:t>
            </w:r>
            <w:r>
              <w:t>t. Es geht um die Anz. in komplexeren Elementen)</w:t>
            </w:r>
          </w:p>
        </w:tc>
        <w:tc>
          <w:tcPr>
            <w:tcW w:w="1417" w:type="dxa"/>
            <w:tcBorders>
              <w:bottom w:val="single" w:sz="4" w:space="0" w:color="000000"/>
            </w:tcBorders>
            <w:vAlign w:val="center"/>
          </w:tcPr>
          <w:p w14:paraId="14EF652F" w14:textId="77777777" w:rsidR="00B9577F" w:rsidRPr="00FC3270" w:rsidRDefault="00B9577F" w:rsidP="00F63DE7">
            <w:pPr>
              <w:pStyle w:val="R"/>
            </w:pPr>
            <w:r w:rsidRPr="00F514D8">
              <w:rPr>
                <w:rStyle w:val="RZchn"/>
              </w:rPr>
              <w:t>e+a?</w:t>
            </w:r>
          </w:p>
        </w:tc>
        <w:tc>
          <w:tcPr>
            <w:tcW w:w="4561" w:type="dxa"/>
            <w:tcBorders>
              <w:bottom w:val="single" w:sz="4" w:space="0" w:color="000000"/>
            </w:tcBorders>
          </w:tcPr>
          <w:p w14:paraId="3F098A3A" w14:textId="77777777" w:rsidR="00B9577F" w:rsidRPr="003F5574" w:rsidRDefault="00B9577F" w:rsidP="006C03A3">
            <w:pPr>
              <w:pStyle w:val="Aufzhlung"/>
              <w:numPr>
                <w:ilvl w:val="0"/>
                <w:numId w:val="0"/>
              </w:numPr>
              <w:rPr>
                <w:lang w:val="en-GB"/>
              </w:rPr>
            </w:pPr>
            <w:r w:rsidRPr="003F5574">
              <w:rPr>
                <w:lang w:val="en-GB"/>
              </w:rPr>
              <w:t>Th</w:t>
            </w:r>
            <w:r w:rsidRPr="003F5574">
              <w:rPr>
                <w:b/>
                <w:lang w:val="en-GB"/>
              </w:rPr>
              <w:t>e</w:t>
            </w:r>
            <w:r w:rsidRPr="003F5574">
              <w:rPr>
                <w:lang w:val="en-GB"/>
              </w:rPr>
              <w:t xml:space="preserve"> cat ran down th</w:t>
            </w:r>
            <w:r w:rsidRPr="003F5574">
              <w:rPr>
                <w:b/>
                <w:lang w:val="en-GB"/>
              </w:rPr>
              <w:t>e</w:t>
            </w:r>
            <w:r w:rsidRPr="003F5574">
              <w:rPr>
                <w:lang w:val="en-GB"/>
              </w:rPr>
              <w:t xml:space="preserve"> str</w:t>
            </w:r>
            <w:r w:rsidRPr="003F5574">
              <w:rPr>
                <w:b/>
                <w:lang w:val="en-GB"/>
              </w:rPr>
              <w:t>ee</w:t>
            </w:r>
            <w:r w:rsidRPr="003F5574">
              <w:rPr>
                <w:lang w:val="en-GB"/>
              </w:rPr>
              <w:t>t. It was s</w:t>
            </w:r>
            <w:r w:rsidRPr="003F5574">
              <w:rPr>
                <w:b/>
                <w:lang w:val="en-GB"/>
              </w:rPr>
              <w:t>ea</w:t>
            </w:r>
            <w:r w:rsidRPr="003F5574">
              <w:rPr>
                <w:lang w:val="en-GB"/>
              </w:rPr>
              <w:t>rching for a mous</w:t>
            </w:r>
            <w:r w:rsidRPr="003F5574">
              <w:rPr>
                <w:b/>
                <w:lang w:val="en-GB"/>
              </w:rPr>
              <w:t>e</w:t>
            </w:r>
            <w:r w:rsidRPr="003F5574">
              <w:rPr>
                <w:lang w:val="en-GB"/>
              </w:rPr>
              <w:t xml:space="preserve"> to </w:t>
            </w:r>
            <w:r w:rsidRPr="003F5574">
              <w:rPr>
                <w:b/>
                <w:lang w:val="en-GB"/>
              </w:rPr>
              <w:t>ea</w:t>
            </w:r>
            <w:r w:rsidRPr="003F5574">
              <w:rPr>
                <w:lang w:val="en-GB"/>
              </w:rPr>
              <w:t>t</w:t>
            </w:r>
          </w:p>
          <w:p w14:paraId="6C0897DA" w14:textId="77777777" w:rsidR="00B9577F" w:rsidRPr="00FC3270" w:rsidRDefault="00B9577F" w:rsidP="006C03A3">
            <w:pPr>
              <w:pStyle w:val="Aufzhlung"/>
              <w:numPr>
                <w:ilvl w:val="0"/>
                <w:numId w:val="0"/>
              </w:numPr>
            </w:pPr>
            <w:r>
              <w:t>(mind. 1x e, und ea optional)</w:t>
            </w:r>
          </w:p>
        </w:tc>
      </w:tr>
      <w:tr w:rsidR="00B9577F" w:rsidRPr="00FC3270" w14:paraId="0DB3B71D" w14:textId="77777777" w:rsidTr="006C03A3">
        <w:trPr>
          <w:trHeight w:val="635"/>
        </w:trPr>
        <w:tc>
          <w:tcPr>
            <w:tcW w:w="937" w:type="dxa"/>
            <w:tcBorders>
              <w:bottom w:val="nil"/>
            </w:tcBorders>
          </w:tcPr>
          <w:p w14:paraId="13D9199E" w14:textId="77777777" w:rsidR="00B9577F" w:rsidRPr="00FC3270" w:rsidRDefault="00B9577F" w:rsidP="00F63DE7">
            <w:pPr>
              <w:pStyle w:val="R"/>
            </w:pPr>
            <w:r>
              <w:t>x</w:t>
            </w:r>
            <w:r w:rsidRPr="00F514D8">
              <w:t>*</w:t>
            </w:r>
          </w:p>
        </w:tc>
        <w:tc>
          <w:tcPr>
            <w:tcW w:w="3399" w:type="dxa"/>
            <w:tcBorders>
              <w:bottom w:val="nil"/>
            </w:tcBorders>
          </w:tcPr>
          <w:p w14:paraId="0AB87B0C" w14:textId="77777777" w:rsidR="00B9577F" w:rsidRPr="00FC3270" w:rsidRDefault="00B9577F" w:rsidP="006C03A3">
            <w:pPr>
              <w:pStyle w:val="Aufzhlung"/>
              <w:numPr>
                <w:ilvl w:val="0"/>
                <w:numId w:val="0"/>
              </w:numPr>
            </w:pPr>
            <w:r w:rsidRPr="00FC3270">
              <w:rPr>
                <w:b/>
              </w:rPr>
              <w:t>0 or more</w:t>
            </w:r>
            <w:r>
              <w:rPr>
                <w:b/>
              </w:rPr>
              <w:t>:</w:t>
            </w:r>
            <w:r w:rsidRPr="00FC3270">
              <w:rPr>
                <w:b/>
              </w:rPr>
              <w:t xml:space="preserve"> </w:t>
            </w:r>
            <w:r>
              <w:t>x</w:t>
            </w:r>
            <w:r w:rsidRPr="00FC3270">
              <w:t xml:space="preserve"> </w:t>
            </w:r>
            <w:r w:rsidRPr="00E17F90">
              <w:rPr>
                <w:i/>
              </w:rPr>
              <w:t>kann</w:t>
            </w:r>
            <w:r w:rsidRPr="00FC3270">
              <w:t xml:space="preserve"> im string vorkommen (egal wie oft), muss aber nicht</w:t>
            </w:r>
            <w:r>
              <w:t>. Bei Kombinationen relevant</w:t>
            </w:r>
          </w:p>
        </w:tc>
        <w:tc>
          <w:tcPr>
            <w:tcW w:w="1417" w:type="dxa"/>
            <w:tcBorders>
              <w:bottom w:val="dashed" w:sz="4" w:space="0" w:color="000000"/>
            </w:tcBorders>
            <w:vAlign w:val="center"/>
          </w:tcPr>
          <w:p w14:paraId="62553B1F" w14:textId="77777777" w:rsidR="00B9577F" w:rsidRPr="00FC3270" w:rsidRDefault="00B9577F" w:rsidP="00F63DE7">
            <w:pPr>
              <w:pStyle w:val="R"/>
            </w:pPr>
            <w:r>
              <w:t>e*a</w:t>
            </w:r>
          </w:p>
        </w:tc>
        <w:tc>
          <w:tcPr>
            <w:tcW w:w="4561" w:type="dxa"/>
            <w:tcBorders>
              <w:bottom w:val="dashed" w:sz="4" w:space="0" w:color="000000"/>
            </w:tcBorders>
          </w:tcPr>
          <w:p w14:paraId="7ACA0434" w14:textId="77777777" w:rsidR="00B9577F" w:rsidRPr="003F5574" w:rsidRDefault="00B9577F" w:rsidP="006C03A3">
            <w:pPr>
              <w:pStyle w:val="Aufzhlung"/>
              <w:numPr>
                <w:ilvl w:val="0"/>
                <w:numId w:val="0"/>
              </w:numPr>
              <w:rPr>
                <w:lang w:val="en-GB"/>
              </w:rPr>
            </w:pPr>
            <w:r w:rsidRPr="003F5574">
              <w:rPr>
                <w:lang w:val="en-GB"/>
              </w:rPr>
              <w:t>The c</w:t>
            </w:r>
            <w:r w:rsidRPr="003F5574">
              <w:rPr>
                <w:b/>
                <w:lang w:val="en-GB"/>
              </w:rPr>
              <w:t>a</w:t>
            </w:r>
            <w:r w:rsidRPr="003F5574">
              <w:rPr>
                <w:lang w:val="en-GB"/>
              </w:rPr>
              <w:t>t r</w:t>
            </w:r>
            <w:r w:rsidRPr="003F5574">
              <w:rPr>
                <w:b/>
                <w:lang w:val="en-GB"/>
              </w:rPr>
              <w:t>a</w:t>
            </w:r>
            <w:r w:rsidRPr="003F5574">
              <w:rPr>
                <w:lang w:val="en-GB"/>
              </w:rPr>
              <w:t>n down the street. It w</w:t>
            </w:r>
            <w:r w:rsidRPr="003F5574">
              <w:rPr>
                <w:b/>
                <w:lang w:val="en-GB"/>
              </w:rPr>
              <w:t>a</w:t>
            </w:r>
            <w:r w:rsidRPr="003F5574">
              <w:rPr>
                <w:lang w:val="en-GB"/>
              </w:rPr>
              <w:t>s s</w:t>
            </w:r>
            <w:r w:rsidRPr="003F5574">
              <w:rPr>
                <w:b/>
                <w:lang w:val="en-GB"/>
              </w:rPr>
              <w:t>ea</w:t>
            </w:r>
            <w:r w:rsidRPr="003F5574">
              <w:rPr>
                <w:lang w:val="en-GB"/>
              </w:rPr>
              <w:t xml:space="preserve">rching for </w:t>
            </w:r>
            <w:r w:rsidRPr="003F5574">
              <w:rPr>
                <w:b/>
                <w:lang w:val="en-GB"/>
              </w:rPr>
              <w:t>a</w:t>
            </w:r>
            <w:r w:rsidRPr="003F5574">
              <w:rPr>
                <w:lang w:val="en-GB"/>
              </w:rPr>
              <w:t xml:space="preserve"> mouse to </w:t>
            </w:r>
            <w:r w:rsidRPr="003F5574">
              <w:rPr>
                <w:b/>
                <w:color w:val="FF0000"/>
                <w:lang w:val="en-GB"/>
              </w:rPr>
              <w:t>ea</w:t>
            </w:r>
            <w:r w:rsidRPr="003F5574">
              <w:rPr>
                <w:lang w:val="en-GB"/>
              </w:rPr>
              <w:t>t</w:t>
            </w:r>
          </w:p>
          <w:p w14:paraId="331026F8" w14:textId="77777777" w:rsidR="00B9577F" w:rsidRPr="00FC3270" w:rsidRDefault="00B9577F" w:rsidP="006C03A3">
            <w:pPr>
              <w:pStyle w:val="Aufzhlung"/>
              <w:numPr>
                <w:ilvl w:val="0"/>
                <w:numId w:val="0"/>
              </w:numPr>
            </w:pPr>
            <w:r>
              <w:t>(</w:t>
            </w:r>
            <w:r>
              <w:sym w:font="Wingdings" w:char="F0E0"/>
            </w:r>
            <w:r>
              <w:t xml:space="preserve"> findet 1x a und optional ea)</w:t>
            </w:r>
          </w:p>
        </w:tc>
      </w:tr>
      <w:tr w:rsidR="00B9577F" w:rsidRPr="00FC3270" w14:paraId="5FA7D512" w14:textId="77777777" w:rsidTr="006C03A3">
        <w:tc>
          <w:tcPr>
            <w:tcW w:w="937" w:type="dxa"/>
            <w:tcBorders>
              <w:top w:val="nil"/>
              <w:bottom w:val="nil"/>
            </w:tcBorders>
          </w:tcPr>
          <w:p w14:paraId="42847DCB" w14:textId="77777777" w:rsidR="00B9577F" w:rsidRDefault="00B9577F" w:rsidP="00F63DE7">
            <w:pPr>
              <w:pStyle w:val="R"/>
            </w:pPr>
          </w:p>
        </w:tc>
        <w:tc>
          <w:tcPr>
            <w:tcW w:w="3399" w:type="dxa"/>
            <w:tcBorders>
              <w:top w:val="nil"/>
              <w:bottom w:val="nil"/>
            </w:tcBorders>
          </w:tcPr>
          <w:p w14:paraId="6FDABFAB" w14:textId="77777777" w:rsidR="00B9577F" w:rsidRPr="00FC3270" w:rsidRDefault="00B9577F" w:rsidP="006C03A3">
            <w:pPr>
              <w:pStyle w:val="Aufzhlung"/>
              <w:numPr>
                <w:ilvl w:val="0"/>
                <w:numId w:val="0"/>
              </w:numPr>
              <w:rPr>
                <w:b/>
              </w:rPr>
            </w:pPr>
          </w:p>
        </w:tc>
        <w:tc>
          <w:tcPr>
            <w:tcW w:w="1417" w:type="dxa"/>
            <w:tcBorders>
              <w:top w:val="dashed" w:sz="4" w:space="0" w:color="000000"/>
              <w:bottom w:val="dashed" w:sz="4" w:space="0" w:color="000000"/>
            </w:tcBorders>
            <w:vAlign w:val="center"/>
          </w:tcPr>
          <w:p w14:paraId="35F7E4AE" w14:textId="77777777" w:rsidR="00B9577F" w:rsidRPr="00F514D8" w:rsidRDefault="00B9577F" w:rsidP="00F63DE7">
            <w:pPr>
              <w:pStyle w:val="R"/>
              <w:rPr>
                <w:rStyle w:val="RZchn"/>
              </w:rPr>
            </w:pPr>
            <w:r>
              <w:rPr>
                <w:rStyle w:val="RZchn"/>
              </w:rPr>
              <w:t>re*</w:t>
            </w:r>
          </w:p>
        </w:tc>
        <w:tc>
          <w:tcPr>
            <w:tcW w:w="4561" w:type="dxa"/>
            <w:tcBorders>
              <w:top w:val="dashed" w:sz="4" w:space="0" w:color="000000"/>
              <w:bottom w:val="dashed" w:sz="4" w:space="0" w:color="000000"/>
            </w:tcBorders>
          </w:tcPr>
          <w:p w14:paraId="020CADDF" w14:textId="77777777" w:rsidR="00B9577F" w:rsidRPr="003F5574" w:rsidRDefault="00B9577F" w:rsidP="006C03A3">
            <w:pPr>
              <w:pStyle w:val="Aufzhlung"/>
              <w:numPr>
                <w:ilvl w:val="0"/>
                <w:numId w:val="0"/>
              </w:numPr>
              <w:rPr>
                <w:lang w:val="en-GB"/>
              </w:rPr>
            </w:pPr>
            <w:r w:rsidRPr="003F5574">
              <w:rPr>
                <w:lang w:val="en-GB"/>
              </w:rPr>
              <w:t xml:space="preserve">The cat </w:t>
            </w:r>
            <w:r w:rsidRPr="003F5574">
              <w:rPr>
                <w:b/>
                <w:lang w:val="en-GB"/>
              </w:rPr>
              <w:t>r</w:t>
            </w:r>
            <w:r w:rsidRPr="003F5574">
              <w:rPr>
                <w:lang w:val="en-GB"/>
              </w:rPr>
              <w:t>an down the st</w:t>
            </w:r>
            <w:r w:rsidRPr="003F5574">
              <w:rPr>
                <w:b/>
                <w:color w:val="FF0000"/>
                <w:lang w:val="en-GB"/>
              </w:rPr>
              <w:t>ree</w:t>
            </w:r>
            <w:r w:rsidRPr="003F5574">
              <w:rPr>
                <w:lang w:val="en-GB"/>
              </w:rPr>
              <w:t>t. It was sea</w:t>
            </w:r>
            <w:r w:rsidRPr="003F5574">
              <w:rPr>
                <w:b/>
                <w:lang w:val="en-GB"/>
              </w:rPr>
              <w:t>r</w:t>
            </w:r>
            <w:r w:rsidRPr="003F5574">
              <w:rPr>
                <w:lang w:val="en-GB"/>
              </w:rPr>
              <w:t>ching fo</w:t>
            </w:r>
            <w:r w:rsidRPr="003F5574">
              <w:rPr>
                <w:b/>
                <w:lang w:val="en-GB"/>
              </w:rPr>
              <w:t>r</w:t>
            </w:r>
            <w:r w:rsidRPr="003F5574">
              <w:rPr>
                <w:lang w:val="en-GB"/>
              </w:rPr>
              <w:t xml:space="preserve"> a mouse to eat</w:t>
            </w:r>
          </w:p>
          <w:p w14:paraId="3B770281" w14:textId="77777777" w:rsidR="00B9577F" w:rsidRPr="00E17F90" w:rsidRDefault="00B9577F" w:rsidP="006C03A3">
            <w:pPr>
              <w:pStyle w:val="Aufzhlung"/>
              <w:numPr>
                <w:ilvl w:val="0"/>
                <w:numId w:val="0"/>
              </w:numPr>
            </w:pPr>
            <w:r>
              <w:t>(findet ein r und optonal re; dann aber auch mehrfach)</w:t>
            </w:r>
          </w:p>
        </w:tc>
      </w:tr>
      <w:tr w:rsidR="00B9577F" w:rsidRPr="00FC3270" w14:paraId="213495A3" w14:textId="77777777" w:rsidTr="006C03A3">
        <w:tc>
          <w:tcPr>
            <w:tcW w:w="937" w:type="dxa"/>
            <w:tcBorders>
              <w:top w:val="nil"/>
              <w:bottom w:val="nil"/>
            </w:tcBorders>
          </w:tcPr>
          <w:p w14:paraId="44A60BF3" w14:textId="77777777" w:rsidR="00B9577F" w:rsidRPr="00B42F3A" w:rsidRDefault="00B9577F" w:rsidP="00F63DE7">
            <w:pPr>
              <w:pStyle w:val="R"/>
              <w:rPr>
                <w:lang w:val="de-DE"/>
              </w:rPr>
            </w:pPr>
          </w:p>
        </w:tc>
        <w:tc>
          <w:tcPr>
            <w:tcW w:w="3399" w:type="dxa"/>
            <w:tcBorders>
              <w:top w:val="nil"/>
              <w:bottom w:val="nil"/>
            </w:tcBorders>
          </w:tcPr>
          <w:p w14:paraId="31253F25" w14:textId="77777777" w:rsidR="00B9577F" w:rsidRPr="00FC3270" w:rsidRDefault="00B9577F" w:rsidP="006C03A3">
            <w:pPr>
              <w:pStyle w:val="Aufzhlung"/>
              <w:numPr>
                <w:ilvl w:val="0"/>
                <w:numId w:val="0"/>
              </w:numPr>
              <w:rPr>
                <w:b/>
              </w:rPr>
            </w:pPr>
          </w:p>
        </w:tc>
        <w:tc>
          <w:tcPr>
            <w:tcW w:w="1417" w:type="dxa"/>
            <w:tcBorders>
              <w:top w:val="dashed" w:sz="4" w:space="0" w:color="000000"/>
              <w:bottom w:val="dashed" w:sz="4" w:space="0" w:color="000000"/>
            </w:tcBorders>
            <w:vAlign w:val="center"/>
          </w:tcPr>
          <w:p w14:paraId="7CF44E6C" w14:textId="77777777" w:rsidR="00B9577F" w:rsidRPr="00F514D8" w:rsidRDefault="00B9577F" w:rsidP="00F63DE7">
            <w:pPr>
              <w:pStyle w:val="R"/>
              <w:rPr>
                <w:rStyle w:val="RZchn"/>
              </w:rPr>
            </w:pPr>
            <w:r>
              <w:rPr>
                <w:rStyle w:val="RZchn"/>
              </w:rPr>
              <w:t>grape*+</w:t>
            </w:r>
          </w:p>
        </w:tc>
        <w:tc>
          <w:tcPr>
            <w:tcW w:w="4561" w:type="dxa"/>
            <w:tcBorders>
              <w:top w:val="dashed" w:sz="4" w:space="0" w:color="000000"/>
              <w:bottom w:val="dashed" w:sz="4" w:space="0" w:color="000000"/>
            </w:tcBorders>
          </w:tcPr>
          <w:p w14:paraId="43717939" w14:textId="77777777" w:rsidR="00B9577F" w:rsidRDefault="00B9577F" w:rsidP="006C03A3">
            <w:pPr>
              <w:pStyle w:val="Aufzhlung"/>
              <w:numPr>
                <w:ilvl w:val="0"/>
                <w:numId w:val="0"/>
              </w:numPr>
            </w:pPr>
            <w:r>
              <w:rPr>
                <w:b/>
              </w:rPr>
              <w:t>"</w:t>
            </w:r>
            <w:r w:rsidRPr="00610690">
              <w:rPr>
                <w:b/>
              </w:rPr>
              <w:t>grape</w:t>
            </w:r>
            <w:r>
              <w:rPr>
                <w:b/>
              </w:rPr>
              <w:t>"</w:t>
            </w:r>
            <w:r>
              <w:t xml:space="preserve">, </w:t>
            </w:r>
            <w:r>
              <w:rPr>
                <w:b/>
              </w:rPr>
              <w:t>"</w:t>
            </w:r>
            <w:r w:rsidRPr="00610690">
              <w:rPr>
                <w:b/>
              </w:rPr>
              <w:t>grapefruit</w:t>
            </w:r>
            <w:r>
              <w:rPr>
                <w:b/>
              </w:rPr>
              <w:t>"</w:t>
            </w:r>
          </w:p>
          <w:p w14:paraId="73446070" w14:textId="77777777" w:rsidR="00B9577F" w:rsidRPr="00FC3270" w:rsidRDefault="00B9577F" w:rsidP="006C03A3">
            <w:pPr>
              <w:pStyle w:val="Aufzhlung"/>
              <w:numPr>
                <w:ilvl w:val="0"/>
                <w:numId w:val="0"/>
              </w:numPr>
            </w:pPr>
            <w:r>
              <w:t>Bei grape.+ würde grape nicht gematcht</w:t>
            </w:r>
          </w:p>
        </w:tc>
      </w:tr>
      <w:tr w:rsidR="00B9577F" w:rsidRPr="00317BEB" w14:paraId="29350509" w14:textId="77777777" w:rsidTr="006C03A3">
        <w:tc>
          <w:tcPr>
            <w:tcW w:w="937" w:type="dxa"/>
            <w:tcBorders>
              <w:top w:val="nil"/>
              <w:bottom w:val="single" w:sz="4" w:space="0" w:color="000000"/>
            </w:tcBorders>
          </w:tcPr>
          <w:p w14:paraId="795D45E2" w14:textId="77777777" w:rsidR="00B9577F" w:rsidRPr="00B42F3A" w:rsidRDefault="00B9577F" w:rsidP="00F63DE7">
            <w:pPr>
              <w:pStyle w:val="R"/>
              <w:rPr>
                <w:lang w:val="de-DE"/>
              </w:rPr>
            </w:pPr>
          </w:p>
        </w:tc>
        <w:tc>
          <w:tcPr>
            <w:tcW w:w="3399" w:type="dxa"/>
            <w:tcBorders>
              <w:top w:val="nil"/>
              <w:bottom w:val="single" w:sz="4" w:space="0" w:color="000000"/>
            </w:tcBorders>
          </w:tcPr>
          <w:p w14:paraId="0A4EEDBC" w14:textId="77777777" w:rsidR="00B9577F" w:rsidRDefault="00B9577F" w:rsidP="006C03A3">
            <w:pPr>
              <w:pStyle w:val="Aufzhlung"/>
              <w:numPr>
                <w:ilvl w:val="0"/>
                <w:numId w:val="0"/>
              </w:numPr>
            </w:pPr>
          </w:p>
        </w:tc>
        <w:tc>
          <w:tcPr>
            <w:tcW w:w="1417" w:type="dxa"/>
            <w:tcBorders>
              <w:top w:val="dashed" w:sz="4" w:space="0" w:color="000000"/>
              <w:bottom w:val="single" w:sz="4" w:space="0" w:color="000000"/>
            </w:tcBorders>
            <w:vAlign w:val="center"/>
          </w:tcPr>
          <w:p w14:paraId="1102F7E0" w14:textId="77777777" w:rsidR="00B9577F" w:rsidRPr="00BA4093" w:rsidRDefault="00B9577F" w:rsidP="00F63DE7">
            <w:pPr>
              <w:pStyle w:val="R"/>
            </w:pPr>
            <w:r>
              <w:t>total .*</w:t>
            </w:r>
          </w:p>
        </w:tc>
        <w:tc>
          <w:tcPr>
            <w:tcW w:w="4561" w:type="dxa"/>
            <w:tcBorders>
              <w:top w:val="dashed" w:sz="4" w:space="0" w:color="000000"/>
              <w:bottom w:val="single" w:sz="4" w:space="0" w:color="000000"/>
            </w:tcBorders>
          </w:tcPr>
          <w:p w14:paraId="39EC1727" w14:textId="77777777" w:rsidR="00B9577F" w:rsidRPr="007E427F" w:rsidRDefault="00B9577F" w:rsidP="006C03A3">
            <w:pPr>
              <w:pStyle w:val="Aufzhlung"/>
              <w:numPr>
                <w:ilvl w:val="0"/>
                <w:numId w:val="0"/>
              </w:numPr>
              <w:rPr>
                <w:b/>
                <w:lang w:val="en-GB"/>
              </w:rPr>
            </w:pPr>
            <w:r w:rsidRPr="007E427F">
              <w:rPr>
                <w:b/>
                <w:lang w:val="en-GB"/>
              </w:rPr>
              <w:t>“</w:t>
            </w:r>
            <w:r>
              <w:rPr>
                <w:b/>
                <w:lang w:val="en-GB"/>
              </w:rPr>
              <w:t>t</w:t>
            </w:r>
            <w:r w:rsidRPr="007E427F">
              <w:rPr>
                <w:b/>
                <w:lang w:val="en-GB"/>
              </w:rPr>
              <w:t>otal grain”, “total non-grain”</w:t>
            </w:r>
          </w:p>
          <w:p w14:paraId="314117A6" w14:textId="77777777" w:rsidR="00B9577F" w:rsidRPr="00991D42" w:rsidRDefault="00B9577F" w:rsidP="006C03A3">
            <w:pPr>
              <w:pStyle w:val="Aufzhlung"/>
              <w:numPr>
                <w:ilvl w:val="0"/>
                <w:numId w:val="0"/>
              </w:numPr>
            </w:pPr>
            <w:r w:rsidRPr="00991D42">
              <w:t>Alles nach total! (würde auch mit .+ gehen</w:t>
            </w:r>
          </w:p>
        </w:tc>
      </w:tr>
      <w:tr w:rsidR="00B9577F" w:rsidRPr="005E6693" w14:paraId="51D85728" w14:textId="77777777" w:rsidTr="006C03A3">
        <w:tc>
          <w:tcPr>
            <w:tcW w:w="937" w:type="dxa"/>
            <w:tcBorders>
              <w:top w:val="single" w:sz="4" w:space="0" w:color="000000"/>
              <w:bottom w:val="nil"/>
            </w:tcBorders>
          </w:tcPr>
          <w:p w14:paraId="720EF9EA" w14:textId="77777777" w:rsidR="00B9577F" w:rsidRPr="00BA4093" w:rsidRDefault="00B9577F" w:rsidP="00F63DE7">
            <w:pPr>
              <w:pStyle w:val="R"/>
              <w:rPr>
                <w:rStyle w:val="RZchn"/>
                <w:sz w:val="18"/>
                <w:szCs w:val="22"/>
              </w:rPr>
            </w:pPr>
            <w:r w:rsidRPr="00BA4093">
              <w:t>x{</w:t>
            </w:r>
            <w:r>
              <w:t>n</w:t>
            </w:r>
            <w:r w:rsidRPr="00BA4093">
              <w:t>}</w:t>
            </w:r>
          </w:p>
        </w:tc>
        <w:tc>
          <w:tcPr>
            <w:tcW w:w="3399" w:type="dxa"/>
            <w:tcBorders>
              <w:top w:val="single" w:sz="4" w:space="0" w:color="000000"/>
              <w:bottom w:val="dashed" w:sz="4" w:space="0" w:color="000000"/>
            </w:tcBorders>
          </w:tcPr>
          <w:p w14:paraId="4396896F" w14:textId="77777777" w:rsidR="00B9577F" w:rsidRPr="00FC3270" w:rsidRDefault="00B9577F" w:rsidP="006C03A3">
            <w:pPr>
              <w:pStyle w:val="Aufzhlung"/>
              <w:numPr>
                <w:ilvl w:val="0"/>
                <w:numId w:val="0"/>
              </w:numPr>
            </w:pPr>
            <w:r>
              <w:t>Finde Elemente, die n-mal das Zeichen x haben</w:t>
            </w:r>
          </w:p>
        </w:tc>
        <w:tc>
          <w:tcPr>
            <w:tcW w:w="1417" w:type="dxa"/>
            <w:tcBorders>
              <w:top w:val="single" w:sz="4" w:space="0" w:color="000000"/>
              <w:bottom w:val="dashed" w:sz="4" w:space="0" w:color="000000"/>
            </w:tcBorders>
            <w:vAlign w:val="center"/>
          </w:tcPr>
          <w:p w14:paraId="012331E2" w14:textId="77777777" w:rsidR="00B9577F" w:rsidRPr="00FC3270" w:rsidRDefault="00B9577F" w:rsidP="00F63DE7">
            <w:pPr>
              <w:pStyle w:val="R"/>
            </w:pPr>
            <w:r w:rsidRPr="00BA4093">
              <w:t>e{2}</w:t>
            </w:r>
          </w:p>
        </w:tc>
        <w:tc>
          <w:tcPr>
            <w:tcW w:w="4561" w:type="dxa"/>
            <w:tcBorders>
              <w:top w:val="single" w:sz="4" w:space="0" w:color="000000"/>
              <w:bottom w:val="dashed" w:sz="4" w:space="0" w:color="000000"/>
            </w:tcBorders>
          </w:tcPr>
          <w:p w14:paraId="3E3D5450" w14:textId="77777777" w:rsidR="00B9577F" w:rsidRPr="003F5574" w:rsidRDefault="00B9577F" w:rsidP="006C03A3">
            <w:pPr>
              <w:pStyle w:val="Aufzhlung"/>
              <w:numPr>
                <w:ilvl w:val="0"/>
                <w:numId w:val="0"/>
              </w:numPr>
              <w:rPr>
                <w:lang w:val="en-GB"/>
              </w:rPr>
            </w:pPr>
            <w:r w:rsidRPr="003F5574">
              <w:rPr>
                <w:lang w:val="en-GB"/>
              </w:rPr>
              <w:t>The cat ran down the str</w:t>
            </w:r>
            <w:r w:rsidRPr="003F5574">
              <w:rPr>
                <w:b/>
                <w:lang w:val="en-GB"/>
              </w:rPr>
              <w:t>ee</w:t>
            </w:r>
            <w:r w:rsidRPr="003F5574">
              <w:rPr>
                <w:lang w:val="en-GB"/>
              </w:rPr>
              <w:t>t. It was searching for a mouse to eat</w:t>
            </w:r>
          </w:p>
        </w:tc>
      </w:tr>
      <w:tr w:rsidR="00B9577F" w:rsidRPr="005E6693" w14:paraId="47936725" w14:textId="77777777" w:rsidTr="006C03A3">
        <w:tc>
          <w:tcPr>
            <w:tcW w:w="937" w:type="dxa"/>
            <w:tcBorders>
              <w:top w:val="nil"/>
              <w:bottom w:val="nil"/>
            </w:tcBorders>
          </w:tcPr>
          <w:p w14:paraId="73947384" w14:textId="77777777" w:rsidR="00B9577F" w:rsidRDefault="00B9577F" w:rsidP="00F63DE7">
            <w:pPr>
              <w:pStyle w:val="R"/>
            </w:pPr>
          </w:p>
        </w:tc>
        <w:tc>
          <w:tcPr>
            <w:tcW w:w="3399" w:type="dxa"/>
            <w:tcBorders>
              <w:top w:val="dashed" w:sz="4" w:space="0" w:color="000000"/>
              <w:bottom w:val="dashed" w:sz="4" w:space="0" w:color="000000"/>
            </w:tcBorders>
          </w:tcPr>
          <w:p w14:paraId="212094ED" w14:textId="77777777" w:rsidR="00B9577F" w:rsidRDefault="00B9577F" w:rsidP="006C03A3">
            <w:pPr>
              <w:pStyle w:val="Aufzhlung"/>
              <w:numPr>
                <w:ilvl w:val="0"/>
                <w:numId w:val="0"/>
              </w:numPr>
            </w:pPr>
            <w:r>
              <w:t xml:space="preserve">! Finde ein e </w:t>
            </w:r>
            <w:r>
              <w:sym w:font="Wingdings" w:char="F0E0"/>
            </w:r>
            <w:r>
              <w:t xml:space="preserve"> „street“ weil es einmal e hat.</w:t>
            </w:r>
          </w:p>
        </w:tc>
        <w:tc>
          <w:tcPr>
            <w:tcW w:w="1417" w:type="dxa"/>
            <w:tcBorders>
              <w:top w:val="dashed" w:sz="4" w:space="0" w:color="000000"/>
              <w:bottom w:val="dashed" w:sz="4" w:space="0" w:color="000000"/>
            </w:tcBorders>
            <w:vAlign w:val="center"/>
          </w:tcPr>
          <w:p w14:paraId="79FE193E" w14:textId="77777777" w:rsidR="00B9577F" w:rsidRPr="00FC3270" w:rsidRDefault="00B9577F" w:rsidP="00F63DE7">
            <w:pPr>
              <w:pStyle w:val="R"/>
            </w:pPr>
            <w:r w:rsidRPr="00BA4093">
              <w:t>e{</w:t>
            </w:r>
            <w:r>
              <w:t>1</w:t>
            </w:r>
            <w:r w:rsidRPr="00BA4093">
              <w:t>}</w:t>
            </w:r>
          </w:p>
        </w:tc>
        <w:tc>
          <w:tcPr>
            <w:tcW w:w="4561" w:type="dxa"/>
            <w:tcBorders>
              <w:top w:val="dashed" w:sz="4" w:space="0" w:color="000000"/>
              <w:bottom w:val="dashed" w:sz="4" w:space="0" w:color="000000"/>
            </w:tcBorders>
          </w:tcPr>
          <w:p w14:paraId="241B54DD" w14:textId="77777777" w:rsidR="00B9577F" w:rsidRPr="003F5574" w:rsidRDefault="00B9577F" w:rsidP="006C03A3">
            <w:pPr>
              <w:pStyle w:val="Aufzhlung"/>
              <w:numPr>
                <w:ilvl w:val="0"/>
                <w:numId w:val="0"/>
              </w:numPr>
              <w:rPr>
                <w:lang w:val="en-GB"/>
              </w:rPr>
            </w:pPr>
            <w:r w:rsidRPr="003F5574">
              <w:rPr>
                <w:lang w:val="en-GB"/>
              </w:rPr>
              <w:t>Th</w:t>
            </w:r>
            <w:r w:rsidRPr="003F5574">
              <w:rPr>
                <w:b/>
                <w:lang w:val="en-GB"/>
              </w:rPr>
              <w:t>e</w:t>
            </w:r>
            <w:r w:rsidRPr="003F5574">
              <w:rPr>
                <w:lang w:val="en-GB"/>
              </w:rPr>
              <w:t xml:space="preserve"> cat ran down th</w:t>
            </w:r>
            <w:r w:rsidRPr="003F5574">
              <w:rPr>
                <w:b/>
                <w:lang w:val="en-GB"/>
              </w:rPr>
              <w:t>e</w:t>
            </w:r>
            <w:r w:rsidRPr="003F5574">
              <w:rPr>
                <w:lang w:val="en-GB"/>
              </w:rPr>
              <w:t xml:space="preserve"> str</w:t>
            </w:r>
            <w:r w:rsidRPr="003F5574">
              <w:rPr>
                <w:b/>
                <w:u w:val="single"/>
                <w:lang w:val="en-GB"/>
              </w:rPr>
              <w:t>ee</w:t>
            </w:r>
            <w:r w:rsidRPr="003F5574">
              <w:rPr>
                <w:lang w:val="en-GB"/>
              </w:rPr>
              <w:t>t. It was s</w:t>
            </w:r>
            <w:r w:rsidRPr="003F5574">
              <w:rPr>
                <w:b/>
                <w:lang w:val="en-GB"/>
              </w:rPr>
              <w:t>e</w:t>
            </w:r>
            <w:r w:rsidRPr="003F5574">
              <w:rPr>
                <w:lang w:val="en-GB"/>
              </w:rPr>
              <w:t>arching for a mous</w:t>
            </w:r>
            <w:r w:rsidRPr="003F5574">
              <w:rPr>
                <w:b/>
                <w:lang w:val="en-GB"/>
              </w:rPr>
              <w:t>e</w:t>
            </w:r>
            <w:r w:rsidRPr="003F5574">
              <w:rPr>
                <w:lang w:val="en-GB"/>
              </w:rPr>
              <w:t xml:space="preserve"> to </w:t>
            </w:r>
            <w:r w:rsidRPr="003F5574">
              <w:rPr>
                <w:b/>
                <w:lang w:val="en-GB"/>
              </w:rPr>
              <w:t>e</w:t>
            </w:r>
            <w:r w:rsidRPr="003F5574">
              <w:rPr>
                <w:lang w:val="en-GB"/>
              </w:rPr>
              <w:t>at</w:t>
            </w:r>
          </w:p>
        </w:tc>
      </w:tr>
      <w:tr w:rsidR="00B9577F" w:rsidRPr="005E6693" w14:paraId="2C3A9AB8" w14:textId="77777777" w:rsidTr="006C03A3">
        <w:tc>
          <w:tcPr>
            <w:tcW w:w="937" w:type="dxa"/>
            <w:tcBorders>
              <w:top w:val="nil"/>
            </w:tcBorders>
          </w:tcPr>
          <w:p w14:paraId="7CE8CD81" w14:textId="77777777" w:rsidR="00B9577F" w:rsidRDefault="00B9577F" w:rsidP="00F63DE7">
            <w:pPr>
              <w:pStyle w:val="R"/>
            </w:pPr>
          </w:p>
        </w:tc>
        <w:tc>
          <w:tcPr>
            <w:tcW w:w="3399" w:type="dxa"/>
            <w:tcBorders>
              <w:top w:val="dashed" w:sz="4" w:space="0" w:color="000000"/>
            </w:tcBorders>
          </w:tcPr>
          <w:p w14:paraId="0A20D09E" w14:textId="77777777" w:rsidR="00B9577F" w:rsidRDefault="00B9577F" w:rsidP="006C03A3">
            <w:pPr>
              <w:pStyle w:val="Aufzhlung"/>
              <w:numPr>
                <w:ilvl w:val="0"/>
                <w:numId w:val="0"/>
              </w:numPr>
            </w:pPr>
            <w:r>
              <w:t>Kombis mit einer character class</w:t>
            </w:r>
          </w:p>
        </w:tc>
        <w:tc>
          <w:tcPr>
            <w:tcW w:w="1417" w:type="dxa"/>
            <w:tcBorders>
              <w:top w:val="dashed" w:sz="4" w:space="0" w:color="000000"/>
            </w:tcBorders>
            <w:vAlign w:val="center"/>
          </w:tcPr>
          <w:p w14:paraId="27EFEF87" w14:textId="77777777" w:rsidR="00B9577F" w:rsidRPr="00FC3270" w:rsidRDefault="00B9577F" w:rsidP="00F63DE7">
            <w:pPr>
              <w:pStyle w:val="R"/>
            </w:pPr>
            <w:r w:rsidRPr="00920DFF">
              <w:t>[\\w]{</w:t>
            </w:r>
            <w:r>
              <w:t>4</w:t>
            </w:r>
            <w:r w:rsidRPr="00920DFF">
              <w:t>}</w:t>
            </w:r>
          </w:p>
        </w:tc>
        <w:tc>
          <w:tcPr>
            <w:tcW w:w="4561" w:type="dxa"/>
            <w:tcBorders>
              <w:top w:val="dashed" w:sz="4" w:space="0" w:color="000000"/>
            </w:tcBorders>
          </w:tcPr>
          <w:p w14:paraId="3AC4D560" w14:textId="77777777" w:rsidR="00B9577F" w:rsidRPr="003F5574" w:rsidRDefault="00B9577F" w:rsidP="006C03A3">
            <w:pPr>
              <w:pStyle w:val="Aufzhlung"/>
              <w:numPr>
                <w:ilvl w:val="0"/>
                <w:numId w:val="0"/>
              </w:numPr>
              <w:rPr>
                <w:lang w:val="en-GB"/>
              </w:rPr>
            </w:pPr>
            <w:r w:rsidRPr="003F5574">
              <w:rPr>
                <w:lang w:val="en-GB"/>
              </w:rPr>
              <w:t xml:space="preserve">The cat ran </w:t>
            </w:r>
            <w:r w:rsidRPr="003F5574">
              <w:rPr>
                <w:b/>
                <w:lang w:val="en-GB"/>
              </w:rPr>
              <w:t>down</w:t>
            </w:r>
            <w:r w:rsidRPr="003F5574">
              <w:rPr>
                <w:lang w:val="en-GB"/>
              </w:rPr>
              <w:t xml:space="preserve"> the </w:t>
            </w:r>
            <w:r w:rsidRPr="003F5574">
              <w:rPr>
                <w:b/>
                <w:lang w:val="en-GB"/>
              </w:rPr>
              <w:t>stre</w:t>
            </w:r>
            <w:r w:rsidRPr="003F5574">
              <w:rPr>
                <w:lang w:val="en-GB"/>
              </w:rPr>
              <w:t xml:space="preserve">et. It was </w:t>
            </w:r>
            <w:r w:rsidRPr="003F5574">
              <w:rPr>
                <w:b/>
                <w:lang w:val="en-GB"/>
              </w:rPr>
              <w:t>sear</w:t>
            </w:r>
            <w:r w:rsidRPr="003F5574">
              <w:rPr>
                <w:lang w:val="en-GB"/>
              </w:rPr>
              <w:t xml:space="preserve">ching for a </w:t>
            </w:r>
            <w:r w:rsidRPr="003F5574">
              <w:rPr>
                <w:b/>
                <w:lang w:val="en-GB"/>
              </w:rPr>
              <w:t>mous</w:t>
            </w:r>
            <w:r w:rsidRPr="003F5574">
              <w:rPr>
                <w:lang w:val="en-GB"/>
              </w:rPr>
              <w:t>e to eat</w:t>
            </w:r>
          </w:p>
        </w:tc>
      </w:tr>
      <w:tr w:rsidR="00B9577F" w:rsidRPr="005E6693" w14:paraId="34D9E72A" w14:textId="77777777" w:rsidTr="006C03A3">
        <w:tc>
          <w:tcPr>
            <w:tcW w:w="937" w:type="dxa"/>
          </w:tcPr>
          <w:p w14:paraId="5F4E4C53" w14:textId="77777777" w:rsidR="00B9577F" w:rsidRDefault="00B9577F" w:rsidP="00F63DE7">
            <w:pPr>
              <w:pStyle w:val="R"/>
            </w:pPr>
            <w:r w:rsidRPr="00BA4093">
              <w:t>x{</w:t>
            </w:r>
            <w:r>
              <w:t>n,</w:t>
            </w:r>
            <w:r w:rsidRPr="00BA4093">
              <w:t>}</w:t>
            </w:r>
          </w:p>
        </w:tc>
        <w:tc>
          <w:tcPr>
            <w:tcW w:w="3399" w:type="dxa"/>
          </w:tcPr>
          <w:p w14:paraId="59D2F0EE" w14:textId="77777777" w:rsidR="00B9577F" w:rsidRDefault="00B9577F" w:rsidP="006C03A3">
            <w:pPr>
              <w:pStyle w:val="Aufzhlung"/>
              <w:numPr>
                <w:ilvl w:val="0"/>
                <w:numId w:val="0"/>
              </w:numPr>
            </w:pPr>
            <w:r>
              <w:t>Finde Elemente mit n oder mehr</w:t>
            </w:r>
          </w:p>
        </w:tc>
        <w:tc>
          <w:tcPr>
            <w:tcW w:w="1417" w:type="dxa"/>
            <w:vAlign w:val="center"/>
          </w:tcPr>
          <w:p w14:paraId="0C71C011" w14:textId="77777777" w:rsidR="00B9577F" w:rsidRPr="00FC3270" w:rsidRDefault="00B9577F" w:rsidP="00F63DE7">
            <w:pPr>
              <w:pStyle w:val="R"/>
            </w:pPr>
            <w:r w:rsidRPr="00393C3F">
              <w:t>[\\w]{4,}</w:t>
            </w:r>
          </w:p>
        </w:tc>
        <w:tc>
          <w:tcPr>
            <w:tcW w:w="4561" w:type="dxa"/>
          </w:tcPr>
          <w:p w14:paraId="02E20B58" w14:textId="77777777" w:rsidR="00B9577F" w:rsidRPr="003F5574" w:rsidRDefault="00B9577F" w:rsidP="006C03A3">
            <w:pPr>
              <w:pStyle w:val="Aufzhlung"/>
              <w:numPr>
                <w:ilvl w:val="0"/>
                <w:numId w:val="0"/>
              </w:numPr>
              <w:rPr>
                <w:lang w:val="en-GB"/>
              </w:rPr>
            </w:pPr>
            <w:r w:rsidRPr="003F5574">
              <w:rPr>
                <w:lang w:val="en-GB"/>
              </w:rPr>
              <w:t xml:space="preserve">The cat ran </w:t>
            </w:r>
            <w:r w:rsidRPr="003F5574">
              <w:rPr>
                <w:b/>
                <w:lang w:val="en-GB"/>
              </w:rPr>
              <w:t>down</w:t>
            </w:r>
            <w:r w:rsidRPr="003F5574">
              <w:rPr>
                <w:lang w:val="en-GB"/>
              </w:rPr>
              <w:t xml:space="preserve"> the </w:t>
            </w:r>
            <w:r w:rsidRPr="003F5574">
              <w:rPr>
                <w:b/>
                <w:lang w:val="en-GB"/>
              </w:rPr>
              <w:t>street</w:t>
            </w:r>
            <w:r w:rsidRPr="003F5574">
              <w:rPr>
                <w:lang w:val="en-GB"/>
              </w:rPr>
              <w:t xml:space="preserve">. It was </w:t>
            </w:r>
            <w:r w:rsidRPr="003F5574">
              <w:rPr>
                <w:b/>
                <w:lang w:val="en-GB"/>
              </w:rPr>
              <w:t>searching</w:t>
            </w:r>
            <w:r w:rsidRPr="003F5574">
              <w:rPr>
                <w:lang w:val="en-GB"/>
              </w:rPr>
              <w:t xml:space="preserve"> for a </w:t>
            </w:r>
            <w:r w:rsidRPr="003F5574">
              <w:rPr>
                <w:b/>
                <w:lang w:val="en-GB"/>
              </w:rPr>
              <w:t>mouse</w:t>
            </w:r>
            <w:r w:rsidRPr="003F5574">
              <w:rPr>
                <w:lang w:val="en-GB"/>
              </w:rPr>
              <w:t xml:space="preserve"> to eat</w:t>
            </w:r>
          </w:p>
        </w:tc>
      </w:tr>
      <w:tr w:rsidR="00B9577F" w:rsidRPr="005E6693" w14:paraId="6E89015C" w14:textId="77777777" w:rsidTr="006C03A3">
        <w:tc>
          <w:tcPr>
            <w:tcW w:w="937" w:type="dxa"/>
          </w:tcPr>
          <w:p w14:paraId="268618F1" w14:textId="77777777" w:rsidR="00B9577F" w:rsidRPr="00BA4093" w:rsidRDefault="00B9577F" w:rsidP="00F63DE7">
            <w:pPr>
              <w:pStyle w:val="R"/>
            </w:pPr>
            <w:r w:rsidRPr="00BA4093">
              <w:t>x{</w:t>
            </w:r>
            <w:r>
              <w:t>n,m</w:t>
            </w:r>
            <w:r w:rsidRPr="00BA4093">
              <w:t>}</w:t>
            </w:r>
          </w:p>
        </w:tc>
        <w:tc>
          <w:tcPr>
            <w:tcW w:w="3399" w:type="dxa"/>
          </w:tcPr>
          <w:p w14:paraId="0177A880" w14:textId="77777777" w:rsidR="00B9577F" w:rsidRDefault="00B9577F" w:rsidP="006C03A3">
            <w:pPr>
              <w:pStyle w:val="Aufzhlung"/>
              <w:numPr>
                <w:ilvl w:val="0"/>
                <w:numId w:val="0"/>
              </w:numPr>
            </w:pPr>
            <w:r>
              <w:t>Finde Elemente die zwischen n und m Zeichen haben</w:t>
            </w:r>
          </w:p>
        </w:tc>
        <w:tc>
          <w:tcPr>
            <w:tcW w:w="1417" w:type="dxa"/>
            <w:vAlign w:val="center"/>
          </w:tcPr>
          <w:p w14:paraId="6687ECE5" w14:textId="77777777" w:rsidR="00B9577F" w:rsidRPr="00393C3F" w:rsidRDefault="00B9577F" w:rsidP="00F63DE7">
            <w:pPr>
              <w:pStyle w:val="R"/>
            </w:pPr>
            <w:r w:rsidRPr="00393C3F">
              <w:t>[\\w]{</w:t>
            </w:r>
            <w:r>
              <w:t>4</w:t>
            </w:r>
            <w:r w:rsidRPr="00393C3F">
              <w:t>,</w:t>
            </w:r>
            <w:r>
              <w:t>5</w:t>
            </w:r>
            <w:r w:rsidRPr="00393C3F">
              <w:t>}</w:t>
            </w:r>
          </w:p>
        </w:tc>
        <w:tc>
          <w:tcPr>
            <w:tcW w:w="4561" w:type="dxa"/>
          </w:tcPr>
          <w:p w14:paraId="07980874" w14:textId="77777777" w:rsidR="00B9577F" w:rsidRPr="003F5574" w:rsidRDefault="00B9577F" w:rsidP="006C03A3">
            <w:pPr>
              <w:pStyle w:val="Aufzhlung"/>
              <w:numPr>
                <w:ilvl w:val="0"/>
                <w:numId w:val="0"/>
              </w:numPr>
              <w:rPr>
                <w:lang w:val="en-GB"/>
              </w:rPr>
            </w:pPr>
            <w:r w:rsidRPr="003F5574">
              <w:rPr>
                <w:lang w:val="en-GB"/>
              </w:rPr>
              <w:t xml:space="preserve">The cat ran </w:t>
            </w:r>
            <w:r w:rsidRPr="003F5574">
              <w:rPr>
                <w:b/>
                <w:lang w:val="en-GB"/>
              </w:rPr>
              <w:t>down</w:t>
            </w:r>
            <w:r w:rsidRPr="003F5574">
              <w:rPr>
                <w:lang w:val="en-GB"/>
              </w:rPr>
              <w:t xml:space="preserve"> the </w:t>
            </w:r>
            <w:r w:rsidRPr="003F5574">
              <w:rPr>
                <w:b/>
                <w:lang w:val="en-GB"/>
              </w:rPr>
              <w:t>stree</w:t>
            </w:r>
            <w:r w:rsidRPr="003F5574">
              <w:rPr>
                <w:lang w:val="en-GB"/>
              </w:rPr>
              <w:t xml:space="preserve">t. It was </w:t>
            </w:r>
            <w:r w:rsidRPr="003F5574">
              <w:rPr>
                <w:b/>
                <w:lang w:val="en-GB"/>
              </w:rPr>
              <w:t>searc</w:t>
            </w:r>
            <w:r w:rsidRPr="003F5574">
              <w:rPr>
                <w:lang w:val="en-GB"/>
              </w:rPr>
              <w:t xml:space="preserve">hing for a </w:t>
            </w:r>
            <w:r w:rsidRPr="003F5574">
              <w:rPr>
                <w:b/>
                <w:lang w:val="en-GB"/>
              </w:rPr>
              <w:t>mouse</w:t>
            </w:r>
            <w:r w:rsidRPr="003F5574">
              <w:rPr>
                <w:lang w:val="en-GB"/>
              </w:rPr>
              <w:t xml:space="preserve"> to eat</w:t>
            </w:r>
          </w:p>
        </w:tc>
      </w:tr>
    </w:tbl>
    <w:p w14:paraId="1906219B" w14:textId="77777777" w:rsidR="00B9577F" w:rsidRPr="00F63DE7" w:rsidRDefault="00B9577F" w:rsidP="00D27BD6">
      <w:pPr>
        <w:pStyle w:val="Textkrper"/>
        <w:rPr>
          <w:lang w:val="en-GB"/>
        </w:rPr>
      </w:pPr>
    </w:p>
    <w:p w14:paraId="1B440277" w14:textId="77777777" w:rsidR="00B9577F" w:rsidRPr="00F63DE7" w:rsidRDefault="00B9577F" w:rsidP="00D27BD6">
      <w:pPr>
        <w:pStyle w:val="Textkrper"/>
        <w:rPr>
          <w:lang w:val="en-GB"/>
        </w:rPr>
      </w:pPr>
    </w:p>
    <w:p w14:paraId="1B1F49D4" w14:textId="77777777" w:rsidR="00B9577F" w:rsidRPr="00D95381" w:rsidRDefault="00B9577F" w:rsidP="00B9577F">
      <w:pPr>
        <w:pStyle w:val="Textkrper"/>
      </w:pPr>
      <w:r w:rsidRPr="008422B8">
        <w:rPr>
          <w:b/>
          <w:color w:val="FF0000"/>
        </w:rPr>
        <w:t>!</w:t>
      </w:r>
      <w:r w:rsidRPr="008422B8">
        <w:rPr>
          <w:b/>
        </w:rPr>
        <w:t xml:space="preserve"> Multiple matches:</w:t>
      </w:r>
      <w:r w:rsidRPr="008422B8">
        <w:t xml:space="preserve"> Wichtig: Der parsing Algothmus stoppt, sobald das pattern nicht mehr zutrifft. Das führt dazu, dass multiple matches in eiem string (Z.B.  “ich mach 42, aber 12 ist auch ok) durch durch-geparsed werden. </w:t>
      </w:r>
      <w:r>
        <w:t>Das wird durch die stringr „_all“-Varianten adressiert!</w:t>
      </w:r>
    </w:p>
    <w:p w14:paraId="1A5FFF24" w14:textId="77777777" w:rsidR="00B9577F" w:rsidRPr="00D95381" w:rsidRDefault="00B9577F" w:rsidP="00D27BD6">
      <w:pPr>
        <w:pStyle w:val="Textkrper"/>
      </w:pPr>
    </w:p>
    <w:p w14:paraId="6FCBD999" w14:textId="77777777" w:rsidR="00B9577F" w:rsidRPr="00D95381" w:rsidRDefault="00B9577F" w:rsidP="00B9577F">
      <w:pPr>
        <w:pStyle w:val="Textkrper"/>
        <w:rPr>
          <w:b/>
        </w:rPr>
      </w:pPr>
    </w:p>
    <w:p w14:paraId="7A67B465" w14:textId="77777777" w:rsidR="00B9577F" w:rsidRPr="00D95381" w:rsidRDefault="00B9577F" w:rsidP="00B9577F">
      <w:pPr>
        <w:pStyle w:val="Textkrper"/>
        <w:rPr>
          <w:b/>
        </w:rPr>
      </w:pPr>
    </w:p>
    <w:p w14:paraId="77808398" w14:textId="77777777" w:rsidR="00B9577F" w:rsidRPr="00775AC2" w:rsidRDefault="00B9577F" w:rsidP="00B9577F">
      <w:pPr>
        <w:pStyle w:val="berschrift4"/>
      </w:pPr>
      <w:r w:rsidRPr="00775AC2">
        <w:t>Escape</w:t>
      </w:r>
      <w:r>
        <w:t>-Funktion</w:t>
      </w:r>
    </w:p>
    <w:p w14:paraId="184556A2" w14:textId="77777777" w:rsidR="00B9577F" w:rsidRPr="008422B8" w:rsidRDefault="00B9577F" w:rsidP="00B9577F">
      <w:pPr>
        <w:pStyle w:val="Textkrper"/>
      </w:pPr>
      <w:r w:rsidRPr="008422B8">
        <w:t>Escaping bedeutet, sich direkt auf einen Metacharacter zu fokussieren, anstatt ihn nur als wildcard zu benutzen. Das geht über doppelte backslashes.</w:t>
      </w:r>
    </w:p>
    <w:p w14:paraId="3719346F" w14:textId="77777777" w:rsidR="00B9577F" w:rsidRPr="008422B8" w:rsidRDefault="00B9577F" w:rsidP="00B9577F">
      <w:pPr>
        <w:pStyle w:val="Textkrper"/>
      </w:pPr>
    </w:p>
    <w:p w14:paraId="5CFD46E9" w14:textId="77777777" w:rsidR="00B9577F" w:rsidRPr="008422B8" w:rsidRDefault="00B9577F" w:rsidP="00B9577F">
      <w:pPr>
        <w:pStyle w:val="Textkrper"/>
      </w:pPr>
      <w:r w:rsidRPr="008422B8">
        <w:t xml:space="preserve">Beispiel: </w:t>
      </w:r>
    </w:p>
    <w:p w14:paraId="7B964882" w14:textId="77777777" w:rsidR="00B9577F" w:rsidRPr="008422B8" w:rsidRDefault="00B9577F" w:rsidP="00B9577F">
      <w:pPr>
        <w:pStyle w:val="Textkrper"/>
      </w:pPr>
      <w:r w:rsidRPr="00F63DE7">
        <w:rPr>
          <w:rStyle w:val="RZchn"/>
          <w:lang w:val="de-DE"/>
        </w:rPr>
        <w:t>\\.</w:t>
      </w:r>
      <w:r w:rsidRPr="008422B8">
        <w:t xml:space="preserve"> findet Punkte</w:t>
      </w:r>
    </w:p>
    <w:p w14:paraId="4F68AAB2" w14:textId="77777777" w:rsidR="00B9577F" w:rsidRPr="008422B8" w:rsidRDefault="00B9577F" w:rsidP="00B9577F">
      <w:pPr>
        <w:pStyle w:val="Textkrper"/>
      </w:pPr>
      <w:r w:rsidRPr="00F63DE7">
        <w:rPr>
          <w:rStyle w:val="RZchn"/>
          <w:lang w:val="de-DE"/>
        </w:rPr>
        <w:t xml:space="preserve">\\( </w:t>
      </w:r>
      <w:r w:rsidRPr="008422B8">
        <w:t>findet eine offene Klammer</w:t>
      </w:r>
    </w:p>
    <w:p w14:paraId="7D695816" w14:textId="77777777" w:rsidR="00B9577F" w:rsidRPr="008422B8" w:rsidRDefault="00B9577F" w:rsidP="00B9577F">
      <w:pPr>
        <w:pStyle w:val="Textkrper"/>
      </w:pPr>
    </w:p>
    <w:p w14:paraId="4D6533A3" w14:textId="77777777" w:rsidR="00B9577F" w:rsidRPr="008422B8" w:rsidRDefault="00B9577F" w:rsidP="00B9577F">
      <w:pPr>
        <w:pStyle w:val="Textkrper"/>
      </w:pPr>
    </w:p>
    <w:p w14:paraId="3E7AC091" w14:textId="77777777" w:rsidR="00B9577F" w:rsidRDefault="00B9577F" w:rsidP="00B9577F">
      <w:pPr>
        <w:pStyle w:val="berschrift3"/>
      </w:pPr>
      <w:r>
        <w:t>Oder</w:t>
      </w:r>
    </w:p>
    <w:p w14:paraId="063A580A" w14:textId="77777777" w:rsidR="00B9577F" w:rsidRPr="008422B8" w:rsidRDefault="00B9577F" w:rsidP="00B9577F">
      <w:pPr>
        <w:pStyle w:val="Textkrper"/>
      </w:pPr>
      <w:r w:rsidRPr="008422B8">
        <w:t>„Oder“-Suchen werden mit square brackets gemacht.</w:t>
      </w:r>
    </w:p>
    <w:p w14:paraId="0750378D" w14:textId="77777777" w:rsidR="00B9577F" w:rsidRPr="008422B8" w:rsidRDefault="00B9577F" w:rsidP="00B9577F">
      <w:pPr>
        <w:pStyle w:val="Textkrper"/>
      </w:pPr>
    </w:p>
    <w:p w14:paraId="2B6FCD61" w14:textId="77777777" w:rsidR="00B9577F" w:rsidRDefault="00B9577F" w:rsidP="00B9577F">
      <w:pPr>
        <w:pStyle w:val="Aufzhlung"/>
      </w:pPr>
      <w:r w:rsidRPr="006C2A9A">
        <w:rPr>
          <w:b/>
        </w:rPr>
        <w:t>Datengrundlage</w:t>
      </w:r>
      <w:r>
        <w:rPr>
          <w:b/>
        </w:rPr>
        <w:t>:</w:t>
      </w:r>
      <w:r>
        <w:t xml:space="preserve"> Ein sample aus den words-Datensatz in stringr</w:t>
      </w:r>
    </w:p>
    <w:p w14:paraId="7B26BBB4" w14:textId="77777777" w:rsidR="00B9577F" w:rsidRPr="003F5574" w:rsidRDefault="00B9577F" w:rsidP="00F63DE7">
      <w:pPr>
        <w:pStyle w:val="R"/>
      </w:pPr>
      <w:r w:rsidRPr="003F5574">
        <w:t xml:space="preserve">words_sub = words </w:t>
      </w:r>
      <w:r>
        <w:t>%&gt;%</w:t>
      </w:r>
      <w:r w:rsidRPr="003F5574">
        <w:t xml:space="preserve"> </w:t>
      </w:r>
    </w:p>
    <w:p w14:paraId="17FBF4CF" w14:textId="77777777" w:rsidR="00B9577F" w:rsidRPr="003F5574" w:rsidRDefault="00B9577F" w:rsidP="00F63DE7">
      <w:pPr>
        <w:pStyle w:val="R"/>
      </w:pPr>
      <w:r w:rsidRPr="003F5574">
        <w:t xml:space="preserve">  sample_n(</w:t>
      </w:r>
      <w:r>
        <w:t>5</w:t>
      </w:r>
      <w:r w:rsidRPr="003F5574">
        <w:t xml:space="preserve">0) </w:t>
      </w:r>
    </w:p>
    <w:p w14:paraId="37EB6BF6" w14:textId="77777777" w:rsidR="00B9577F" w:rsidRPr="00C27A83" w:rsidRDefault="00B9577F" w:rsidP="00F63DE7">
      <w:pPr>
        <w:pStyle w:val="R"/>
      </w:pPr>
    </w:p>
    <w:p w14:paraId="5D999023" w14:textId="77777777" w:rsidR="00B9577F" w:rsidRPr="008422B8" w:rsidRDefault="00B9577F" w:rsidP="00362BD5">
      <w:pPr>
        <w:pStyle w:val="ROutput"/>
      </w:pPr>
      <w:r w:rsidRPr="00C27A83">
        <w:t xml:space="preserve"> </w:t>
      </w:r>
      <w:r w:rsidRPr="008422B8">
        <w:t xml:space="preserve">[1] "thing"    "match"    "get"      "kid"      "sister"   "project" </w:t>
      </w:r>
    </w:p>
    <w:p w14:paraId="673B6B66" w14:textId="77777777" w:rsidR="00B9577F" w:rsidRPr="008422B8" w:rsidRDefault="00B9577F" w:rsidP="00362BD5">
      <w:pPr>
        <w:pStyle w:val="ROutput"/>
      </w:pPr>
      <w:r w:rsidRPr="008422B8">
        <w:t xml:space="preserve"> [7] "toward"   "special"  "practise" "around"   "bloke"    "hard"    </w:t>
      </w:r>
    </w:p>
    <w:p w14:paraId="6D941C57" w14:textId="77777777" w:rsidR="00B9577F" w:rsidRPr="008422B8" w:rsidRDefault="00B9577F" w:rsidP="00362BD5">
      <w:pPr>
        <w:pStyle w:val="ROutput"/>
      </w:pPr>
      <w:r w:rsidRPr="008422B8">
        <w:t xml:space="preserve">[13] "account"  "achieve"  "field"    "sell"     "detail"   "tea"     </w:t>
      </w:r>
    </w:p>
    <w:p w14:paraId="66103236" w14:textId="77777777" w:rsidR="00B9577F" w:rsidRPr="007F33F9" w:rsidRDefault="00B9577F" w:rsidP="00362BD5">
      <w:pPr>
        <w:pStyle w:val="ROutput"/>
        <w:rPr>
          <w:lang w:val="de-DE"/>
        </w:rPr>
      </w:pPr>
      <w:r w:rsidRPr="007F33F9">
        <w:rPr>
          <w:lang w:val="de-DE"/>
        </w:rPr>
        <w:t>[19] "suit"     "enjoy" etc.</w:t>
      </w:r>
    </w:p>
    <w:p w14:paraId="16631E28" w14:textId="77777777" w:rsidR="00B9577F" w:rsidRPr="007F33F9" w:rsidRDefault="00B9577F" w:rsidP="00362BD5">
      <w:pPr>
        <w:pStyle w:val="ROutput"/>
        <w:rPr>
          <w:lang w:val="de-DE"/>
        </w:rPr>
      </w:pPr>
    </w:p>
    <w:p w14:paraId="7388A484" w14:textId="77777777" w:rsidR="00B9577F" w:rsidRPr="008422B8" w:rsidRDefault="00B9577F" w:rsidP="00B9577F">
      <w:pPr>
        <w:pStyle w:val="Textkrper"/>
      </w:pPr>
      <w:r w:rsidRPr="008422B8">
        <w:t>Die folgenden Beispiele dann entsprechend einsetzen</w:t>
      </w:r>
    </w:p>
    <w:p w14:paraId="5C1C60CD" w14:textId="77777777" w:rsidR="00B9577F" w:rsidRPr="00B42F3A" w:rsidRDefault="00B9577F" w:rsidP="00F63DE7">
      <w:pPr>
        <w:pStyle w:val="R"/>
        <w:rPr>
          <w:lang w:val="de-DE"/>
        </w:rPr>
      </w:pPr>
    </w:p>
    <w:p w14:paraId="47BA7442" w14:textId="77777777" w:rsidR="00B9577F" w:rsidRPr="00C27A83" w:rsidRDefault="00B9577F" w:rsidP="00F63DE7">
      <w:pPr>
        <w:pStyle w:val="R"/>
      </w:pPr>
      <w:r w:rsidRPr="00C27A83">
        <w:t xml:space="preserve">words_sub </w:t>
      </w:r>
      <w:r>
        <w:t>%&gt;%</w:t>
      </w:r>
      <w:r w:rsidRPr="00C27A83">
        <w:t xml:space="preserve"> </w:t>
      </w:r>
    </w:p>
    <w:p w14:paraId="570AF55F" w14:textId="77777777" w:rsidR="00B9577F" w:rsidRPr="00C27A83" w:rsidRDefault="00B9577F" w:rsidP="00F63DE7">
      <w:pPr>
        <w:pStyle w:val="R"/>
      </w:pPr>
      <w:r w:rsidRPr="00C27A83">
        <w:t xml:space="preserve">  filter(str_detect(words, "[abc]"))</w:t>
      </w:r>
    </w:p>
    <w:p w14:paraId="5A741ED8" w14:textId="77777777" w:rsidR="00B9577F" w:rsidRDefault="00B9577F" w:rsidP="00F63DE7">
      <w:pPr>
        <w:pStyle w:val="R"/>
      </w:pPr>
    </w:p>
    <w:p w14:paraId="33D01C70" w14:textId="77777777" w:rsidR="00B9577F" w:rsidRDefault="00B9577F" w:rsidP="00F63DE7">
      <w:pPr>
        <w:pStyle w:val="R"/>
      </w:pPr>
    </w:p>
    <w:p w14:paraId="51DFB19A" w14:textId="77777777" w:rsidR="00B9577F" w:rsidRPr="000314A2" w:rsidRDefault="00B9577F" w:rsidP="00B9577F">
      <w:pPr>
        <w:pStyle w:val="berschrift4"/>
      </w:pPr>
      <w:r w:rsidRPr="000314A2">
        <w:t>Beispiele</w:t>
      </w:r>
    </w:p>
    <w:p w14:paraId="0DAD54A3" w14:textId="77777777" w:rsidR="00B9577F" w:rsidRDefault="00B9577F" w:rsidP="00B9577F">
      <w:pPr>
        <w:pStyle w:val="Aufzhlung"/>
      </w:pPr>
      <w:r w:rsidRPr="00F63DE7">
        <w:rPr>
          <w:rStyle w:val="RZchn"/>
          <w:lang w:val="de-DE"/>
        </w:rPr>
        <w:t>[abc]</w:t>
      </w:r>
      <w:r>
        <w:t xml:space="preserve"> findet a oder b oder c. Darauf basiert auch das </w:t>
      </w:r>
      <w:r w:rsidRPr="00F63DE7">
        <w:rPr>
          <w:rStyle w:val="RZchn"/>
          <w:lang w:val="de-DE"/>
        </w:rPr>
        <w:t>"[Th]is"</w:t>
      </w:r>
    </w:p>
    <w:p w14:paraId="4D94B613" w14:textId="77777777" w:rsidR="00B9577F" w:rsidRPr="008422B8" w:rsidRDefault="00B9577F" w:rsidP="00B9577F">
      <w:pPr>
        <w:pStyle w:val="Aufzhlung"/>
        <w:rPr>
          <w:rStyle w:val="TextkrperZchn"/>
        </w:rPr>
      </w:pPr>
      <w:r w:rsidRPr="00F63DE7">
        <w:rPr>
          <w:rStyle w:val="RZchn"/>
          <w:lang w:val="de-DE"/>
        </w:rPr>
        <w:t xml:space="preserve">[^abc] </w:t>
      </w:r>
      <w:r w:rsidRPr="008422B8">
        <w:rPr>
          <w:rStyle w:val="TextkrperZchn"/>
        </w:rPr>
        <w:t>findet alle die nicht a oder b oder c haben</w:t>
      </w:r>
    </w:p>
    <w:p w14:paraId="5D19CDF8" w14:textId="77777777" w:rsidR="00B9577F" w:rsidRDefault="00B9577F" w:rsidP="00B9577F">
      <w:pPr>
        <w:pStyle w:val="Aufzhlung"/>
      </w:pPr>
      <w:r w:rsidRPr="00F63DE7">
        <w:rPr>
          <w:rStyle w:val="RZchn"/>
          <w:lang w:val="de-DE"/>
        </w:rPr>
        <w:t>"^[abc].+"</w:t>
      </w:r>
      <w:r w:rsidRPr="00C27A83">
        <w:t xml:space="preserve"> f</w:t>
      </w:r>
      <w:r>
        <w:t xml:space="preserve">indet alle Worte die entweder mit a oder b oder c </w:t>
      </w:r>
      <w:r w:rsidRPr="006A143F">
        <w:rPr>
          <w:i/>
        </w:rPr>
        <w:t>anfangen</w:t>
      </w:r>
      <w:r>
        <w:t xml:space="preserve">. Merke: </w:t>
      </w:r>
      <w:r w:rsidRPr="00F63DE7">
        <w:rPr>
          <w:rStyle w:val="RZchn"/>
          <w:lang w:val="de-DE"/>
        </w:rPr>
        <w:t>^</w:t>
      </w:r>
      <w:r>
        <w:t xml:space="preserve">= Beginnt mit a oder b; </w:t>
      </w:r>
      <w:r w:rsidRPr="00F63DE7">
        <w:rPr>
          <w:rStyle w:val="RZchn"/>
          <w:lang w:val="de-DE"/>
        </w:rPr>
        <w:t>.+</w:t>
      </w:r>
      <w:r>
        <w:t xml:space="preserve"> = alle Zeichen danach (bis zum nächsten Leerzeichen, oder Punktion)</w:t>
      </w:r>
    </w:p>
    <w:p w14:paraId="41FF7F7B" w14:textId="77777777" w:rsidR="00B9577F" w:rsidRDefault="00B9577F" w:rsidP="00B9577F">
      <w:pPr>
        <w:pStyle w:val="Aufzhlung"/>
      </w:pPr>
      <w:r w:rsidRPr="00F63DE7">
        <w:rPr>
          <w:rStyle w:val="RZchn"/>
          <w:lang w:val="de-DE"/>
        </w:rPr>
        <w:t>(?=c)</w:t>
      </w:r>
      <w:r>
        <w:t>: Finde alle, die Buchstaben vor c haben (findet aber auch welche, die damit anfangen)</w:t>
      </w:r>
    </w:p>
    <w:p w14:paraId="01CA6A1A" w14:textId="77777777" w:rsidR="00B9577F" w:rsidRPr="00B42F3A" w:rsidRDefault="00B9577F" w:rsidP="00F63DE7">
      <w:pPr>
        <w:pStyle w:val="R"/>
        <w:rPr>
          <w:lang w:val="de-DE"/>
        </w:rPr>
      </w:pPr>
    </w:p>
    <w:p w14:paraId="4D5527CF" w14:textId="77777777" w:rsidR="00B9577F" w:rsidRPr="008422B8" w:rsidRDefault="00B9577F" w:rsidP="00B9577F">
      <w:pPr>
        <w:pStyle w:val="Textkrper"/>
      </w:pPr>
    </w:p>
    <w:p w14:paraId="56E50B2A" w14:textId="77777777" w:rsidR="00B9577F" w:rsidRDefault="00B9577F" w:rsidP="00B9577F">
      <w:pPr>
        <w:pStyle w:val="berschrift3"/>
      </w:pPr>
      <w:r>
        <w:t>Capture groups</w:t>
      </w:r>
    </w:p>
    <w:p w14:paraId="2BEA285F" w14:textId="77777777" w:rsidR="00B9577F" w:rsidRDefault="00B9577F" w:rsidP="00B9577F">
      <w:pPr>
        <w:pStyle w:val="Aufzhlung"/>
      </w:pPr>
      <w:r>
        <w:t>Wichtig, wenn der string mehrere Elemente enthält</w:t>
      </w:r>
    </w:p>
    <w:p w14:paraId="511B7D62" w14:textId="77777777" w:rsidR="00B9577F" w:rsidRDefault="00B9577F" w:rsidP="00B9577F">
      <w:pPr>
        <w:pStyle w:val="Aufzhlung"/>
      </w:pPr>
      <w:r>
        <w:t>Werden durch Klammen angezeigt ("</w:t>
      </w:r>
      <w:r w:rsidRPr="00065B8F">
        <w:rPr>
          <w:rStyle w:val="RZchn"/>
        </w:rPr>
        <w:t>(</w:t>
      </w:r>
      <w:r>
        <w:rPr>
          <w:rStyle w:val="RZchn"/>
        </w:rPr>
        <w:t xml:space="preserve"> )</w:t>
      </w:r>
      <w:r>
        <w:t>")</w:t>
      </w:r>
    </w:p>
    <w:p w14:paraId="26A5ED46" w14:textId="77777777" w:rsidR="00B9577F" w:rsidRDefault="00B9577F" w:rsidP="00B9577F">
      <w:pPr>
        <w:pStyle w:val="Aufzhlung"/>
      </w:pPr>
      <w:r>
        <w:t>Das was in der Klammer ist, wird gematcht und widergegeben (z.B. Worte)</w:t>
      </w:r>
    </w:p>
    <w:p w14:paraId="468C53A5" w14:textId="77777777" w:rsidR="00B9577F" w:rsidRDefault="00B9577F" w:rsidP="00B9577F">
      <w:pPr>
        <w:pStyle w:val="Aufzhlung"/>
      </w:pPr>
      <w:r w:rsidRPr="00E23BBA">
        <w:rPr>
          <w:b/>
        </w:rPr>
        <w:t>Beispiel 1:</w:t>
      </w:r>
      <w:r>
        <w:t xml:space="preserve"> Alle Farben kommen im selben string vor. Sie sollen alle geparsed werden</w:t>
      </w:r>
    </w:p>
    <w:p w14:paraId="1071CA25" w14:textId="77777777" w:rsidR="00B9577F" w:rsidRDefault="00B9577F" w:rsidP="00F63DE7">
      <w:pPr>
        <w:pStyle w:val="R"/>
      </w:pPr>
      <w:r>
        <w:t>colors = "red, blue, green"</w:t>
      </w:r>
    </w:p>
    <w:p w14:paraId="7864A1D0" w14:textId="77777777" w:rsidR="00B9577F" w:rsidRDefault="00B9577F" w:rsidP="00F63DE7">
      <w:pPr>
        <w:pStyle w:val="R"/>
      </w:pPr>
    </w:p>
    <w:p w14:paraId="47A0A77E" w14:textId="77777777" w:rsidR="00B9577F" w:rsidRPr="003F5574" w:rsidRDefault="00B9577F" w:rsidP="00F63DE7">
      <w:pPr>
        <w:pStyle w:val="R"/>
      </w:pPr>
      <w:r w:rsidRPr="003F5574">
        <w:t>str_match(colors, "(\\w+)\\W*(\\w+)\\W*(\\w+)\\W*")</w:t>
      </w:r>
    </w:p>
    <w:p w14:paraId="79465B38" w14:textId="77777777" w:rsidR="00B9577F" w:rsidRPr="008422B8" w:rsidRDefault="00B9577F" w:rsidP="00B9577F">
      <w:pPr>
        <w:pStyle w:val="Textkrper"/>
        <w:ind w:left="360"/>
      </w:pPr>
      <w:r w:rsidRPr="008422B8">
        <w:t>„Ziehe alle alphanumerischen Zeichen (</w:t>
      </w:r>
      <w:r>
        <w:sym w:font="Wingdings" w:char="F0E0"/>
      </w:r>
      <w:r w:rsidRPr="008422B8">
        <w:t xml:space="preserve"> erste CG), dann folgt whitespace (</w:t>
      </w:r>
      <w:r>
        <w:sym w:font="Wingdings" w:char="F0E0"/>
      </w:r>
      <w:r w:rsidRPr="008422B8">
        <w:t xml:space="preserve"> ignorieren), dann dasseble noch 3 mal“. Problem: Man muss soviele Wiederolungen manuell machen wie token im string sind.</w:t>
      </w:r>
    </w:p>
    <w:p w14:paraId="1B267A5E" w14:textId="77777777" w:rsidR="00B9577F" w:rsidRPr="003F5574" w:rsidRDefault="00B9577F" w:rsidP="00B9577F">
      <w:pPr>
        <w:pStyle w:val="Aufzhlung"/>
        <w:rPr>
          <w:lang w:val="en-GB"/>
        </w:rPr>
      </w:pPr>
      <w:r w:rsidRPr="003F5574">
        <w:rPr>
          <w:b/>
          <w:lang w:val="en-GB"/>
        </w:rPr>
        <w:t>Beispiel 2:</w:t>
      </w:r>
      <w:r w:rsidRPr="003F5574">
        <w:rPr>
          <w:lang w:val="en-GB"/>
        </w:rPr>
        <w:t xml:space="preserve"> Capture apples and bananas. </w:t>
      </w:r>
    </w:p>
    <w:p w14:paraId="2E3127EA" w14:textId="77777777" w:rsidR="00B9577F" w:rsidRPr="008422B8" w:rsidRDefault="00B9577F" w:rsidP="00B9577F">
      <w:pPr>
        <w:pStyle w:val="Aufzhlung2"/>
        <w:numPr>
          <w:ilvl w:val="1"/>
          <w:numId w:val="1"/>
        </w:numPr>
        <w:tabs>
          <w:tab w:val="clear" w:pos="1080"/>
        </w:tabs>
        <w:ind w:left="630" w:hanging="238"/>
      </w:pPr>
      <w:r w:rsidRPr="008422B8">
        <w:t>Vektor enthält Früchte. Zielausgabe sollen apples und bananas sein:</w:t>
      </w:r>
    </w:p>
    <w:p w14:paraId="2ED50597" w14:textId="77777777" w:rsidR="00B9577F" w:rsidRPr="00B42F3A" w:rsidRDefault="00B9577F" w:rsidP="00F63DE7">
      <w:pPr>
        <w:pStyle w:val="R"/>
        <w:rPr>
          <w:lang w:val="de-DE"/>
        </w:rPr>
      </w:pPr>
    </w:p>
    <w:p w14:paraId="3D443391" w14:textId="77777777" w:rsidR="00B9577F" w:rsidRPr="003F5574" w:rsidRDefault="00B9577F" w:rsidP="00F63DE7">
      <w:pPr>
        <w:pStyle w:val="R"/>
      </w:pPr>
      <w:r w:rsidRPr="003F5574">
        <w:t>str_match(fruits, „(ap|ban).*“))</w:t>
      </w:r>
    </w:p>
    <w:p w14:paraId="7C7B26FA" w14:textId="77777777" w:rsidR="00B9577F" w:rsidRPr="008422B8" w:rsidRDefault="00B9577F" w:rsidP="00B9577F">
      <w:pPr>
        <w:pStyle w:val="Aufzhlung2"/>
        <w:numPr>
          <w:ilvl w:val="0"/>
          <w:numId w:val="0"/>
        </w:numPr>
        <w:ind w:left="630"/>
      </w:pPr>
      <w:r w:rsidRPr="008422B8">
        <w:t>Achtung: es dürfen keine Leerzeichen um das | vorhanden sein</w:t>
      </w:r>
    </w:p>
    <w:p w14:paraId="1B9334D7" w14:textId="77777777" w:rsidR="00B9577F" w:rsidRPr="008422B8" w:rsidRDefault="00B9577F" w:rsidP="00B9577F">
      <w:pPr>
        <w:pStyle w:val="Aufzhlung2"/>
        <w:numPr>
          <w:ilvl w:val="0"/>
          <w:numId w:val="0"/>
        </w:numPr>
        <w:ind w:left="630"/>
      </w:pPr>
      <w:r w:rsidRPr="008422B8">
        <w:t>Anwendung auf en tibble:</w:t>
      </w:r>
    </w:p>
    <w:p w14:paraId="795EE4DC" w14:textId="77777777" w:rsidR="00B9577F" w:rsidRPr="00B42F3A" w:rsidRDefault="00B9577F" w:rsidP="00F63DE7">
      <w:pPr>
        <w:pStyle w:val="R"/>
        <w:rPr>
          <w:lang w:val="de-DE"/>
        </w:rPr>
      </w:pPr>
      <w:r w:rsidRPr="00B42F3A">
        <w:rPr>
          <w:lang w:val="de-DE"/>
        </w:rPr>
        <w:t xml:space="preserve">colors2 %&gt;%  </w:t>
      </w:r>
    </w:p>
    <w:p w14:paraId="487EB412" w14:textId="77777777" w:rsidR="00B9577F" w:rsidRDefault="00B9577F" w:rsidP="00F63DE7">
      <w:pPr>
        <w:pStyle w:val="R"/>
      </w:pPr>
      <w:r w:rsidRPr="00F63DE7">
        <w:rPr>
          <w:lang w:val="de-DE"/>
        </w:rPr>
        <w:t xml:space="preserve">  </w:t>
      </w:r>
      <w:r w:rsidRPr="003F5574">
        <w:t xml:space="preserve">filter(str_detect(value, "(re|gr).*" </w:t>
      </w:r>
      <w:r>
        <w:t>))</w:t>
      </w:r>
    </w:p>
    <w:p w14:paraId="3FCF02F6" w14:textId="77777777" w:rsidR="00B9577F" w:rsidRDefault="00B9577F" w:rsidP="00362BD5">
      <w:pPr>
        <w:pStyle w:val="ROutput"/>
      </w:pPr>
      <w:r>
        <w:t xml:space="preserve">  value</w:t>
      </w:r>
    </w:p>
    <w:p w14:paraId="03B16AD7" w14:textId="77777777" w:rsidR="00B9577F" w:rsidRDefault="00B9577F" w:rsidP="00362BD5">
      <w:pPr>
        <w:pStyle w:val="ROutput"/>
      </w:pPr>
      <w:r>
        <w:t xml:space="preserve">  &lt;chr&gt;</w:t>
      </w:r>
    </w:p>
    <w:p w14:paraId="485C7AEB" w14:textId="77777777" w:rsidR="00B9577F" w:rsidRDefault="00B9577F" w:rsidP="00362BD5">
      <w:pPr>
        <w:pStyle w:val="ROutput"/>
      </w:pPr>
      <w:r>
        <w:t xml:space="preserve">1 red  </w:t>
      </w:r>
    </w:p>
    <w:p w14:paraId="1EE467C8" w14:textId="77777777" w:rsidR="00B9577F" w:rsidRPr="00065B8F" w:rsidRDefault="00B9577F" w:rsidP="00362BD5">
      <w:pPr>
        <w:pStyle w:val="ROutput"/>
      </w:pPr>
      <w:r>
        <w:t>2 green</w:t>
      </w:r>
    </w:p>
    <w:p w14:paraId="3B6E3867" w14:textId="77777777" w:rsidR="00B9577F" w:rsidRDefault="00B9577F" w:rsidP="00F63DE7">
      <w:pPr>
        <w:pStyle w:val="R"/>
      </w:pPr>
    </w:p>
    <w:p w14:paraId="0E768B9B" w14:textId="77777777" w:rsidR="00B9577F" w:rsidRDefault="00B9577F" w:rsidP="00B9577F">
      <w:pPr>
        <w:pStyle w:val="Aufzhlung"/>
      </w:pPr>
      <w:r w:rsidRPr="00EF49EA">
        <w:rPr>
          <w:b/>
        </w:rPr>
        <w:t>Telefonnummer-Beispiel</w:t>
      </w:r>
      <w:r>
        <w:t xml:space="preserve"> (aus Colin Quirks Video)</w:t>
      </w:r>
    </w:p>
    <w:p w14:paraId="74D67805" w14:textId="77777777" w:rsidR="00B9577F" w:rsidRPr="003F5574" w:rsidRDefault="00B9577F" w:rsidP="00F63DE7">
      <w:pPr>
        <w:pStyle w:val="R"/>
      </w:pPr>
      <w:r w:rsidRPr="003F5574">
        <w:t>phone_numbers = tibble(phone = c("(541) 431 3104","(947) 391-3940","Home: 352-495-2391","(931)-739-3502","8599526130"))</w:t>
      </w:r>
    </w:p>
    <w:p w14:paraId="62C7594A" w14:textId="77777777" w:rsidR="00B9577F" w:rsidRPr="003F5574" w:rsidRDefault="00B9577F" w:rsidP="00F63DE7">
      <w:pPr>
        <w:pStyle w:val="R"/>
      </w:pPr>
    </w:p>
    <w:p w14:paraId="14B9674B" w14:textId="77777777" w:rsidR="00B9577F" w:rsidRPr="008422B8" w:rsidRDefault="00B9577F" w:rsidP="00362BD5">
      <w:pPr>
        <w:pStyle w:val="ROutput"/>
      </w:pPr>
      <w:r w:rsidRPr="008422B8">
        <w:t xml:space="preserve">  phone             </w:t>
      </w:r>
    </w:p>
    <w:p w14:paraId="27BC61F1" w14:textId="77777777" w:rsidR="00B9577F" w:rsidRPr="008422B8" w:rsidRDefault="00B9577F" w:rsidP="00362BD5">
      <w:pPr>
        <w:pStyle w:val="ROutput"/>
      </w:pPr>
      <w:r w:rsidRPr="008422B8">
        <w:t xml:space="preserve">  &lt;chr&gt;             </w:t>
      </w:r>
    </w:p>
    <w:p w14:paraId="01062F26" w14:textId="77777777" w:rsidR="00B9577F" w:rsidRPr="008422B8" w:rsidRDefault="00B9577F" w:rsidP="00362BD5">
      <w:pPr>
        <w:pStyle w:val="ROutput"/>
      </w:pPr>
      <w:r w:rsidRPr="008422B8">
        <w:t xml:space="preserve">1 (541) 431 3104    </w:t>
      </w:r>
    </w:p>
    <w:p w14:paraId="654B7B0D" w14:textId="77777777" w:rsidR="00B9577F" w:rsidRPr="008422B8" w:rsidRDefault="00B9577F" w:rsidP="00362BD5">
      <w:pPr>
        <w:pStyle w:val="ROutput"/>
      </w:pPr>
      <w:r w:rsidRPr="008422B8">
        <w:t xml:space="preserve">2 (947) 391-3940    </w:t>
      </w:r>
    </w:p>
    <w:p w14:paraId="1BBC8F0C" w14:textId="77777777" w:rsidR="00B9577F" w:rsidRPr="008422B8" w:rsidRDefault="00B9577F" w:rsidP="00362BD5">
      <w:pPr>
        <w:pStyle w:val="ROutput"/>
      </w:pPr>
      <w:r w:rsidRPr="008422B8">
        <w:t>3 Home: 352-495-2391</w:t>
      </w:r>
    </w:p>
    <w:p w14:paraId="2BC87ED3" w14:textId="77777777" w:rsidR="00B9577F" w:rsidRPr="008422B8" w:rsidRDefault="00B9577F" w:rsidP="00362BD5">
      <w:pPr>
        <w:pStyle w:val="ROutput"/>
      </w:pPr>
      <w:r w:rsidRPr="008422B8">
        <w:t xml:space="preserve">4 (931)-739-3502    </w:t>
      </w:r>
    </w:p>
    <w:p w14:paraId="45B638B9" w14:textId="77777777" w:rsidR="00B9577F" w:rsidRPr="008422B8" w:rsidRDefault="00B9577F" w:rsidP="00362BD5">
      <w:pPr>
        <w:pStyle w:val="ROutput"/>
      </w:pPr>
      <w:r w:rsidRPr="008422B8">
        <w:t xml:space="preserve">5 8599526130  </w:t>
      </w:r>
    </w:p>
    <w:p w14:paraId="7AAAE366" w14:textId="77777777" w:rsidR="00B9577F" w:rsidRPr="008422B8" w:rsidRDefault="00B9577F" w:rsidP="00362BD5">
      <w:pPr>
        <w:pStyle w:val="ROutput"/>
      </w:pPr>
    </w:p>
    <w:p w14:paraId="08E2CA3A" w14:textId="77777777" w:rsidR="00B9577F" w:rsidRPr="003F5574" w:rsidRDefault="00B9577F" w:rsidP="00362BD5">
      <w:pPr>
        <w:pStyle w:val="ROutput"/>
      </w:pPr>
      <w:r w:rsidRPr="003F5574">
        <w:t xml:space="preserve">phone_numbers </w:t>
      </w:r>
      <w:r>
        <w:t>%&gt;%</w:t>
      </w:r>
      <w:r w:rsidRPr="003F5574">
        <w:t xml:space="preserve"> </w:t>
      </w:r>
    </w:p>
    <w:p w14:paraId="7F74C472" w14:textId="77777777" w:rsidR="00B9577F" w:rsidRPr="003F5574" w:rsidRDefault="00B9577F" w:rsidP="00362BD5">
      <w:pPr>
        <w:pStyle w:val="ROutput"/>
      </w:pPr>
      <w:r w:rsidRPr="003F5574">
        <w:t xml:space="preserve">  mutate(number = str_extract(phone, pattern="(\\d.*)")) </w:t>
      </w:r>
      <w:r>
        <w:t>%&gt;%</w:t>
      </w:r>
      <w:r w:rsidRPr="003F5574">
        <w:t xml:space="preserve"> </w:t>
      </w:r>
    </w:p>
    <w:p w14:paraId="3DA13E27" w14:textId="77777777" w:rsidR="00B9577F" w:rsidRPr="003F5574" w:rsidRDefault="00B9577F" w:rsidP="00362BD5">
      <w:pPr>
        <w:pStyle w:val="ROutput"/>
      </w:pPr>
      <w:r w:rsidRPr="003F5574">
        <w:t xml:space="preserve">  mutate(number = str_remove(number, pattern="\\)")) </w:t>
      </w:r>
      <w:r>
        <w:t>%&gt;%</w:t>
      </w:r>
      <w:r w:rsidRPr="003F5574">
        <w:t xml:space="preserve"> </w:t>
      </w:r>
    </w:p>
    <w:p w14:paraId="6DDA3801" w14:textId="77777777" w:rsidR="00B9577F" w:rsidRPr="003F5574" w:rsidRDefault="00B9577F" w:rsidP="00362BD5">
      <w:pPr>
        <w:pStyle w:val="ROutput"/>
      </w:pPr>
      <w:r w:rsidRPr="003F5574">
        <w:t xml:space="preserve">  mutate(number = str_remove_all(number, pattern="\\-")) </w:t>
      </w:r>
      <w:r>
        <w:t>%&gt;%</w:t>
      </w:r>
      <w:r w:rsidRPr="003F5574">
        <w:t xml:space="preserve"> </w:t>
      </w:r>
    </w:p>
    <w:p w14:paraId="67A37665" w14:textId="77777777" w:rsidR="00B9577F" w:rsidRPr="003F5574" w:rsidRDefault="00B9577F" w:rsidP="00362BD5">
      <w:pPr>
        <w:pStyle w:val="ROutput"/>
      </w:pPr>
      <w:r w:rsidRPr="003F5574">
        <w:t xml:space="preserve">  mutate(number = str_remove_all(number, pattern="\\W")) </w:t>
      </w:r>
    </w:p>
    <w:p w14:paraId="05020099" w14:textId="77777777" w:rsidR="00B9577F" w:rsidRPr="003F5574" w:rsidRDefault="00B9577F" w:rsidP="00362BD5">
      <w:pPr>
        <w:pStyle w:val="ROutput"/>
      </w:pPr>
      <w:r w:rsidRPr="003F5574">
        <w:t xml:space="preserve">         </w:t>
      </w:r>
    </w:p>
    <w:p w14:paraId="38DDA362" w14:textId="77777777" w:rsidR="00B9577F" w:rsidRPr="008422B8" w:rsidRDefault="00B9577F" w:rsidP="00362BD5">
      <w:pPr>
        <w:pStyle w:val="ROutput"/>
      </w:pPr>
      <w:r w:rsidRPr="008422B8">
        <w:t xml:space="preserve">  phone              number    </w:t>
      </w:r>
    </w:p>
    <w:p w14:paraId="29D1AA1D" w14:textId="77777777" w:rsidR="00B9577F" w:rsidRPr="008422B8" w:rsidRDefault="00B9577F" w:rsidP="00362BD5">
      <w:pPr>
        <w:pStyle w:val="ROutput"/>
      </w:pPr>
      <w:r w:rsidRPr="008422B8">
        <w:t xml:space="preserve">  &lt;chr&gt;              &lt;chr&gt;     </w:t>
      </w:r>
    </w:p>
    <w:p w14:paraId="6B77E742" w14:textId="77777777" w:rsidR="00B9577F" w:rsidRPr="008422B8" w:rsidRDefault="00B9577F" w:rsidP="00362BD5">
      <w:pPr>
        <w:pStyle w:val="ROutput"/>
      </w:pPr>
      <w:r w:rsidRPr="008422B8">
        <w:t>1 (541) 431 3104     5414313104</w:t>
      </w:r>
    </w:p>
    <w:p w14:paraId="71EFCF2D" w14:textId="77777777" w:rsidR="00B9577F" w:rsidRPr="008422B8" w:rsidRDefault="00B9577F" w:rsidP="00362BD5">
      <w:pPr>
        <w:pStyle w:val="ROutput"/>
      </w:pPr>
      <w:r w:rsidRPr="008422B8">
        <w:t>2 (947) 391-3940     9473913940</w:t>
      </w:r>
    </w:p>
    <w:p w14:paraId="17EBE976" w14:textId="77777777" w:rsidR="00B9577F" w:rsidRPr="008422B8" w:rsidRDefault="00B9577F" w:rsidP="00362BD5">
      <w:pPr>
        <w:pStyle w:val="ROutput"/>
      </w:pPr>
      <w:r w:rsidRPr="008422B8">
        <w:t>3 Home: 352-495-2391 3524952391</w:t>
      </w:r>
    </w:p>
    <w:p w14:paraId="50680DF0" w14:textId="77777777" w:rsidR="00B9577F" w:rsidRPr="007F33F9" w:rsidRDefault="00B9577F" w:rsidP="00362BD5">
      <w:pPr>
        <w:pStyle w:val="ROutput"/>
        <w:rPr>
          <w:lang w:val="de-DE"/>
        </w:rPr>
      </w:pPr>
      <w:r w:rsidRPr="007F33F9">
        <w:rPr>
          <w:lang w:val="de-DE"/>
        </w:rPr>
        <w:t>4 (931)-739-3502     9317393502</w:t>
      </w:r>
    </w:p>
    <w:p w14:paraId="42EB8143" w14:textId="77777777" w:rsidR="00B9577F" w:rsidRPr="007F33F9" w:rsidRDefault="00B9577F" w:rsidP="00362BD5">
      <w:pPr>
        <w:pStyle w:val="ROutput"/>
        <w:rPr>
          <w:lang w:val="de-DE"/>
        </w:rPr>
      </w:pPr>
      <w:r w:rsidRPr="007F33F9">
        <w:rPr>
          <w:lang w:val="de-DE"/>
        </w:rPr>
        <w:t>5 8599526130         8599526130</w:t>
      </w:r>
    </w:p>
    <w:p w14:paraId="5FCAAF58" w14:textId="77777777" w:rsidR="00B9577F" w:rsidRPr="007F33F9" w:rsidRDefault="00B9577F" w:rsidP="00362BD5">
      <w:pPr>
        <w:pStyle w:val="ROutput"/>
        <w:rPr>
          <w:lang w:val="de-DE"/>
        </w:rPr>
      </w:pPr>
    </w:p>
    <w:p w14:paraId="7DB5B229" w14:textId="77777777" w:rsidR="00B9577F" w:rsidRPr="008422B8" w:rsidRDefault="00B9577F" w:rsidP="00B9577F">
      <w:pPr>
        <w:pStyle w:val="Textkrper"/>
        <w:ind w:left="348"/>
      </w:pPr>
      <w:r w:rsidRPr="008422B8">
        <w:t>Ich weiß nicht, ob das effizienter geht. Das Extrahieren der Zahlen und das Löschen der Klammern/Bindestriche muss glaub ich getrennt passieren, aber ich bekomme es nicht hin, Klammern und Bindestriche in einem pattern zu löschen</w:t>
      </w:r>
    </w:p>
    <w:p w14:paraId="3E80BE03" w14:textId="77777777" w:rsidR="00B9577F" w:rsidRPr="007F33F9" w:rsidRDefault="00B9577F" w:rsidP="00362BD5">
      <w:pPr>
        <w:pStyle w:val="ROutput"/>
        <w:rPr>
          <w:lang w:val="de-DE"/>
        </w:rPr>
      </w:pPr>
    </w:p>
    <w:p w14:paraId="6C066150" w14:textId="77777777" w:rsidR="00B9577F" w:rsidRPr="008422B8" w:rsidRDefault="00B9577F" w:rsidP="00B9577F">
      <w:pPr>
        <w:pStyle w:val="Textkrper"/>
      </w:pPr>
    </w:p>
    <w:p w14:paraId="4BD02D4D" w14:textId="77777777" w:rsidR="00B9577F" w:rsidRDefault="00B9577F" w:rsidP="00B9577F">
      <w:pPr>
        <w:pStyle w:val="berschrift2"/>
      </w:pPr>
      <w:bookmarkStart w:id="65" w:name="_Toc101786981"/>
      <w:bookmarkStart w:id="66" w:name="_Toc162880239"/>
      <w:bookmarkStart w:id="67" w:name="_Toc164239438"/>
      <w:r>
        <w:t>Beispiele für regexes</w:t>
      </w:r>
      <w:bookmarkEnd w:id="65"/>
      <w:bookmarkEnd w:id="66"/>
      <w:bookmarkEnd w:id="67"/>
    </w:p>
    <w:p w14:paraId="0C66CAE7" w14:textId="77777777" w:rsidR="00B9577F" w:rsidRPr="0060643D" w:rsidRDefault="00B9577F" w:rsidP="00B9577F">
      <w:pPr>
        <w:pStyle w:val="Aufzhlung"/>
        <w:rPr>
          <w:b/>
        </w:rPr>
      </w:pPr>
      <w:r w:rsidRPr="0060643D">
        <w:rPr>
          <w:b/>
        </w:rPr>
        <w:t>Wieviel Worte fangen mit t an?</w:t>
      </w:r>
    </w:p>
    <w:p w14:paraId="5E82B0EB" w14:textId="77777777" w:rsidR="00B9577F" w:rsidRPr="008422B8" w:rsidRDefault="00B9577F" w:rsidP="00B9577F">
      <w:pPr>
        <w:pStyle w:val="Textkrper"/>
      </w:pPr>
      <w:r w:rsidRPr="008422B8">
        <w:t>( „words“ ist ein in stringr enthaltender Character-Vektor mit rund 1000 Worten)</w:t>
      </w:r>
    </w:p>
    <w:p w14:paraId="56CA1FA1" w14:textId="77777777" w:rsidR="00B9577F" w:rsidRPr="00B42F3A" w:rsidRDefault="00B9577F" w:rsidP="00F63DE7">
      <w:pPr>
        <w:pStyle w:val="R"/>
        <w:rPr>
          <w:lang w:val="de-DE"/>
        </w:rPr>
      </w:pPr>
    </w:p>
    <w:p w14:paraId="232C51C9" w14:textId="77777777" w:rsidR="00B9577F" w:rsidRPr="00026B9D" w:rsidRDefault="00B9577F" w:rsidP="00F63DE7">
      <w:pPr>
        <w:pStyle w:val="R"/>
      </w:pPr>
      <w:r w:rsidRPr="00026B9D">
        <w:t>sum(str_detect(words, "^t"))</w:t>
      </w:r>
    </w:p>
    <w:p w14:paraId="764A4DE1" w14:textId="77777777" w:rsidR="00B9577F" w:rsidRPr="00026B9D" w:rsidRDefault="00B9577F" w:rsidP="00362BD5">
      <w:pPr>
        <w:pStyle w:val="ROutput"/>
      </w:pPr>
      <w:r w:rsidRPr="00026B9D">
        <w:t>65</w:t>
      </w:r>
    </w:p>
    <w:p w14:paraId="1B9AA3FB" w14:textId="77777777" w:rsidR="00B9577F" w:rsidRDefault="00B9577F" w:rsidP="00B9577F">
      <w:pPr>
        <w:pStyle w:val="Textkrper"/>
        <w:rPr>
          <w:b/>
        </w:rPr>
      </w:pPr>
    </w:p>
    <w:p w14:paraId="169195C0" w14:textId="77777777" w:rsidR="00B9577F" w:rsidRPr="0060643D" w:rsidRDefault="00B9577F" w:rsidP="00B9577F">
      <w:pPr>
        <w:pStyle w:val="Aufzhlung"/>
        <w:rPr>
          <w:b/>
        </w:rPr>
      </w:pPr>
      <w:r w:rsidRPr="0060643D">
        <w:rPr>
          <w:b/>
        </w:rPr>
        <w:t>Wieviel Prozent der Worte enden mit einem Vokal</w:t>
      </w:r>
    </w:p>
    <w:p w14:paraId="6A2A97C0" w14:textId="77777777" w:rsidR="00B9577F" w:rsidRPr="00026B9D" w:rsidRDefault="00B9577F" w:rsidP="00F63DE7">
      <w:pPr>
        <w:pStyle w:val="R"/>
      </w:pPr>
      <w:r w:rsidRPr="00026B9D">
        <w:t>mean(str_detect(words, "[aeiou]$"))</w:t>
      </w:r>
    </w:p>
    <w:p w14:paraId="7F0C9902" w14:textId="77777777" w:rsidR="00B9577F" w:rsidRPr="00026B9D" w:rsidRDefault="00B9577F" w:rsidP="00362BD5">
      <w:pPr>
        <w:pStyle w:val="ROutput"/>
      </w:pPr>
      <w:r w:rsidRPr="00026B9D">
        <w:t>[1] 0.2765306</w:t>
      </w:r>
    </w:p>
    <w:p w14:paraId="2156D006" w14:textId="77777777" w:rsidR="00B9577F" w:rsidRPr="00026B9D" w:rsidRDefault="00B9577F" w:rsidP="00362BD5">
      <w:pPr>
        <w:pStyle w:val="ROutput"/>
      </w:pPr>
    </w:p>
    <w:p w14:paraId="1A77380B" w14:textId="77777777" w:rsidR="00B9577F" w:rsidRPr="00950847" w:rsidRDefault="00B9577F" w:rsidP="00B9577F">
      <w:pPr>
        <w:pStyle w:val="Aufzhlung"/>
        <w:rPr>
          <w:b/>
        </w:rPr>
      </w:pPr>
      <w:r w:rsidRPr="00950847">
        <w:rPr>
          <w:b/>
        </w:rPr>
        <w:lastRenderedPageBreak/>
        <w:t>Anzahl der Leute die KEINEN Vokal enthalten</w:t>
      </w:r>
    </w:p>
    <w:p w14:paraId="6AADCADF" w14:textId="77777777" w:rsidR="00B9577F" w:rsidRPr="00026B9D" w:rsidRDefault="00B9577F" w:rsidP="00F63DE7">
      <w:pPr>
        <w:pStyle w:val="R"/>
      </w:pPr>
      <w:r w:rsidRPr="00026B9D">
        <w:t>sum( !str_detect(words, "[aeiou]"))</w:t>
      </w:r>
    </w:p>
    <w:p w14:paraId="284CB4CA" w14:textId="77777777" w:rsidR="00B9577F" w:rsidRPr="008422B8" w:rsidRDefault="00B9577F" w:rsidP="00362BD5">
      <w:pPr>
        <w:pStyle w:val="ROutput"/>
      </w:pPr>
    </w:p>
    <w:p w14:paraId="21C072D1" w14:textId="77777777" w:rsidR="00B9577F" w:rsidRPr="008422B8" w:rsidRDefault="00B9577F" w:rsidP="00362BD5">
      <w:pPr>
        <w:pStyle w:val="ROutput"/>
      </w:pPr>
    </w:p>
    <w:p w14:paraId="6F016FB3" w14:textId="77777777" w:rsidR="00B9577F" w:rsidRPr="00C6594F" w:rsidRDefault="00B9577F" w:rsidP="00B9577F">
      <w:pPr>
        <w:pStyle w:val="Aufzhlung"/>
      </w:pPr>
      <w:r w:rsidRPr="00950847">
        <w:rPr>
          <w:b/>
        </w:rPr>
        <w:t xml:space="preserve">Zählen von </w:t>
      </w:r>
      <w:r>
        <w:rPr>
          <w:b/>
        </w:rPr>
        <w:t xml:space="preserve">Elementen </w:t>
      </w:r>
      <w:r w:rsidRPr="00950847">
        <w:rPr>
          <w:b/>
        </w:rPr>
        <w:t>in einem String-Vektor</w:t>
      </w:r>
      <w:r>
        <w:t xml:space="preserve"> </w:t>
      </w:r>
      <w:r w:rsidRPr="00C6594F">
        <w:t>(#count)</w:t>
      </w:r>
    </w:p>
    <w:p w14:paraId="25271393" w14:textId="77777777" w:rsidR="00B9577F" w:rsidRPr="00026B9D" w:rsidRDefault="00B9577F" w:rsidP="00F63DE7">
      <w:pPr>
        <w:pStyle w:val="R"/>
      </w:pPr>
      <w:r w:rsidRPr="00026B9D">
        <w:t xml:space="preserve">df </w:t>
      </w:r>
      <w:r>
        <w:t>%&gt;%</w:t>
      </w:r>
      <w:r w:rsidRPr="00026B9D">
        <w:t xml:space="preserve"> </w:t>
      </w:r>
    </w:p>
    <w:p w14:paraId="6726B775" w14:textId="77777777" w:rsidR="00B9577F" w:rsidRPr="00026B9D" w:rsidRDefault="00B9577F" w:rsidP="00F63DE7">
      <w:pPr>
        <w:pStyle w:val="R"/>
      </w:pPr>
      <w:r w:rsidRPr="00026B9D">
        <w:t xml:space="preserve">  mutate(N_a = str_count(words, "e$"))</w:t>
      </w:r>
    </w:p>
    <w:p w14:paraId="5358E12A" w14:textId="77777777" w:rsidR="00B9577F" w:rsidRPr="008422B8" w:rsidRDefault="00B9577F" w:rsidP="00362BD5">
      <w:pPr>
        <w:pStyle w:val="ROutput"/>
      </w:pPr>
    </w:p>
    <w:p w14:paraId="13C2E40C" w14:textId="77777777" w:rsidR="00B9577F" w:rsidRPr="008422B8" w:rsidRDefault="00B9577F" w:rsidP="00362BD5">
      <w:pPr>
        <w:pStyle w:val="ROutput"/>
      </w:pPr>
      <w:r w:rsidRPr="008422B8">
        <w:t>A tibble: 980 x 2</w:t>
      </w:r>
    </w:p>
    <w:p w14:paraId="36B36764" w14:textId="77777777" w:rsidR="00B9577F" w:rsidRPr="008422B8" w:rsidRDefault="00B9577F" w:rsidP="00362BD5">
      <w:pPr>
        <w:pStyle w:val="ROutput"/>
      </w:pPr>
      <w:r w:rsidRPr="008422B8">
        <w:t xml:space="preserve">   words      N_a</w:t>
      </w:r>
    </w:p>
    <w:p w14:paraId="1B9248AA" w14:textId="77777777" w:rsidR="00B9577F" w:rsidRPr="008422B8" w:rsidRDefault="00B9577F" w:rsidP="00362BD5">
      <w:pPr>
        <w:pStyle w:val="ROutput"/>
      </w:pPr>
      <w:r w:rsidRPr="008422B8">
        <w:t xml:space="preserve">   &lt;chr&gt;    &lt;int&gt;</w:t>
      </w:r>
    </w:p>
    <w:p w14:paraId="55FA535C" w14:textId="77777777" w:rsidR="00B9577F" w:rsidRPr="008422B8" w:rsidRDefault="00B9577F" w:rsidP="00362BD5">
      <w:pPr>
        <w:pStyle w:val="ROutput"/>
      </w:pPr>
      <w:r w:rsidRPr="008422B8">
        <w:t xml:space="preserve"> 1 a            0</w:t>
      </w:r>
    </w:p>
    <w:p w14:paraId="7F5CD3B3" w14:textId="77777777" w:rsidR="00B9577F" w:rsidRPr="008422B8" w:rsidRDefault="00B9577F" w:rsidP="00362BD5">
      <w:pPr>
        <w:pStyle w:val="ROutput"/>
      </w:pPr>
      <w:r w:rsidRPr="008422B8">
        <w:t xml:space="preserve"> 2 able         1</w:t>
      </w:r>
    </w:p>
    <w:p w14:paraId="27326DB8" w14:textId="77777777" w:rsidR="00B9577F" w:rsidRPr="008422B8" w:rsidRDefault="00B9577F" w:rsidP="00362BD5">
      <w:pPr>
        <w:pStyle w:val="ROutput"/>
      </w:pPr>
      <w:r w:rsidRPr="008422B8">
        <w:t xml:space="preserve"> 3 about        0</w:t>
      </w:r>
    </w:p>
    <w:p w14:paraId="54A7F0B4" w14:textId="77777777" w:rsidR="00B9577F" w:rsidRDefault="00B9577F" w:rsidP="00362BD5">
      <w:pPr>
        <w:pStyle w:val="ROutput"/>
      </w:pPr>
      <w:r w:rsidRPr="008422B8">
        <w:rPr>
          <w:lang w:val="en-GB"/>
        </w:rPr>
        <w:t xml:space="preserve"> </w:t>
      </w:r>
      <w:r>
        <w:t>4 absolute     1</w:t>
      </w:r>
    </w:p>
    <w:p w14:paraId="49CA0075" w14:textId="77777777" w:rsidR="00B9577F" w:rsidRDefault="00B9577F" w:rsidP="00362BD5">
      <w:pPr>
        <w:pStyle w:val="ROutput"/>
      </w:pPr>
      <w:r>
        <w:t xml:space="preserve"> 5 accept       0</w:t>
      </w:r>
    </w:p>
    <w:p w14:paraId="658064E3" w14:textId="77777777" w:rsidR="00B9577F" w:rsidRDefault="00B9577F" w:rsidP="00362BD5">
      <w:pPr>
        <w:pStyle w:val="ROutput"/>
      </w:pPr>
      <w:r>
        <w:t xml:space="preserve"> 6 account      0</w:t>
      </w:r>
    </w:p>
    <w:p w14:paraId="09AB573F" w14:textId="77777777" w:rsidR="00B9577F" w:rsidRDefault="00B9577F" w:rsidP="00362BD5">
      <w:pPr>
        <w:pStyle w:val="ROutput"/>
      </w:pPr>
      <w:r>
        <w:t xml:space="preserve"> 7 achieve      1</w:t>
      </w:r>
    </w:p>
    <w:p w14:paraId="0D3ECC41" w14:textId="77777777" w:rsidR="00B9577F" w:rsidRDefault="00B9577F" w:rsidP="00362BD5">
      <w:pPr>
        <w:pStyle w:val="ROutput"/>
      </w:pPr>
    </w:p>
    <w:p w14:paraId="3D2E8E37" w14:textId="77777777" w:rsidR="00B9577F" w:rsidRDefault="00B9577F" w:rsidP="00B9577F">
      <w:pPr>
        <w:pStyle w:val="Aufzhlung"/>
      </w:pPr>
      <w:r>
        <w:t>Ich weiß den Unterschied zu str_lenght() nicht</w:t>
      </w:r>
    </w:p>
    <w:p w14:paraId="3E129B16" w14:textId="77777777" w:rsidR="00B9577F" w:rsidRDefault="00B9577F" w:rsidP="00B9577F">
      <w:pPr>
        <w:pStyle w:val="Aufzhlung"/>
      </w:pPr>
      <w:r>
        <w:t>Count zählt per default die Zeichen--wenn man die Anzahl der Sätze will geht das mit boundary()</w:t>
      </w:r>
    </w:p>
    <w:p w14:paraId="6AD4834A" w14:textId="77777777" w:rsidR="00B9577F" w:rsidRPr="008422B8" w:rsidRDefault="00B9577F" w:rsidP="00B9577F">
      <w:pPr>
        <w:pStyle w:val="Textkrper"/>
      </w:pPr>
    </w:p>
    <w:p w14:paraId="75BDA817" w14:textId="77777777" w:rsidR="00B9577F" w:rsidRPr="008422B8" w:rsidRDefault="00B9577F" w:rsidP="00B9577F">
      <w:pPr>
        <w:pStyle w:val="Textkrper"/>
      </w:pPr>
    </w:p>
    <w:p w14:paraId="07E65E17" w14:textId="77777777" w:rsidR="00B9577F" w:rsidRPr="00BA3C27" w:rsidRDefault="00B9577F" w:rsidP="00B9577F">
      <w:pPr>
        <w:pStyle w:val="Aufzhlung"/>
        <w:rPr>
          <w:b/>
        </w:rPr>
      </w:pPr>
      <w:r w:rsidRPr="00BA3C27">
        <w:rPr>
          <w:b/>
        </w:rPr>
        <w:t>Komplexes Beispiel</w:t>
      </w:r>
      <w:r>
        <w:rPr>
          <w:b/>
        </w:rPr>
        <w:t xml:space="preserve"> 1</w:t>
      </w:r>
    </w:p>
    <w:p w14:paraId="2BB442D7" w14:textId="77777777" w:rsidR="00B9577F" w:rsidRDefault="00B9577F" w:rsidP="00B9577F">
      <w:pPr>
        <w:pStyle w:val="Textkrper"/>
        <w:ind w:left="360"/>
        <w:rPr>
          <w:rFonts w:ascii="Courier New" w:hAnsi="Courier New"/>
          <w:color w:val="FF0000"/>
          <w:sz w:val="20"/>
        </w:rPr>
      </w:pPr>
      <w:r w:rsidRPr="00D604F2">
        <w:rPr>
          <w:rFonts w:ascii="Courier New" w:hAnsi="Courier New"/>
          <w:color w:val="FF0000"/>
          <w:sz w:val="20"/>
        </w:rPr>
        <w:t>title = c("The beginning",</w:t>
      </w:r>
    </w:p>
    <w:p w14:paraId="3D750B92" w14:textId="77777777" w:rsidR="00B9577F" w:rsidRDefault="00B9577F" w:rsidP="00B9577F">
      <w:pPr>
        <w:pStyle w:val="Textkrper"/>
        <w:ind w:left="1416"/>
        <w:rPr>
          <w:rFonts w:ascii="Courier New" w:hAnsi="Courier New"/>
          <w:color w:val="FF0000"/>
          <w:sz w:val="20"/>
        </w:rPr>
      </w:pPr>
      <w:r>
        <w:rPr>
          <w:rFonts w:ascii="Courier New" w:hAnsi="Courier New"/>
          <w:color w:val="FF0000"/>
          <w:sz w:val="20"/>
        </w:rPr>
        <w:t xml:space="preserve"> </w:t>
      </w:r>
      <w:r w:rsidRPr="00D604F2">
        <w:rPr>
          <w:rFonts w:ascii="Courier New" w:hAnsi="Courier New"/>
          <w:color w:val="FF0000"/>
          <w:sz w:val="20"/>
        </w:rPr>
        <w:t>"First arrival (Part 1)",</w:t>
      </w:r>
    </w:p>
    <w:p w14:paraId="4E49B53B" w14:textId="77777777" w:rsidR="00B9577F" w:rsidRPr="00D604F2" w:rsidRDefault="00B9577F" w:rsidP="00B9577F">
      <w:pPr>
        <w:pStyle w:val="Textkrper"/>
        <w:ind w:left="1416"/>
        <w:rPr>
          <w:rFonts w:ascii="Courier New" w:hAnsi="Courier New"/>
          <w:color w:val="FF0000"/>
          <w:sz w:val="20"/>
        </w:rPr>
      </w:pPr>
      <w:r>
        <w:rPr>
          <w:rFonts w:ascii="Courier New" w:hAnsi="Courier New"/>
          <w:color w:val="FF0000"/>
          <w:sz w:val="20"/>
        </w:rPr>
        <w:t xml:space="preserve"> </w:t>
      </w:r>
      <w:r w:rsidRPr="00D604F2">
        <w:rPr>
          <w:rFonts w:ascii="Courier New" w:hAnsi="Courier New"/>
          <w:color w:val="FF0000"/>
          <w:sz w:val="20"/>
        </w:rPr>
        <w:t>"Kill the dot.")</w:t>
      </w:r>
    </w:p>
    <w:p w14:paraId="7CBA866D" w14:textId="77777777" w:rsidR="00B9577F" w:rsidRPr="00D604F2" w:rsidRDefault="00B9577F" w:rsidP="00B9577F">
      <w:pPr>
        <w:pStyle w:val="Textkrper"/>
        <w:ind w:left="360"/>
        <w:rPr>
          <w:rFonts w:ascii="Courier New" w:hAnsi="Courier New"/>
          <w:color w:val="FF0000"/>
          <w:sz w:val="20"/>
        </w:rPr>
      </w:pPr>
      <w:r w:rsidRPr="00D604F2">
        <w:rPr>
          <w:rFonts w:ascii="Courier New" w:hAnsi="Courier New"/>
          <w:color w:val="FF0000"/>
          <w:sz w:val="20"/>
        </w:rPr>
        <w:t>season1 = tibble(title)</w:t>
      </w:r>
    </w:p>
    <w:p w14:paraId="1AC3F651" w14:textId="77777777" w:rsidR="00B9577F" w:rsidRDefault="00B9577F" w:rsidP="00B9577F">
      <w:pPr>
        <w:pStyle w:val="Textkrper"/>
        <w:ind w:left="360"/>
        <w:rPr>
          <w:rFonts w:ascii="Courier New" w:hAnsi="Courier New"/>
          <w:color w:val="FF0000"/>
          <w:sz w:val="20"/>
        </w:rPr>
      </w:pPr>
    </w:p>
    <w:p w14:paraId="6ACD387F" w14:textId="77777777" w:rsidR="00B9577F" w:rsidRPr="008422B8" w:rsidRDefault="00B9577F" w:rsidP="00B9577F">
      <w:pPr>
        <w:pStyle w:val="Textkrper"/>
        <w:ind w:firstLine="360"/>
      </w:pPr>
      <w:r w:rsidRPr="008422B8">
        <w:t>Ziel: Lösche strings mit einem Punkt oder einem Klammer (sammt inhalt)</w:t>
      </w:r>
    </w:p>
    <w:p w14:paraId="5DFD4D61" w14:textId="77777777" w:rsidR="00B9577F" w:rsidRPr="00026B9D" w:rsidRDefault="00B9577F" w:rsidP="00362BD5">
      <w:pPr>
        <w:pStyle w:val="ROutput"/>
      </w:pPr>
      <w:r w:rsidRPr="00026B9D">
        <w:t xml:space="preserve">season1 </w:t>
      </w:r>
      <w:r>
        <w:t>%&gt;%</w:t>
      </w:r>
      <w:r w:rsidRPr="00026B9D">
        <w:t xml:space="preserve"> </w:t>
      </w:r>
    </w:p>
    <w:p w14:paraId="598E7C25" w14:textId="77777777" w:rsidR="00B9577F" w:rsidRPr="00026B9D" w:rsidRDefault="00B9577F" w:rsidP="00362BD5">
      <w:pPr>
        <w:pStyle w:val="ROutput"/>
      </w:pPr>
      <w:r w:rsidRPr="00026B9D">
        <w:t xml:space="preserve">  mutate(episodeName = str_remove_all(title, "\\.| \\(.*")</w:t>
      </w:r>
      <w:r>
        <w:t xml:space="preserve"> </w:t>
      </w:r>
      <w:r w:rsidRPr="00026B9D">
        <w:t>)</w:t>
      </w:r>
    </w:p>
    <w:p w14:paraId="4A3D8596" w14:textId="77777777" w:rsidR="00B9577F" w:rsidRPr="008422B8" w:rsidRDefault="00B9577F" w:rsidP="00362BD5">
      <w:pPr>
        <w:pStyle w:val="ROutput"/>
      </w:pPr>
    </w:p>
    <w:p w14:paraId="353AA5C8" w14:textId="77777777" w:rsidR="00B9577F" w:rsidRPr="008422B8" w:rsidRDefault="00B9577F" w:rsidP="00362BD5">
      <w:pPr>
        <w:pStyle w:val="ROutput"/>
      </w:pPr>
      <w:r w:rsidRPr="008422B8">
        <w:t xml:space="preserve">title                  episodeName  </w:t>
      </w:r>
    </w:p>
    <w:p w14:paraId="25F6BEC7" w14:textId="77777777" w:rsidR="00B9577F" w:rsidRPr="008422B8" w:rsidRDefault="00B9577F" w:rsidP="00362BD5">
      <w:pPr>
        <w:pStyle w:val="ROutput"/>
      </w:pPr>
      <w:r w:rsidRPr="008422B8">
        <w:t>1 The beginning          The beginning</w:t>
      </w:r>
    </w:p>
    <w:p w14:paraId="060198F6" w14:textId="77777777" w:rsidR="00B9577F" w:rsidRPr="008422B8" w:rsidRDefault="00B9577F" w:rsidP="00362BD5">
      <w:pPr>
        <w:pStyle w:val="ROutput"/>
      </w:pPr>
      <w:r w:rsidRPr="008422B8">
        <w:t>2 First arrival (Part 1) First arrival</w:t>
      </w:r>
    </w:p>
    <w:p w14:paraId="0655BF7B" w14:textId="77777777" w:rsidR="00B9577F" w:rsidRPr="00026B9D" w:rsidRDefault="00B9577F" w:rsidP="00362BD5">
      <w:pPr>
        <w:pStyle w:val="ROutput"/>
      </w:pPr>
      <w:r w:rsidRPr="008422B8">
        <w:t xml:space="preserve">3 Kill the dot.          </w:t>
      </w:r>
      <w:r w:rsidRPr="00026B9D">
        <w:t>Kill the dot</w:t>
      </w:r>
    </w:p>
    <w:p w14:paraId="229F884F" w14:textId="77777777" w:rsidR="00B9577F" w:rsidRDefault="00B9577F" w:rsidP="00B9577F">
      <w:pPr>
        <w:pStyle w:val="Textkrper"/>
        <w:ind w:left="360"/>
      </w:pPr>
    </w:p>
    <w:p w14:paraId="5D3D0222" w14:textId="77777777" w:rsidR="00B9577F" w:rsidRDefault="00B9577F" w:rsidP="00B9577F">
      <w:pPr>
        <w:pStyle w:val="Aufzhlung2"/>
        <w:numPr>
          <w:ilvl w:val="1"/>
          <w:numId w:val="1"/>
        </w:numPr>
        <w:tabs>
          <w:tab w:val="clear" w:pos="1080"/>
        </w:tabs>
        <w:ind w:left="630" w:hanging="238"/>
      </w:pPr>
      <w:r w:rsidRPr="00640491">
        <w:rPr>
          <w:rStyle w:val="RZchn"/>
        </w:rPr>
        <w:t>\\.</w:t>
      </w:r>
      <w:r>
        <w:t xml:space="preserve"> löscht den Punkt </w:t>
      </w:r>
    </w:p>
    <w:p w14:paraId="0887BE7A" w14:textId="77777777" w:rsidR="00B9577F" w:rsidRPr="008422B8" w:rsidRDefault="00B9577F" w:rsidP="00B9577F">
      <w:pPr>
        <w:pStyle w:val="Aufzhlung2"/>
        <w:numPr>
          <w:ilvl w:val="1"/>
          <w:numId w:val="1"/>
        </w:numPr>
        <w:tabs>
          <w:tab w:val="clear" w:pos="1080"/>
        </w:tabs>
        <w:ind w:left="630" w:hanging="238"/>
      </w:pPr>
      <w:r w:rsidRPr="00F63DE7">
        <w:rPr>
          <w:rStyle w:val="RZchn"/>
          <w:lang w:val="de-DE"/>
        </w:rPr>
        <w:t>(.*</w:t>
      </w:r>
      <w:r w:rsidRPr="008422B8">
        <w:t xml:space="preserve"> sucht die Klammer und löscht alles ab dort</w:t>
      </w:r>
    </w:p>
    <w:p w14:paraId="5AA305EA" w14:textId="77777777" w:rsidR="00B9577F" w:rsidRDefault="00B9577F" w:rsidP="00B9577F">
      <w:pPr>
        <w:pStyle w:val="Aufzhlung2"/>
        <w:numPr>
          <w:ilvl w:val="1"/>
          <w:numId w:val="1"/>
        </w:numPr>
        <w:tabs>
          <w:tab w:val="clear" w:pos="1080"/>
        </w:tabs>
        <w:ind w:left="630" w:hanging="238"/>
      </w:pPr>
      <w:r>
        <w:rPr>
          <w:rStyle w:val="RZchn"/>
        </w:rPr>
        <w:t xml:space="preserve">| </w:t>
      </w:r>
      <w:r>
        <w:t>ist „oder“</w:t>
      </w:r>
    </w:p>
    <w:p w14:paraId="354CDFBD" w14:textId="77777777" w:rsidR="00B9577F" w:rsidRPr="00BA3C27" w:rsidRDefault="00B9577F" w:rsidP="00B9577F">
      <w:pPr>
        <w:pStyle w:val="Aufzhlung"/>
        <w:rPr>
          <w:b/>
        </w:rPr>
      </w:pPr>
      <w:r w:rsidRPr="00BA3C27">
        <w:rPr>
          <w:b/>
        </w:rPr>
        <w:t>Komplexes Beispiel 2</w:t>
      </w:r>
    </w:p>
    <w:p w14:paraId="61301F8A" w14:textId="77777777" w:rsidR="00B9577F" w:rsidRPr="008422B8" w:rsidRDefault="00B9577F" w:rsidP="00B9577F">
      <w:pPr>
        <w:pStyle w:val="Textkrper"/>
        <w:ind w:left="360"/>
      </w:pPr>
      <w:r w:rsidRPr="008422B8">
        <w:t>Ein Bespiel aus Julia Silge’s LASSO Video: erst wird ein Objekt gebildet, auf das in der Funktion remove_all bezoegen wird. In dem Video werden aus Serientiteln alle Punkte, Nummern, „the“, „and“ und die Worte A und B entfernt</w:t>
      </w:r>
    </w:p>
    <w:p w14:paraId="0E36CEB9" w14:textId="77777777" w:rsidR="00B9577F" w:rsidRPr="008422B8" w:rsidRDefault="00B9577F" w:rsidP="00B9577F">
      <w:pPr>
        <w:pStyle w:val="Textkrper"/>
        <w:ind w:left="360"/>
      </w:pPr>
    </w:p>
    <w:p w14:paraId="67A53DA9" w14:textId="77777777" w:rsidR="00B9577F" w:rsidRPr="00B42F3A" w:rsidRDefault="00B9577F" w:rsidP="00F63DE7">
      <w:pPr>
        <w:pStyle w:val="R"/>
        <w:rPr>
          <w:lang w:val="de-DE"/>
        </w:rPr>
      </w:pPr>
      <w:r w:rsidRPr="00B42F3A">
        <w:rPr>
          <w:lang w:val="de-DE"/>
        </w:rPr>
        <w:t>remove_regex = "[:punct:]|[:digit:] |WortA |WortB |the |and]"</w:t>
      </w:r>
    </w:p>
    <w:p w14:paraId="493B6DE9" w14:textId="77777777" w:rsidR="00B9577F" w:rsidRPr="008422B8" w:rsidRDefault="00B9577F" w:rsidP="00B9577F">
      <w:pPr>
        <w:pStyle w:val="Textkrper"/>
        <w:ind w:left="360"/>
      </w:pPr>
      <w:r w:rsidRPr="008422B8">
        <w:t>(Achtung: Die Lerzeichen sind wichtig)</w:t>
      </w:r>
    </w:p>
    <w:p w14:paraId="07F4649B" w14:textId="77777777" w:rsidR="00B9577F" w:rsidRPr="00AF6A8A" w:rsidRDefault="00B9577F" w:rsidP="00F63DE7">
      <w:pPr>
        <w:pStyle w:val="R"/>
      </w:pPr>
      <w:r w:rsidRPr="00AF6A8A">
        <w:t>mutate(variableNew = str_remove_all(variableOld, remove_regex)</w:t>
      </w:r>
    </w:p>
    <w:p w14:paraId="45C4436F" w14:textId="77777777" w:rsidR="00B9577F" w:rsidRPr="00AF6A8A" w:rsidRDefault="00B9577F" w:rsidP="00B9577F">
      <w:pPr>
        <w:pStyle w:val="Textkrper"/>
        <w:ind w:left="360"/>
        <w:rPr>
          <w:lang w:val="en-GB"/>
        </w:rPr>
      </w:pPr>
      <w:r w:rsidRPr="00AF6A8A">
        <w:rPr>
          <w:lang w:val="en-GB"/>
        </w:rPr>
        <w:t xml:space="preserve"> </w:t>
      </w:r>
    </w:p>
    <w:p w14:paraId="155BCAD9" w14:textId="77777777" w:rsidR="00B9577F" w:rsidRPr="003F5574" w:rsidRDefault="00B9577F" w:rsidP="00B9577F">
      <w:pPr>
        <w:pStyle w:val="Textkrper"/>
        <w:ind w:left="360"/>
        <w:rPr>
          <w:lang w:val="en-GB"/>
        </w:rPr>
      </w:pPr>
    </w:p>
    <w:p w14:paraId="7D81B248" w14:textId="77777777" w:rsidR="00B9577F" w:rsidRPr="003F5574" w:rsidRDefault="00B9577F" w:rsidP="00362BD5">
      <w:pPr>
        <w:pStyle w:val="ROutput"/>
      </w:pPr>
    </w:p>
    <w:p w14:paraId="73A170FC" w14:textId="77777777" w:rsidR="00B9577F" w:rsidRPr="003F5574" w:rsidRDefault="00B9577F" w:rsidP="00B9577F">
      <w:pPr>
        <w:pStyle w:val="Textkrper"/>
        <w:ind w:left="360"/>
        <w:rPr>
          <w:lang w:val="en-GB"/>
        </w:rPr>
      </w:pPr>
    </w:p>
    <w:p w14:paraId="13786511" w14:textId="77777777" w:rsidR="00B9577F" w:rsidRPr="008422B8" w:rsidRDefault="00B9577F" w:rsidP="00B9577F">
      <w:pPr>
        <w:pStyle w:val="Textkrper"/>
        <w:ind w:left="360"/>
      </w:pPr>
      <w:r w:rsidRPr="008422B8">
        <w:t>Alternative: Den character class operator mit dem Meta-Charakter verwenden</w:t>
      </w:r>
    </w:p>
    <w:p w14:paraId="0CC9F7D9" w14:textId="77777777" w:rsidR="00B9577F" w:rsidRPr="008422B8" w:rsidRDefault="00B9577F" w:rsidP="00B9577F">
      <w:pPr>
        <w:pStyle w:val="Textkrper"/>
        <w:ind w:left="360"/>
      </w:pPr>
    </w:p>
    <w:p w14:paraId="3B35FBED" w14:textId="77777777" w:rsidR="00B9577F" w:rsidRPr="00026B9D" w:rsidRDefault="00B9577F" w:rsidP="00F63DE7">
      <w:pPr>
        <w:pStyle w:val="R"/>
      </w:pPr>
      <w:r w:rsidRPr="00026B9D">
        <w:t>C = c("abc", "a.c", "a*c", "a c")</w:t>
      </w:r>
    </w:p>
    <w:p w14:paraId="210E8080" w14:textId="77777777" w:rsidR="00B9577F" w:rsidRPr="00026B9D" w:rsidRDefault="00B9577F" w:rsidP="00F63DE7">
      <w:pPr>
        <w:pStyle w:val="R"/>
      </w:pPr>
    </w:p>
    <w:p w14:paraId="44647A54" w14:textId="77777777" w:rsidR="00B9577F" w:rsidRPr="00026B9D" w:rsidRDefault="00B9577F" w:rsidP="00F63DE7">
      <w:pPr>
        <w:pStyle w:val="R"/>
      </w:pPr>
      <w:r w:rsidRPr="00026B9D">
        <w:t>str_detect(C, "[.]")</w:t>
      </w:r>
    </w:p>
    <w:p w14:paraId="5DB5BB76" w14:textId="77777777" w:rsidR="00B9577F" w:rsidRPr="008422B8" w:rsidRDefault="00B9577F" w:rsidP="00B9577F">
      <w:pPr>
        <w:pStyle w:val="Textkrper"/>
        <w:ind w:left="360"/>
      </w:pPr>
      <w:r w:rsidRPr="00026B9D">
        <w:rPr>
          <w:lang w:val="en-GB"/>
        </w:rPr>
        <w:t xml:space="preserve">Findet „a.c“. </w:t>
      </w:r>
      <w:r w:rsidRPr="008422B8">
        <w:t xml:space="preserve">Tippt man aber </w:t>
      </w:r>
      <w:r w:rsidRPr="00F63DE7">
        <w:rPr>
          <w:rStyle w:val="RZchn"/>
          <w:lang w:val="de-DE"/>
        </w:rPr>
        <w:t>"[a.]"</w:t>
      </w:r>
      <w:r w:rsidRPr="008422B8">
        <w:t xml:space="preserve">, findet er alle, weil nun der Punkt als wildcard für alles nach a interpretiert wird. Wird das a aber vor der Klasse geschrieben </w:t>
      </w:r>
      <w:r w:rsidRPr="00F63DE7">
        <w:rPr>
          <w:rStyle w:val="RZchn"/>
          <w:lang w:val="de-DE"/>
        </w:rPr>
        <w:t>"a[.]"</w:t>
      </w:r>
      <w:r w:rsidRPr="008422B8">
        <w:t xml:space="preserve"> findet er „a.“</w:t>
      </w:r>
    </w:p>
    <w:p w14:paraId="1FE57AA1" w14:textId="77777777" w:rsidR="00B9577F" w:rsidRPr="008422B8" w:rsidRDefault="00B9577F" w:rsidP="00B9577F">
      <w:pPr>
        <w:pStyle w:val="Textkrper"/>
        <w:ind w:left="360"/>
      </w:pPr>
    </w:p>
    <w:p w14:paraId="419E4762" w14:textId="77777777" w:rsidR="00B9577F" w:rsidRPr="008422B8" w:rsidRDefault="00B9577F" w:rsidP="00B9577F">
      <w:pPr>
        <w:pStyle w:val="Textkrper"/>
        <w:ind w:left="360"/>
      </w:pPr>
      <w:r w:rsidRPr="008422B8">
        <w:t xml:space="preserve">Schließlich kann auch whitespace damit gefunden werden: </w:t>
      </w:r>
      <w:r w:rsidRPr="00F63DE7">
        <w:rPr>
          <w:rStyle w:val="RZchn"/>
          <w:lang w:val="de-DE"/>
        </w:rPr>
        <w:t>"a[ ]“</w:t>
      </w:r>
      <w:r w:rsidRPr="008422B8">
        <w:t xml:space="preserve"> findet „a c“</w:t>
      </w:r>
    </w:p>
    <w:p w14:paraId="70254CB8" w14:textId="77777777" w:rsidR="00B9577F" w:rsidRDefault="00B9577F" w:rsidP="00B9577F">
      <w:pPr>
        <w:pStyle w:val="Textkrper"/>
      </w:pPr>
    </w:p>
    <w:p w14:paraId="01C7D3D6" w14:textId="77777777" w:rsidR="00CA6D45" w:rsidRDefault="00CA6D45" w:rsidP="00B9577F">
      <w:pPr>
        <w:pStyle w:val="Textkrper"/>
      </w:pPr>
    </w:p>
    <w:p w14:paraId="61FD320B" w14:textId="77777777" w:rsidR="00B9577F" w:rsidRDefault="00B9577F" w:rsidP="00B9577F">
      <w:pPr>
        <w:pStyle w:val="berschrift2"/>
      </w:pPr>
      <w:bookmarkStart w:id="68" w:name="_Toc162880240"/>
      <w:bookmarkStart w:id="69" w:name="_Toc164239439"/>
      <w:r>
        <w:t>Textfeatures (GIBT’S WOHL NICH MEHR)</w:t>
      </w:r>
      <w:bookmarkEnd w:id="68"/>
      <w:bookmarkEnd w:id="69"/>
    </w:p>
    <w:p w14:paraId="4975ABEF" w14:textId="77777777" w:rsidR="00B9577F" w:rsidRDefault="00B9577F" w:rsidP="00B9577F">
      <w:pPr>
        <w:pStyle w:val="Aufzhlung"/>
        <w:tabs>
          <w:tab w:val="clear" w:pos="360"/>
        </w:tabs>
      </w:pPr>
      <w:r>
        <w:t>Mit dem textfeatures Package lassen sich zentrale Merkmale eines Textes (inkl. mehrerer Sentiment scores extrahieren</w:t>
      </w:r>
    </w:p>
    <w:p w14:paraId="4251C4CB" w14:textId="77777777" w:rsidR="00B9577F" w:rsidRDefault="00B9577F" w:rsidP="00B9577F">
      <w:pPr>
        <w:pStyle w:val="Aufzhlung"/>
        <w:tabs>
          <w:tab w:val="clear" w:pos="360"/>
        </w:tabs>
      </w:pPr>
      <w:r>
        <w:t>Fallstudien</w:t>
      </w:r>
    </w:p>
    <w:p w14:paraId="55F778D6" w14:textId="77777777" w:rsidR="00B9577F" w:rsidRDefault="00000000">
      <w:pPr>
        <w:pStyle w:val="Aufzhlung2"/>
        <w:numPr>
          <w:ilvl w:val="1"/>
          <w:numId w:val="5"/>
        </w:numPr>
        <w:spacing w:before="0" w:after="60"/>
        <w:ind w:left="709" w:hanging="284"/>
      </w:pPr>
      <w:hyperlink r:id="rId37" w:history="1">
        <w:r w:rsidR="00B9577F" w:rsidRPr="00E10714">
          <w:rPr>
            <w:rStyle w:val="Hyperlink"/>
          </w:rPr>
          <w:t>https://rpubs.com/jflowers/563229</w:t>
        </w:r>
      </w:hyperlink>
      <w:r w:rsidR="00B9577F">
        <w:t xml:space="preserve"> </w:t>
      </w:r>
    </w:p>
    <w:p w14:paraId="11E38276" w14:textId="77777777" w:rsidR="00B9577F" w:rsidRDefault="00000000">
      <w:pPr>
        <w:pStyle w:val="Aufzhlung2"/>
        <w:numPr>
          <w:ilvl w:val="1"/>
          <w:numId w:val="5"/>
        </w:numPr>
        <w:spacing w:before="0" w:after="60"/>
        <w:ind w:left="709" w:hanging="284"/>
      </w:pPr>
      <w:hyperlink r:id="rId38" w:history="1">
        <w:r w:rsidR="00B9577F" w:rsidRPr="00537C02">
          <w:rPr>
            <w:rStyle w:val="Hyperlink"/>
          </w:rPr>
          <w:t>Video</w:t>
        </w:r>
      </w:hyperlink>
      <w:r w:rsidR="00B9577F">
        <w:t xml:space="preserve"> von Julia über The next airbender </w:t>
      </w:r>
    </w:p>
    <w:p w14:paraId="60109EBD" w14:textId="77777777" w:rsidR="00B9577F" w:rsidRDefault="00B9577F" w:rsidP="00B9577F">
      <w:pPr>
        <w:pStyle w:val="Aufzhlung"/>
        <w:tabs>
          <w:tab w:val="clear" w:pos="360"/>
        </w:tabs>
      </w:pPr>
      <w:r>
        <w:t>Mit dem word_dim Arugment kann man word2vec Dimensionen extrahieren. Entweder eine Zahl oder NULL wählen (dann wird eine „reasonable“ Anzahl gewählt)</w:t>
      </w:r>
    </w:p>
    <w:p w14:paraId="78A6A980" w14:textId="77777777" w:rsidR="00B9577F" w:rsidRDefault="00B9577F" w:rsidP="00B9577F">
      <w:pPr>
        <w:pStyle w:val="Aufzhlung"/>
        <w:tabs>
          <w:tab w:val="clear" w:pos="360"/>
        </w:tabs>
      </w:pPr>
      <w:r>
        <w:t>Beispiel</w:t>
      </w:r>
    </w:p>
    <w:p w14:paraId="2CC18278" w14:textId="77777777" w:rsidR="00B9577F" w:rsidRDefault="00B9577F" w:rsidP="00F63DE7">
      <w:pPr>
        <w:pStyle w:val="R"/>
      </w:pPr>
      <w:r>
        <w:t xml:space="preserve">textfeatures &lt;- textdata %&gt;% </w:t>
      </w:r>
    </w:p>
    <w:p w14:paraId="16B70FE3" w14:textId="77777777" w:rsidR="00B9577F" w:rsidRDefault="00B9577F" w:rsidP="00F63DE7">
      <w:pPr>
        <w:pStyle w:val="R"/>
      </w:pPr>
      <w:r>
        <w:t xml:space="preserve">  select(text) %&gt;% </w:t>
      </w:r>
    </w:p>
    <w:p w14:paraId="07E92639" w14:textId="77777777" w:rsidR="00B9577F" w:rsidRDefault="00B9577F" w:rsidP="00F63DE7">
      <w:pPr>
        <w:pStyle w:val="R"/>
      </w:pPr>
      <w:r>
        <w:t xml:space="preserve">  textfeatures(., sentiment=TRUE, </w:t>
      </w:r>
    </w:p>
    <w:p w14:paraId="166C195F" w14:textId="77777777" w:rsidR="00B9577F" w:rsidRDefault="00B9577F" w:rsidP="00F63DE7">
      <w:pPr>
        <w:pStyle w:val="R"/>
      </w:pPr>
      <w:r>
        <w:t xml:space="preserve">                  word_dims = 300,</w:t>
      </w:r>
    </w:p>
    <w:p w14:paraId="4C1621FC" w14:textId="77777777" w:rsidR="00B9577F" w:rsidRDefault="00B9577F" w:rsidP="00F63DE7">
      <w:pPr>
        <w:pStyle w:val="R"/>
      </w:pPr>
      <w:r>
        <w:t xml:space="preserve">                  normalize=FALSE)</w:t>
      </w:r>
    </w:p>
    <w:p w14:paraId="08229D89" w14:textId="77777777" w:rsidR="00B9577F" w:rsidRPr="004A295A" w:rsidRDefault="00B9577F" w:rsidP="00B9577F">
      <w:pPr>
        <w:pStyle w:val="Aufzhlung"/>
        <w:numPr>
          <w:ilvl w:val="0"/>
          <w:numId w:val="0"/>
        </w:numPr>
        <w:ind w:left="360" w:hanging="360"/>
      </w:pPr>
    </w:p>
    <w:tbl>
      <w:tblPr>
        <w:tblStyle w:val="Tabellenraster"/>
        <w:tblW w:w="9918" w:type="dxa"/>
        <w:tblLook w:val="04A0" w:firstRow="1" w:lastRow="0" w:firstColumn="1" w:lastColumn="0" w:noHBand="0" w:noVBand="1"/>
      </w:tblPr>
      <w:tblGrid>
        <w:gridCol w:w="2009"/>
        <w:gridCol w:w="7909"/>
      </w:tblGrid>
      <w:tr w:rsidR="00B9577F" w:rsidRPr="004A295A" w14:paraId="7595C00C" w14:textId="77777777" w:rsidTr="006C03A3">
        <w:tc>
          <w:tcPr>
            <w:tcW w:w="1980" w:type="dxa"/>
          </w:tcPr>
          <w:p w14:paraId="33025435" w14:textId="77777777" w:rsidR="00B9577F" w:rsidRPr="004A295A" w:rsidRDefault="00B9577F" w:rsidP="006C03A3">
            <w:pPr>
              <w:pStyle w:val="Aufzhlung"/>
              <w:numPr>
                <w:ilvl w:val="0"/>
                <w:numId w:val="0"/>
              </w:numPr>
            </w:pPr>
            <w:r w:rsidRPr="004A295A">
              <w:t>n_urls</w:t>
            </w:r>
          </w:p>
        </w:tc>
        <w:tc>
          <w:tcPr>
            <w:tcW w:w="7938" w:type="dxa"/>
          </w:tcPr>
          <w:p w14:paraId="7B653B02" w14:textId="77777777" w:rsidR="00B9577F" w:rsidRPr="004A295A" w:rsidRDefault="00B9577F" w:rsidP="006C03A3">
            <w:pPr>
              <w:pStyle w:val="Aufzhlung"/>
              <w:numPr>
                <w:ilvl w:val="0"/>
                <w:numId w:val="0"/>
              </w:numPr>
            </w:pPr>
            <w:r w:rsidRPr="004A295A">
              <w:t xml:space="preserve"> Die Anzahl der URLs in einem Text.</w:t>
            </w:r>
          </w:p>
        </w:tc>
      </w:tr>
      <w:tr w:rsidR="00B9577F" w:rsidRPr="004A295A" w14:paraId="3C0AC60E" w14:textId="77777777" w:rsidTr="006C03A3">
        <w:tc>
          <w:tcPr>
            <w:tcW w:w="1980" w:type="dxa"/>
          </w:tcPr>
          <w:p w14:paraId="0CF5842C" w14:textId="77777777" w:rsidR="00B9577F" w:rsidRPr="004A295A" w:rsidRDefault="00B9577F" w:rsidP="006C03A3">
            <w:pPr>
              <w:pStyle w:val="Aufzhlung"/>
              <w:numPr>
                <w:ilvl w:val="0"/>
                <w:numId w:val="0"/>
              </w:numPr>
            </w:pPr>
            <w:r w:rsidRPr="004A295A">
              <w:t>n_uq_urls</w:t>
            </w:r>
          </w:p>
        </w:tc>
        <w:tc>
          <w:tcPr>
            <w:tcW w:w="7938" w:type="dxa"/>
          </w:tcPr>
          <w:p w14:paraId="41DC508B" w14:textId="77777777" w:rsidR="00B9577F" w:rsidRPr="004A295A" w:rsidRDefault="00B9577F" w:rsidP="006C03A3">
            <w:pPr>
              <w:pStyle w:val="Aufzhlung"/>
              <w:numPr>
                <w:ilvl w:val="0"/>
                <w:numId w:val="0"/>
              </w:numPr>
            </w:pPr>
            <w:r w:rsidRPr="004A295A">
              <w:t xml:space="preserve"> Die Anzahl der </w:t>
            </w:r>
            <w:r>
              <w:t>unique</w:t>
            </w:r>
            <w:r w:rsidRPr="004A295A">
              <w:t xml:space="preserve"> URLs in einem Text.</w:t>
            </w:r>
          </w:p>
        </w:tc>
      </w:tr>
      <w:tr w:rsidR="00B9577F" w:rsidRPr="004A295A" w14:paraId="23AC682B" w14:textId="77777777" w:rsidTr="006C03A3">
        <w:tc>
          <w:tcPr>
            <w:tcW w:w="1980" w:type="dxa"/>
          </w:tcPr>
          <w:p w14:paraId="045CCD99" w14:textId="77777777" w:rsidR="00B9577F" w:rsidRPr="004A295A" w:rsidRDefault="00B9577F" w:rsidP="006C03A3">
            <w:pPr>
              <w:pStyle w:val="Aufzhlung"/>
              <w:numPr>
                <w:ilvl w:val="0"/>
                <w:numId w:val="0"/>
              </w:numPr>
            </w:pPr>
            <w:r w:rsidRPr="004A295A">
              <w:t>n_hashtags</w:t>
            </w:r>
          </w:p>
        </w:tc>
        <w:tc>
          <w:tcPr>
            <w:tcW w:w="7938" w:type="dxa"/>
          </w:tcPr>
          <w:p w14:paraId="77481722" w14:textId="77777777" w:rsidR="00B9577F" w:rsidRPr="004A295A" w:rsidRDefault="00B9577F" w:rsidP="006C03A3">
            <w:pPr>
              <w:pStyle w:val="Aufzhlung"/>
              <w:numPr>
                <w:ilvl w:val="0"/>
                <w:numId w:val="0"/>
              </w:numPr>
            </w:pPr>
            <w:r w:rsidRPr="004A295A">
              <w:t xml:space="preserve"> Die Anzahl der Hashtags in einem Text.</w:t>
            </w:r>
          </w:p>
        </w:tc>
      </w:tr>
      <w:tr w:rsidR="00B9577F" w:rsidRPr="004A295A" w14:paraId="21D33872" w14:textId="77777777" w:rsidTr="006C03A3">
        <w:tc>
          <w:tcPr>
            <w:tcW w:w="1980" w:type="dxa"/>
          </w:tcPr>
          <w:p w14:paraId="2824F3FE" w14:textId="77777777" w:rsidR="00B9577F" w:rsidRPr="004A295A" w:rsidRDefault="00B9577F" w:rsidP="006C03A3">
            <w:pPr>
              <w:pStyle w:val="Aufzhlung"/>
              <w:numPr>
                <w:ilvl w:val="0"/>
                <w:numId w:val="0"/>
              </w:numPr>
            </w:pPr>
            <w:r w:rsidRPr="004A295A">
              <w:t>n_uq_hashtags</w:t>
            </w:r>
          </w:p>
        </w:tc>
        <w:tc>
          <w:tcPr>
            <w:tcW w:w="7938" w:type="dxa"/>
          </w:tcPr>
          <w:p w14:paraId="2CB11DDB" w14:textId="77777777" w:rsidR="00B9577F" w:rsidRPr="004A295A" w:rsidRDefault="00B9577F" w:rsidP="006C03A3">
            <w:pPr>
              <w:pStyle w:val="Aufzhlung"/>
              <w:numPr>
                <w:ilvl w:val="0"/>
                <w:numId w:val="0"/>
              </w:numPr>
            </w:pPr>
            <w:r w:rsidRPr="004A295A">
              <w:t xml:space="preserve"> Die Anzahl der </w:t>
            </w:r>
            <w:r>
              <w:t>unique</w:t>
            </w:r>
            <w:r w:rsidRPr="004A295A">
              <w:t xml:space="preserve"> Hashtags in einem Text.</w:t>
            </w:r>
          </w:p>
        </w:tc>
      </w:tr>
      <w:tr w:rsidR="00B9577F" w:rsidRPr="004A295A" w14:paraId="2A67DC8B" w14:textId="77777777" w:rsidTr="006C03A3">
        <w:tc>
          <w:tcPr>
            <w:tcW w:w="1980" w:type="dxa"/>
          </w:tcPr>
          <w:p w14:paraId="3F2937BE" w14:textId="77777777" w:rsidR="00B9577F" w:rsidRPr="004A295A" w:rsidRDefault="00B9577F" w:rsidP="006C03A3">
            <w:pPr>
              <w:pStyle w:val="Aufzhlung"/>
              <w:numPr>
                <w:ilvl w:val="0"/>
                <w:numId w:val="0"/>
              </w:numPr>
            </w:pPr>
            <w:r w:rsidRPr="004A295A">
              <w:t>n_mentions</w:t>
            </w:r>
          </w:p>
        </w:tc>
        <w:tc>
          <w:tcPr>
            <w:tcW w:w="7938" w:type="dxa"/>
          </w:tcPr>
          <w:p w14:paraId="2B4C550F" w14:textId="77777777" w:rsidR="00B9577F" w:rsidRPr="004A295A" w:rsidRDefault="00B9577F" w:rsidP="006C03A3">
            <w:pPr>
              <w:pStyle w:val="Aufzhlung"/>
              <w:numPr>
                <w:ilvl w:val="0"/>
                <w:numId w:val="0"/>
              </w:numPr>
            </w:pPr>
            <w:r w:rsidRPr="004A295A">
              <w:t xml:space="preserve"> Die Anzahl der Erwähnungen in einem Text.</w:t>
            </w:r>
          </w:p>
        </w:tc>
      </w:tr>
      <w:tr w:rsidR="00B9577F" w:rsidRPr="004A295A" w14:paraId="0B648E8D" w14:textId="77777777" w:rsidTr="006C03A3">
        <w:tc>
          <w:tcPr>
            <w:tcW w:w="1980" w:type="dxa"/>
          </w:tcPr>
          <w:p w14:paraId="6D848DE5" w14:textId="77777777" w:rsidR="00B9577F" w:rsidRPr="004A295A" w:rsidRDefault="00B9577F" w:rsidP="006C03A3">
            <w:pPr>
              <w:pStyle w:val="Aufzhlung"/>
              <w:numPr>
                <w:ilvl w:val="0"/>
                <w:numId w:val="0"/>
              </w:numPr>
            </w:pPr>
            <w:r w:rsidRPr="004A295A">
              <w:t>n_uq_mentions</w:t>
            </w:r>
          </w:p>
        </w:tc>
        <w:tc>
          <w:tcPr>
            <w:tcW w:w="7938" w:type="dxa"/>
          </w:tcPr>
          <w:p w14:paraId="11447C63" w14:textId="77777777" w:rsidR="00B9577F" w:rsidRPr="004A295A" w:rsidRDefault="00B9577F" w:rsidP="006C03A3">
            <w:pPr>
              <w:pStyle w:val="Aufzhlung"/>
              <w:numPr>
                <w:ilvl w:val="0"/>
                <w:numId w:val="0"/>
              </w:numPr>
            </w:pPr>
            <w:r w:rsidRPr="004A295A">
              <w:t xml:space="preserve"> Die Anzahl der eindeutigen Erwähnungen in einem Text.</w:t>
            </w:r>
          </w:p>
        </w:tc>
      </w:tr>
      <w:tr w:rsidR="00B9577F" w:rsidRPr="004A295A" w14:paraId="6C9A9C26" w14:textId="77777777" w:rsidTr="006C03A3">
        <w:tc>
          <w:tcPr>
            <w:tcW w:w="1980" w:type="dxa"/>
          </w:tcPr>
          <w:p w14:paraId="2BBD6D9F" w14:textId="77777777" w:rsidR="00B9577F" w:rsidRPr="004A295A" w:rsidRDefault="00B9577F" w:rsidP="006C03A3">
            <w:pPr>
              <w:pStyle w:val="Aufzhlung"/>
              <w:numPr>
                <w:ilvl w:val="0"/>
                <w:numId w:val="0"/>
              </w:numPr>
            </w:pPr>
            <w:r w:rsidRPr="004A295A">
              <w:t>n_chars</w:t>
            </w:r>
          </w:p>
        </w:tc>
        <w:tc>
          <w:tcPr>
            <w:tcW w:w="7938" w:type="dxa"/>
          </w:tcPr>
          <w:p w14:paraId="1D2341A8" w14:textId="77777777" w:rsidR="00B9577F" w:rsidRPr="004A295A" w:rsidRDefault="00B9577F" w:rsidP="006C03A3">
            <w:pPr>
              <w:pStyle w:val="Aufzhlung"/>
              <w:numPr>
                <w:ilvl w:val="0"/>
                <w:numId w:val="0"/>
              </w:numPr>
            </w:pPr>
            <w:r w:rsidRPr="004A295A">
              <w:t xml:space="preserve"> Die Anzahl der Zeichen in einem Text.</w:t>
            </w:r>
          </w:p>
        </w:tc>
      </w:tr>
      <w:tr w:rsidR="00B9577F" w:rsidRPr="004A295A" w14:paraId="765441F1" w14:textId="77777777" w:rsidTr="006C03A3">
        <w:tc>
          <w:tcPr>
            <w:tcW w:w="1980" w:type="dxa"/>
          </w:tcPr>
          <w:p w14:paraId="02656102" w14:textId="77777777" w:rsidR="00B9577F" w:rsidRPr="004A295A" w:rsidRDefault="00B9577F" w:rsidP="006C03A3">
            <w:pPr>
              <w:pStyle w:val="Aufzhlung"/>
              <w:numPr>
                <w:ilvl w:val="0"/>
                <w:numId w:val="0"/>
              </w:numPr>
            </w:pPr>
            <w:r w:rsidRPr="004A295A">
              <w:t>n_uq_chars</w:t>
            </w:r>
          </w:p>
        </w:tc>
        <w:tc>
          <w:tcPr>
            <w:tcW w:w="7938" w:type="dxa"/>
          </w:tcPr>
          <w:p w14:paraId="06473F4E" w14:textId="77777777" w:rsidR="00B9577F" w:rsidRPr="004A295A" w:rsidRDefault="00B9577F" w:rsidP="006C03A3">
            <w:pPr>
              <w:pStyle w:val="Aufzhlung"/>
              <w:numPr>
                <w:ilvl w:val="0"/>
                <w:numId w:val="0"/>
              </w:numPr>
            </w:pPr>
            <w:r w:rsidRPr="004A295A">
              <w:t xml:space="preserve"> Die Anzahl der eindeutigen Zeichen in einem Text.</w:t>
            </w:r>
          </w:p>
        </w:tc>
      </w:tr>
      <w:tr w:rsidR="00B9577F" w:rsidRPr="004A295A" w14:paraId="74E19B78" w14:textId="77777777" w:rsidTr="006C03A3">
        <w:tc>
          <w:tcPr>
            <w:tcW w:w="1980" w:type="dxa"/>
          </w:tcPr>
          <w:p w14:paraId="1972AAA3" w14:textId="77777777" w:rsidR="00B9577F" w:rsidRPr="004A295A" w:rsidRDefault="00B9577F" w:rsidP="006C03A3">
            <w:pPr>
              <w:pStyle w:val="Aufzhlung"/>
              <w:numPr>
                <w:ilvl w:val="0"/>
                <w:numId w:val="0"/>
              </w:numPr>
            </w:pPr>
            <w:r w:rsidRPr="004A295A">
              <w:t>n_commas</w:t>
            </w:r>
          </w:p>
        </w:tc>
        <w:tc>
          <w:tcPr>
            <w:tcW w:w="7938" w:type="dxa"/>
          </w:tcPr>
          <w:p w14:paraId="5F08EFBA" w14:textId="77777777" w:rsidR="00B9577F" w:rsidRPr="004A295A" w:rsidRDefault="00B9577F" w:rsidP="006C03A3">
            <w:pPr>
              <w:pStyle w:val="Aufzhlung"/>
              <w:numPr>
                <w:ilvl w:val="0"/>
                <w:numId w:val="0"/>
              </w:numPr>
            </w:pPr>
            <w:r w:rsidRPr="004A295A">
              <w:t xml:space="preserve"> Die Anzahl der Kommas in einem Text.</w:t>
            </w:r>
          </w:p>
        </w:tc>
      </w:tr>
      <w:tr w:rsidR="00B9577F" w:rsidRPr="004A295A" w14:paraId="11BFDA48" w14:textId="77777777" w:rsidTr="006C03A3">
        <w:tc>
          <w:tcPr>
            <w:tcW w:w="1980" w:type="dxa"/>
          </w:tcPr>
          <w:p w14:paraId="0E162FD3" w14:textId="77777777" w:rsidR="00B9577F" w:rsidRPr="004A295A" w:rsidRDefault="00B9577F" w:rsidP="006C03A3">
            <w:pPr>
              <w:pStyle w:val="Aufzhlung"/>
              <w:numPr>
                <w:ilvl w:val="0"/>
                <w:numId w:val="0"/>
              </w:numPr>
            </w:pPr>
            <w:r w:rsidRPr="004A295A">
              <w:t>n_digits</w:t>
            </w:r>
          </w:p>
        </w:tc>
        <w:tc>
          <w:tcPr>
            <w:tcW w:w="7938" w:type="dxa"/>
          </w:tcPr>
          <w:p w14:paraId="0435746B" w14:textId="77777777" w:rsidR="00B9577F" w:rsidRPr="004A295A" w:rsidRDefault="00B9577F" w:rsidP="006C03A3">
            <w:pPr>
              <w:pStyle w:val="Aufzhlung"/>
              <w:numPr>
                <w:ilvl w:val="0"/>
                <w:numId w:val="0"/>
              </w:numPr>
            </w:pPr>
            <w:r w:rsidRPr="004A295A">
              <w:t xml:space="preserve"> Die Anzahl der Ziffern in einem Text.</w:t>
            </w:r>
          </w:p>
        </w:tc>
      </w:tr>
      <w:tr w:rsidR="00B9577F" w:rsidRPr="004A295A" w14:paraId="2067C4EB" w14:textId="77777777" w:rsidTr="006C03A3">
        <w:tc>
          <w:tcPr>
            <w:tcW w:w="1980" w:type="dxa"/>
          </w:tcPr>
          <w:p w14:paraId="0825B27C" w14:textId="77777777" w:rsidR="00B9577F" w:rsidRPr="004A295A" w:rsidRDefault="00B9577F" w:rsidP="006C03A3">
            <w:pPr>
              <w:pStyle w:val="Aufzhlung"/>
              <w:numPr>
                <w:ilvl w:val="0"/>
                <w:numId w:val="0"/>
              </w:numPr>
            </w:pPr>
            <w:r w:rsidRPr="004A295A">
              <w:t>n_exclaims</w:t>
            </w:r>
          </w:p>
        </w:tc>
        <w:tc>
          <w:tcPr>
            <w:tcW w:w="7938" w:type="dxa"/>
          </w:tcPr>
          <w:p w14:paraId="293CE69C" w14:textId="77777777" w:rsidR="00B9577F" w:rsidRPr="004A295A" w:rsidRDefault="00B9577F" w:rsidP="006C03A3">
            <w:pPr>
              <w:pStyle w:val="Aufzhlung"/>
              <w:numPr>
                <w:ilvl w:val="0"/>
                <w:numId w:val="0"/>
              </w:numPr>
            </w:pPr>
            <w:r w:rsidRPr="004A295A">
              <w:t xml:space="preserve"> Die Anzahl der Ausrufezeichen in einem Text.</w:t>
            </w:r>
          </w:p>
        </w:tc>
      </w:tr>
      <w:tr w:rsidR="00B9577F" w:rsidRPr="004A295A" w14:paraId="5684746D" w14:textId="77777777" w:rsidTr="006C03A3">
        <w:tc>
          <w:tcPr>
            <w:tcW w:w="1980" w:type="dxa"/>
          </w:tcPr>
          <w:p w14:paraId="47FA2178" w14:textId="77777777" w:rsidR="00B9577F" w:rsidRPr="004A295A" w:rsidRDefault="00B9577F" w:rsidP="006C03A3">
            <w:pPr>
              <w:pStyle w:val="Aufzhlung"/>
              <w:numPr>
                <w:ilvl w:val="0"/>
                <w:numId w:val="0"/>
              </w:numPr>
            </w:pPr>
            <w:r w:rsidRPr="004A295A">
              <w:t>n_extraspaces</w:t>
            </w:r>
          </w:p>
        </w:tc>
        <w:tc>
          <w:tcPr>
            <w:tcW w:w="7938" w:type="dxa"/>
          </w:tcPr>
          <w:p w14:paraId="61E2D7FA" w14:textId="77777777" w:rsidR="00B9577F" w:rsidRPr="004A295A" w:rsidRDefault="00B9577F" w:rsidP="006C03A3">
            <w:pPr>
              <w:pStyle w:val="Aufzhlung"/>
              <w:numPr>
                <w:ilvl w:val="0"/>
                <w:numId w:val="0"/>
              </w:numPr>
            </w:pPr>
            <w:r w:rsidRPr="004A295A">
              <w:t xml:space="preserve"> Die Anzahl der zusätzlichen Leerzeichen in einem Text.</w:t>
            </w:r>
          </w:p>
        </w:tc>
      </w:tr>
      <w:tr w:rsidR="00B9577F" w:rsidRPr="004A295A" w14:paraId="250B05A0" w14:textId="77777777" w:rsidTr="006C03A3">
        <w:tc>
          <w:tcPr>
            <w:tcW w:w="1980" w:type="dxa"/>
          </w:tcPr>
          <w:p w14:paraId="327354F0" w14:textId="77777777" w:rsidR="00B9577F" w:rsidRPr="004A295A" w:rsidRDefault="00B9577F" w:rsidP="006C03A3">
            <w:pPr>
              <w:pStyle w:val="Aufzhlung"/>
              <w:numPr>
                <w:ilvl w:val="0"/>
                <w:numId w:val="0"/>
              </w:numPr>
            </w:pPr>
            <w:r w:rsidRPr="004A295A">
              <w:t>n_lowers</w:t>
            </w:r>
          </w:p>
        </w:tc>
        <w:tc>
          <w:tcPr>
            <w:tcW w:w="7938" w:type="dxa"/>
          </w:tcPr>
          <w:p w14:paraId="0D8E3EC7" w14:textId="77777777" w:rsidR="00B9577F" w:rsidRPr="004A295A" w:rsidRDefault="00B9577F" w:rsidP="006C03A3">
            <w:pPr>
              <w:pStyle w:val="Aufzhlung"/>
              <w:numPr>
                <w:ilvl w:val="0"/>
                <w:numId w:val="0"/>
              </w:numPr>
            </w:pPr>
            <w:r w:rsidRPr="004A295A">
              <w:t xml:space="preserve"> Die Anzahl der Kleinbuchstaben in einem Text.</w:t>
            </w:r>
          </w:p>
        </w:tc>
      </w:tr>
      <w:tr w:rsidR="00B9577F" w:rsidRPr="004A295A" w14:paraId="1183ADD3" w14:textId="77777777" w:rsidTr="006C03A3">
        <w:tc>
          <w:tcPr>
            <w:tcW w:w="1980" w:type="dxa"/>
          </w:tcPr>
          <w:p w14:paraId="32E3A0D8" w14:textId="77777777" w:rsidR="00B9577F" w:rsidRPr="004A295A" w:rsidRDefault="00B9577F" w:rsidP="006C03A3">
            <w:pPr>
              <w:pStyle w:val="Aufzhlung"/>
              <w:numPr>
                <w:ilvl w:val="0"/>
                <w:numId w:val="0"/>
              </w:numPr>
            </w:pPr>
            <w:r w:rsidRPr="004A295A">
              <w:t>n_lowersp</w:t>
            </w:r>
          </w:p>
        </w:tc>
        <w:tc>
          <w:tcPr>
            <w:tcW w:w="7938" w:type="dxa"/>
          </w:tcPr>
          <w:p w14:paraId="619E5083" w14:textId="77777777" w:rsidR="00B9577F" w:rsidRPr="004A295A" w:rsidRDefault="00B9577F" w:rsidP="006C03A3">
            <w:pPr>
              <w:pStyle w:val="Aufzhlung"/>
              <w:numPr>
                <w:ilvl w:val="0"/>
                <w:numId w:val="0"/>
              </w:numPr>
            </w:pPr>
            <w:r w:rsidRPr="004A295A">
              <w:t xml:space="preserve"> Der Prozentsatz der Kleinbuchstaben in einem Text.</w:t>
            </w:r>
          </w:p>
        </w:tc>
      </w:tr>
      <w:tr w:rsidR="00B9577F" w:rsidRPr="004A295A" w14:paraId="702AB1D1" w14:textId="77777777" w:rsidTr="006C03A3">
        <w:tc>
          <w:tcPr>
            <w:tcW w:w="1980" w:type="dxa"/>
          </w:tcPr>
          <w:p w14:paraId="03B03147" w14:textId="77777777" w:rsidR="00B9577F" w:rsidRPr="004A295A" w:rsidRDefault="00B9577F" w:rsidP="006C03A3">
            <w:pPr>
              <w:pStyle w:val="Aufzhlung"/>
              <w:numPr>
                <w:ilvl w:val="0"/>
                <w:numId w:val="0"/>
              </w:numPr>
            </w:pPr>
            <w:r w:rsidRPr="004A295A">
              <w:t>n_periods</w:t>
            </w:r>
          </w:p>
        </w:tc>
        <w:tc>
          <w:tcPr>
            <w:tcW w:w="7938" w:type="dxa"/>
          </w:tcPr>
          <w:p w14:paraId="195F180F" w14:textId="77777777" w:rsidR="00B9577F" w:rsidRPr="004A295A" w:rsidRDefault="00B9577F" w:rsidP="006C03A3">
            <w:pPr>
              <w:pStyle w:val="Aufzhlung"/>
              <w:numPr>
                <w:ilvl w:val="0"/>
                <w:numId w:val="0"/>
              </w:numPr>
            </w:pPr>
            <w:r w:rsidRPr="004A295A">
              <w:t xml:space="preserve"> Die Anzahl der Punkte in einem Text.</w:t>
            </w:r>
          </w:p>
        </w:tc>
      </w:tr>
      <w:tr w:rsidR="00B9577F" w:rsidRPr="004A295A" w14:paraId="09554CA1" w14:textId="77777777" w:rsidTr="006C03A3">
        <w:tc>
          <w:tcPr>
            <w:tcW w:w="1980" w:type="dxa"/>
          </w:tcPr>
          <w:p w14:paraId="30F48BDF" w14:textId="77777777" w:rsidR="00B9577F" w:rsidRPr="004A295A" w:rsidRDefault="00B9577F" w:rsidP="006C03A3">
            <w:pPr>
              <w:pStyle w:val="Aufzhlung"/>
              <w:numPr>
                <w:ilvl w:val="0"/>
                <w:numId w:val="0"/>
              </w:numPr>
            </w:pPr>
            <w:r w:rsidRPr="004A295A">
              <w:t>n_words</w:t>
            </w:r>
          </w:p>
        </w:tc>
        <w:tc>
          <w:tcPr>
            <w:tcW w:w="7938" w:type="dxa"/>
          </w:tcPr>
          <w:p w14:paraId="30A6C80C" w14:textId="77777777" w:rsidR="00B9577F" w:rsidRPr="004A295A" w:rsidRDefault="00B9577F" w:rsidP="006C03A3">
            <w:pPr>
              <w:pStyle w:val="Aufzhlung"/>
              <w:numPr>
                <w:ilvl w:val="0"/>
                <w:numId w:val="0"/>
              </w:numPr>
            </w:pPr>
            <w:r w:rsidRPr="004A295A">
              <w:t xml:space="preserve"> Die Anzahl der Wörter in einem Text.</w:t>
            </w:r>
          </w:p>
        </w:tc>
      </w:tr>
      <w:tr w:rsidR="00B9577F" w:rsidRPr="004A295A" w14:paraId="3CB60657" w14:textId="77777777" w:rsidTr="006C03A3">
        <w:tc>
          <w:tcPr>
            <w:tcW w:w="1980" w:type="dxa"/>
          </w:tcPr>
          <w:p w14:paraId="28696EEB" w14:textId="77777777" w:rsidR="00B9577F" w:rsidRPr="004A295A" w:rsidRDefault="00B9577F" w:rsidP="006C03A3">
            <w:pPr>
              <w:pStyle w:val="Aufzhlung"/>
              <w:numPr>
                <w:ilvl w:val="0"/>
                <w:numId w:val="0"/>
              </w:numPr>
            </w:pPr>
            <w:r w:rsidRPr="004A295A">
              <w:lastRenderedPageBreak/>
              <w:t>n_uq_words</w:t>
            </w:r>
          </w:p>
        </w:tc>
        <w:tc>
          <w:tcPr>
            <w:tcW w:w="7938" w:type="dxa"/>
          </w:tcPr>
          <w:p w14:paraId="6FD0EA36" w14:textId="77777777" w:rsidR="00B9577F" w:rsidRPr="004A295A" w:rsidRDefault="00B9577F" w:rsidP="006C03A3">
            <w:pPr>
              <w:pStyle w:val="Aufzhlung"/>
              <w:numPr>
                <w:ilvl w:val="0"/>
                <w:numId w:val="0"/>
              </w:numPr>
            </w:pPr>
            <w:r w:rsidRPr="004A295A">
              <w:t xml:space="preserve"> Die Anzahl der eindeutigen Wörter in einem Text.</w:t>
            </w:r>
          </w:p>
        </w:tc>
      </w:tr>
      <w:tr w:rsidR="00B9577F" w:rsidRPr="004A295A" w14:paraId="7EC2C1DF" w14:textId="77777777" w:rsidTr="006C03A3">
        <w:tc>
          <w:tcPr>
            <w:tcW w:w="1980" w:type="dxa"/>
          </w:tcPr>
          <w:p w14:paraId="2E1E00A9" w14:textId="77777777" w:rsidR="00B9577F" w:rsidRPr="004A295A" w:rsidRDefault="00B9577F" w:rsidP="006C03A3">
            <w:pPr>
              <w:pStyle w:val="Aufzhlung"/>
              <w:numPr>
                <w:ilvl w:val="0"/>
                <w:numId w:val="0"/>
              </w:numPr>
            </w:pPr>
            <w:r w:rsidRPr="004A295A">
              <w:t>n_caps</w:t>
            </w:r>
          </w:p>
        </w:tc>
        <w:tc>
          <w:tcPr>
            <w:tcW w:w="7938" w:type="dxa"/>
          </w:tcPr>
          <w:p w14:paraId="500C310E" w14:textId="77777777" w:rsidR="00B9577F" w:rsidRPr="004A295A" w:rsidRDefault="00B9577F" w:rsidP="006C03A3">
            <w:pPr>
              <w:pStyle w:val="Aufzhlung"/>
              <w:numPr>
                <w:ilvl w:val="0"/>
                <w:numId w:val="0"/>
              </w:numPr>
            </w:pPr>
            <w:r w:rsidRPr="004A295A">
              <w:t xml:space="preserve"> Die Anzahl der Großbuchstaben in einem Text.</w:t>
            </w:r>
          </w:p>
        </w:tc>
      </w:tr>
      <w:tr w:rsidR="00B9577F" w:rsidRPr="004A295A" w14:paraId="18034881" w14:textId="77777777" w:rsidTr="006C03A3">
        <w:tc>
          <w:tcPr>
            <w:tcW w:w="1980" w:type="dxa"/>
          </w:tcPr>
          <w:p w14:paraId="10947569" w14:textId="77777777" w:rsidR="00B9577F" w:rsidRPr="004A295A" w:rsidRDefault="00B9577F" w:rsidP="006C03A3">
            <w:pPr>
              <w:pStyle w:val="Aufzhlung"/>
              <w:numPr>
                <w:ilvl w:val="0"/>
                <w:numId w:val="0"/>
              </w:numPr>
            </w:pPr>
            <w:r w:rsidRPr="004A295A">
              <w:t>n_nonasciis</w:t>
            </w:r>
          </w:p>
        </w:tc>
        <w:tc>
          <w:tcPr>
            <w:tcW w:w="7938" w:type="dxa"/>
          </w:tcPr>
          <w:p w14:paraId="2A68F81D" w14:textId="77777777" w:rsidR="00B9577F" w:rsidRPr="004A295A" w:rsidRDefault="00B9577F" w:rsidP="006C03A3">
            <w:pPr>
              <w:pStyle w:val="Aufzhlung"/>
              <w:numPr>
                <w:ilvl w:val="0"/>
                <w:numId w:val="0"/>
              </w:numPr>
            </w:pPr>
            <w:r w:rsidRPr="004A295A">
              <w:t xml:space="preserve"> Die Anzahl der nicht-ASCII-Zeichen in einem Text.</w:t>
            </w:r>
          </w:p>
        </w:tc>
      </w:tr>
      <w:tr w:rsidR="00B9577F" w:rsidRPr="004A295A" w14:paraId="5B04DA68" w14:textId="77777777" w:rsidTr="006C03A3">
        <w:tc>
          <w:tcPr>
            <w:tcW w:w="1980" w:type="dxa"/>
          </w:tcPr>
          <w:p w14:paraId="510139C7" w14:textId="77777777" w:rsidR="00B9577F" w:rsidRPr="004A295A" w:rsidRDefault="00B9577F" w:rsidP="006C03A3">
            <w:pPr>
              <w:pStyle w:val="Aufzhlung"/>
              <w:numPr>
                <w:ilvl w:val="0"/>
                <w:numId w:val="0"/>
              </w:numPr>
            </w:pPr>
            <w:r w:rsidRPr="004A295A">
              <w:t>n_puncts</w:t>
            </w:r>
          </w:p>
        </w:tc>
        <w:tc>
          <w:tcPr>
            <w:tcW w:w="7938" w:type="dxa"/>
          </w:tcPr>
          <w:p w14:paraId="37127AFC" w14:textId="77777777" w:rsidR="00B9577F" w:rsidRPr="004A295A" w:rsidRDefault="00B9577F" w:rsidP="006C03A3">
            <w:pPr>
              <w:pStyle w:val="Aufzhlung"/>
              <w:numPr>
                <w:ilvl w:val="0"/>
                <w:numId w:val="0"/>
              </w:numPr>
            </w:pPr>
            <w:r w:rsidRPr="004A295A">
              <w:t xml:space="preserve"> Die Anzahl der Satzzeichen in einem Text.</w:t>
            </w:r>
          </w:p>
        </w:tc>
      </w:tr>
      <w:tr w:rsidR="00B9577F" w:rsidRPr="004A295A" w14:paraId="4F6C87C2" w14:textId="77777777" w:rsidTr="006C03A3">
        <w:tc>
          <w:tcPr>
            <w:tcW w:w="1980" w:type="dxa"/>
          </w:tcPr>
          <w:p w14:paraId="643B9ED9" w14:textId="77777777" w:rsidR="00B9577F" w:rsidRPr="004A295A" w:rsidRDefault="00B9577F" w:rsidP="006C03A3">
            <w:pPr>
              <w:pStyle w:val="Aufzhlung"/>
              <w:numPr>
                <w:ilvl w:val="0"/>
                <w:numId w:val="0"/>
              </w:numPr>
            </w:pPr>
            <w:r w:rsidRPr="004A295A">
              <w:t>n_capsp</w:t>
            </w:r>
          </w:p>
        </w:tc>
        <w:tc>
          <w:tcPr>
            <w:tcW w:w="7938" w:type="dxa"/>
          </w:tcPr>
          <w:p w14:paraId="5E49C738" w14:textId="77777777" w:rsidR="00B9577F" w:rsidRPr="004A295A" w:rsidRDefault="00B9577F" w:rsidP="006C03A3">
            <w:pPr>
              <w:pStyle w:val="Aufzhlung"/>
              <w:numPr>
                <w:ilvl w:val="0"/>
                <w:numId w:val="0"/>
              </w:numPr>
            </w:pPr>
            <w:r w:rsidRPr="004A295A">
              <w:t xml:space="preserve"> Der Prozentsatz der Großbuchstaben in einem Text.</w:t>
            </w:r>
          </w:p>
        </w:tc>
      </w:tr>
      <w:tr w:rsidR="00B9577F" w:rsidRPr="004A295A" w14:paraId="358BADAB" w14:textId="77777777" w:rsidTr="006C03A3">
        <w:tc>
          <w:tcPr>
            <w:tcW w:w="1980" w:type="dxa"/>
          </w:tcPr>
          <w:p w14:paraId="11A10435" w14:textId="77777777" w:rsidR="00B9577F" w:rsidRPr="004A295A" w:rsidRDefault="00B9577F" w:rsidP="006C03A3">
            <w:pPr>
              <w:pStyle w:val="Aufzhlung"/>
              <w:numPr>
                <w:ilvl w:val="0"/>
                <w:numId w:val="0"/>
              </w:numPr>
            </w:pPr>
            <w:r w:rsidRPr="004A295A">
              <w:t>n_charsperword</w:t>
            </w:r>
          </w:p>
        </w:tc>
        <w:tc>
          <w:tcPr>
            <w:tcW w:w="7938" w:type="dxa"/>
          </w:tcPr>
          <w:p w14:paraId="692B19DA" w14:textId="77777777" w:rsidR="00B9577F" w:rsidRPr="004A295A" w:rsidRDefault="00B9577F" w:rsidP="006C03A3">
            <w:pPr>
              <w:pStyle w:val="Aufzhlung"/>
              <w:numPr>
                <w:ilvl w:val="0"/>
                <w:numId w:val="0"/>
              </w:numPr>
            </w:pPr>
            <w:r w:rsidRPr="004A295A">
              <w:t xml:space="preserve"> Die durchschnittliche Anzahl von Zeichen pro Wort in einem Text.</w:t>
            </w:r>
          </w:p>
        </w:tc>
      </w:tr>
      <w:tr w:rsidR="00B9577F" w:rsidRPr="004A295A" w14:paraId="33C35AE7" w14:textId="77777777" w:rsidTr="006C03A3">
        <w:tc>
          <w:tcPr>
            <w:tcW w:w="1980" w:type="dxa"/>
          </w:tcPr>
          <w:p w14:paraId="4A923B0F" w14:textId="77777777" w:rsidR="00B9577F" w:rsidRPr="004A295A" w:rsidRDefault="00B9577F" w:rsidP="006C03A3">
            <w:pPr>
              <w:pStyle w:val="Aufzhlung"/>
              <w:numPr>
                <w:ilvl w:val="0"/>
                <w:numId w:val="0"/>
              </w:numPr>
            </w:pPr>
            <w:r w:rsidRPr="004A295A">
              <w:t>sent_afinn</w:t>
            </w:r>
          </w:p>
        </w:tc>
        <w:tc>
          <w:tcPr>
            <w:tcW w:w="7938" w:type="dxa"/>
          </w:tcPr>
          <w:p w14:paraId="66F0824B" w14:textId="77777777" w:rsidR="00B9577F" w:rsidRPr="004A295A" w:rsidRDefault="00B9577F" w:rsidP="006C03A3">
            <w:pPr>
              <w:pStyle w:val="Aufzhlung"/>
              <w:numPr>
                <w:ilvl w:val="0"/>
                <w:numId w:val="0"/>
              </w:numPr>
            </w:pPr>
            <w:r w:rsidRPr="004A295A">
              <w:t xml:space="preserve"> Das Sentiment eines Textes, das mithilfe des AFINN-Lexikons berechnet wurde.</w:t>
            </w:r>
            <w:r>
              <w:t xml:space="preserve"> Geht von -5 bis +5 [noch mal checken: Ich glaube, die werden aufsummiert für den gesamten Text. Müsste man also durch n_char teilen]</w:t>
            </w:r>
          </w:p>
        </w:tc>
      </w:tr>
      <w:tr w:rsidR="00B9577F" w:rsidRPr="004A295A" w14:paraId="7D860B97" w14:textId="77777777" w:rsidTr="006C03A3">
        <w:tc>
          <w:tcPr>
            <w:tcW w:w="1980" w:type="dxa"/>
          </w:tcPr>
          <w:p w14:paraId="688319B8" w14:textId="77777777" w:rsidR="00B9577F" w:rsidRPr="004A295A" w:rsidRDefault="00B9577F" w:rsidP="006C03A3">
            <w:pPr>
              <w:pStyle w:val="Aufzhlung"/>
              <w:numPr>
                <w:ilvl w:val="0"/>
                <w:numId w:val="0"/>
              </w:numPr>
            </w:pPr>
            <w:r w:rsidRPr="004A295A">
              <w:t>sent_bing</w:t>
            </w:r>
          </w:p>
        </w:tc>
        <w:tc>
          <w:tcPr>
            <w:tcW w:w="7938" w:type="dxa"/>
          </w:tcPr>
          <w:p w14:paraId="087EA4D4" w14:textId="77777777" w:rsidR="00B9577F" w:rsidRPr="004A295A" w:rsidRDefault="00B9577F" w:rsidP="006C03A3">
            <w:pPr>
              <w:pStyle w:val="Aufzhlung"/>
              <w:numPr>
                <w:ilvl w:val="0"/>
                <w:numId w:val="0"/>
              </w:numPr>
            </w:pPr>
            <w:r w:rsidRPr="004A295A">
              <w:t xml:space="preserve"> Das Sentiment eines Textes, das mithilfe des Bing-Lexikons berechnet wurde.</w:t>
            </w:r>
            <w:r>
              <w:t xml:space="preserve"> Geht von -1 bis +1 (anscheinend ebefalls aufsummiert)</w:t>
            </w:r>
          </w:p>
        </w:tc>
      </w:tr>
      <w:tr w:rsidR="00B9577F" w:rsidRPr="004A295A" w14:paraId="0FD9E75F" w14:textId="77777777" w:rsidTr="006C03A3">
        <w:tc>
          <w:tcPr>
            <w:tcW w:w="1980" w:type="dxa"/>
          </w:tcPr>
          <w:p w14:paraId="1A779100" w14:textId="77777777" w:rsidR="00B9577F" w:rsidRPr="004A295A" w:rsidRDefault="00B9577F" w:rsidP="006C03A3">
            <w:pPr>
              <w:pStyle w:val="Aufzhlung"/>
              <w:numPr>
                <w:ilvl w:val="0"/>
                <w:numId w:val="0"/>
              </w:numPr>
            </w:pPr>
            <w:r w:rsidRPr="004A295A">
              <w:t>sent_syuzhet</w:t>
            </w:r>
          </w:p>
        </w:tc>
        <w:tc>
          <w:tcPr>
            <w:tcW w:w="7938" w:type="dxa"/>
          </w:tcPr>
          <w:p w14:paraId="78026B43" w14:textId="77777777" w:rsidR="00B9577F" w:rsidRPr="004A295A" w:rsidRDefault="00B9577F" w:rsidP="006C03A3">
            <w:pPr>
              <w:pStyle w:val="Aufzhlung"/>
              <w:numPr>
                <w:ilvl w:val="0"/>
                <w:numId w:val="0"/>
              </w:numPr>
            </w:pPr>
            <w:r w:rsidRPr="004A295A">
              <w:t xml:space="preserve"> Das Sentiment eines Textes, das mithilfe des Syuzhet-Lexikons berechnet wurde.</w:t>
            </w:r>
            <w:r>
              <w:t xml:space="preserve"> Geht von -1 bis +1</w:t>
            </w:r>
          </w:p>
        </w:tc>
      </w:tr>
      <w:tr w:rsidR="00B9577F" w:rsidRPr="004A295A" w14:paraId="625C2137" w14:textId="77777777" w:rsidTr="006C03A3">
        <w:tc>
          <w:tcPr>
            <w:tcW w:w="1980" w:type="dxa"/>
          </w:tcPr>
          <w:p w14:paraId="358DEF12" w14:textId="77777777" w:rsidR="00B9577F" w:rsidRPr="004A295A" w:rsidRDefault="00B9577F" w:rsidP="006C03A3">
            <w:pPr>
              <w:pStyle w:val="Aufzhlung"/>
              <w:numPr>
                <w:ilvl w:val="0"/>
                <w:numId w:val="0"/>
              </w:numPr>
            </w:pPr>
            <w:r w:rsidRPr="004A295A">
              <w:t>sent_vader</w:t>
            </w:r>
          </w:p>
        </w:tc>
        <w:tc>
          <w:tcPr>
            <w:tcW w:w="7938" w:type="dxa"/>
          </w:tcPr>
          <w:p w14:paraId="21194AED" w14:textId="77777777" w:rsidR="00B9577F" w:rsidRPr="004A295A" w:rsidRDefault="00B9577F" w:rsidP="006C03A3">
            <w:pPr>
              <w:pStyle w:val="Aufzhlung"/>
              <w:numPr>
                <w:ilvl w:val="0"/>
                <w:numId w:val="0"/>
              </w:numPr>
            </w:pPr>
            <w:r w:rsidRPr="004A295A">
              <w:t xml:space="preserve"> Das Sentiment eines Textes, das mithilfe des VADER-Lexikons berechnet wurde.</w:t>
            </w:r>
          </w:p>
        </w:tc>
      </w:tr>
      <w:tr w:rsidR="00B9577F" w:rsidRPr="004A295A" w14:paraId="7E858826" w14:textId="77777777" w:rsidTr="006C03A3">
        <w:tc>
          <w:tcPr>
            <w:tcW w:w="1980" w:type="dxa"/>
          </w:tcPr>
          <w:p w14:paraId="037320E3" w14:textId="77777777" w:rsidR="00B9577F" w:rsidRPr="004A295A" w:rsidRDefault="00B9577F" w:rsidP="006C03A3">
            <w:pPr>
              <w:pStyle w:val="Aufzhlung"/>
              <w:numPr>
                <w:ilvl w:val="0"/>
                <w:numId w:val="0"/>
              </w:numPr>
            </w:pPr>
            <w:r w:rsidRPr="004A295A">
              <w:t>n_polite</w:t>
            </w:r>
          </w:p>
        </w:tc>
        <w:tc>
          <w:tcPr>
            <w:tcW w:w="7938" w:type="dxa"/>
          </w:tcPr>
          <w:p w14:paraId="72C15923" w14:textId="77777777" w:rsidR="00B9577F" w:rsidRPr="004A295A" w:rsidRDefault="00B9577F" w:rsidP="006C03A3">
            <w:pPr>
              <w:pStyle w:val="Aufzhlung"/>
              <w:numPr>
                <w:ilvl w:val="0"/>
                <w:numId w:val="0"/>
              </w:numPr>
            </w:pPr>
            <w:r w:rsidRPr="004A295A">
              <w:t xml:space="preserve"> Die Anzahl der höflichen Wörter in einem Text.</w:t>
            </w:r>
          </w:p>
        </w:tc>
      </w:tr>
      <w:tr w:rsidR="00B9577F" w:rsidRPr="004A295A" w14:paraId="6FCC3B01" w14:textId="77777777" w:rsidTr="006C03A3">
        <w:tc>
          <w:tcPr>
            <w:tcW w:w="1980" w:type="dxa"/>
          </w:tcPr>
          <w:p w14:paraId="63C5247F" w14:textId="77777777" w:rsidR="00B9577F" w:rsidRPr="004A295A" w:rsidRDefault="00B9577F" w:rsidP="006C03A3">
            <w:pPr>
              <w:pStyle w:val="Aufzhlung"/>
              <w:numPr>
                <w:ilvl w:val="0"/>
                <w:numId w:val="0"/>
              </w:numPr>
            </w:pPr>
            <w:r w:rsidRPr="004A295A">
              <w:t>n_first_person</w:t>
            </w:r>
          </w:p>
        </w:tc>
        <w:tc>
          <w:tcPr>
            <w:tcW w:w="7938" w:type="dxa"/>
          </w:tcPr>
          <w:p w14:paraId="1D15FE5F" w14:textId="77777777" w:rsidR="00B9577F" w:rsidRPr="004A295A" w:rsidRDefault="00B9577F" w:rsidP="006C03A3">
            <w:pPr>
              <w:pStyle w:val="Aufzhlung"/>
              <w:numPr>
                <w:ilvl w:val="0"/>
                <w:numId w:val="0"/>
              </w:numPr>
            </w:pPr>
            <w:r w:rsidRPr="004A295A">
              <w:t xml:space="preserve"> Die Anzahl der Personalpronomen im ersten Person Singular in einem Text.</w:t>
            </w:r>
          </w:p>
        </w:tc>
      </w:tr>
      <w:tr w:rsidR="00B9577F" w:rsidRPr="004A295A" w14:paraId="47DACEFF" w14:textId="77777777" w:rsidTr="006C03A3">
        <w:tc>
          <w:tcPr>
            <w:tcW w:w="1980" w:type="dxa"/>
          </w:tcPr>
          <w:p w14:paraId="090093EC" w14:textId="77777777" w:rsidR="00B9577F" w:rsidRPr="004A295A" w:rsidRDefault="00B9577F" w:rsidP="006C03A3">
            <w:pPr>
              <w:pStyle w:val="Aufzhlung"/>
              <w:numPr>
                <w:ilvl w:val="0"/>
                <w:numId w:val="0"/>
              </w:numPr>
            </w:pPr>
            <w:r w:rsidRPr="004A295A">
              <w:t>n_first_personp</w:t>
            </w:r>
          </w:p>
        </w:tc>
        <w:tc>
          <w:tcPr>
            <w:tcW w:w="7938" w:type="dxa"/>
          </w:tcPr>
          <w:p w14:paraId="76377044" w14:textId="77777777" w:rsidR="00B9577F" w:rsidRPr="004A295A" w:rsidRDefault="00B9577F" w:rsidP="006C03A3">
            <w:pPr>
              <w:pStyle w:val="Aufzhlung"/>
              <w:numPr>
                <w:ilvl w:val="0"/>
                <w:numId w:val="0"/>
              </w:numPr>
            </w:pPr>
            <w:r w:rsidRPr="004A295A">
              <w:t xml:space="preserve"> Der Prozentsatz der Personalpronomen im ersten Person Singular in einem Text.</w:t>
            </w:r>
          </w:p>
        </w:tc>
      </w:tr>
      <w:tr w:rsidR="00B9577F" w:rsidRPr="004A295A" w14:paraId="6821FFAB" w14:textId="77777777" w:rsidTr="006C03A3">
        <w:tc>
          <w:tcPr>
            <w:tcW w:w="1980" w:type="dxa"/>
          </w:tcPr>
          <w:p w14:paraId="3043F4DD" w14:textId="77777777" w:rsidR="00B9577F" w:rsidRPr="004A295A" w:rsidRDefault="00B9577F" w:rsidP="006C03A3">
            <w:pPr>
              <w:pStyle w:val="Aufzhlung"/>
              <w:numPr>
                <w:ilvl w:val="0"/>
                <w:numId w:val="0"/>
              </w:numPr>
            </w:pPr>
            <w:r w:rsidRPr="004A295A">
              <w:t>n_second_person</w:t>
            </w:r>
          </w:p>
        </w:tc>
        <w:tc>
          <w:tcPr>
            <w:tcW w:w="7938" w:type="dxa"/>
          </w:tcPr>
          <w:p w14:paraId="3A158F2A" w14:textId="77777777" w:rsidR="00B9577F" w:rsidRPr="004A295A" w:rsidRDefault="00B9577F" w:rsidP="006C03A3">
            <w:pPr>
              <w:pStyle w:val="Aufzhlung"/>
              <w:numPr>
                <w:ilvl w:val="0"/>
                <w:numId w:val="0"/>
              </w:numPr>
            </w:pPr>
            <w:r w:rsidRPr="004A295A">
              <w:t xml:space="preserve"> Die Anzahl der Personalpronomen im zweiten Person Singular in einem Text.</w:t>
            </w:r>
          </w:p>
        </w:tc>
      </w:tr>
      <w:tr w:rsidR="00B9577F" w:rsidRPr="004A295A" w14:paraId="57181A0F" w14:textId="77777777" w:rsidTr="006C03A3">
        <w:tc>
          <w:tcPr>
            <w:tcW w:w="1980" w:type="dxa"/>
          </w:tcPr>
          <w:p w14:paraId="7B5A32E9" w14:textId="77777777" w:rsidR="00B9577F" w:rsidRPr="004A295A" w:rsidRDefault="00B9577F" w:rsidP="006C03A3">
            <w:pPr>
              <w:pStyle w:val="Aufzhlung"/>
              <w:numPr>
                <w:ilvl w:val="0"/>
                <w:numId w:val="0"/>
              </w:numPr>
            </w:pPr>
            <w:r w:rsidRPr="004A295A">
              <w:t>n_second_personp</w:t>
            </w:r>
          </w:p>
        </w:tc>
        <w:tc>
          <w:tcPr>
            <w:tcW w:w="7938" w:type="dxa"/>
          </w:tcPr>
          <w:p w14:paraId="4E601525" w14:textId="77777777" w:rsidR="00B9577F" w:rsidRPr="004A295A" w:rsidRDefault="00B9577F" w:rsidP="006C03A3">
            <w:pPr>
              <w:pStyle w:val="Aufzhlung"/>
              <w:numPr>
                <w:ilvl w:val="0"/>
                <w:numId w:val="0"/>
              </w:numPr>
            </w:pPr>
            <w:r w:rsidRPr="004A295A">
              <w:t xml:space="preserve"> Der Prozentsatz der Personalpronomen im zweiten Person Singular in einem Text.</w:t>
            </w:r>
          </w:p>
        </w:tc>
      </w:tr>
      <w:tr w:rsidR="00B9577F" w:rsidRPr="004A295A" w14:paraId="42985089" w14:textId="77777777" w:rsidTr="006C03A3">
        <w:tc>
          <w:tcPr>
            <w:tcW w:w="1980" w:type="dxa"/>
          </w:tcPr>
          <w:p w14:paraId="52ACA7AF" w14:textId="77777777" w:rsidR="00B9577F" w:rsidRPr="004A295A" w:rsidRDefault="00B9577F" w:rsidP="006C03A3">
            <w:pPr>
              <w:pStyle w:val="Aufzhlung"/>
              <w:numPr>
                <w:ilvl w:val="0"/>
                <w:numId w:val="0"/>
              </w:numPr>
            </w:pPr>
            <w:r w:rsidRPr="004A295A">
              <w:t>n_third_person</w:t>
            </w:r>
          </w:p>
        </w:tc>
        <w:tc>
          <w:tcPr>
            <w:tcW w:w="7938" w:type="dxa"/>
          </w:tcPr>
          <w:p w14:paraId="44A9D68A" w14:textId="77777777" w:rsidR="00B9577F" w:rsidRPr="004A295A" w:rsidRDefault="00B9577F" w:rsidP="006C03A3">
            <w:pPr>
              <w:pStyle w:val="Aufzhlung"/>
              <w:numPr>
                <w:ilvl w:val="0"/>
                <w:numId w:val="0"/>
              </w:numPr>
            </w:pPr>
            <w:r w:rsidRPr="004A295A">
              <w:t xml:space="preserve"> Die Anzahl der Personalpronomen im dritten Person Singular in einem Text.</w:t>
            </w:r>
          </w:p>
        </w:tc>
      </w:tr>
      <w:tr w:rsidR="00B9577F" w:rsidRPr="004A295A" w14:paraId="43144E0E" w14:textId="77777777" w:rsidTr="006C03A3">
        <w:tc>
          <w:tcPr>
            <w:tcW w:w="1980" w:type="dxa"/>
          </w:tcPr>
          <w:p w14:paraId="685680E4" w14:textId="77777777" w:rsidR="00B9577F" w:rsidRPr="004A295A" w:rsidRDefault="00B9577F" w:rsidP="006C03A3">
            <w:pPr>
              <w:pStyle w:val="Aufzhlung"/>
              <w:numPr>
                <w:ilvl w:val="0"/>
                <w:numId w:val="0"/>
              </w:numPr>
            </w:pPr>
            <w:r w:rsidRPr="004A295A">
              <w:t>n_tobe</w:t>
            </w:r>
          </w:p>
        </w:tc>
        <w:tc>
          <w:tcPr>
            <w:tcW w:w="7938" w:type="dxa"/>
          </w:tcPr>
          <w:p w14:paraId="599BA4F6" w14:textId="77777777" w:rsidR="00B9577F" w:rsidRPr="004A295A" w:rsidRDefault="00B9577F" w:rsidP="006C03A3">
            <w:pPr>
              <w:pStyle w:val="Aufzhlung"/>
              <w:numPr>
                <w:ilvl w:val="0"/>
                <w:numId w:val="0"/>
              </w:numPr>
            </w:pPr>
            <w:r w:rsidRPr="004A295A">
              <w:t xml:space="preserve"> Die Anzahl der Verben "sein" in einem Text.</w:t>
            </w:r>
          </w:p>
        </w:tc>
      </w:tr>
      <w:tr w:rsidR="00B9577F" w14:paraId="7657036A" w14:textId="77777777" w:rsidTr="006C03A3">
        <w:tc>
          <w:tcPr>
            <w:tcW w:w="1980" w:type="dxa"/>
          </w:tcPr>
          <w:p w14:paraId="7D033D02" w14:textId="77777777" w:rsidR="00B9577F" w:rsidRPr="004A295A" w:rsidRDefault="00B9577F" w:rsidP="006C03A3">
            <w:pPr>
              <w:pStyle w:val="Aufzhlung"/>
              <w:numPr>
                <w:ilvl w:val="0"/>
                <w:numId w:val="0"/>
              </w:numPr>
            </w:pPr>
            <w:r w:rsidRPr="004A295A">
              <w:t>n_prepositions</w:t>
            </w:r>
          </w:p>
        </w:tc>
        <w:tc>
          <w:tcPr>
            <w:tcW w:w="7938" w:type="dxa"/>
          </w:tcPr>
          <w:p w14:paraId="00487256" w14:textId="77777777" w:rsidR="00B9577F" w:rsidRDefault="00B9577F" w:rsidP="006C03A3">
            <w:pPr>
              <w:pStyle w:val="Aufzhlung"/>
              <w:numPr>
                <w:ilvl w:val="0"/>
                <w:numId w:val="0"/>
              </w:numPr>
            </w:pPr>
            <w:r w:rsidRPr="004A295A">
              <w:t xml:space="preserve"> Die Anzahl der Präpositionen in einem Text</w:t>
            </w:r>
          </w:p>
        </w:tc>
      </w:tr>
    </w:tbl>
    <w:p w14:paraId="032ADFDE" w14:textId="6A165DC1" w:rsidR="00B9577F" w:rsidRDefault="00B9577F" w:rsidP="00B9577F">
      <w:pPr>
        <w:pStyle w:val="Aufzhlung"/>
        <w:numPr>
          <w:ilvl w:val="0"/>
          <w:numId w:val="0"/>
        </w:numPr>
      </w:pPr>
    </w:p>
    <w:p w14:paraId="62071EF2" w14:textId="77777777" w:rsidR="00CA6D45" w:rsidRDefault="00CA6D45" w:rsidP="00B9577F">
      <w:pPr>
        <w:pStyle w:val="Aufzhlung"/>
        <w:numPr>
          <w:ilvl w:val="0"/>
          <w:numId w:val="0"/>
        </w:numPr>
      </w:pPr>
    </w:p>
    <w:p w14:paraId="1EDAE7CC" w14:textId="77777777" w:rsidR="00B9577F" w:rsidRDefault="00B9577F" w:rsidP="00B9577F">
      <w:pPr>
        <w:pStyle w:val="berschrift2"/>
      </w:pPr>
      <w:bookmarkStart w:id="70" w:name="_Toc162880241"/>
      <w:bookmarkStart w:id="71" w:name="_Toc164239440"/>
      <w:r>
        <w:t>Part-of-speech (POS) tagging</w:t>
      </w:r>
      <w:bookmarkEnd w:id="70"/>
      <w:bookmarkEnd w:id="71"/>
      <w:r>
        <w:t xml:space="preserve"> </w:t>
      </w:r>
    </w:p>
    <w:p w14:paraId="4EFB2DAA" w14:textId="77777777" w:rsidR="00B9577F" w:rsidRDefault="00000000" w:rsidP="00B9577F">
      <w:hyperlink r:id="rId39" w:history="1">
        <w:r w:rsidR="00B9577F" w:rsidRPr="00132168">
          <w:rPr>
            <w:rStyle w:val="Hyperlink"/>
          </w:rPr>
          <w:t>https://ladal.edu.au/tagging.html</w:t>
        </w:r>
      </w:hyperlink>
      <w:r w:rsidR="00B9577F">
        <w:t xml:space="preserve"> </w:t>
      </w:r>
    </w:p>
    <w:p w14:paraId="1513B837" w14:textId="77777777" w:rsidR="00B9577F" w:rsidRDefault="00B9577F" w:rsidP="00B9577F">
      <w:r>
        <w:t>(der Code ging so nicht—konnte ihn anpassen). Meiner ist im Skript POS.R):</w:t>
      </w:r>
    </w:p>
    <w:p w14:paraId="308EC736" w14:textId="77777777" w:rsidR="00B9577F" w:rsidRDefault="00B9577F" w:rsidP="00B9577F"/>
    <w:p w14:paraId="707D230E" w14:textId="77777777" w:rsidR="00B9577F" w:rsidRPr="00600530" w:rsidRDefault="00B9577F" w:rsidP="00F63DE7">
      <w:pPr>
        <w:pStyle w:val="R"/>
      </w:pPr>
      <w:r w:rsidRPr="00600530">
        <w:t>library(dplyr)</w:t>
      </w:r>
    </w:p>
    <w:p w14:paraId="0BB6B205" w14:textId="77777777" w:rsidR="00B9577F" w:rsidRPr="00600530" w:rsidRDefault="00B9577F" w:rsidP="00F63DE7">
      <w:pPr>
        <w:pStyle w:val="R"/>
      </w:pPr>
      <w:r w:rsidRPr="00600530">
        <w:t>library(stringr)</w:t>
      </w:r>
    </w:p>
    <w:p w14:paraId="7AD82CE0" w14:textId="77777777" w:rsidR="00B9577F" w:rsidRPr="00600530" w:rsidRDefault="00B9577F" w:rsidP="00F63DE7">
      <w:pPr>
        <w:pStyle w:val="R"/>
      </w:pPr>
      <w:r w:rsidRPr="00600530">
        <w:t>library(udpipe)</w:t>
      </w:r>
    </w:p>
    <w:p w14:paraId="523E7D04" w14:textId="77777777" w:rsidR="00B9577F" w:rsidRPr="00600530" w:rsidRDefault="00B9577F" w:rsidP="00F63DE7">
      <w:pPr>
        <w:pStyle w:val="R"/>
      </w:pPr>
      <w:r w:rsidRPr="00600530">
        <w:t>library(flextable)</w:t>
      </w:r>
    </w:p>
    <w:p w14:paraId="424EF52B" w14:textId="77777777" w:rsidR="00B9577F" w:rsidRPr="00600530" w:rsidRDefault="00B9577F" w:rsidP="00F63DE7">
      <w:pPr>
        <w:pStyle w:val="R"/>
      </w:pPr>
      <w:r w:rsidRPr="00600530">
        <w:t>library(tidyverse)</w:t>
      </w:r>
    </w:p>
    <w:p w14:paraId="6A204FFB" w14:textId="77777777" w:rsidR="00B9577F" w:rsidRPr="00600530" w:rsidRDefault="00B9577F" w:rsidP="00F63DE7">
      <w:pPr>
        <w:pStyle w:val="R"/>
      </w:pPr>
    </w:p>
    <w:p w14:paraId="74A93675" w14:textId="77777777" w:rsidR="00B9577F" w:rsidRPr="00600530" w:rsidRDefault="00B9577F" w:rsidP="00F63DE7">
      <w:pPr>
        <w:pStyle w:val="R"/>
      </w:pPr>
    </w:p>
    <w:p w14:paraId="1A9B2463" w14:textId="77777777" w:rsidR="00B9577F" w:rsidRPr="00600530" w:rsidRDefault="00B9577F" w:rsidP="00F63DE7">
      <w:pPr>
        <w:pStyle w:val="R"/>
      </w:pPr>
      <w:r w:rsidRPr="00600530">
        <w:t># load text</w:t>
      </w:r>
    </w:p>
    <w:p w14:paraId="4CCFA36F" w14:textId="77777777" w:rsidR="00B9577F" w:rsidRPr="00B42F3A" w:rsidRDefault="00B9577F" w:rsidP="00F63DE7">
      <w:pPr>
        <w:pStyle w:val="R"/>
        <w:rPr>
          <w:lang w:val="de-DE"/>
        </w:rPr>
      </w:pPr>
      <w:r w:rsidRPr="00B42F3A">
        <w:rPr>
          <w:lang w:val="de-DE"/>
        </w:rPr>
        <w:t>text &lt;- readLines("https://slcladal.github.io/data/testcorpus/linguistics06.txt", skipNul = T)</w:t>
      </w:r>
    </w:p>
    <w:p w14:paraId="54BDBF60" w14:textId="77777777" w:rsidR="00B9577F" w:rsidRPr="00600530" w:rsidRDefault="00B9577F" w:rsidP="00F63DE7">
      <w:pPr>
        <w:pStyle w:val="R"/>
      </w:pPr>
      <w:r w:rsidRPr="00600530">
        <w:lastRenderedPageBreak/>
        <w:t># clean data</w:t>
      </w:r>
    </w:p>
    <w:p w14:paraId="0E63AEDA" w14:textId="77777777" w:rsidR="00B9577F" w:rsidRPr="00600530" w:rsidRDefault="00B9577F" w:rsidP="00F63DE7">
      <w:pPr>
        <w:pStyle w:val="R"/>
      </w:pPr>
      <w:r w:rsidRPr="00600530">
        <w:t>text &lt;- text %&gt;%</w:t>
      </w:r>
    </w:p>
    <w:p w14:paraId="2137A708" w14:textId="77777777" w:rsidR="00B9577F" w:rsidRPr="00600530" w:rsidRDefault="00B9577F" w:rsidP="00F63DE7">
      <w:pPr>
        <w:pStyle w:val="R"/>
      </w:pPr>
      <w:r w:rsidRPr="00600530">
        <w:t xml:space="preserve">  str_squish() </w:t>
      </w:r>
    </w:p>
    <w:p w14:paraId="6F0F9C78" w14:textId="77777777" w:rsidR="00B9577F" w:rsidRPr="00600530" w:rsidRDefault="00B9577F" w:rsidP="00F63DE7">
      <w:pPr>
        <w:pStyle w:val="R"/>
      </w:pPr>
    </w:p>
    <w:p w14:paraId="44F29B22" w14:textId="77777777" w:rsidR="00B9577F" w:rsidRPr="00600530" w:rsidRDefault="00B9577F" w:rsidP="00F63DE7">
      <w:pPr>
        <w:pStyle w:val="R"/>
      </w:pPr>
      <w:r w:rsidRPr="00600530">
        <w:t># download language model</w:t>
      </w:r>
    </w:p>
    <w:p w14:paraId="2A3644CA" w14:textId="77777777" w:rsidR="00B9577F" w:rsidRPr="00600530" w:rsidRDefault="00B9577F" w:rsidP="00F63DE7">
      <w:pPr>
        <w:pStyle w:val="R"/>
      </w:pPr>
      <w:r w:rsidRPr="00600530">
        <w:t>m_eng   &lt;- udpipe::udpipe_download_model(language = "english-ewt")</w:t>
      </w:r>
    </w:p>
    <w:p w14:paraId="7EF9C043" w14:textId="77777777" w:rsidR="00B9577F" w:rsidRPr="00600530" w:rsidRDefault="00B9577F" w:rsidP="00F63DE7">
      <w:pPr>
        <w:pStyle w:val="R"/>
      </w:pPr>
    </w:p>
    <w:p w14:paraId="4E51C419" w14:textId="77777777" w:rsidR="00B9577F" w:rsidRPr="00600530" w:rsidRDefault="00B9577F" w:rsidP="00F63DE7">
      <w:pPr>
        <w:pStyle w:val="R"/>
      </w:pPr>
      <w:r w:rsidRPr="00600530">
        <w:t>m_eng &lt;- udpipe_load_model(file = "C:\\Users\\Holger\\Dropbox\\Science Themenfelder\\NLP\\english-ewt-ud-2.5-191206.udpipe")</w:t>
      </w:r>
    </w:p>
    <w:p w14:paraId="31DCD35E" w14:textId="77777777" w:rsidR="00B9577F" w:rsidRPr="00600530" w:rsidRDefault="00B9577F" w:rsidP="00F63DE7">
      <w:pPr>
        <w:pStyle w:val="R"/>
      </w:pPr>
    </w:p>
    <w:p w14:paraId="7FA58048" w14:textId="77777777" w:rsidR="00B9577F" w:rsidRPr="00600530" w:rsidRDefault="00B9577F" w:rsidP="00F63DE7">
      <w:pPr>
        <w:pStyle w:val="R"/>
      </w:pPr>
      <w:r w:rsidRPr="00600530">
        <w:t>text_anndf &lt;- udpipe::udpipe_annotate(m_eng, x = text) %&gt;%</w:t>
      </w:r>
    </w:p>
    <w:p w14:paraId="0B3740C5" w14:textId="77777777" w:rsidR="00B9577F" w:rsidRPr="00600530" w:rsidRDefault="00B9577F" w:rsidP="00F63DE7">
      <w:pPr>
        <w:pStyle w:val="R"/>
      </w:pPr>
      <w:r w:rsidRPr="00600530">
        <w:t xml:space="preserve">  as_tibble() %&gt;%</w:t>
      </w:r>
    </w:p>
    <w:p w14:paraId="61BC8DB8" w14:textId="77777777" w:rsidR="00B9577F" w:rsidRPr="00600530" w:rsidRDefault="00B9577F" w:rsidP="00F63DE7">
      <w:pPr>
        <w:pStyle w:val="R"/>
      </w:pPr>
      <w:r w:rsidRPr="00600530">
        <w:t xml:space="preserve">  dplyr::select(-sentence)</w:t>
      </w:r>
    </w:p>
    <w:p w14:paraId="1995C8FA" w14:textId="77777777" w:rsidR="00B9577F" w:rsidRPr="00600530" w:rsidRDefault="00B9577F" w:rsidP="00F63DE7">
      <w:pPr>
        <w:pStyle w:val="R"/>
      </w:pPr>
    </w:p>
    <w:p w14:paraId="224BDF56" w14:textId="77777777" w:rsidR="00B9577F" w:rsidRPr="00B42F3A" w:rsidRDefault="00B9577F" w:rsidP="00F63DE7">
      <w:pPr>
        <w:pStyle w:val="R"/>
        <w:rPr>
          <w:lang w:val="de-DE"/>
        </w:rPr>
      </w:pPr>
      <w:r w:rsidRPr="00B42F3A">
        <w:rPr>
          <w:lang w:val="de-DE"/>
        </w:rPr>
        <w:t>text_anndf</w:t>
      </w:r>
    </w:p>
    <w:p w14:paraId="53C3A8C7" w14:textId="77777777" w:rsidR="00B9577F" w:rsidRDefault="00B9577F" w:rsidP="00B9577F">
      <w:pPr>
        <w:pStyle w:val="Aufzhlung"/>
        <w:numPr>
          <w:ilvl w:val="0"/>
          <w:numId w:val="0"/>
        </w:numPr>
        <w:ind w:left="360" w:hanging="360"/>
      </w:pPr>
    </w:p>
    <w:p w14:paraId="142EBF86" w14:textId="77777777" w:rsidR="00B9577F" w:rsidRDefault="00B9577F" w:rsidP="00B9577F">
      <w:pPr>
        <w:pStyle w:val="Aufzhlung"/>
        <w:numPr>
          <w:ilvl w:val="0"/>
          <w:numId w:val="0"/>
        </w:numPr>
        <w:ind w:left="360" w:hanging="360"/>
      </w:pPr>
      <w:r>
        <w:t>die POS sind in der Variable upos</w:t>
      </w:r>
    </w:p>
    <w:p w14:paraId="60763A5D" w14:textId="77777777" w:rsidR="00B9577F" w:rsidRPr="004A295A" w:rsidRDefault="00B9577F" w:rsidP="00B9577F">
      <w:pPr>
        <w:pStyle w:val="Aufzhlung"/>
        <w:numPr>
          <w:ilvl w:val="0"/>
          <w:numId w:val="0"/>
        </w:numPr>
        <w:ind w:left="360" w:hanging="360"/>
      </w:pPr>
      <w:r w:rsidRPr="00A65D31">
        <w:rPr>
          <w:noProof/>
        </w:rPr>
        <w:drawing>
          <wp:inline distT="0" distB="0" distL="0" distR="0" wp14:anchorId="32A9F4F3" wp14:editId="3D26EF16">
            <wp:extent cx="5760720" cy="1379855"/>
            <wp:effectExtent l="0" t="0" r="0" b="0"/>
            <wp:docPr id="199511175" name="Grafik 19951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379855"/>
                    </a:xfrm>
                    <a:prstGeom prst="rect">
                      <a:avLst/>
                    </a:prstGeom>
                  </pic:spPr>
                </pic:pic>
              </a:graphicData>
            </a:graphic>
          </wp:inline>
        </w:drawing>
      </w:r>
    </w:p>
    <w:p w14:paraId="7077618D" w14:textId="223BBC25" w:rsidR="00367914" w:rsidRDefault="00367914" w:rsidP="00D639AF">
      <w:pPr>
        <w:pStyle w:val="berschrift1"/>
        <w:pageBreakBefore/>
        <w:ind w:left="431" w:hanging="431"/>
      </w:pPr>
      <w:bookmarkStart w:id="72" w:name="_Toc164239441"/>
      <w:r>
        <w:lastRenderedPageBreak/>
        <w:t>Grafiken</w:t>
      </w:r>
      <w:bookmarkEnd w:id="72"/>
    </w:p>
    <w:p w14:paraId="2EE65A15" w14:textId="77777777" w:rsidR="002E2921" w:rsidRDefault="002E2921" w:rsidP="002E2921">
      <w:pPr>
        <w:pStyle w:val="Textkrper"/>
      </w:pPr>
    </w:p>
    <w:p w14:paraId="663782A5" w14:textId="77777777" w:rsidR="006F3BF3" w:rsidRDefault="006F3BF3" w:rsidP="002E2921">
      <w:pPr>
        <w:pStyle w:val="Textkrper"/>
      </w:pPr>
    </w:p>
    <w:p w14:paraId="3A3509A4" w14:textId="1C4D4C44" w:rsidR="007A73D1" w:rsidRDefault="007A73D1" w:rsidP="007A73D1">
      <w:pPr>
        <w:pStyle w:val="Aufzhlung"/>
      </w:pPr>
      <w:r>
        <w:t xml:space="preserve">Grafiken setzen sich in ggplo2 aus </w:t>
      </w:r>
      <w:r w:rsidRPr="007A73D1">
        <w:rPr>
          <w:b/>
        </w:rPr>
        <w:t>Layern</w:t>
      </w:r>
      <w:r>
        <w:t xml:space="preserve"> zusammen. Ein plot besteht dabei zunächst aus 2 Basislayern und optional weiteren. Das macht einfache Grafiken schnell möglich und bietet Möglichkeiten für das Finetuning. </w:t>
      </w:r>
    </w:p>
    <w:p w14:paraId="5D3C2FCF" w14:textId="2B15FD6B" w:rsidR="007A73D1" w:rsidRDefault="007A73D1" w:rsidP="007A73D1">
      <w:pPr>
        <w:pStyle w:val="Aufzhlung"/>
      </w:pPr>
      <w:r>
        <w:t xml:space="preserve">Die zentrale Funktion ist ggplot(). Sie enthält das mapping </w:t>
      </w:r>
      <w:r w:rsidRPr="00652968">
        <w:t>(</w:t>
      </w:r>
      <w:r w:rsidRPr="00652968">
        <w:rPr>
          <w:rFonts w:hint="eastAsia"/>
        </w:rPr>
        <w:t>→</w:t>
      </w:r>
      <w:r w:rsidRPr="00652968">
        <w:t xml:space="preserve"> Zuweisung der</w:t>
      </w:r>
      <w:r>
        <w:t xml:space="preserve"> Variablen) das in der Sub-Funktion aes (für „aesthetics“) bestimmt wird:</w:t>
      </w:r>
    </w:p>
    <w:p w14:paraId="4ECE3098" w14:textId="2EF76B1D" w:rsidR="007A73D1" w:rsidRDefault="007A73D1" w:rsidP="007A73D1">
      <w:pPr>
        <w:pStyle w:val="R"/>
      </w:pPr>
      <w:r>
        <w:t>dataset %&gt;%</w:t>
      </w:r>
      <w:r>
        <w:br/>
        <w:t xml:space="preserve">  ggplot(aes(x, y) </w:t>
      </w:r>
    </w:p>
    <w:p w14:paraId="6902F21C" w14:textId="77777777" w:rsidR="007A73D1" w:rsidRDefault="007A73D1" w:rsidP="007A73D1">
      <w:pPr>
        <w:pStyle w:val="Aufzhlung"/>
      </w:pPr>
      <w:r>
        <w:t>Anschließend folgt das betreffende geom (das heißt das geometrische Element). Die wichtigsten sind</w:t>
      </w:r>
    </w:p>
    <w:p w14:paraId="310F1B2D" w14:textId="77777777" w:rsidR="007A73D1" w:rsidRDefault="007A73D1" w:rsidP="007A73D1">
      <w:pPr>
        <w:pStyle w:val="Aufzhlung2"/>
      </w:pPr>
      <w:r w:rsidRPr="00E22560">
        <w:rPr>
          <w:b/>
        </w:rPr>
        <w:t>geom_point:</w:t>
      </w:r>
      <w:r>
        <w:t xml:space="preserve"> Punkte (z.B. in einem Scatterplot)</w:t>
      </w:r>
    </w:p>
    <w:p w14:paraId="2B92629E" w14:textId="77777777" w:rsidR="007A73D1" w:rsidRDefault="007A73D1" w:rsidP="007A73D1">
      <w:pPr>
        <w:pStyle w:val="Aufzhlung2"/>
      </w:pPr>
      <w:r w:rsidRPr="00E22560">
        <w:rPr>
          <w:b/>
        </w:rPr>
        <w:t>geom_line:</w:t>
      </w:r>
      <w:r>
        <w:t xml:space="preserve"> Linien</w:t>
      </w:r>
    </w:p>
    <w:p w14:paraId="29DE1600" w14:textId="77777777" w:rsidR="007A73D1" w:rsidRPr="00652968" w:rsidRDefault="007A73D1" w:rsidP="007A73D1">
      <w:pPr>
        <w:pStyle w:val="Aufzhlung2"/>
        <w:rPr>
          <w:lang w:val="en-GB"/>
        </w:rPr>
      </w:pPr>
      <w:r w:rsidRPr="00E22560">
        <w:rPr>
          <w:b/>
          <w:lang w:val="en-GB"/>
        </w:rPr>
        <w:t>geom_bar</w:t>
      </w:r>
      <w:r w:rsidRPr="00652968">
        <w:rPr>
          <w:lang w:val="en-GB"/>
        </w:rPr>
        <w:t xml:space="preserve"> oder </w:t>
      </w:r>
      <w:r w:rsidRPr="00E22560">
        <w:rPr>
          <w:b/>
          <w:lang w:val="en-GB"/>
        </w:rPr>
        <w:t>geom_col:</w:t>
      </w:r>
      <w:r>
        <w:rPr>
          <w:lang w:val="en-GB"/>
        </w:rPr>
        <w:t xml:space="preserve"> Balkendiagramm</w:t>
      </w:r>
    </w:p>
    <w:p w14:paraId="47FEC63B" w14:textId="77777777" w:rsidR="007A73D1" w:rsidRDefault="007A73D1" w:rsidP="007A73D1">
      <w:pPr>
        <w:pStyle w:val="Aufzhlung2"/>
      </w:pPr>
      <w:r w:rsidRPr="00E22560">
        <w:rPr>
          <w:b/>
        </w:rPr>
        <w:t>geom_boxplot:</w:t>
      </w:r>
      <w:r>
        <w:t xml:space="preserve"> Boxplot</w:t>
      </w:r>
    </w:p>
    <w:p w14:paraId="213F79B9" w14:textId="54EA43EB" w:rsidR="007A73D1" w:rsidRDefault="007A73D1" w:rsidP="007A73D1">
      <w:pPr>
        <w:pStyle w:val="R"/>
      </w:pPr>
      <w:r>
        <w:t>dataset</w:t>
      </w:r>
      <w:r w:rsidRPr="00652968">
        <w:t xml:space="preserve"> %&gt;%   </w:t>
      </w:r>
      <w:r>
        <w:br/>
      </w:r>
      <w:r w:rsidRPr="00652968">
        <w:t xml:space="preserve">  ggplot(aes(x, y)) +</w:t>
      </w:r>
      <w:r>
        <w:br/>
      </w:r>
      <w:r w:rsidRPr="00652968">
        <w:t xml:space="preserve">  geom_point()</w:t>
      </w:r>
    </w:p>
    <w:p w14:paraId="48B3B00A" w14:textId="77777777" w:rsidR="007A73D1" w:rsidRPr="007A73D1" w:rsidRDefault="007A73D1" w:rsidP="007A73D1">
      <w:pPr>
        <w:pStyle w:val="Textkrper"/>
        <w:rPr>
          <w:lang w:val="en-GB"/>
        </w:rPr>
      </w:pPr>
    </w:p>
    <w:p w14:paraId="1407A32C" w14:textId="3971AA4D" w:rsidR="007A73D1" w:rsidRDefault="007A73D1" w:rsidP="007A73D1">
      <w:pPr>
        <w:pStyle w:val="Aufzhlung"/>
      </w:pPr>
      <w:r>
        <w:t xml:space="preserve">An diese beiden Grund-Layer können sich dann bei Bedarf weitere Layer anschließen wie z.B. Aufsplittung des plots in zwei oder mehrere nach einer Gruppierungsvariable oder Drehen des plots um 90°. </w:t>
      </w:r>
    </w:p>
    <w:p w14:paraId="040B8B61" w14:textId="73C887D8" w:rsidR="007A73D1" w:rsidRDefault="007A73D1" w:rsidP="007A73D1">
      <w:pPr>
        <w:pStyle w:val="Aufzhlung"/>
      </w:pPr>
      <w:r w:rsidRPr="007A73D1">
        <w:rPr>
          <w:b/>
        </w:rPr>
        <w:t xml:space="preserve">Achtung: </w:t>
      </w:r>
      <w:r>
        <w:t xml:space="preserve">Diese werden mit einem </w:t>
      </w:r>
      <w:r w:rsidRPr="007A73D1">
        <w:rPr>
          <w:b/>
        </w:rPr>
        <w:t xml:space="preserve">simplen Pluszeichen </w:t>
      </w:r>
      <w:r>
        <w:t>(nicht pipe-operator) an die Basis-Layer angehängt.</w:t>
      </w:r>
    </w:p>
    <w:p w14:paraId="39517E7B" w14:textId="1CDD6715" w:rsidR="007A73D1" w:rsidRDefault="007A73D1" w:rsidP="007A73D1">
      <w:pPr>
        <w:pStyle w:val="Aufzhlung"/>
      </w:pPr>
      <w:r w:rsidRPr="007A73D1">
        <w:t xml:space="preserve">Die </w:t>
      </w:r>
      <w:r>
        <w:t>Basisvariante von ggplot-Grafiken kommt mit einem grauen Hintergrund. Dies nennt man „Theme“:</w:t>
      </w:r>
    </w:p>
    <w:p w14:paraId="20B6F874" w14:textId="77777777" w:rsidR="007A73D1" w:rsidRDefault="007A73D1" w:rsidP="007A73D1">
      <w:pPr>
        <w:pStyle w:val="Aufzhlung"/>
        <w:numPr>
          <w:ilvl w:val="0"/>
          <w:numId w:val="0"/>
        </w:numPr>
        <w:ind w:left="360"/>
      </w:pPr>
    </w:p>
    <w:p w14:paraId="419ED4D8" w14:textId="4C722D63" w:rsidR="007A73D1" w:rsidRDefault="0078472E" w:rsidP="007A73D1">
      <w:pPr>
        <w:pStyle w:val="Aufzhlung"/>
        <w:numPr>
          <w:ilvl w:val="0"/>
          <w:numId w:val="0"/>
        </w:numPr>
        <w:ind w:left="360"/>
      </w:pPr>
      <w:r>
        <w:rPr>
          <w:noProof/>
        </w:rPr>
        <w:drawing>
          <wp:inline distT="0" distB="0" distL="0" distR="0" wp14:anchorId="6F833A5F" wp14:editId="42518543">
            <wp:extent cx="3333750" cy="2305050"/>
            <wp:effectExtent l="0" t="0" r="0" b="0"/>
            <wp:docPr id="87628165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3750" cy="2305050"/>
                    </a:xfrm>
                    <a:prstGeom prst="rect">
                      <a:avLst/>
                    </a:prstGeom>
                    <a:noFill/>
                  </pic:spPr>
                </pic:pic>
              </a:graphicData>
            </a:graphic>
          </wp:inline>
        </w:drawing>
      </w:r>
    </w:p>
    <w:p w14:paraId="65DDB3B2" w14:textId="71FE56FE" w:rsidR="007A73D1" w:rsidRDefault="007A73D1" w:rsidP="007A73D1">
      <w:pPr>
        <w:pStyle w:val="Aufzhlung"/>
        <w:numPr>
          <w:ilvl w:val="0"/>
          <w:numId w:val="0"/>
        </w:numPr>
        <w:ind w:left="360"/>
      </w:pPr>
      <w:r>
        <w:t>Man kann das theme durch den layer theme_.... ändern. Attraktive Alternativen sind</w:t>
      </w:r>
    </w:p>
    <w:p w14:paraId="020A7DB0" w14:textId="786F9F8A" w:rsidR="007A73D1" w:rsidRDefault="007A73D1" w:rsidP="007A73D1">
      <w:pPr>
        <w:pStyle w:val="Aufzhlung2"/>
      </w:pPr>
      <w:r>
        <w:t>theme_bw()</w:t>
      </w:r>
    </w:p>
    <w:p w14:paraId="0B2BB04B" w14:textId="325338B1" w:rsidR="007A73D1" w:rsidRDefault="007A73D1" w:rsidP="007A73D1">
      <w:pPr>
        <w:pStyle w:val="Aufzhlung2"/>
      </w:pPr>
      <w:r>
        <w:t>theme_light()</w:t>
      </w:r>
    </w:p>
    <w:p w14:paraId="0BB6B59C" w14:textId="2B750325" w:rsidR="007A73D1" w:rsidRDefault="007A73D1" w:rsidP="007A73D1">
      <w:pPr>
        <w:pStyle w:val="Aufzhlung2"/>
      </w:pPr>
      <w:r>
        <w:t>theme_classic()</w:t>
      </w:r>
    </w:p>
    <w:p w14:paraId="6831667A" w14:textId="6CCBE868" w:rsidR="007A73D1" w:rsidRDefault="007A73D1" w:rsidP="007A73D1">
      <w:pPr>
        <w:pStyle w:val="Aufzhlung2"/>
      </w:pPr>
      <w:r>
        <w:t>theme_minimal()</w:t>
      </w:r>
    </w:p>
    <w:p w14:paraId="3C231733" w14:textId="48D387AA" w:rsidR="007A73D1" w:rsidRDefault="007A73D1" w:rsidP="007A73D1">
      <w:pPr>
        <w:pStyle w:val="Aufzhlung"/>
        <w:numPr>
          <w:ilvl w:val="0"/>
          <w:numId w:val="0"/>
        </w:numPr>
        <w:ind w:left="360"/>
      </w:pPr>
      <w:r>
        <w:lastRenderedPageBreak/>
        <w:t>Meine Favorierten sind theme_light() und theme_minimal()</w:t>
      </w:r>
    </w:p>
    <w:p w14:paraId="3C04CF87" w14:textId="21F99171" w:rsidR="007A73D1" w:rsidRDefault="007A73D1" w:rsidP="007A73D1">
      <w:pPr>
        <w:pStyle w:val="Aufzhlung"/>
        <w:numPr>
          <w:ilvl w:val="0"/>
          <w:numId w:val="0"/>
        </w:numPr>
        <w:ind w:left="360"/>
      </w:pPr>
      <w:r>
        <w:t>Anstatt den layer manuell an einen plot anzuhängen kann man das theme am Beginn des Skritps durch</w:t>
      </w:r>
    </w:p>
    <w:p w14:paraId="7C296393" w14:textId="38C0000B" w:rsidR="007A73D1" w:rsidRPr="007A73D1" w:rsidRDefault="007A73D1" w:rsidP="007A73D1">
      <w:pPr>
        <w:pStyle w:val="R"/>
        <w:rPr>
          <w:lang w:val="de-DE"/>
        </w:rPr>
      </w:pPr>
      <w:r w:rsidRPr="007A73D1">
        <w:rPr>
          <w:lang w:val="de-DE"/>
        </w:rPr>
        <w:t>theme_set(theme_minimal() )</w:t>
      </w:r>
    </w:p>
    <w:p w14:paraId="5D3618E3" w14:textId="04BB0436" w:rsidR="007A73D1" w:rsidRDefault="007A73D1" w:rsidP="007A73D1">
      <w:pPr>
        <w:pStyle w:val="Aufzhlung"/>
        <w:numPr>
          <w:ilvl w:val="0"/>
          <w:numId w:val="0"/>
        </w:numPr>
        <w:ind w:left="360"/>
      </w:pPr>
      <w:r>
        <w:t>bestimmen. Auf die Klammern achten!</w:t>
      </w:r>
    </w:p>
    <w:p w14:paraId="64478F35" w14:textId="77777777" w:rsidR="007A73D1" w:rsidRDefault="007A73D1" w:rsidP="002E2921">
      <w:pPr>
        <w:pStyle w:val="Textkrper"/>
      </w:pPr>
    </w:p>
    <w:p w14:paraId="68F45282" w14:textId="77777777" w:rsidR="007A73D1" w:rsidRDefault="007A73D1" w:rsidP="002E2921">
      <w:pPr>
        <w:pStyle w:val="Textkrper"/>
      </w:pPr>
    </w:p>
    <w:p w14:paraId="782435EB" w14:textId="77777777" w:rsidR="007A73D1" w:rsidRDefault="007A73D1" w:rsidP="002E2921">
      <w:pPr>
        <w:pStyle w:val="Textkrper"/>
      </w:pPr>
    </w:p>
    <w:p w14:paraId="7A9BCFF3" w14:textId="77777777" w:rsidR="002E2921" w:rsidRDefault="003C486D" w:rsidP="00EC4432">
      <w:pPr>
        <w:pStyle w:val="berschrift2"/>
      </w:pPr>
      <w:bookmarkStart w:id="73" w:name="_Toc164239442"/>
      <w:r>
        <w:t>Scatterplot</w:t>
      </w:r>
      <w:bookmarkEnd w:id="73"/>
      <w:r w:rsidR="006F3BF3">
        <w:t xml:space="preserve"> </w:t>
      </w:r>
    </w:p>
    <w:p w14:paraId="46859F94" w14:textId="77777777" w:rsidR="003C486D" w:rsidRPr="003C486D" w:rsidRDefault="003C486D" w:rsidP="003C486D">
      <w:pPr>
        <w:pStyle w:val="Textkrper"/>
      </w:pPr>
    </w:p>
    <w:p w14:paraId="731F95D7" w14:textId="634710A2" w:rsidR="005A2524" w:rsidRDefault="00706F89" w:rsidP="00C41AC4">
      <w:pPr>
        <w:pStyle w:val="berschrift3"/>
        <w:pBdr>
          <w:top w:val="single" w:sz="4" w:space="1" w:color="auto"/>
          <w:left w:val="single" w:sz="4" w:space="4" w:color="auto"/>
          <w:bottom w:val="single" w:sz="4" w:space="1" w:color="auto"/>
          <w:right w:val="single" w:sz="4" w:space="4" w:color="auto"/>
        </w:pBdr>
      </w:pPr>
      <w:r>
        <w:t>Daten für das kommende Kapitel</w:t>
      </w:r>
    </w:p>
    <w:p w14:paraId="09502495" w14:textId="77777777" w:rsidR="00706F89" w:rsidRDefault="00706F89" w:rsidP="00C41AC4">
      <w:pPr>
        <w:pStyle w:val="Aufzhlung"/>
        <w:pBdr>
          <w:top w:val="single" w:sz="4" w:space="1" w:color="auto"/>
          <w:left w:val="single" w:sz="4" w:space="4" w:color="auto"/>
          <w:bottom w:val="single" w:sz="4" w:space="1" w:color="auto"/>
          <w:right w:val="single" w:sz="4" w:space="4" w:color="auto"/>
        </w:pBdr>
      </w:pPr>
      <w:r>
        <w:t xml:space="preserve">Die hrdata waren simuliert und enthielten keinerleich sinnvolle Muster, für die eine grafische Veranschaulichung attraktiv wäre. </w:t>
      </w:r>
    </w:p>
    <w:p w14:paraId="56836B01" w14:textId="729EF522" w:rsidR="00706F89" w:rsidRPr="00706F89" w:rsidRDefault="00706F89" w:rsidP="00C41AC4">
      <w:pPr>
        <w:pStyle w:val="Aufzhlung"/>
        <w:pBdr>
          <w:top w:val="single" w:sz="4" w:space="1" w:color="auto"/>
          <w:left w:val="single" w:sz="4" w:space="4" w:color="auto"/>
          <w:bottom w:val="single" w:sz="4" w:space="1" w:color="auto"/>
          <w:right w:val="single" w:sz="4" w:space="4" w:color="auto"/>
        </w:pBdr>
      </w:pPr>
      <w:r>
        <w:t xml:space="preserve">Daher  nutze ich im folgenden den </w:t>
      </w:r>
      <w:r w:rsidR="000A0C9F" w:rsidRPr="000A0C9F">
        <w:rPr>
          <w:b/>
          <w:bCs/>
        </w:rPr>
        <w:t>mtcars</w:t>
      </w:r>
      <w:r w:rsidRPr="00706F89">
        <w:rPr>
          <w:b/>
        </w:rPr>
        <w:t>-Datensatz</w:t>
      </w:r>
      <w:r>
        <w:t>, der automatisch mitgeladen wird. Er enthält 32 Autos und deren Eigenschaften</w:t>
      </w:r>
    </w:p>
    <w:p w14:paraId="72EC0A30" w14:textId="77777777" w:rsidR="00706F89" w:rsidRDefault="00706F89" w:rsidP="00C41AC4">
      <w:pPr>
        <w:pStyle w:val="Textkrper"/>
        <w:pBdr>
          <w:top w:val="single" w:sz="4" w:space="1" w:color="auto"/>
          <w:left w:val="single" w:sz="4" w:space="4" w:color="auto"/>
          <w:bottom w:val="single" w:sz="4" w:space="1" w:color="auto"/>
          <w:right w:val="single" w:sz="4" w:space="4" w:color="auto"/>
        </w:pBdr>
      </w:pPr>
    </w:p>
    <w:p w14:paraId="65576DAC" w14:textId="77777777" w:rsidR="00706F89" w:rsidRDefault="00706F89" w:rsidP="00706F89">
      <w:pPr>
        <w:pStyle w:val="Textkrper"/>
      </w:pPr>
    </w:p>
    <w:p w14:paraId="002F32FC" w14:textId="322FED8A" w:rsidR="005A2524" w:rsidRDefault="005A2524" w:rsidP="00314F8E">
      <w:pPr>
        <w:pStyle w:val="berschrift3"/>
      </w:pPr>
      <w:r>
        <w:t>Grundform</w:t>
      </w:r>
    </w:p>
    <w:p w14:paraId="438BEEE2" w14:textId="503D39F7" w:rsidR="00652968" w:rsidRDefault="000A0C9F" w:rsidP="000A0C9F">
      <w:pPr>
        <w:pStyle w:val="R"/>
      </w:pPr>
      <w:r w:rsidRPr="007D0756">
        <w:t xml:space="preserve">mtcars </w:t>
      </w:r>
      <w:r>
        <w:t>%&gt;%</w:t>
      </w:r>
      <w:r w:rsidRPr="007D0756">
        <w:t xml:space="preserve"> </w:t>
      </w:r>
      <w:r>
        <w:br/>
        <w:t xml:space="preserve">  </w:t>
      </w:r>
      <w:r w:rsidRPr="007D0756">
        <w:t>ggplot(aes(wt, mpg))</w:t>
      </w:r>
      <w:r w:rsidR="00474F8C">
        <w:t xml:space="preserve">+  </w:t>
      </w:r>
      <w:r w:rsidR="00474F8C" w:rsidRPr="00474F8C">
        <w:rPr>
          <w:color w:val="auto"/>
        </w:rPr>
        <w:t># Mapping der Variablen</w:t>
      </w:r>
      <w:r w:rsidR="00652968" w:rsidRPr="00474F8C">
        <w:rPr>
          <w:color w:val="auto"/>
        </w:rPr>
        <w:br/>
      </w:r>
      <w:r w:rsidR="00652968" w:rsidRPr="00652968">
        <w:t xml:space="preserve">  geom_point()</w:t>
      </w:r>
      <w:r w:rsidR="00474F8C">
        <w:t xml:space="preserve">           </w:t>
      </w:r>
      <w:r w:rsidR="00474F8C" w:rsidRPr="00474F8C">
        <w:rPr>
          <w:color w:val="auto"/>
        </w:rPr>
        <w:t># Auswahl des geoms</w:t>
      </w:r>
    </w:p>
    <w:p w14:paraId="135A186A" w14:textId="77777777" w:rsidR="00652968" w:rsidRDefault="00652968" w:rsidP="003C486D">
      <w:pPr>
        <w:pStyle w:val="Textkrper"/>
        <w:rPr>
          <w:lang w:val="en-GB"/>
        </w:rPr>
      </w:pPr>
    </w:p>
    <w:p w14:paraId="6FF07938" w14:textId="02B710EC" w:rsidR="000A0C9F" w:rsidRPr="00652968" w:rsidRDefault="00474F8C" w:rsidP="003C486D">
      <w:pPr>
        <w:pStyle w:val="Textkrper"/>
        <w:rPr>
          <w:lang w:val="en-GB"/>
        </w:rPr>
      </w:pPr>
      <w:r>
        <w:rPr>
          <w:noProof/>
          <w:lang w:val="en-GB"/>
        </w:rPr>
        <w:drawing>
          <wp:inline distT="0" distB="0" distL="0" distR="0" wp14:anchorId="1B6DF79D" wp14:editId="2DD5EB77">
            <wp:extent cx="3200400" cy="2057400"/>
            <wp:effectExtent l="0" t="0" r="0" b="0"/>
            <wp:docPr id="57683622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2057400"/>
                    </a:xfrm>
                    <a:prstGeom prst="rect">
                      <a:avLst/>
                    </a:prstGeom>
                    <a:noFill/>
                  </pic:spPr>
                </pic:pic>
              </a:graphicData>
            </a:graphic>
          </wp:inline>
        </w:drawing>
      </w:r>
    </w:p>
    <w:p w14:paraId="1D303C09" w14:textId="77777777" w:rsidR="00EC0B5D" w:rsidRPr="000A0C9F" w:rsidRDefault="00EC0B5D" w:rsidP="00D61F90">
      <w:pPr>
        <w:pStyle w:val="Aufzhlung"/>
        <w:numPr>
          <w:ilvl w:val="0"/>
          <w:numId w:val="0"/>
        </w:numPr>
        <w:rPr>
          <w:lang w:val="en-GB"/>
        </w:rPr>
      </w:pPr>
    </w:p>
    <w:p w14:paraId="2661A980" w14:textId="7D8EE2C5" w:rsidR="005A2524" w:rsidRPr="00EC0B5D" w:rsidRDefault="007D0756" w:rsidP="00314F8E">
      <w:pPr>
        <w:pStyle w:val="berschrift3"/>
      </w:pPr>
      <w:r>
        <w:t>Informationen aus Drittvariablen addieren</w:t>
      </w:r>
    </w:p>
    <w:p w14:paraId="7C66C789" w14:textId="429A3EB6" w:rsidR="003C486D" w:rsidRDefault="003C486D" w:rsidP="00D61F90">
      <w:pPr>
        <w:pStyle w:val="Aufzhlung"/>
        <w:numPr>
          <w:ilvl w:val="0"/>
          <w:numId w:val="0"/>
        </w:numPr>
      </w:pPr>
      <w:r>
        <w:t xml:space="preserve">Genauso wie die </w:t>
      </w:r>
      <w:r w:rsidR="00D61F90">
        <w:t>Farbe</w:t>
      </w:r>
      <w:r>
        <w:t xml:space="preserve"> können die anderen Attribute</w:t>
      </w:r>
      <w:r w:rsidR="00DB1002">
        <w:t xml:space="preserve"> bestimmt werden</w:t>
      </w:r>
      <w:r w:rsidR="00504D8F">
        <w:t>. Wichtig: Wie oben gesagt, können die auf Variablen im Datensatz bezogen sein (</w:t>
      </w:r>
      <w:r w:rsidR="00504D8F">
        <w:sym w:font="Wingdings" w:char="F0E0"/>
      </w:r>
      <w:r w:rsidR="00504D8F">
        <w:t xml:space="preserve"> aes() ) oder allgemein gesetzt werden.</w:t>
      </w:r>
      <w:r w:rsidR="00077188">
        <w:t xml:space="preserve"> Wenn letzteres, müssen sie in die geom-function (local mapping, siehe unten).</w:t>
      </w:r>
    </w:p>
    <w:p w14:paraId="2576F2BA" w14:textId="01A3520F" w:rsidR="007D0756" w:rsidRDefault="007D0756" w:rsidP="007D0756">
      <w:pPr>
        <w:pStyle w:val="Textkrper"/>
        <w:rPr>
          <w:b/>
        </w:rPr>
      </w:pPr>
    </w:p>
    <w:p w14:paraId="718FBF3F" w14:textId="77777777" w:rsidR="007D0756" w:rsidRDefault="007D0756" w:rsidP="007D0756">
      <w:pPr>
        <w:pStyle w:val="Textkrper"/>
        <w:rPr>
          <w:b/>
        </w:rPr>
      </w:pPr>
    </w:p>
    <w:p w14:paraId="059FBDD4" w14:textId="50CEEC4C" w:rsidR="007D0756" w:rsidRDefault="007D0756" w:rsidP="0090703D">
      <w:pPr>
        <w:pStyle w:val="berschrift4"/>
      </w:pPr>
      <w:r w:rsidRPr="007D0756">
        <w:t>Farbe</w:t>
      </w:r>
      <w:r w:rsidR="002608EC">
        <w:t xml:space="preserve"> nach einer kategorialen Drittvariablen</w:t>
      </w:r>
    </w:p>
    <w:p w14:paraId="74DAB19F" w14:textId="77777777" w:rsidR="00D31F80" w:rsidRDefault="00D31F80" w:rsidP="00D31F80">
      <w:pPr>
        <w:rPr>
          <w:lang w:val="en-GB"/>
        </w:rPr>
      </w:pPr>
    </w:p>
    <w:p w14:paraId="5132212C" w14:textId="7AC8CE64" w:rsidR="00D31F80" w:rsidRDefault="00D31F80" w:rsidP="00D31F80">
      <w:pPr>
        <w:pStyle w:val="R"/>
        <w:ind w:right="-383"/>
      </w:pPr>
      <w:r>
        <w:t>mtcars %&gt;%</w:t>
      </w:r>
      <w:r>
        <w:br/>
      </w:r>
      <w:r>
        <w:t xml:space="preserve">  mutate(cyl = as.factor(cyl)) %&gt;% </w:t>
      </w:r>
      <w:r>
        <w:t xml:space="preserve">  </w:t>
      </w:r>
      <w:r w:rsidRPr="00D31F80">
        <w:rPr>
          <w:color w:val="auto"/>
        </w:rPr>
        <w:t>#nur nötig weil cyl numerisch kodiert ist</w:t>
      </w:r>
      <w:r>
        <w:br/>
      </w:r>
      <w:r>
        <w:t xml:space="preserve">  ggplot(aes(wt, mpg))+</w:t>
      </w:r>
      <w:r>
        <w:br/>
      </w:r>
      <w:r>
        <w:t xml:space="preserve">  geom_point(aes(colour = cyl))</w:t>
      </w:r>
    </w:p>
    <w:p w14:paraId="5C4CD4E2" w14:textId="45F9387B" w:rsidR="007D0756" w:rsidRDefault="009557BB" w:rsidP="00D61F90">
      <w:pPr>
        <w:pStyle w:val="Aufzhlung"/>
        <w:numPr>
          <w:ilvl w:val="0"/>
          <w:numId w:val="0"/>
        </w:numPr>
        <w:rPr>
          <w:lang w:val="en-GB"/>
        </w:rPr>
      </w:pPr>
      <w:r>
        <w:rPr>
          <w:noProof/>
          <w:lang w:val="en-GB"/>
        </w:rPr>
        <w:lastRenderedPageBreak/>
        <w:drawing>
          <wp:inline distT="0" distB="0" distL="0" distR="0" wp14:anchorId="7C1838D7" wp14:editId="372C9FBF">
            <wp:extent cx="3200400" cy="2057400"/>
            <wp:effectExtent l="0" t="0" r="0" b="0"/>
            <wp:docPr id="177582698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2057400"/>
                    </a:xfrm>
                    <a:prstGeom prst="rect">
                      <a:avLst/>
                    </a:prstGeom>
                    <a:noFill/>
                  </pic:spPr>
                </pic:pic>
              </a:graphicData>
            </a:graphic>
          </wp:inline>
        </w:drawing>
      </w:r>
    </w:p>
    <w:p w14:paraId="4185B534" w14:textId="0B1CE793" w:rsidR="007D0756" w:rsidRDefault="007D0756" w:rsidP="00D61F90">
      <w:pPr>
        <w:pStyle w:val="Aufzhlung"/>
        <w:numPr>
          <w:ilvl w:val="0"/>
          <w:numId w:val="0"/>
        </w:numPr>
        <w:rPr>
          <w:lang w:val="en-GB"/>
        </w:rPr>
      </w:pPr>
    </w:p>
    <w:p w14:paraId="6EECADBE" w14:textId="77777777" w:rsidR="0032695A" w:rsidRDefault="0032695A" w:rsidP="00D61F90">
      <w:pPr>
        <w:pStyle w:val="Aufzhlung"/>
        <w:numPr>
          <w:ilvl w:val="0"/>
          <w:numId w:val="0"/>
        </w:numPr>
        <w:rPr>
          <w:lang w:val="en-GB"/>
        </w:rPr>
      </w:pPr>
    </w:p>
    <w:p w14:paraId="4E32D6D2" w14:textId="7D7B8DD6" w:rsidR="007D0756" w:rsidRPr="00D31F80" w:rsidRDefault="0032695A" w:rsidP="0090703D">
      <w:pPr>
        <w:pStyle w:val="berschrift4"/>
        <w:rPr>
          <w:lang w:val="de-DE"/>
        </w:rPr>
      </w:pPr>
      <w:r w:rsidRPr="00D31F80">
        <w:rPr>
          <w:lang w:val="de-DE"/>
        </w:rPr>
        <w:t>Form</w:t>
      </w:r>
      <w:r w:rsidR="002608EC" w:rsidRPr="00D31F80">
        <w:rPr>
          <w:lang w:val="de-DE"/>
        </w:rPr>
        <w:t xml:space="preserve"> nach einer kategorialen Drittvariablen </w:t>
      </w:r>
    </w:p>
    <w:p w14:paraId="4E0AB55F" w14:textId="49ACEAB5" w:rsidR="0032695A" w:rsidRPr="00D31F80" w:rsidRDefault="0032695A" w:rsidP="0032695A"/>
    <w:p w14:paraId="05B676B1" w14:textId="47DE5791" w:rsidR="00D31F80" w:rsidRDefault="00D31F80" w:rsidP="00D31F80">
      <w:pPr>
        <w:pStyle w:val="Aufzhlung"/>
      </w:pPr>
      <w:r>
        <w:t>Analog zu oben geht dies mit dem shape-Argument</w:t>
      </w:r>
    </w:p>
    <w:p w14:paraId="18192E3C" w14:textId="52DCDF69" w:rsidR="00D31F80" w:rsidRPr="0032695A" w:rsidRDefault="00D31F80" w:rsidP="00D31F80">
      <w:pPr>
        <w:pStyle w:val="Aufzhlung"/>
      </w:pPr>
      <w:r>
        <w:t>Hier illustrier ich mal Farbe und Form</w:t>
      </w:r>
    </w:p>
    <w:p w14:paraId="25AF54D2" w14:textId="038FD7BC" w:rsidR="00D31F80" w:rsidRDefault="009557BB" w:rsidP="009557BB">
      <w:pPr>
        <w:pStyle w:val="R"/>
      </w:pPr>
      <w:r>
        <w:t>mtcars %&gt;%</w:t>
      </w:r>
      <w:r>
        <w:br/>
      </w:r>
      <w:r>
        <w:t xml:space="preserve">  mutate(cyl = as.factor(cyl)) %&gt;% </w:t>
      </w:r>
      <w:r>
        <w:br/>
      </w:r>
      <w:r>
        <w:t xml:space="preserve">  ggplot(aes(mpg, wt, color = cyl, shape = cyl)) +</w:t>
      </w:r>
      <w:r>
        <w:br/>
      </w:r>
      <w:r>
        <w:t xml:space="preserve">  geom_point(size = 2) </w:t>
      </w:r>
      <w:r w:rsidR="00D31F80">
        <w:t xml:space="preserve"> </w:t>
      </w:r>
      <w:r w:rsidR="0032695A" w:rsidRPr="0032695A">
        <w:t xml:space="preserve"> </w:t>
      </w:r>
    </w:p>
    <w:p w14:paraId="09B5093C" w14:textId="0DF907DD" w:rsidR="0032695A" w:rsidRPr="009557BB" w:rsidRDefault="0032695A" w:rsidP="00D31F80">
      <w:pPr>
        <w:pStyle w:val="Textkrper"/>
        <w:rPr>
          <w:lang w:val="en-GB"/>
        </w:rPr>
      </w:pPr>
      <w:r w:rsidRPr="009557BB">
        <w:rPr>
          <w:lang w:val="en-GB"/>
        </w:rPr>
        <w:t xml:space="preserve">  </w:t>
      </w:r>
    </w:p>
    <w:p w14:paraId="7E564BCC" w14:textId="5410A5F1" w:rsidR="0032695A" w:rsidRDefault="009557BB" w:rsidP="00CA6D45">
      <w:pPr>
        <w:pStyle w:val="Textkrper"/>
        <w:ind w:left="360"/>
      </w:pPr>
      <w:r>
        <w:rPr>
          <w:noProof/>
        </w:rPr>
        <w:drawing>
          <wp:inline distT="0" distB="0" distL="0" distR="0" wp14:anchorId="106E547B" wp14:editId="00E7B4D3">
            <wp:extent cx="3200400" cy="2057400"/>
            <wp:effectExtent l="0" t="0" r="0" b="0"/>
            <wp:docPr id="195505669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2057400"/>
                    </a:xfrm>
                    <a:prstGeom prst="rect">
                      <a:avLst/>
                    </a:prstGeom>
                    <a:noFill/>
                  </pic:spPr>
                </pic:pic>
              </a:graphicData>
            </a:graphic>
          </wp:inline>
        </w:drawing>
      </w:r>
    </w:p>
    <w:p w14:paraId="457E1A4B" w14:textId="02169034" w:rsidR="0032695A" w:rsidRDefault="0032695A" w:rsidP="00CA6D45">
      <w:pPr>
        <w:pStyle w:val="Textkrper"/>
        <w:ind w:left="360"/>
      </w:pPr>
    </w:p>
    <w:p w14:paraId="36A6C753" w14:textId="77777777" w:rsidR="0032695A" w:rsidRPr="0032695A" w:rsidRDefault="0032695A" w:rsidP="00CA6D45">
      <w:pPr>
        <w:pStyle w:val="Textkrper"/>
      </w:pPr>
    </w:p>
    <w:p w14:paraId="0DD39411" w14:textId="5EE9BFCC" w:rsidR="007D0756" w:rsidRPr="0083726E" w:rsidRDefault="007D0756" w:rsidP="0090703D">
      <w:pPr>
        <w:pStyle w:val="berschrift4"/>
        <w:rPr>
          <w:lang w:val="de-DE"/>
        </w:rPr>
      </w:pPr>
      <w:r w:rsidRPr="0083726E">
        <w:rPr>
          <w:lang w:val="de-DE"/>
        </w:rPr>
        <w:t>Größe der bubbles</w:t>
      </w:r>
      <w:r w:rsidR="002608EC" w:rsidRPr="0083726E">
        <w:rPr>
          <w:lang w:val="de-DE"/>
        </w:rPr>
        <w:t xml:space="preserve"> nach einer kontinui</w:t>
      </w:r>
      <w:r w:rsidR="00FB3CF9">
        <w:rPr>
          <w:lang w:val="de-DE"/>
        </w:rPr>
        <w:t>er</w:t>
      </w:r>
      <w:r w:rsidR="002608EC" w:rsidRPr="0083726E">
        <w:rPr>
          <w:lang w:val="de-DE"/>
        </w:rPr>
        <w:t>li</w:t>
      </w:r>
      <w:r w:rsidR="00FB3CF9">
        <w:rPr>
          <w:lang w:val="de-DE"/>
        </w:rPr>
        <w:t>c</w:t>
      </w:r>
      <w:r w:rsidR="002608EC" w:rsidRPr="0083726E">
        <w:rPr>
          <w:lang w:val="de-DE"/>
        </w:rPr>
        <w:t>hen Drittvariablen</w:t>
      </w:r>
    </w:p>
    <w:p w14:paraId="0E8A7B25" w14:textId="5AD68398" w:rsidR="00247F38" w:rsidRPr="00CC0635" w:rsidRDefault="00247F38" w:rsidP="00CA6D45">
      <w:pPr>
        <w:pStyle w:val="Textkrper"/>
      </w:pPr>
    </w:p>
    <w:p w14:paraId="7283356F" w14:textId="2EA5CDA6" w:rsidR="002608EC" w:rsidRPr="00CC0635" w:rsidRDefault="002608EC" w:rsidP="00CA6D45">
      <w:pPr>
        <w:pStyle w:val="Textkrper"/>
      </w:pPr>
    </w:p>
    <w:p w14:paraId="36FF1F34" w14:textId="42611848" w:rsidR="007D0756" w:rsidRDefault="00A75EEA" w:rsidP="00A75EEA">
      <w:pPr>
        <w:pStyle w:val="R"/>
      </w:pPr>
      <w:r>
        <w:t>mtcars %&gt;%</w:t>
      </w:r>
      <w:r>
        <w:br/>
      </w:r>
      <w:r>
        <w:t xml:space="preserve">  ggplot(aes(wt, mpg, size = qsec)) +</w:t>
      </w:r>
      <w:r>
        <w:br/>
      </w:r>
      <w:r>
        <w:t xml:space="preserve">  geom_point(alpha = .3)</w:t>
      </w:r>
    </w:p>
    <w:p w14:paraId="7EB739AA" w14:textId="193AC397" w:rsidR="007D0756" w:rsidRPr="00F63DE7" w:rsidRDefault="007D0756" w:rsidP="00CA6D45">
      <w:pPr>
        <w:pStyle w:val="Textkrper"/>
        <w:ind w:left="360"/>
        <w:rPr>
          <w:lang w:val="en-GB"/>
        </w:rPr>
      </w:pPr>
    </w:p>
    <w:p w14:paraId="7E6E4002" w14:textId="7B4BD8F9" w:rsidR="007D0756" w:rsidRDefault="007D0756" w:rsidP="00CA6D45">
      <w:pPr>
        <w:pStyle w:val="Textkrper"/>
        <w:ind w:left="360"/>
      </w:pPr>
      <w:r>
        <w:rPr>
          <w:noProof/>
          <w:lang w:eastAsia="en-GB"/>
        </w:rPr>
        <w:lastRenderedPageBreak/>
        <w:drawing>
          <wp:inline distT="0" distB="0" distL="0" distR="0" wp14:anchorId="092112DF" wp14:editId="54DD9921">
            <wp:extent cx="3809524" cy="1904762"/>
            <wp:effectExtent l="0" t="0" r="635"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9524" cy="1904762"/>
                    </a:xfrm>
                    <a:prstGeom prst="rect">
                      <a:avLst/>
                    </a:prstGeom>
                  </pic:spPr>
                </pic:pic>
              </a:graphicData>
            </a:graphic>
          </wp:inline>
        </w:drawing>
      </w:r>
    </w:p>
    <w:p w14:paraId="27CFC2F7" w14:textId="77777777" w:rsidR="007D0756" w:rsidRPr="007D0756" w:rsidRDefault="007D0756" w:rsidP="00CA6D45">
      <w:pPr>
        <w:pStyle w:val="Textkrper"/>
      </w:pPr>
    </w:p>
    <w:p w14:paraId="5134C7E0" w14:textId="77777777" w:rsidR="0078472E" w:rsidRDefault="0078472E" w:rsidP="0056610C">
      <w:pPr>
        <w:pStyle w:val="Aufzhlung2"/>
        <w:numPr>
          <w:ilvl w:val="0"/>
          <w:numId w:val="0"/>
        </w:numPr>
        <w:ind w:left="426"/>
      </w:pPr>
    </w:p>
    <w:p w14:paraId="5D17178B" w14:textId="35D5FF27" w:rsidR="002E2921" w:rsidRDefault="002608EC" w:rsidP="00314F8E">
      <w:pPr>
        <w:pStyle w:val="berschrift3"/>
      </w:pPr>
      <w:r>
        <w:t>Farbe nach einer kontinuierlichen Drittvariablen</w:t>
      </w:r>
    </w:p>
    <w:p w14:paraId="41BA76CA" w14:textId="26762A64" w:rsidR="00640180" w:rsidRPr="00CC0635" w:rsidRDefault="00A75EEA" w:rsidP="00A75EEA">
      <w:pPr>
        <w:pStyle w:val="R"/>
      </w:pPr>
      <w:r w:rsidRPr="00A75EEA">
        <w:t xml:space="preserve">mtcars %&gt;% </w:t>
      </w:r>
      <w:r>
        <w:br/>
      </w:r>
      <w:r w:rsidRPr="00A75EEA">
        <w:t xml:space="preserve">  ggplot(aes(x=mpg, y=disp, colour=hp) )+</w:t>
      </w:r>
      <w:r>
        <w:br/>
      </w:r>
      <w:r w:rsidRPr="00A75EEA">
        <w:t xml:space="preserve">  geom_point()</w:t>
      </w:r>
    </w:p>
    <w:p w14:paraId="6A2CABF6" w14:textId="5D16FF77" w:rsidR="00640180" w:rsidRPr="00CC0635" w:rsidRDefault="00640180" w:rsidP="00367914">
      <w:pPr>
        <w:pStyle w:val="Textkrper"/>
        <w:rPr>
          <w:lang w:val="en-GB"/>
        </w:rPr>
      </w:pPr>
    </w:p>
    <w:p w14:paraId="5653652D" w14:textId="62E57B02" w:rsidR="002608EC" w:rsidRDefault="002608EC" w:rsidP="00367914">
      <w:pPr>
        <w:pStyle w:val="Textkrper"/>
        <w:rPr>
          <w:noProof/>
          <w:lang w:val="en-GB" w:eastAsia="en-GB"/>
        </w:rPr>
      </w:pPr>
    </w:p>
    <w:p w14:paraId="3AF41D0E" w14:textId="7FAE8D06" w:rsidR="00A75EEA" w:rsidRDefault="00A75EEA" w:rsidP="00367914">
      <w:pPr>
        <w:pStyle w:val="Textkrper"/>
        <w:rPr>
          <w:noProof/>
          <w:lang w:val="en-GB" w:eastAsia="en-GB"/>
        </w:rPr>
      </w:pPr>
      <w:r>
        <w:rPr>
          <w:noProof/>
          <w:lang w:val="en-GB" w:eastAsia="en-GB"/>
        </w:rPr>
        <w:drawing>
          <wp:inline distT="0" distB="0" distL="0" distR="0" wp14:anchorId="3D8D50CF" wp14:editId="4AF3A284">
            <wp:extent cx="3200400" cy="2057400"/>
            <wp:effectExtent l="0" t="0" r="0" b="0"/>
            <wp:docPr id="119757238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057400"/>
                    </a:xfrm>
                    <a:prstGeom prst="rect">
                      <a:avLst/>
                    </a:prstGeom>
                    <a:noFill/>
                  </pic:spPr>
                </pic:pic>
              </a:graphicData>
            </a:graphic>
          </wp:inline>
        </w:drawing>
      </w:r>
    </w:p>
    <w:p w14:paraId="293C8D9D" w14:textId="77777777" w:rsidR="00A75EEA" w:rsidRDefault="00A75EEA" w:rsidP="00367914">
      <w:pPr>
        <w:pStyle w:val="Textkrper"/>
      </w:pPr>
    </w:p>
    <w:p w14:paraId="528FDF20" w14:textId="2BAA061A" w:rsidR="002608EC" w:rsidRDefault="002608EC" w:rsidP="00367914">
      <w:pPr>
        <w:pStyle w:val="Textkrper"/>
      </w:pPr>
    </w:p>
    <w:p w14:paraId="3EDDE0CF" w14:textId="26B86853" w:rsidR="002608EC" w:rsidRDefault="002608EC" w:rsidP="00367914">
      <w:pPr>
        <w:pStyle w:val="Textkrper"/>
      </w:pPr>
      <w:r>
        <w:t xml:space="preserve">Die </w:t>
      </w:r>
      <w:r w:rsidRPr="00A75EEA">
        <w:rPr>
          <w:b/>
        </w:rPr>
        <w:t>Abstufungen</w:t>
      </w:r>
      <w:r>
        <w:t xml:space="preserve"> und Farben kann man frei wählen:</w:t>
      </w:r>
    </w:p>
    <w:p w14:paraId="21E11AC8" w14:textId="77777777" w:rsidR="00616AFD" w:rsidRDefault="00616AFD" w:rsidP="00367914">
      <w:pPr>
        <w:pStyle w:val="Textkrper"/>
      </w:pPr>
    </w:p>
    <w:p w14:paraId="7F34EE14" w14:textId="256694AB" w:rsidR="00616AFD" w:rsidRDefault="00616AFD" w:rsidP="00367914">
      <w:pPr>
        <w:pStyle w:val="Textkrper"/>
      </w:pPr>
      <w:r w:rsidRPr="00A75EEA">
        <w:rPr>
          <w:b/>
        </w:rPr>
        <w:t xml:space="preserve">1. Version: Kontinuierlicher Übergang von einer Farbe zur nächsten </w:t>
      </w:r>
      <w:r w:rsidR="00A75EEA">
        <w:br/>
        <w:t xml:space="preserve">   </w:t>
      </w:r>
    </w:p>
    <w:p w14:paraId="399315B7" w14:textId="77777777" w:rsidR="00616AFD" w:rsidRDefault="00616AFD" w:rsidP="00367914">
      <w:pPr>
        <w:pStyle w:val="Textkrper"/>
      </w:pPr>
    </w:p>
    <w:p w14:paraId="507E5D29" w14:textId="77777777" w:rsidR="004C77FC" w:rsidRDefault="004C77FC" w:rsidP="004C77FC">
      <w:pPr>
        <w:pStyle w:val="Textkrper"/>
        <w:rPr>
          <w:lang w:val="en-GB"/>
        </w:rPr>
      </w:pPr>
      <w:r>
        <w:rPr>
          <w:noProof/>
          <w:lang w:val="en-GB"/>
        </w:rPr>
        <w:drawing>
          <wp:inline distT="0" distB="0" distL="0" distR="0" wp14:anchorId="672BE862" wp14:editId="50D8FDF0">
            <wp:extent cx="3200400" cy="2057400"/>
            <wp:effectExtent l="0" t="0" r="0" b="0"/>
            <wp:docPr id="142760608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057400"/>
                    </a:xfrm>
                    <a:prstGeom prst="rect">
                      <a:avLst/>
                    </a:prstGeom>
                    <a:noFill/>
                  </pic:spPr>
                </pic:pic>
              </a:graphicData>
            </a:graphic>
          </wp:inline>
        </w:drawing>
      </w:r>
    </w:p>
    <w:p w14:paraId="76E8FFC9" w14:textId="5FF2A09C" w:rsidR="00A75EEA" w:rsidRDefault="00A75EEA" w:rsidP="00A75EEA">
      <w:pPr>
        <w:pStyle w:val="R"/>
      </w:pPr>
      <w:r>
        <w:t xml:space="preserve">mtcars %&gt;% </w:t>
      </w:r>
      <w:r>
        <w:br/>
      </w:r>
      <w:r>
        <w:t xml:space="preserve">  ggplot(aes(x=mpg, y=disp) )+</w:t>
      </w:r>
      <w:r>
        <w:br/>
      </w:r>
      <w:r>
        <w:lastRenderedPageBreak/>
        <w:t xml:space="preserve">  geom_point(aes(colour=hp), size=2.5)+</w:t>
      </w:r>
      <w:r>
        <w:br/>
      </w:r>
      <w:r>
        <w:t xml:space="preserve">  scale_color_gradient(low="green",</w:t>
      </w:r>
      <w:r>
        <w:br/>
      </w:r>
      <w:r>
        <w:t xml:space="preserve">                       high = "red")+</w:t>
      </w:r>
      <w:r>
        <w:br/>
      </w:r>
      <w:r>
        <w:t xml:space="preserve">  theme_light()</w:t>
      </w:r>
    </w:p>
    <w:p w14:paraId="2DF4DAF9" w14:textId="77777777" w:rsidR="00616AFD" w:rsidRDefault="00616AFD" w:rsidP="00616AFD">
      <w:pPr>
        <w:pStyle w:val="Textkrper"/>
        <w:rPr>
          <w:lang w:val="en-GB"/>
        </w:rPr>
      </w:pPr>
    </w:p>
    <w:p w14:paraId="0A250192" w14:textId="77777777" w:rsidR="00A75EEA" w:rsidRPr="004C0E8E" w:rsidRDefault="00A75EEA" w:rsidP="00616AFD">
      <w:pPr>
        <w:pStyle w:val="Textkrper"/>
        <w:rPr>
          <w:lang w:val="en-GB"/>
        </w:rPr>
      </w:pPr>
    </w:p>
    <w:p w14:paraId="4E0E931C" w14:textId="573CE659" w:rsidR="00616AFD" w:rsidRPr="004C77FC" w:rsidRDefault="00616AFD" w:rsidP="00616AFD">
      <w:pPr>
        <w:pStyle w:val="Textkrper"/>
        <w:rPr>
          <w:b/>
        </w:rPr>
      </w:pPr>
      <w:r w:rsidRPr="004C77FC">
        <w:rPr>
          <w:b/>
        </w:rPr>
        <w:t>2. Version: Wal eines neutralen Mi</w:t>
      </w:r>
      <w:r w:rsidR="004C77FC">
        <w:rPr>
          <w:b/>
        </w:rPr>
        <w:t>ttelpunktes</w:t>
      </w:r>
    </w:p>
    <w:p w14:paraId="442631AA" w14:textId="084C2D0A" w:rsidR="002608EC" w:rsidRPr="00A75EEA" w:rsidRDefault="002608EC" w:rsidP="00367914">
      <w:pPr>
        <w:pStyle w:val="Textkrper"/>
      </w:pPr>
    </w:p>
    <w:p w14:paraId="6D6889C9" w14:textId="20FA4200" w:rsidR="002608EC" w:rsidRDefault="004C77FC" w:rsidP="00367914">
      <w:pPr>
        <w:pStyle w:val="Textkrper"/>
      </w:pPr>
      <w:r>
        <w:rPr>
          <w:noProof/>
        </w:rPr>
        <w:drawing>
          <wp:inline distT="0" distB="0" distL="0" distR="0" wp14:anchorId="77620C40" wp14:editId="455E3813">
            <wp:extent cx="3200400" cy="2057400"/>
            <wp:effectExtent l="0" t="0" r="0" b="0"/>
            <wp:docPr id="632411821"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057400"/>
                    </a:xfrm>
                    <a:prstGeom prst="rect">
                      <a:avLst/>
                    </a:prstGeom>
                    <a:noFill/>
                  </pic:spPr>
                </pic:pic>
              </a:graphicData>
            </a:graphic>
          </wp:inline>
        </w:drawing>
      </w:r>
    </w:p>
    <w:p w14:paraId="3B629AFF" w14:textId="2FE2AC9F" w:rsidR="004C77FC" w:rsidRPr="00A75EEA" w:rsidRDefault="004C77FC" w:rsidP="00367914">
      <w:pPr>
        <w:pStyle w:val="Textkrper"/>
      </w:pPr>
      <w:r>
        <w:t>(Warum das nicht wirlich</w:t>
      </w:r>
    </w:p>
    <w:p w14:paraId="12A5BB28" w14:textId="41096AE0" w:rsidR="002608EC" w:rsidRDefault="002608EC" w:rsidP="002608EC">
      <w:pPr>
        <w:pStyle w:val="Textkrper"/>
        <w:jc w:val="both"/>
      </w:pPr>
    </w:p>
    <w:p w14:paraId="5E6E9240" w14:textId="52ED8E0C" w:rsidR="002608EC" w:rsidRDefault="002608EC" w:rsidP="00367914">
      <w:pPr>
        <w:pStyle w:val="Textkrper"/>
      </w:pPr>
    </w:p>
    <w:p w14:paraId="7E6F324E" w14:textId="77777777" w:rsidR="002608EC" w:rsidRDefault="002608EC" w:rsidP="00367914">
      <w:pPr>
        <w:pStyle w:val="Textkrper"/>
      </w:pPr>
    </w:p>
    <w:p w14:paraId="4D856830" w14:textId="77777777" w:rsidR="00616AFD" w:rsidRDefault="00616AFD" w:rsidP="00367914">
      <w:pPr>
        <w:pStyle w:val="Textkrper"/>
      </w:pPr>
    </w:p>
    <w:p w14:paraId="4A1BAB63" w14:textId="6DCC38DF" w:rsidR="00B6606F" w:rsidRPr="004C0E8E" w:rsidRDefault="00616AFD" w:rsidP="00F63DE7">
      <w:pPr>
        <w:pStyle w:val="R"/>
      </w:pPr>
      <w:r w:rsidRPr="00616AFD">
        <w:t xml:space="preserve">mtcars %&gt;% </w:t>
      </w:r>
      <w:r w:rsidR="0078472E">
        <w:br/>
      </w:r>
      <w:r w:rsidRPr="00616AFD">
        <w:t xml:space="preserve">  ggplot(aes(x=mpg, y=disp) )+</w:t>
      </w:r>
      <w:r w:rsidR="0078472E">
        <w:br/>
      </w:r>
      <w:r w:rsidRPr="00616AFD">
        <w:t xml:space="preserve">  geom_point(aes(colour=hp), size=2.5)+</w:t>
      </w:r>
      <w:r w:rsidR="0078472E">
        <w:br/>
      </w:r>
      <w:r w:rsidRPr="00616AFD">
        <w:t xml:space="preserve">  scale_color_gradient2(low="blue",</w:t>
      </w:r>
      <w:r w:rsidR="0078472E">
        <w:br/>
      </w:r>
      <w:r w:rsidRPr="00616AFD">
        <w:t xml:space="preserve">                        high = "red",</w:t>
      </w:r>
      <w:r w:rsidR="0078472E">
        <w:br/>
      </w:r>
      <w:r w:rsidRPr="00616AFD">
        <w:t xml:space="preserve">                        midpoint=200)+</w:t>
      </w:r>
      <w:r w:rsidR="0078472E">
        <w:br/>
      </w:r>
      <w:r w:rsidRPr="00616AFD">
        <w:t xml:space="preserve">  theme_light()</w:t>
      </w:r>
      <w:r w:rsidR="00B6606F" w:rsidRPr="004C0E8E">
        <w:t xml:space="preserve"> </w:t>
      </w:r>
    </w:p>
    <w:p w14:paraId="195D685D" w14:textId="77777777" w:rsidR="007C7034" w:rsidRPr="004C0E8E" w:rsidRDefault="007C7034" w:rsidP="00367914">
      <w:pPr>
        <w:pStyle w:val="Textkrper"/>
        <w:rPr>
          <w:lang w:val="en-GB"/>
        </w:rPr>
      </w:pPr>
    </w:p>
    <w:p w14:paraId="5DFB0B54" w14:textId="6C63ACB4" w:rsidR="003C486D" w:rsidRPr="004C0E8E" w:rsidRDefault="003C486D" w:rsidP="00367914">
      <w:pPr>
        <w:pStyle w:val="Textkrper"/>
        <w:rPr>
          <w:lang w:val="en-GB"/>
        </w:rPr>
      </w:pPr>
    </w:p>
    <w:p w14:paraId="02EE84F0" w14:textId="77777777" w:rsidR="002E2921" w:rsidRPr="004C0E8E" w:rsidRDefault="002E2921" w:rsidP="00367914">
      <w:pPr>
        <w:pStyle w:val="Textkrper"/>
        <w:rPr>
          <w:lang w:val="en-GB"/>
        </w:rPr>
      </w:pPr>
    </w:p>
    <w:p w14:paraId="136EA27D" w14:textId="77777777" w:rsidR="002E2921" w:rsidRPr="004C0E8E" w:rsidRDefault="002E2921" w:rsidP="00367914">
      <w:pPr>
        <w:pStyle w:val="Textkrper"/>
        <w:rPr>
          <w:lang w:val="en-GB"/>
        </w:rPr>
      </w:pPr>
    </w:p>
    <w:p w14:paraId="6FCA120E" w14:textId="77777777" w:rsidR="00224100" w:rsidRPr="004C0E8E" w:rsidRDefault="00224100" w:rsidP="00151A75">
      <w:pPr>
        <w:pStyle w:val="Textkrper"/>
        <w:rPr>
          <w:lang w:val="en-GB"/>
        </w:rPr>
      </w:pPr>
    </w:p>
    <w:p w14:paraId="7EC2955D" w14:textId="77777777" w:rsidR="00224100" w:rsidRPr="004C0E8E" w:rsidRDefault="00224100" w:rsidP="00151A75">
      <w:pPr>
        <w:pStyle w:val="Textkrper"/>
        <w:rPr>
          <w:lang w:val="en-GB"/>
        </w:rPr>
      </w:pPr>
    </w:p>
    <w:p w14:paraId="165C4AD7" w14:textId="67D202CE" w:rsidR="003C486D" w:rsidRDefault="00224100" w:rsidP="00314F8E">
      <w:pPr>
        <w:pStyle w:val="berschrift3"/>
      </w:pPr>
      <w:r>
        <w:t>Overplotting</w:t>
      </w:r>
    </w:p>
    <w:p w14:paraId="4E777092" w14:textId="66B5891B" w:rsidR="00224100" w:rsidRPr="00057831" w:rsidRDefault="00224100" w:rsidP="003C486D">
      <w:pPr>
        <w:pStyle w:val="Textkrper"/>
      </w:pPr>
      <w:r>
        <w:t>Bei großen Datensätzen überlappen sich die Punkte, so dass die Masse nicht sichtbar ist. Optionen</w:t>
      </w:r>
      <w:r w:rsidR="00057831">
        <w:t>:</w:t>
      </w:r>
    </w:p>
    <w:p w14:paraId="6DAFD1C6" w14:textId="25F5330D" w:rsidR="003C486D" w:rsidRDefault="00640180" w:rsidP="00224100">
      <w:pPr>
        <w:pStyle w:val="Aufzhlung"/>
      </w:pPr>
      <w:r w:rsidRPr="00640180">
        <w:rPr>
          <w:b/>
        </w:rPr>
        <w:t xml:space="preserve">Jitter: </w:t>
      </w:r>
      <w:r w:rsidR="003C486D">
        <w:t>Wenn es viele Punkte gibt, sieht man die Masse nicht. Das kann man durch "jitter" ändern</w:t>
      </w:r>
      <w:r w:rsidR="000F2391">
        <w:t>. Klappt natürlich nur, wenn es genug sichtbaren Raum gibt (im Massenzentrum ist eh alles schwarz)</w:t>
      </w:r>
      <w:r w:rsidR="007C7CC6">
        <w:t>. Aber: Kann man mit alpha (s.u.) kombinieren</w:t>
      </w:r>
      <w:r w:rsidR="00A66CA6">
        <w:t>, um die Punkt noch ewas transparenter zu machen</w:t>
      </w:r>
    </w:p>
    <w:p w14:paraId="391F4985" w14:textId="77777777" w:rsidR="000E4C1B" w:rsidRPr="0064363A" w:rsidRDefault="000E4C1B" w:rsidP="00A66CA6">
      <w:pPr>
        <w:pStyle w:val="Textkrper"/>
        <w:ind w:firstLine="360"/>
        <w:rPr>
          <w:rFonts w:ascii="Courier New" w:hAnsi="Courier New"/>
          <w:color w:val="FF0000"/>
          <w:sz w:val="20"/>
          <w:szCs w:val="24"/>
        </w:rPr>
      </w:pPr>
    </w:p>
    <w:p w14:paraId="2D6E08CA" w14:textId="20A3B0D1" w:rsidR="003C486D" w:rsidRPr="005F148D" w:rsidRDefault="00A66CA6" w:rsidP="00F63DE7">
      <w:pPr>
        <w:pStyle w:val="R"/>
      </w:pPr>
      <w:r w:rsidRPr="00782797">
        <w:t>ggplot(mpg) +</w:t>
      </w:r>
      <w:r w:rsidR="0078472E">
        <w:br/>
      </w:r>
      <w:r w:rsidRPr="00782797">
        <w:t xml:space="preserve">  geom_jitter(aes(x = displ, y = hwy))</w:t>
      </w:r>
    </w:p>
    <w:p w14:paraId="424206CB" w14:textId="31DACC64" w:rsidR="00224100" w:rsidRDefault="00A66CA6" w:rsidP="00CA6D45">
      <w:pPr>
        <w:pStyle w:val="Textkrper"/>
        <w:ind w:firstLine="360"/>
      </w:pPr>
      <w:r>
        <w:rPr>
          <w:noProof/>
          <w:lang w:val="en-GB" w:eastAsia="en-GB"/>
        </w:rPr>
        <w:lastRenderedPageBreak/>
        <w:drawing>
          <wp:inline distT="0" distB="0" distL="0" distR="0" wp14:anchorId="31DFF6AA" wp14:editId="6FF4F7EA">
            <wp:extent cx="6057900" cy="212153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57900" cy="2121535"/>
                    </a:xfrm>
                    <a:prstGeom prst="rect">
                      <a:avLst/>
                    </a:prstGeom>
                  </pic:spPr>
                </pic:pic>
              </a:graphicData>
            </a:graphic>
          </wp:inline>
        </w:drawing>
      </w:r>
    </w:p>
    <w:p w14:paraId="04D5D053" w14:textId="312EBFA0" w:rsidR="00057831" w:rsidRDefault="00057831" w:rsidP="00224100">
      <w:pPr>
        <w:pStyle w:val="Textkrper"/>
        <w:ind w:firstLine="392"/>
      </w:pPr>
    </w:p>
    <w:p w14:paraId="697A182B" w14:textId="166ADA78" w:rsidR="00057831" w:rsidRDefault="0085477D" w:rsidP="005531BB">
      <w:pPr>
        <w:pStyle w:val="Aufzhlung"/>
      </w:pPr>
      <w:r w:rsidRPr="005531BB">
        <w:rPr>
          <w:b/>
        </w:rPr>
        <w:t>jittering-Ausmaß</w:t>
      </w:r>
      <w:r w:rsidR="005531BB">
        <w:t xml:space="preserve">: </w:t>
      </w:r>
      <w:r w:rsidRPr="00F63DE7">
        <w:rPr>
          <w:rStyle w:val="RZchn"/>
          <w:lang w:val="de-DE"/>
        </w:rPr>
        <w:t>width=.01</w:t>
      </w:r>
      <w:r>
        <w:t xml:space="preserve"> und </w:t>
      </w:r>
      <w:r w:rsidRPr="00F63DE7">
        <w:rPr>
          <w:rStyle w:val="RZchn"/>
          <w:lang w:val="de-DE"/>
        </w:rPr>
        <w:t>height = .01</w:t>
      </w:r>
      <w:r>
        <w:t>—d.h. Höhe und/oder Breite!</w:t>
      </w:r>
    </w:p>
    <w:p w14:paraId="3EB8F6D7" w14:textId="67226305" w:rsidR="000E4C1B" w:rsidRDefault="000E4C1B" w:rsidP="00224100">
      <w:pPr>
        <w:pStyle w:val="Textkrper"/>
        <w:ind w:firstLine="392"/>
      </w:pPr>
    </w:p>
    <w:p w14:paraId="2D3D9A8C" w14:textId="77777777" w:rsidR="005531BB" w:rsidRDefault="005531BB" w:rsidP="00224100">
      <w:pPr>
        <w:pStyle w:val="Textkrper"/>
        <w:ind w:firstLine="392"/>
      </w:pPr>
    </w:p>
    <w:p w14:paraId="00668891" w14:textId="7DF2CFFF" w:rsidR="000E4C1B" w:rsidRDefault="005531BB" w:rsidP="005531BB">
      <w:pPr>
        <w:pStyle w:val="Aufzhlung"/>
      </w:pPr>
      <w:r w:rsidRPr="005531BB">
        <w:rPr>
          <w:b/>
        </w:rPr>
        <w:t>Alternative:</w:t>
      </w:r>
      <w:r>
        <w:t xml:space="preserve"> Als </w:t>
      </w:r>
      <w:r w:rsidR="000E4C1B">
        <w:t>Argument in geom_point</w:t>
      </w:r>
      <w:r>
        <w:t>()</w:t>
      </w:r>
      <w:r w:rsidR="000E4C1B">
        <w:t>:</w:t>
      </w:r>
    </w:p>
    <w:p w14:paraId="64986062" w14:textId="2A5D8797" w:rsidR="000E4C1B" w:rsidRDefault="000E4C1B" w:rsidP="00F63DE7">
      <w:pPr>
        <w:pStyle w:val="R"/>
      </w:pPr>
      <w:r w:rsidRPr="000E4C1B">
        <w:t xml:space="preserve">mpg </w:t>
      </w:r>
      <w:r w:rsidR="00162218">
        <w:t>%&gt;%</w:t>
      </w:r>
      <w:r w:rsidRPr="000E4C1B">
        <w:t xml:space="preserve"> </w:t>
      </w:r>
      <w:r w:rsidR="0078472E">
        <w:br/>
      </w:r>
      <w:r w:rsidRPr="000E4C1B">
        <w:t xml:space="preserve">  ggplot(aes(x = displ, y = hwy)) +</w:t>
      </w:r>
      <w:r w:rsidR="0078472E">
        <w:br/>
      </w:r>
      <w:r w:rsidRPr="000E4C1B">
        <w:t xml:space="preserve">  </w:t>
      </w:r>
      <w:r>
        <w:t>geom_point(position = "jitter")</w:t>
      </w:r>
    </w:p>
    <w:p w14:paraId="0A9E3F1B" w14:textId="2953338C" w:rsidR="000E4C1B" w:rsidRPr="0078472E" w:rsidRDefault="000E4C1B" w:rsidP="00CA6D45">
      <w:pPr>
        <w:pStyle w:val="Textkrper"/>
        <w:rPr>
          <w:lang w:val="en-GB"/>
        </w:rPr>
      </w:pPr>
      <w:r w:rsidRPr="0078472E">
        <w:rPr>
          <w:lang w:val="en-GB"/>
        </w:rPr>
        <w:t xml:space="preserve">  </w:t>
      </w:r>
    </w:p>
    <w:p w14:paraId="15F976D6" w14:textId="77777777" w:rsidR="000E4C1B" w:rsidRPr="0078472E" w:rsidRDefault="000E4C1B" w:rsidP="00CA6D45">
      <w:pPr>
        <w:pStyle w:val="Textkrper"/>
        <w:rPr>
          <w:lang w:val="en-GB"/>
        </w:rPr>
      </w:pPr>
    </w:p>
    <w:p w14:paraId="7153F72F" w14:textId="75E32FC3" w:rsidR="002E2921" w:rsidRPr="00224100" w:rsidRDefault="00224100" w:rsidP="00224100">
      <w:pPr>
        <w:pStyle w:val="Aufzhlung"/>
        <w:rPr>
          <w:b/>
        </w:rPr>
      </w:pPr>
      <w:r w:rsidRPr="00224100">
        <w:rPr>
          <w:b/>
        </w:rPr>
        <w:t>Hollow circles (Kreise)</w:t>
      </w:r>
    </w:p>
    <w:p w14:paraId="6F969C64" w14:textId="77777777" w:rsidR="00224100" w:rsidRDefault="00224100" w:rsidP="00F63DE7">
      <w:pPr>
        <w:pStyle w:val="R"/>
      </w:pPr>
      <w:r>
        <w:t xml:space="preserve">geom_point(shape = 1) </w:t>
      </w:r>
    </w:p>
    <w:p w14:paraId="2C799B17" w14:textId="55D42466" w:rsidR="00224100" w:rsidRPr="00224100" w:rsidRDefault="00224100" w:rsidP="00224100">
      <w:pPr>
        <w:pStyle w:val="Aufzhlung"/>
        <w:rPr>
          <w:b/>
        </w:rPr>
      </w:pPr>
      <w:r w:rsidRPr="00224100">
        <w:rPr>
          <w:b/>
        </w:rPr>
        <w:t>Reduktion auf Pixel</w:t>
      </w:r>
    </w:p>
    <w:p w14:paraId="3D3EC30E" w14:textId="7B4282B5" w:rsidR="003C486D" w:rsidRDefault="00224100" w:rsidP="00F63DE7">
      <w:pPr>
        <w:pStyle w:val="R"/>
      </w:pPr>
      <w:r>
        <w:t xml:space="preserve">geom_point(shape = ".") </w:t>
      </w:r>
    </w:p>
    <w:p w14:paraId="18D073FF" w14:textId="7E40D180" w:rsidR="00057831" w:rsidRDefault="000F2391" w:rsidP="00057831">
      <w:pPr>
        <w:pStyle w:val="Aufzhlung"/>
      </w:pPr>
      <w:r>
        <w:rPr>
          <w:b/>
        </w:rPr>
        <w:t xml:space="preserve">Transparenz ändern </w:t>
      </w:r>
      <w:r w:rsidRPr="000F2391">
        <w:t>(Alpha-Blending</w:t>
      </w:r>
      <w:r>
        <w:t>)</w:t>
      </w:r>
      <w:r w:rsidRPr="000F2391">
        <w:t>:</w:t>
      </w:r>
      <w:r>
        <w:t xml:space="preserve"> Wird als </w:t>
      </w:r>
      <w:r w:rsidRPr="00B961C7">
        <w:rPr>
          <w:b/>
        </w:rPr>
        <w:t>Bruch</w:t>
      </w:r>
      <w:r>
        <w:t xml:space="preserve"> („1/10“) </w:t>
      </w:r>
      <w:r w:rsidR="00B961C7">
        <w:t xml:space="preserve">oder </w:t>
      </w:r>
      <w:r w:rsidR="00B961C7" w:rsidRPr="00B961C7">
        <w:rPr>
          <w:b/>
        </w:rPr>
        <w:t>Dezimalzahl</w:t>
      </w:r>
      <w:r w:rsidR="00B961C7">
        <w:t xml:space="preserve"> </w:t>
      </w:r>
      <w:r>
        <w:t xml:space="preserve">gesteuert. Die Zahl im Nenner ist die Anzahl der Punkte, die man überlappen müsste, damit der Punkt schwarz wird. </w:t>
      </w:r>
      <w:r w:rsidR="00057831">
        <w:br/>
      </w:r>
      <w:r w:rsidR="00057831">
        <w:rPr>
          <w:rStyle w:val="RZchn"/>
        </w:rPr>
        <w:t>geom_point(alpha = 1/10</w:t>
      </w:r>
      <w:r w:rsidR="00057831" w:rsidRPr="00057831">
        <w:rPr>
          <w:rStyle w:val="RZchn"/>
        </w:rPr>
        <w:t>)</w:t>
      </w:r>
      <w:r w:rsidR="00057831">
        <w:t xml:space="preserve"> </w:t>
      </w:r>
    </w:p>
    <w:p w14:paraId="7235AF95" w14:textId="77777777" w:rsidR="00057831" w:rsidRDefault="00057831" w:rsidP="00057831">
      <w:pPr>
        <w:pStyle w:val="Aufzhlung"/>
        <w:numPr>
          <w:ilvl w:val="0"/>
          <w:numId w:val="0"/>
        </w:numPr>
        <w:ind w:left="360"/>
      </w:pPr>
    </w:p>
    <w:p w14:paraId="419D5E14" w14:textId="77777777" w:rsidR="000F2391" w:rsidRDefault="000F2391" w:rsidP="00CA6D45">
      <w:pPr>
        <w:pStyle w:val="Textkrper"/>
      </w:pPr>
    </w:p>
    <w:p w14:paraId="2BCDC907" w14:textId="77777777" w:rsidR="003C486D" w:rsidRDefault="003C486D" w:rsidP="00367914">
      <w:pPr>
        <w:pStyle w:val="Textkrper"/>
      </w:pPr>
    </w:p>
    <w:p w14:paraId="46021A45" w14:textId="77777777" w:rsidR="003C486D" w:rsidRDefault="003C486D" w:rsidP="00367914">
      <w:pPr>
        <w:pStyle w:val="Textkrper"/>
      </w:pPr>
    </w:p>
    <w:p w14:paraId="4C2A6BC2" w14:textId="268FB89C" w:rsidR="001E4C89" w:rsidRDefault="00195D2F" w:rsidP="00314F8E">
      <w:pPr>
        <w:pStyle w:val="berschrift3"/>
      </w:pPr>
      <w:r>
        <w:t xml:space="preserve">Facet wrap: Aufdröseln von </w:t>
      </w:r>
      <w:r w:rsidR="00640180">
        <w:t>Gruppen</w:t>
      </w:r>
    </w:p>
    <w:p w14:paraId="77200FB1" w14:textId="2B0F69E3" w:rsidR="003C486D" w:rsidRPr="00B42F3A" w:rsidRDefault="001E4C89" w:rsidP="00F63DE7">
      <w:pPr>
        <w:pStyle w:val="R"/>
        <w:rPr>
          <w:lang w:val="de-DE"/>
        </w:rPr>
      </w:pPr>
      <w:r w:rsidRPr="0078472E">
        <w:rPr>
          <w:lang w:val="de-DE"/>
        </w:rPr>
        <w:t>ggplot(mpg) +</w:t>
      </w:r>
      <w:r w:rsidR="0078472E" w:rsidRPr="0078472E">
        <w:rPr>
          <w:lang w:val="de-DE"/>
        </w:rPr>
        <w:br/>
      </w:r>
      <w:r w:rsidRPr="0078472E">
        <w:rPr>
          <w:lang w:val="de-DE"/>
        </w:rPr>
        <w:t xml:space="preserve">  geom_point(aes(x = displ, y = hwy)) +</w:t>
      </w:r>
      <w:r w:rsidR="0078472E" w:rsidRPr="0078472E">
        <w:rPr>
          <w:lang w:val="de-DE"/>
        </w:rPr>
        <w:br/>
      </w:r>
      <w:r w:rsidRPr="0078472E">
        <w:rPr>
          <w:lang w:val="de-DE"/>
        </w:rPr>
        <w:t xml:space="preserve">  </w:t>
      </w:r>
      <w:r w:rsidRPr="00B42F3A">
        <w:rPr>
          <w:lang w:val="de-DE"/>
        </w:rPr>
        <w:t>facet_wrap(~ class, nrow = 2)</w:t>
      </w:r>
      <w:r w:rsidR="00151F5A" w:rsidRPr="00B42F3A">
        <w:rPr>
          <w:lang w:val="de-DE"/>
        </w:rPr>
        <w:t xml:space="preserve"> </w:t>
      </w:r>
      <w:r w:rsidR="00151F5A" w:rsidRPr="00151F5A">
        <w:rPr>
          <w:rStyle w:val="TextkrperZchn"/>
          <w:color w:val="000000" w:themeColor="text1"/>
        </w:rPr>
        <w:t>#Man beachte die Steuerung durch nrow oder ncol!</w:t>
      </w:r>
    </w:p>
    <w:p w14:paraId="2406E7F9" w14:textId="77777777" w:rsidR="002E2921" w:rsidRDefault="002E2921" w:rsidP="00367914">
      <w:pPr>
        <w:pStyle w:val="Textkrper"/>
      </w:pPr>
    </w:p>
    <w:p w14:paraId="37FDF9E0" w14:textId="77777777" w:rsidR="00367914" w:rsidRDefault="001E4C89" w:rsidP="00CA6D45">
      <w:pPr>
        <w:pStyle w:val="Textkrper"/>
        <w:ind w:firstLine="360"/>
      </w:pPr>
      <w:r>
        <w:rPr>
          <w:noProof/>
          <w:lang w:val="en-GB" w:eastAsia="en-GB"/>
        </w:rPr>
        <w:lastRenderedPageBreak/>
        <w:drawing>
          <wp:inline distT="0" distB="0" distL="0" distR="0" wp14:anchorId="3680E078" wp14:editId="0BF5572A">
            <wp:extent cx="3678730" cy="2432050"/>
            <wp:effectExtent l="0" t="0" r="0" b="635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90676" cy="2439947"/>
                    </a:xfrm>
                    <a:prstGeom prst="rect">
                      <a:avLst/>
                    </a:prstGeom>
                  </pic:spPr>
                </pic:pic>
              </a:graphicData>
            </a:graphic>
          </wp:inline>
        </w:drawing>
      </w:r>
    </w:p>
    <w:p w14:paraId="2567C59E" w14:textId="762AFC78" w:rsidR="001E4C89" w:rsidRDefault="001E4C89" w:rsidP="00367914">
      <w:pPr>
        <w:pStyle w:val="Textkrper"/>
      </w:pPr>
    </w:p>
    <w:p w14:paraId="6A2489D1" w14:textId="1E6AF288" w:rsidR="00B7472B" w:rsidRDefault="00B7472B" w:rsidP="00CA6D45">
      <w:pPr>
        <w:pStyle w:val="Aufzhlung"/>
      </w:pPr>
      <w:r>
        <w:t xml:space="preserve">Manchmal unterscheiden sich die Gruppen in den range in Y enorm. Um die pattern zu sehen kann man das Argument </w:t>
      </w:r>
      <w:r w:rsidRPr="00F63DE7">
        <w:rPr>
          <w:rStyle w:val="RZchn"/>
          <w:lang w:val="de-DE"/>
        </w:rPr>
        <w:t>scales= "free</w:t>
      </w:r>
      <w:r w:rsidR="00C1539C" w:rsidRPr="00F63DE7">
        <w:rPr>
          <w:rStyle w:val="RZchn"/>
          <w:lang w:val="de-DE"/>
        </w:rPr>
        <w:t>_</w:t>
      </w:r>
      <w:r w:rsidRPr="00F63DE7">
        <w:rPr>
          <w:rStyle w:val="RZchn"/>
          <w:lang w:val="de-DE"/>
        </w:rPr>
        <w:t>y"</w:t>
      </w:r>
      <w:r>
        <w:t xml:space="preserve"> in die facet-wrap-Funktion einfügen.</w:t>
      </w:r>
    </w:p>
    <w:p w14:paraId="06E15CB2" w14:textId="5EF402C1" w:rsidR="001E4C89" w:rsidRDefault="001E4C89" w:rsidP="00CA6D45">
      <w:pPr>
        <w:pStyle w:val="Aufzhlung"/>
      </w:pPr>
      <w:r>
        <w:t xml:space="preserve">Will man es noch interaktiver kann man mit </w:t>
      </w:r>
      <w:r w:rsidRPr="00F63DE7">
        <w:rPr>
          <w:rStyle w:val="RZchn"/>
          <w:lang w:val="de-DE"/>
        </w:rPr>
        <w:t>facet</w:t>
      </w:r>
      <w:r w:rsidR="007333D6" w:rsidRPr="00F63DE7">
        <w:rPr>
          <w:rStyle w:val="RZchn"/>
          <w:lang w:val="de-DE"/>
        </w:rPr>
        <w:t>_</w:t>
      </w:r>
      <w:r w:rsidRPr="00F63DE7">
        <w:rPr>
          <w:rStyle w:val="RZchn"/>
          <w:lang w:val="de-DE"/>
        </w:rPr>
        <w:t>grid(drv ~ cyl)</w:t>
      </w:r>
      <w:r>
        <w:t xml:space="preserve"> eine 2x2-Kreuzung haben:</w:t>
      </w:r>
    </w:p>
    <w:p w14:paraId="0EADD49C" w14:textId="77777777" w:rsidR="001E4C89" w:rsidRDefault="001E4C89" w:rsidP="001E4C89">
      <w:pPr>
        <w:pStyle w:val="Textkrper"/>
      </w:pPr>
    </w:p>
    <w:p w14:paraId="4D69BF37" w14:textId="2DB862FC" w:rsidR="001E4C89" w:rsidRPr="0078472E" w:rsidRDefault="001E4C89" w:rsidP="00F63DE7">
      <w:pPr>
        <w:pStyle w:val="R"/>
      </w:pPr>
      <w:r w:rsidRPr="005F148D">
        <w:t>ggplot(mpg) +</w:t>
      </w:r>
      <w:r w:rsidR="0078472E">
        <w:br/>
      </w:r>
      <w:r w:rsidRPr="005F148D">
        <w:t xml:space="preserve">  geom_point(aes(x = displ, y = hwy)) +</w:t>
      </w:r>
      <w:r w:rsidR="0078472E">
        <w:br/>
      </w:r>
      <w:r w:rsidRPr="005F148D">
        <w:t xml:space="preserve">  </w:t>
      </w:r>
      <w:r w:rsidRPr="0078472E">
        <w:t>facet_grid(drv ~ cyl)</w:t>
      </w:r>
    </w:p>
    <w:p w14:paraId="6CD984C8" w14:textId="7705BDD0" w:rsidR="003C486D" w:rsidRPr="0078472E" w:rsidRDefault="003C486D" w:rsidP="00367914">
      <w:pPr>
        <w:pStyle w:val="Textkrper"/>
        <w:rPr>
          <w:lang w:val="en-GB"/>
        </w:rPr>
      </w:pPr>
    </w:p>
    <w:p w14:paraId="324FDBF6" w14:textId="77777777" w:rsidR="00EE4F01" w:rsidRPr="0078472E" w:rsidRDefault="00EE4F01" w:rsidP="00367914">
      <w:pPr>
        <w:pStyle w:val="Textkrper"/>
        <w:rPr>
          <w:lang w:val="en-GB"/>
        </w:rPr>
      </w:pPr>
    </w:p>
    <w:p w14:paraId="5A50DEDF" w14:textId="555DC967" w:rsidR="00EE4F01" w:rsidRPr="00EE4F01" w:rsidRDefault="00EE4F01" w:rsidP="00367914">
      <w:pPr>
        <w:pStyle w:val="Textkrper"/>
        <w:rPr>
          <w:b/>
        </w:rPr>
      </w:pPr>
      <w:r>
        <w:rPr>
          <w:b/>
        </w:rPr>
        <w:t>Faktoren or</w:t>
      </w:r>
      <w:r w:rsidRPr="00EE4F01">
        <w:rPr>
          <w:b/>
        </w:rPr>
        <w:t>d</w:t>
      </w:r>
      <w:r>
        <w:rPr>
          <w:b/>
        </w:rPr>
        <w:t>n</w:t>
      </w:r>
      <w:r w:rsidRPr="00EE4F01">
        <w:rPr>
          <w:b/>
        </w:rPr>
        <w:t>en</w:t>
      </w:r>
      <w:r w:rsidR="001C4B26">
        <w:rPr>
          <w:b/>
        </w:rPr>
        <w:t xml:space="preserve"> / Reihenfolge ändern</w:t>
      </w:r>
    </w:p>
    <w:p w14:paraId="53708243" w14:textId="21007E35" w:rsidR="00EE4F01" w:rsidRDefault="00EE4F01" w:rsidP="00EE4F01">
      <w:pPr>
        <w:pStyle w:val="Aufzhlung"/>
      </w:pPr>
      <w:r>
        <w:t>Häufig hat man Faktorenlevel wie PC1, PC2 oder Topic 1 und 2. Mit fct_inorder() bekommt man sie in die richtige Reihenfolge</w:t>
      </w:r>
    </w:p>
    <w:p w14:paraId="25AA5D17" w14:textId="69646646" w:rsidR="00EE4F01" w:rsidRPr="00135A53" w:rsidRDefault="00EE4F01" w:rsidP="00F63DE7">
      <w:pPr>
        <w:pStyle w:val="R"/>
      </w:pPr>
      <w:r w:rsidRPr="00F63DE7">
        <w:rPr>
          <w:lang w:val="de-DE"/>
        </w:rPr>
        <w:t xml:space="preserve">   </w:t>
      </w:r>
      <w:r w:rsidRPr="00135A53">
        <w:t xml:space="preserve">mutate(component = forcats::fct_inorder(component)) </w:t>
      </w:r>
    </w:p>
    <w:p w14:paraId="196FB3BF" w14:textId="77777777" w:rsidR="00EE4F01" w:rsidRPr="00135A53" w:rsidRDefault="00EE4F01" w:rsidP="00367914">
      <w:pPr>
        <w:pStyle w:val="Textkrper"/>
        <w:rPr>
          <w:lang w:val="en-GB"/>
        </w:rPr>
      </w:pPr>
    </w:p>
    <w:p w14:paraId="2819760B" w14:textId="0B78727A" w:rsidR="005A2524" w:rsidRPr="00135A53" w:rsidRDefault="005A2524" w:rsidP="00367914">
      <w:pPr>
        <w:pStyle w:val="Textkrper"/>
        <w:rPr>
          <w:lang w:val="en-GB"/>
        </w:rPr>
      </w:pPr>
    </w:p>
    <w:p w14:paraId="26CC7096" w14:textId="2BB74705" w:rsidR="000A07A7" w:rsidRDefault="000A07A7" w:rsidP="00314F8E">
      <w:pPr>
        <w:pStyle w:val="berschrift3"/>
      </w:pPr>
      <w:r>
        <w:t>Punkte labeln</w:t>
      </w:r>
    </w:p>
    <w:p w14:paraId="312C51ED" w14:textId="106ED5B8" w:rsidR="000A07A7" w:rsidRDefault="000A07A7" w:rsidP="000A07A7">
      <w:pPr>
        <w:pStyle w:val="Textkrper"/>
      </w:pPr>
      <w:r>
        <w:t>Geht mit geom_text_repel aus dem ggrepel-package</w:t>
      </w:r>
    </w:p>
    <w:p w14:paraId="0709BC27" w14:textId="5AA4AB4C" w:rsidR="000A07A7" w:rsidRPr="00657B2F" w:rsidRDefault="000A07A7" w:rsidP="000A07A7">
      <w:pPr>
        <w:pStyle w:val="Textkrper"/>
        <w:rPr>
          <w:lang w:val="en-GB"/>
        </w:rPr>
      </w:pPr>
      <w:r>
        <w:t xml:space="preserve">Hier ein Beispiel aus der gender-Meta. </w:t>
      </w:r>
      <w:r w:rsidRPr="00657B2F">
        <w:rPr>
          <w:lang w:val="en-GB"/>
        </w:rPr>
        <w:t>Zentrale Punkte sind unterstrichen</w:t>
      </w:r>
    </w:p>
    <w:p w14:paraId="2D9573DD" w14:textId="4EFD1286" w:rsidR="000A07A7" w:rsidRPr="00CC0635" w:rsidRDefault="000A07A7" w:rsidP="00F63DE7">
      <w:pPr>
        <w:pStyle w:val="R"/>
      </w:pPr>
      <w:r w:rsidRPr="0078472E">
        <w:t xml:space="preserve">data </w:t>
      </w:r>
      <w:r w:rsidR="00162218" w:rsidRPr="0078472E">
        <w:t>%&gt;%</w:t>
      </w:r>
      <w:r w:rsidRPr="0078472E">
        <w:t xml:space="preserve"> </w:t>
      </w:r>
      <w:r w:rsidR="0078472E" w:rsidRPr="0078472E">
        <w:br/>
      </w:r>
      <w:r w:rsidRPr="0078472E">
        <w:t xml:space="preserve">  </w:t>
      </w:r>
      <w:r w:rsidRPr="000A07A7">
        <w:t xml:space="preserve">ggplot(aes(x = gl.ge.pr, y=yi, </w:t>
      </w:r>
      <w:r w:rsidRPr="000A07A7">
        <w:rPr>
          <w:u w:val="single"/>
        </w:rPr>
        <w:t>label=country</w:t>
      </w:r>
      <w:r w:rsidRPr="000A07A7">
        <w:t>))+</w:t>
      </w:r>
      <w:r w:rsidR="0078472E">
        <w:br/>
      </w:r>
      <w:r w:rsidRPr="000A07A7">
        <w:t xml:space="preserve">  geom_point()+</w:t>
      </w:r>
      <w:r w:rsidR="0078472E">
        <w:br/>
      </w:r>
      <w:r w:rsidRPr="000A07A7">
        <w:t xml:space="preserve">  geom_smooth(method="lm")+</w:t>
      </w:r>
      <w:r w:rsidR="0078472E">
        <w:br/>
      </w:r>
      <w:r w:rsidRPr="00CC0635">
        <w:t xml:space="preserve">  </w:t>
      </w:r>
      <w:r w:rsidR="00951025" w:rsidRPr="005113F5">
        <w:t>ggrepel</w:t>
      </w:r>
      <w:r w:rsidR="00951025" w:rsidRPr="00951025">
        <w:t>::</w:t>
      </w:r>
      <w:r w:rsidRPr="00CC0635">
        <w:t>geom_text_repel()+</w:t>
      </w:r>
      <w:r w:rsidR="0078472E">
        <w:br/>
      </w:r>
      <w:r w:rsidRPr="00CC0635">
        <w:t xml:space="preserve">  theme_light()</w:t>
      </w:r>
    </w:p>
    <w:p w14:paraId="0715D228" w14:textId="3618A03C" w:rsidR="002B27E2" w:rsidRPr="00CC0635" w:rsidRDefault="002B27E2" w:rsidP="00367914">
      <w:pPr>
        <w:pStyle w:val="Textkrper"/>
        <w:rPr>
          <w:lang w:val="en-GB"/>
        </w:rPr>
      </w:pPr>
    </w:p>
    <w:p w14:paraId="69C7FD54" w14:textId="6D64D490" w:rsidR="000A07A7" w:rsidRDefault="000A07A7" w:rsidP="00367914">
      <w:pPr>
        <w:pStyle w:val="Textkrper"/>
      </w:pPr>
      <w:r>
        <w:rPr>
          <w:noProof/>
          <w:lang w:val="en-GB" w:eastAsia="en-GB"/>
        </w:rPr>
        <w:lastRenderedPageBreak/>
        <w:drawing>
          <wp:inline distT="0" distB="0" distL="0" distR="0" wp14:anchorId="64E55BE0" wp14:editId="71CD279D">
            <wp:extent cx="3190875" cy="2007946"/>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5301" cy="2010731"/>
                    </a:xfrm>
                    <a:prstGeom prst="rect">
                      <a:avLst/>
                    </a:prstGeom>
                  </pic:spPr>
                </pic:pic>
              </a:graphicData>
            </a:graphic>
          </wp:inline>
        </w:drawing>
      </w:r>
    </w:p>
    <w:p w14:paraId="503B81F6" w14:textId="756B4C88" w:rsidR="004C6904" w:rsidRDefault="004C6904" w:rsidP="004C6904">
      <w:pPr>
        <w:pStyle w:val="Aufzhlung"/>
      </w:pPr>
      <w:r>
        <w:t xml:space="preserve">alternative ist </w:t>
      </w:r>
      <w:r w:rsidRPr="004C6904">
        <w:t>geom_text(check_ove</w:t>
      </w:r>
      <w:r>
        <w:t>rlap = TRUE, hjust = "inward") was die labels direkt an die Punkte flanscht, was die Zuordnung einfacher macht</w:t>
      </w:r>
    </w:p>
    <w:p w14:paraId="0F342280" w14:textId="626CBCC6" w:rsidR="002B27E2" w:rsidRDefault="002B27E2" w:rsidP="00367914">
      <w:pPr>
        <w:pStyle w:val="Textkrper"/>
      </w:pPr>
    </w:p>
    <w:p w14:paraId="0092F54A" w14:textId="77777777" w:rsidR="000A008F" w:rsidRDefault="000A008F" w:rsidP="00367914">
      <w:pPr>
        <w:pStyle w:val="Textkrper"/>
      </w:pPr>
    </w:p>
    <w:p w14:paraId="0F05E9E7" w14:textId="1B3F31F8" w:rsidR="000A07A7" w:rsidRDefault="000A008F" w:rsidP="000A008F">
      <w:pPr>
        <w:pStyle w:val="berschrift3"/>
      </w:pPr>
      <w:r>
        <w:t>Interaktive 3D plots</w:t>
      </w:r>
    </w:p>
    <w:p w14:paraId="016E4D32" w14:textId="2CA9A8CD" w:rsidR="000A07A7" w:rsidRDefault="000A008F" w:rsidP="000A008F">
      <w:pPr>
        <w:pStyle w:val="Aufzhlung"/>
      </w:pPr>
      <w:r>
        <w:t>Leider gibt’s keine ggplot-Variante. Die attraktivste Alternative ist plot</w:t>
      </w:r>
      <w:r w:rsidR="008C708A">
        <w:t>_</w:t>
      </w:r>
      <w:r>
        <w:t>ly</w:t>
      </w:r>
      <w:r w:rsidR="008C708A">
        <w:t xml:space="preserve"> aus dem plotly-package</w:t>
      </w:r>
    </w:p>
    <w:p w14:paraId="686A0D36" w14:textId="4789C787" w:rsidR="000A008F" w:rsidRDefault="000A008F" w:rsidP="000A008F">
      <w:pPr>
        <w:pStyle w:val="Aufzhlung"/>
        <w:numPr>
          <w:ilvl w:val="0"/>
          <w:numId w:val="0"/>
        </w:numPr>
        <w:ind w:left="360" w:hanging="360"/>
      </w:pPr>
    </w:p>
    <w:p w14:paraId="71DDA353" w14:textId="2F87976B" w:rsidR="003E5EA2" w:rsidRPr="00B42F3A" w:rsidRDefault="000A008F" w:rsidP="00F63DE7">
      <w:pPr>
        <w:pStyle w:val="R"/>
        <w:rPr>
          <w:lang w:val="de-DE"/>
        </w:rPr>
      </w:pPr>
      <w:r w:rsidRPr="0078472E">
        <w:rPr>
          <w:lang w:val="de-DE"/>
        </w:rPr>
        <w:t xml:space="preserve">mtcars %&gt;% </w:t>
      </w:r>
      <w:r w:rsidR="0078472E" w:rsidRPr="0078472E">
        <w:rPr>
          <w:lang w:val="de-DE"/>
        </w:rPr>
        <w:br/>
      </w:r>
      <w:r w:rsidRPr="0078472E">
        <w:rPr>
          <w:lang w:val="de-DE"/>
        </w:rPr>
        <w:t xml:space="preserve">  mutate(am = as_factor(am)) %&gt;% </w:t>
      </w:r>
      <w:r w:rsidR="0078472E" w:rsidRPr="0078472E">
        <w:rPr>
          <w:lang w:val="de-DE"/>
        </w:rPr>
        <w:br/>
      </w:r>
      <w:r w:rsidRPr="0078472E">
        <w:rPr>
          <w:lang w:val="de-DE"/>
        </w:rPr>
        <w:t xml:space="preserve">  plot_ly(</w:t>
      </w:r>
      <w:r w:rsidR="0078472E" w:rsidRPr="0078472E">
        <w:rPr>
          <w:lang w:val="de-DE"/>
        </w:rPr>
        <w:br/>
      </w:r>
      <w:r w:rsidRPr="0078472E">
        <w:rPr>
          <w:lang w:val="de-DE"/>
        </w:rPr>
        <w:t xml:space="preserve">    x =  ~ disp,</w:t>
      </w:r>
      <w:r w:rsidR="0078472E" w:rsidRPr="0078472E">
        <w:rPr>
          <w:lang w:val="de-DE"/>
        </w:rPr>
        <w:br/>
      </w:r>
      <w:r w:rsidRPr="0078472E">
        <w:rPr>
          <w:lang w:val="de-DE"/>
        </w:rPr>
        <w:t xml:space="preserve">    y =  ~ hp,</w:t>
      </w:r>
      <w:r w:rsidR="0078472E" w:rsidRPr="0078472E">
        <w:rPr>
          <w:lang w:val="de-DE"/>
        </w:rPr>
        <w:br/>
      </w:r>
      <w:r w:rsidRPr="0078472E">
        <w:rPr>
          <w:lang w:val="de-DE"/>
        </w:rPr>
        <w:t xml:space="preserve">    z =  ~ mpg,   </w:t>
      </w:r>
      <w:r w:rsidR="0078472E" w:rsidRPr="0078472E">
        <w:rPr>
          <w:lang w:val="de-DE"/>
        </w:rPr>
        <w:br/>
      </w:r>
      <w:r w:rsidRPr="0078472E">
        <w:rPr>
          <w:lang w:val="de-DE"/>
        </w:rPr>
        <w:t xml:space="preserve">    type = "scatter3d",</w:t>
      </w:r>
      <w:r w:rsidR="0078472E" w:rsidRPr="0078472E">
        <w:rPr>
          <w:lang w:val="de-DE"/>
        </w:rPr>
        <w:br/>
      </w:r>
      <w:r w:rsidRPr="0078472E">
        <w:rPr>
          <w:lang w:val="de-DE"/>
        </w:rPr>
        <w:t xml:space="preserve">    mode = "markers",</w:t>
      </w:r>
      <w:r w:rsidR="0078472E" w:rsidRPr="0078472E">
        <w:rPr>
          <w:lang w:val="de-DE"/>
        </w:rPr>
        <w:br/>
      </w:r>
      <w:r w:rsidRPr="0078472E">
        <w:rPr>
          <w:lang w:val="de-DE"/>
        </w:rPr>
        <w:t xml:space="preserve">    color =  ~ as.factor(am),</w:t>
      </w:r>
      <w:r w:rsidR="0078472E" w:rsidRPr="0078472E">
        <w:rPr>
          <w:lang w:val="de-DE"/>
        </w:rPr>
        <w:br/>
      </w:r>
      <w:r w:rsidRPr="0078472E">
        <w:rPr>
          <w:lang w:val="de-DE"/>
        </w:rPr>
        <w:t xml:space="preserve">    </w:t>
      </w:r>
      <w:r w:rsidRPr="00B42F3A">
        <w:rPr>
          <w:lang w:val="de-DE"/>
        </w:rPr>
        <w:t>marker = list(size = 6)</w:t>
      </w:r>
      <w:r w:rsidR="003E5EA2" w:rsidRPr="00B42F3A">
        <w:rPr>
          <w:lang w:val="de-DE"/>
        </w:rPr>
        <w:t>)</w:t>
      </w:r>
      <w:r w:rsidRPr="00B42F3A">
        <w:rPr>
          <w:lang w:val="de-DE"/>
        </w:rPr>
        <w:t xml:space="preserve"> #Größe der Pu</w:t>
      </w:r>
      <w:r w:rsidR="003E5EA2" w:rsidRPr="00B42F3A">
        <w:rPr>
          <w:lang w:val="de-DE"/>
        </w:rPr>
        <w:t>n</w:t>
      </w:r>
      <w:r w:rsidRPr="00B42F3A">
        <w:rPr>
          <w:lang w:val="de-DE"/>
        </w:rPr>
        <w:t xml:space="preserve">kte  </w:t>
      </w:r>
    </w:p>
    <w:p w14:paraId="753AC804" w14:textId="6B184267" w:rsidR="008C708A" w:rsidRPr="00B42F3A" w:rsidRDefault="008C708A" w:rsidP="0078472E">
      <w:pPr>
        <w:pStyle w:val="Textkrper"/>
      </w:pPr>
    </w:p>
    <w:p w14:paraId="1CB85A7D" w14:textId="54A67CC3" w:rsidR="008C708A" w:rsidRPr="008C708A" w:rsidRDefault="008C708A" w:rsidP="008C708A">
      <w:pPr>
        <w:pStyle w:val="Textkrper"/>
        <w:rPr>
          <w:b/>
        </w:rPr>
      </w:pPr>
      <w:r w:rsidRPr="008C708A">
        <w:rPr>
          <w:b/>
        </w:rPr>
        <w:t xml:space="preserve">#Achtung: Die Z-Achse ist die </w:t>
      </w:r>
      <w:r>
        <w:rPr>
          <w:b/>
        </w:rPr>
        <w:t>Y-Variable</w:t>
      </w:r>
      <w:r w:rsidRPr="008C708A">
        <w:rPr>
          <w:b/>
        </w:rPr>
        <w:t>!</w:t>
      </w:r>
    </w:p>
    <w:p w14:paraId="5C51C277" w14:textId="4B4CEA7F" w:rsidR="003E5EA2" w:rsidRDefault="003E5EA2" w:rsidP="003E5EA2">
      <w:pPr>
        <w:pStyle w:val="Aufzhlung"/>
        <w:numPr>
          <w:ilvl w:val="0"/>
          <w:numId w:val="0"/>
        </w:numPr>
        <w:ind w:left="360"/>
      </w:pPr>
      <w:r>
        <w:rPr>
          <w:noProof/>
          <w:lang w:val="en-GB" w:eastAsia="en-GB"/>
        </w:rPr>
        <w:drawing>
          <wp:inline distT="0" distB="0" distL="0" distR="0" wp14:anchorId="60CCEEFD" wp14:editId="287EA006">
            <wp:extent cx="4429125" cy="261847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6797" cy="2623012"/>
                    </a:xfrm>
                    <a:prstGeom prst="rect">
                      <a:avLst/>
                    </a:prstGeom>
                  </pic:spPr>
                </pic:pic>
              </a:graphicData>
            </a:graphic>
          </wp:inline>
        </w:drawing>
      </w:r>
    </w:p>
    <w:p w14:paraId="0BB86A00" w14:textId="1A921934" w:rsidR="000A008F" w:rsidRDefault="000A008F" w:rsidP="003E5EA2">
      <w:pPr>
        <w:pStyle w:val="Aufzhlung"/>
      </w:pPr>
      <w:r>
        <w:t>Achtung: Man kann eine Abszisse ja von beiden Seiten anschauen, daher aufpassen, dass man die "richtige" waehlt</w:t>
      </w:r>
      <w:r w:rsidR="003E5EA2">
        <w:t xml:space="preserve"> </w:t>
      </w:r>
      <w:r>
        <w:t>(die mit richtiger Richtung er Skalierung)</w:t>
      </w:r>
    </w:p>
    <w:p w14:paraId="70743B6C" w14:textId="77777777" w:rsidR="000A07A7" w:rsidRDefault="000A07A7" w:rsidP="00367914">
      <w:pPr>
        <w:pStyle w:val="Textkrper"/>
      </w:pPr>
    </w:p>
    <w:p w14:paraId="6FC7EAC2" w14:textId="77777777" w:rsidR="006F3BF3" w:rsidRDefault="006F3BF3" w:rsidP="00367914">
      <w:pPr>
        <w:pStyle w:val="Textkrper"/>
      </w:pPr>
    </w:p>
    <w:p w14:paraId="6386094A" w14:textId="77777777" w:rsidR="006F3BF3" w:rsidRDefault="006F3BF3" w:rsidP="00EC4432">
      <w:pPr>
        <w:pStyle w:val="berschrift2"/>
      </w:pPr>
      <w:bookmarkStart w:id="74" w:name="_Toc164239443"/>
      <w:r>
        <w:lastRenderedPageBreak/>
        <w:t>Linien und Kurven</w:t>
      </w:r>
      <w:bookmarkEnd w:id="74"/>
    </w:p>
    <w:p w14:paraId="5A1694C5" w14:textId="30D77113" w:rsidR="00225474" w:rsidRDefault="00AA4B67" w:rsidP="00F63DE7">
      <w:pPr>
        <w:pStyle w:val="R"/>
      </w:pPr>
      <w:r w:rsidRPr="005F148D">
        <w:t>Orange</w:t>
      </w:r>
      <w:r>
        <w:t xml:space="preserve"> </w:t>
      </w:r>
      <w:r w:rsidR="00162218">
        <w:t>%&gt;%</w:t>
      </w:r>
      <w:r w:rsidR="0078472E">
        <w:br/>
      </w:r>
      <w:r>
        <w:t xml:space="preserve">   </w:t>
      </w:r>
      <w:r w:rsidR="00225474" w:rsidRPr="005F148D">
        <w:t>ggplot(aes(age, circumference, shape=Tree)) +</w:t>
      </w:r>
      <w:r w:rsidR="0078472E">
        <w:br/>
      </w:r>
      <w:r w:rsidRPr="007356BC">
        <w:t xml:space="preserve">   </w:t>
      </w:r>
      <w:r w:rsidR="00225474">
        <w:t xml:space="preserve">geom_point() + </w:t>
      </w:r>
      <w:r w:rsidR="0078472E">
        <w:br/>
      </w:r>
      <w:r>
        <w:t xml:space="preserve">   </w:t>
      </w:r>
      <w:r w:rsidR="00225474">
        <w:t>geom_line()</w:t>
      </w:r>
    </w:p>
    <w:p w14:paraId="4340EA11" w14:textId="7757B56C" w:rsidR="00225474" w:rsidRPr="0078472E" w:rsidRDefault="00225474" w:rsidP="00CA6D45">
      <w:pPr>
        <w:pStyle w:val="Textkrper"/>
        <w:ind w:left="360"/>
        <w:rPr>
          <w:lang w:val="en-GB"/>
        </w:rPr>
      </w:pPr>
    </w:p>
    <w:p w14:paraId="7AD7E259" w14:textId="2987C01F" w:rsidR="00225474" w:rsidRPr="0078472E" w:rsidRDefault="00225474" w:rsidP="00CA6D45">
      <w:pPr>
        <w:pStyle w:val="Textkrper"/>
        <w:ind w:left="360"/>
        <w:rPr>
          <w:lang w:val="en-GB"/>
        </w:rPr>
      </w:pPr>
    </w:p>
    <w:p w14:paraId="57E2410C" w14:textId="24442B8F" w:rsidR="00225474" w:rsidRDefault="00225474" w:rsidP="00CA6D45">
      <w:pPr>
        <w:pStyle w:val="Textkrper"/>
        <w:ind w:left="360"/>
      </w:pPr>
      <w:r>
        <w:rPr>
          <w:noProof/>
          <w:lang w:eastAsia="en-GB"/>
        </w:rPr>
        <w:drawing>
          <wp:inline distT="0" distB="0" distL="0" distR="0" wp14:anchorId="07E254EA" wp14:editId="2336E7AF">
            <wp:extent cx="1849966" cy="13144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4046" cy="1317349"/>
                    </a:xfrm>
                    <a:prstGeom prst="rect">
                      <a:avLst/>
                    </a:prstGeom>
                  </pic:spPr>
                </pic:pic>
              </a:graphicData>
            </a:graphic>
          </wp:inline>
        </w:drawing>
      </w:r>
    </w:p>
    <w:p w14:paraId="6647CAB0" w14:textId="4B402EEA" w:rsidR="00225474" w:rsidRDefault="00225474" w:rsidP="00CA6D45">
      <w:pPr>
        <w:pStyle w:val="Textkrper"/>
        <w:ind w:left="360"/>
      </w:pPr>
    </w:p>
    <w:p w14:paraId="7854B453" w14:textId="3953403A" w:rsidR="00225474" w:rsidRDefault="00225474" w:rsidP="00CA6D45">
      <w:pPr>
        <w:pStyle w:val="Textkrper"/>
      </w:pPr>
    </w:p>
    <w:p w14:paraId="49D3CA9C" w14:textId="697BC924" w:rsidR="00225474" w:rsidRDefault="00225474" w:rsidP="00225474">
      <w:pPr>
        <w:pStyle w:val="Textkrper"/>
      </w:pPr>
      <w:r>
        <w:t xml:space="preserve">Tree ist hier die Gruppierungsvariable, die druch die Punkte-Symbole angezeigt wird. </w:t>
      </w:r>
      <w:r w:rsidR="009664CE">
        <w:t xml:space="preserve">Insgesamt </w:t>
      </w:r>
      <w:r w:rsidR="009664CE" w:rsidRPr="009664CE">
        <w:rPr>
          <w:b/>
        </w:rPr>
        <w:t>Möglichkeiten</w:t>
      </w:r>
      <w:r w:rsidRPr="009664CE">
        <w:rPr>
          <w:b/>
        </w:rPr>
        <w:t xml:space="preserve"> für</w:t>
      </w:r>
      <w:r>
        <w:t xml:space="preserve"> </w:t>
      </w:r>
      <w:r w:rsidRPr="00225474">
        <w:rPr>
          <w:b/>
        </w:rPr>
        <w:t>Gruppierungen</w:t>
      </w:r>
      <w:r>
        <w:t>:</w:t>
      </w:r>
    </w:p>
    <w:p w14:paraId="75FF6263" w14:textId="7ED5FEA4" w:rsidR="009664CE" w:rsidRPr="009664CE" w:rsidRDefault="009664CE" w:rsidP="00225474">
      <w:pPr>
        <w:pStyle w:val="Aufzhlung"/>
        <w:rPr>
          <w:rStyle w:val="RZchn"/>
          <w:rFonts w:ascii="Verdana" w:hAnsi="Verdana"/>
          <w:color w:val="auto"/>
          <w:szCs w:val="19"/>
        </w:rPr>
      </w:pPr>
      <w:r w:rsidRPr="009664CE">
        <w:rPr>
          <w:rStyle w:val="RZchn"/>
        </w:rPr>
        <w:t>shape = &lt;group&gt;</w:t>
      </w:r>
    </w:p>
    <w:p w14:paraId="76D74F77" w14:textId="65BBF052" w:rsidR="00225474" w:rsidRDefault="00225474" w:rsidP="00225474">
      <w:pPr>
        <w:pStyle w:val="Aufzhlung"/>
      </w:pPr>
      <w:r w:rsidRPr="00225474">
        <w:rPr>
          <w:rStyle w:val="RZchn"/>
        </w:rPr>
        <w:t>color</w:t>
      </w:r>
      <w:r>
        <w:t xml:space="preserve"> </w:t>
      </w:r>
      <w:r w:rsidRPr="00225474">
        <w:rPr>
          <w:rStyle w:val="RZchn"/>
        </w:rPr>
        <w:t>= &lt;group&gt;</w:t>
      </w:r>
    </w:p>
    <w:p w14:paraId="3154792C" w14:textId="59D4BE58" w:rsidR="00225474" w:rsidRDefault="00225474" w:rsidP="00225474">
      <w:pPr>
        <w:pStyle w:val="Aufzhlung"/>
      </w:pPr>
      <w:r w:rsidRPr="00225474">
        <w:rPr>
          <w:rStyle w:val="RZchn"/>
        </w:rPr>
        <w:t>linetype = &lt;group&gt;</w:t>
      </w:r>
      <w:r>
        <w:t xml:space="preserve"> </w:t>
      </w:r>
    </w:p>
    <w:p w14:paraId="57113B8C" w14:textId="77777777" w:rsidR="00225474" w:rsidRDefault="00225474" w:rsidP="00225474">
      <w:pPr>
        <w:pStyle w:val="Aufzhlung"/>
      </w:pPr>
      <w:r w:rsidRPr="00F63DE7">
        <w:rPr>
          <w:rStyle w:val="RZchn"/>
          <w:lang w:val="de-DE"/>
        </w:rPr>
        <w:t>facet_wrap(~ Tree)</w:t>
      </w:r>
      <w:r>
        <w:t xml:space="preserve"> (</w:t>
      </w:r>
      <w:r>
        <w:sym w:font="Wingdings" w:char="F0E0"/>
      </w:r>
      <w:r>
        <w:t xml:space="preserve"> Teilt den plot in mehrere Teilplots. Gut für multi-level-Längsschnittmodelle, wenn das N zu groß ist:</w:t>
      </w:r>
      <w:r>
        <w:br/>
      </w:r>
    </w:p>
    <w:p w14:paraId="2EE2B838" w14:textId="6CFA14EF" w:rsidR="00225474" w:rsidRDefault="00225474" w:rsidP="00225474">
      <w:pPr>
        <w:pStyle w:val="Aufzhlung"/>
        <w:numPr>
          <w:ilvl w:val="0"/>
          <w:numId w:val="0"/>
        </w:numPr>
        <w:ind w:left="360"/>
      </w:pPr>
      <w:r>
        <w:rPr>
          <w:noProof/>
          <w:lang w:val="en-GB" w:eastAsia="en-GB"/>
        </w:rPr>
        <w:drawing>
          <wp:inline distT="0" distB="0" distL="0" distR="0" wp14:anchorId="5101F75B" wp14:editId="7CDC9602">
            <wp:extent cx="1647825" cy="1090973"/>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59324" cy="1098586"/>
                    </a:xfrm>
                    <a:prstGeom prst="rect">
                      <a:avLst/>
                    </a:prstGeom>
                  </pic:spPr>
                </pic:pic>
              </a:graphicData>
            </a:graphic>
          </wp:inline>
        </w:drawing>
      </w:r>
      <w:r>
        <w:t xml:space="preserve"> </w:t>
      </w:r>
    </w:p>
    <w:p w14:paraId="3C345A0A" w14:textId="77777777" w:rsidR="00225474" w:rsidRDefault="00225474" w:rsidP="00CA6D45">
      <w:pPr>
        <w:pStyle w:val="Textkrper"/>
      </w:pPr>
    </w:p>
    <w:p w14:paraId="2C7AB678" w14:textId="7675D1E1" w:rsidR="00225474" w:rsidRDefault="00225474" w:rsidP="00225474">
      <w:pPr>
        <w:pStyle w:val="Aufzhlung"/>
      </w:pPr>
      <w:r w:rsidRPr="00F63DE7">
        <w:rPr>
          <w:rStyle w:val="RZchn"/>
          <w:lang w:val="de-DE"/>
        </w:rPr>
        <w:t>facet_grid(row_variable ~ column_variable)</w:t>
      </w:r>
      <w:r>
        <w:t xml:space="preserve">: </w:t>
      </w:r>
      <w:r w:rsidR="009664CE">
        <w:t>Kreuzt die Aufteilung von facet_wrap() noch mal</w:t>
      </w:r>
    </w:p>
    <w:p w14:paraId="2101A6BE" w14:textId="77777777" w:rsidR="009664CE" w:rsidRDefault="009664CE" w:rsidP="009664CE">
      <w:pPr>
        <w:pStyle w:val="Aufzhlung"/>
        <w:numPr>
          <w:ilvl w:val="0"/>
          <w:numId w:val="0"/>
        </w:numPr>
        <w:ind w:left="360"/>
      </w:pPr>
    </w:p>
    <w:p w14:paraId="072E92DF" w14:textId="77777777" w:rsidR="00225474" w:rsidRPr="00225474" w:rsidRDefault="00225474" w:rsidP="00225474">
      <w:pPr>
        <w:pStyle w:val="Textkrper"/>
      </w:pPr>
    </w:p>
    <w:p w14:paraId="1D91A4A4" w14:textId="07F7FC31" w:rsidR="00225474" w:rsidRDefault="00225474" w:rsidP="00314F8E">
      <w:pPr>
        <w:pStyle w:val="berschrift3"/>
      </w:pPr>
      <w:r>
        <w:t xml:space="preserve">Spaghetti plots </w:t>
      </w:r>
      <w:r w:rsidR="00D24AD4">
        <w:t xml:space="preserve"> / growth</w:t>
      </w:r>
    </w:p>
    <w:p w14:paraId="0A87E50E" w14:textId="2D85355F" w:rsidR="00225474" w:rsidRDefault="00225474" w:rsidP="00225474">
      <w:pPr>
        <w:pStyle w:val="Aufzhlung"/>
      </w:pPr>
      <w:r>
        <w:t>Die sind eine Alternative für das facet-wrap. Hier werden alle Units abgebildet</w:t>
      </w:r>
    </w:p>
    <w:p w14:paraId="6F9040FB" w14:textId="0805629E" w:rsidR="005D276D" w:rsidRDefault="00225474" w:rsidP="00225474">
      <w:pPr>
        <w:pStyle w:val="Aufzhlung"/>
      </w:pPr>
      <w:r>
        <w:t xml:space="preserve">Die Daten sind hier in Multi-level-Struktur / long format. </w:t>
      </w:r>
      <w:r w:rsidR="005D276D">
        <w:t>Wenn sie im wide format vorliegen, müssen sie mit gather() (siehe im entspr. Abschnitt) umgeschichtet werden. Das geht alles in der selben pipeline</w:t>
      </w:r>
    </w:p>
    <w:p w14:paraId="194C7CDD" w14:textId="3AF7BB15" w:rsidR="00225474" w:rsidRDefault="005D276D" w:rsidP="00225474">
      <w:pPr>
        <w:pStyle w:val="Aufzhlung"/>
      </w:pPr>
      <w:r>
        <w:t xml:space="preserve">Beispiel hier: </w:t>
      </w:r>
      <w:r w:rsidR="00225474">
        <w:t>Jede Person („Subject“) hat 6 Größen-Werte im Län</w:t>
      </w:r>
      <w:r>
        <w:t>g</w:t>
      </w:r>
      <w:r w:rsidR="00225474">
        <w:t>sschnitt</w:t>
      </w:r>
      <w:r>
        <w:t xml:space="preserve">. Prädiktor „age“ ist zentriert. </w:t>
      </w:r>
    </w:p>
    <w:p w14:paraId="265EF3A4" w14:textId="38B88348" w:rsidR="00225474" w:rsidRDefault="00225474" w:rsidP="00225474">
      <w:pPr>
        <w:pStyle w:val="Textkrper"/>
      </w:pPr>
    </w:p>
    <w:p w14:paraId="199139B9" w14:textId="7A71E4BD" w:rsidR="00B2755B" w:rsidRPr="008178A8" w:rsidRDefault="00B2755B" w:rsidP="00225474">
      <w:pPr>
        <w:pStyle w:val="Textkrper"/>
      </w:pPr>
      <w:r>
        <w:t>#</w:t>
      </w:r>
      <w:r w:rsidR="005D276D">
        <w:t xml:space="preserve"> </w:t>
      </w:r>
      <w:r>
        <w:t>Daten für die Beispiele</w:t>
      </w:r>
    </w:p>
    <w:p w14:paraId="497F41C7" w14:textId="0BDFD898" w:rsidR="005D276D" w:rsidRPr="00BE3CCD" w:rsidRDefault="00225474" w:rsidP="00F63DE7">
      <w:pPr>
        <w:pStyle w:val="R"/>
      </w:pPr>
      <w:r w:rsidRPr="00BE3CCD">
        <w:t>data(Oxboys, package = "nlme")</w:t>
      </w:r>
      <w:r w:rsidR="0078472E">
        <w:br/>
      </w:r>
      <w:r w:rsidR="005D276D" w:rsidRPr="00BE3CCD">
        <w:t>Oxboys &lt;- as_tibble(Oxboys)</w:t>
      </w:r>
      <w:r w:rsidR="0078472E">
        <w:br/>
      </w:r>
      <w:r w:rsidR="005D276D" w:rsidRPr="00BE3CCD">
        <w:t xml:space="preserve">Oxboys </w:t>
      </w:r>
      <w:r w:rsidR="00162218">
        <w:t>%&gt;%</w:t>
      </w:r>
      <w:r w:rsidR="005D276D" w:rsidRPr="00BE3CCD">
        <w:t xml:space="preserve"> </w:t>
      </w:r>
      <w:r w:rsidR="0078472E">
        <w:br/>
      </w:r>
      <w:r w:rsidR="005D276D" w:rsidRPr="00BE3CCD">
        <w:t>print(n=30)</w:t>
      </w:r>
    </w:p>
    <w:p w14:paraId="354EEDD9" w14:textId="77777777" w:rsidR="005D276D" w:rsidRPr="00657B2F" w:rsidRDefault="005D276D" w:rsidP="0078472E">
      <w:pPr>
        <w:pStyle w:val="Textkrper"/>
        <w:rPr>
          <w:lang w:val="en-GB"/>
        </w:rPr>
      </w:pPr>
    </w:p>
    <w:p w14:paraId="320B3D12" w14:textId="724DFF7A" w:rsidR="005D276D" w:rsidRDefault="005D276D" w:rsidP="00362BD5">
      <w:pPr>
        <w:pStyle w:val="ROutput"/>
      </w:pPr>
      <w:r>
        <w:lastRenderedPageBreak/>
        <w:t># A tibble: 234 x 4</w:t>
      </w:r>
    </w:p>
    <w:p w14:paraId="7432A3D8" w14:textId="77777777" w:rsidR="005D276D" w:rsidRDefault="005D276D" w:rsidP="00362BD5">
      <w:pPr>
        <w:pStyle w:val="ROutput"/>
      </w:pPr>
      <w:r>
        <w:t xml:space="preserve">   Subject     age height Occasion</w:t>
      </w:r>
    </w:p>
    <w:p w14:paraId="55C47A2C" w14:textId="77777777" w:rsidR="005D276D" w:rsidRDefault="005D276D" w:rsidP="00362BD5">
      <w:pPr>
        <w:pStyle w:val="ROutput"/>
      </w:pPr>
      <w:r>
        <w:t xml:space="preserve">   &lt;ord&gt;     &lt;dbl&gt;  &lt;dbl&gt; &lt;ord&gt;   </w:t>
      </w:r>
    </w:p>
    <w:p w14:paraId="6D8FC89E" w14:textId="77777777" w:rsidR="005D276D" w:rsidRDefault="005D276D" w:rsidP="00362BD5">
      <w:pPr>
        <w:pStyle w:val="ROutput"/>
      </w:pPr>
      <w:r>
        <w:t xml:space="preserve"> 1 1       -1        140. 1       </w:t>
      </w:r>
    </w:p>
    <w:p w14:paraId="40103F0C" w14:textId="77777777" w:rsidR="005D276D" w:rsidRDefault="005D276D" w:rsidP="00362BD5">
      <w:pPr>
        <w:pStyle w:val="ROutput"/>
      </w:pPr>
      <w:r>
        <w:t xml:space="preserve"> 2 1       -0.748    143. 2       </w:t>
      </w:r>
    </w:p>
    <w:p w14:paraId="4A4F8DB2" w14:textId="77777777" w:rsidR="005D276D" w:rsidRDefault="005D276D" w:rsidP="00362BD5">
      <w:pPr>
        <w:pStyle w:val="ROutput"/>
      </w:pPr>
      <w:r>
        <w:t xml:space="preserve"> 3 1       -0.463    145. 3       </w:t>
      </w:r>
    </w:p>
    <w:p w14:paraId="68FBB370" w14:textId="77777777" w:rsidR="005D276D" w:rsidRDefault="005D276D" w:rsidP="00362BD5">
      <w:pPr>
        <w:pStyle w:val="ROutput"/>
      </w:pPr>
      <w:r>
        <w:t xml:space="preserve"> 4 1       -0.164    147. 4       </w:t>
      </w:r>
    </w:p>
    <w:p w14:paraId="1B1FBE5C" w14:textId="77777777" w:rsidR="005D276D" w:rsidRDefault="005D276D" w:rsidP="00362BD5">
      <w:pPr>
        <w:pStyle w:val="ROutput"/>
      </w:pPr>
      <w:r>
        <w:t xml:space="preserve"> 5 1       -0.0027   148. 5       </w:t>
      </w:r>
    </w:p>
    <w:p w14:paraId="2BD68DC4" w14:textId="77777777" w:rsidR="005D276D" w:rsidRDefault="005D276D" w:rsidP="00362BD5">
      <w:pPr>
        <w:pStyle w:val="ROutput"/>
      </w:pPr>
      <w:r>
        <w:t xml:space="preserve"> 6 1        0.247    150. 6       </w:t>
      </w:r>
    </w:p>
    <w:p w14:paraId="61095079" w14:textId="77777777" w:rsidR="005D276D" w:rsidRDefault="005D276D" w:rsidP="00362BD5">
      <w:pPr>
        <w:pStyle w:val="ROutput"/>
      </w:pPr>
      <w:r>
        <w:t xml:space="preserve"> 7 1        0.556    152. 7       </w:t>
      </w:r>
    </w:p>
    <w:p w14:paraId="3D611B9B" w14:textId="77777777" w:rsidR="005D276D" w:rsidRDefault="005D276D" w:rsidP="00362BD5">
      <w:pPr>
        <w:pStyle w:val="ROutput"/>
      </w:pPr>
      <w:r>
        <w:t xml:space="preserve"> 8 1        0.778    153. 8       </w:t>
      </w:r>
    </w:p>
    <w:p w14:paraId="516CE77E" w14:textId="77777777" w:rsidR="005D276D" w:rsidRDefault="005D276D" w:rsidP="00362BD5">
      <w:pPr>
        <w:pStyle w:val="ROutput"/>
      </w:pPr>
      <w:r>
        <w:t xml:space="preserve"> 9 1        0.994    156. 9       </w:t>
      </w:r>
    </w:p>
    <w:p w14:paraId="59F9B2F9" w14:textId="77777777" w:rsidR="005D276D" w:rsidRDefault="005D276D" w:rsidP="00362BD5">
      <w:pPr>
        <w:pStyle w:val="ROutput"/>
      </w:pPr>
      <w:r>
        <w:t xml:space="preserve">10 2       -1        137. 1       </w:t>
      </w:r>
    </w:p>
    <w:p w14:paraId="5B53F15E" w14:textId="77777777" w:rsidR="005D276D" w:rsidRDefault="005D276D" w:rsidP="00362BD5">
      <w:pPr>
        <w:pStyle w:val="ROutput"/>
      </w:pPr>
      <w:r>
        <w:t xml:space="preserve">11 2       -0.748    139. 2       </w:t>
      </w:r>
    </w:p>
    <w:p w14:paraId="3E5F871A" w14:textId="77777777" w:rsidR="005D276D" w:rsidRDefault="005D276D" w:rsidP="00362BD5">
      <w:pPr>
        <w:pStyle w:val="ROutput"/>
      </w:pPr>
      <w:r>
        <w:t xml:space="preserve">12 2       -0.463    140. 3       </w:t>
      </w:r>
    </w:p>
    <w:p w14:paraId="71CED61F" w14:textId="77777777" w:rsidR="005D276D" w:rsidRDefault="005D276D" w:rsidP="00362BD5">
      <w:pPr>
        <w:pStyle w:val="ROutput"/>
      </w:pPr>
      <w:r>
        <w:t xml:space="preserve">13 2       -0.164    143. 4       </w:t>
      </w:r>
    </w:p>
    <w:p w14:paraId="26F94FC2" w14:textId="77777777" w:rsidR="005D276D" w:rsidRDefault="005D276D" w:rsidP="00362BD5">
      <w:pPr>
        <w:pStyle w:val="ROutput"/>
      </w:pPr>
      <w:r>
        <w:t xml:space="preserve">14 2       -0.0027   143. 5       </w:t>
      </w:r>
    </w:p>
    <w:p w14:paraId="48F34C07" w14:textId="45759FEA" w:rsidR="00B2755B" w:rsidRDefault="005D276D" w:rsidP="00362BD5">
      <w:pPr>
        <w:pStyle w:val="ROutput"/>
      </w:pPr>
      <w:r>
        <w:t xml:space="preserve">15 2        0.247    144  6  </w:t>
      </w:r>
    </w:p>
    <w:p w14:paraId="620C639D" w14:textId="2EC8C187" w:rsidR="00225474" w:rsidRPr="00BE3CCD" w:rsidRDefault="0078472E" w:rsidP="00F63DE7">
      <w:pPr>
        <w:pStyle w:val="R"/>
      </w:pPr>
      <w:r w:rsidRPr="005F148D">
        <w:t>Oxboys</w:t>
      </w:r>
      <w:r>
        <w:t xml:space="preserve"> %&gt;%</w:t>
      </w:r>
      <w:r>
        <w:br/>
        <w:t xml:space="preserve">  </w:t>
      </w:r>
      <w:r w:rsidR="00225474" w:rsidRPr="005F148D">
        <w:t>ggplot(</w:t>
      </w:r>
      <w:r w:rsidR="00BE3CCD">
        <w:t>aes(age, height</w:t>
      </w:r>
      <w:r w:rsidR="00225474" w:rsidRPr="005F148D">
        <w:t xml:space="preserve">)) + </w:t>
      </w:r>
      <w:r>
        <w:br/>
      </w:r>
      <w:r w:rsidR="00225474" w:rsidRPr="005F148D">
        <w:t xml:space="preserve">  </w:t>
      </w:r>
      <w:r w:rsidR="00225474" w:rsidRPr="00BE3CCD">
        <w:t>geom_line(</w:t>
      </w:r>
      <w:r w:rsidR="00BE3CCD" w:rsidRPr="00BE3CCD">
        <w:t>aes(</w:t>
      </w:r>
      <w:r w:rsidR="00BE3CCD" w:rsidRPr="005F148D">
        <w:t>group = Subject</w:t>
      </w:r>
      <w:r w:rsidR="00BE3CCD">
        <w:t>)</w:t>
      </w:r>
      <w:r w:rsidR="00225474" w:rsidRPr="00BE3CCD">
        <w:t>)</w:t>
      </w:r>
    </w:p>
    <w:p w14:paraId="105677A6" w14:textId="77777777" w:rsidR="00225474" w:rsidRPr="00BE3CCD" w:rsidRDefault="00225474" w:rsidP="00225474">
      <w:pPr>
        <w:pStyle w:val="Textkrper"/>
        <w:rPr>
          <w:lang w:val="en-GB"/>
        </w:rPr>
      </w:pPr>
    </w:p>
    <w:p w14:paraId="6038C736" w14:textId="77777777" w:rsidR="00225474" w:rsidRDefault="00225474" w:rsidP="002B27E2">
      <w:pPr>
        <w:pStyle w:val="Textkrper"/>
        <w:ind w:firstLine="284"/>
      </w:pPr>
      <w:r>
        <w:rPr>
          <w:noProof/>
          <w:lang w:val="en-GB" w:eastAsia="en-GB"/>
        </w:rPr>
        <w:drawing>
          <wp:inline distT="0" distB="0" distL="0" distR="0" wp14:anchorId="77A67574" wp14:editId="7C960532">
            <wp:extent cx="2000250" cy="144977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16644" cy="1461657"/>
                    </a:xfrm>
                    <a:prstGeom prst="rect">
                      <a:avLst/>
                    </a:prstGeom>
                  </pic:spPr>
                </pic:pic>
              </a:graphicData>
            </a:graphic>
          </wp:inline>
        </w:drawing>
      </w:r>
    </w:p>
    <w:p w14:paraId="7D3F4D63" w14:textId="77777777" w:rsidR="00225474" w:rsidRDefault="00225474" w:rsidP="00225474">
      <w:pPr>
        <w:pStyle w:val="Textkrper"/>
      </w:pPr>
    </w:p>
    <w:p w14:paraId="67A60B6A" w14:textId="2352777A" w:rsidR="005E6012" w:rsidRDefault="00BE3CCD" w:rsidP="00225474">
      <w:pPr>
        <w:pStyle w:val="Textkrper"/>
      </w:pPr>
      <w:r>
        <w:t>Hinzufügen eines mittleren trends (method=gam als default). Dann sieht man ja ob er linear ist</w:t>
      </w:r>
    </w:p>
    <w:p w14:paraId="347390BB" w14:textId="77777777" w:rsidR="00225474" w:rsidRDefault="00225474" w:rsidP="00225474">
      <w:pPr>
        <w:pStyle w:val="Textkrper"/>
      </w:pPr>
    </w:p>
    <w:p w14:paraId="629DC8F6" w14:textId="4C227B53" w:rsidR="00225474" w:rsidRPr="005F148D" w:rsidRDefault="0078472E" w:rsidP="00F63DE7">
      <w:pPr>
        <w:pStyle w:val="R"/>
      </w:pPr>
      <w:r w:rsidRPr="005F148D">
        <w:t>Oxboys</w:t>
      </w:r>
      <w:r>
        <w:t xml:space="preserve"> %&gt;%</w:t>
      </w:r>
      <w:r>
        <w:br/>
        <w:t xml:space="preserve">  </w:t>
      </w:r>
      <w:r w:rsidRPr="005F148D">
        <w:t>ggplot(</w:t>
      </w:r>
      <w:r>
        <w:t>aes(age, height</w:t>
      </w:r>
      <w:r w:rsidRPr="005F148D">
        <w:t xml:space="preserve">)) + </w:t>
      </w:r>
      <w:r w:rsidR="00225474" w:rsidRPr="005F148D">
        <w:t xml:space="preserve">  geom_line(aes(group = Subject)) + </w:t>
      </w:r>
      <w:r>
        <w:br/>
      </w:r>
      <w:r w:rsidR="00225474" w:rsidRPr="005F148D">
        <w:t xml:space="preserve">  geom_smooth(se = FALSE)</w:t>
      </w:r>
    </w:p>
    <w:p w14:paraId="5A3362A7" w14:textId="77777777" w:rsidR="00225474" w:rsidRPr="005F148D" w:rsidRDefault="00225474" w:rsidP="00225474">
      <w:pPr>
        <w:pStyle w:val="Textkrper"/>
        <w:rPr>
          <w:lang w:val="en-GB"/>
        </w:rPr>
      </w:pPr>
    </w:p>
    <w:p w14:paraId="005C7FFB" w14:textId="77777777" w:rsidR="00225474" w:rsidRDefault="00225474" w:rsidP="002B27E2">
      <w:pPr>
        <w:pStyle w:val="Textkrper"/>
        <w:ind w:firstLine="284"/>
      </w:pPr>
      <w:r>
        <w:rPr>
          <w:noProof/>
          <w:lang w:val="en-GB" w:eastAsia="en-GB"/>
        </w:rPr>
        <w:drawing>
          <wp:inline distT="0" distB="0" distL="0" distR="0" wp14:anchorId="199A1D54" wp14:editId="384CC0DE">
            <wp:extent cx="1809750" cy="1301039"/>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31355" cy="1316571"/>
                    </a:xfrm>
                    <a:prstGeom prst="rect">
                      <a:avLst/>
                    </a:prstGeom>
                  </pic:spPr>
                </pic:pic>
              </a:graphicData>
            </a:graphic>
          </wp:inline>
        </w:drawing>
      </w:r>
    </w:p>
    <w:p w14:paraId="7A63B4D0" w14:textId="0529A1F0" w:rsidR="00225474" w:rsidRDefault="00225474" w:rsidP="002B27E2">
      <w:pPr>
        <w:pStyle w:val="Textkrper"/>
      </w:pPr>
    </w:p>
    <w:p w14:paraId="2936287D" w14:textId="77777777" w:rsidR="002B27E2" w:rsidRDefault="002B27E2" w:rsidP="002B27E2">
      <w:pPr>
        <w:pStyle w:val="Textkrper"/>
      </w:pPr>
    </w:p>
    <w:p w14:paraId="76846B6B" w14:textId="1DD957A0" w:rsidR="00225474" w:rsidRDefault="00225474" w:rsidP="002B27E2">
      <w:pPr>
        <w:pStyle w:val="Textkrper"/>
      </w:pPr>
    </w:p>
    <w:p w14:paraId="36036453" w14:textId="3B2C9DC4" w:rsidR="00426D6C" w:rsidRDefault="00426D6C" w:rsidP="002B27E2">
      <w:pPr>
        <w:pStyle w:val="Textkrper"/>
      </w:pPr>
    </w:p>
    <w:p w14:paraId="39AD4B55" w14:textId="1564DBE1" w:rsidR="00426D6C" w:rsidRDefault="00426D6C" w:rsidP="002B27E2">
      <w:pPr>
        <w:pStyle w:val="Textkrper"/>
      </w:pPr>
      <w:r w:rsidRPr="00426D6C">
        <w:rPr>
          <w:b/>
        </w:rPr>
        <w:t>Hinweis:</w:t>
      </w:r>
      <w:r>
        <w:t xml:space="preserve"> Wenn der plot so aus sieht, fehlt in geom_line die Subject ID</w:t>
      </w:r>
    </w:p>
    <w:p w14:paraId="5953F9C3" w14:textId="05A1A26F" w:rsidR="00426D6C" w:rsidRDefault="00426D6C" w:rsidP="002B27E2">
      <w:pPr>
        <w:pStyle w:val="Textkrper"/>
      </w:pPr>
    </w:p>
    <w:p w14:paraId="24E121B7" w14:textId="00C7360D" w:rsidR="00426D6C" w:rsidRDefault="00426D6C" w:rsidP="002B27E2">
      <w:pPr>
        <w:pStyle w:val="Textkrper"/>
      </w:pPr>
      <w:r>
        <w:rPr>
          <w:noProof/>
          <w:lang w:val="en-GB" w:eastAsia="en-GB"/>
        </w:rPr>
        <w:lastRenderedPageBreak/>
        <w:drawing>
          <wp:inline distT="0" distB="0" distL="0" distR="0" wp14:anchorId="75714D43" wp14:editId="16ADFA8E">
            <wp:extent cx="3638095" cy="1533333"/>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8095" cy="1533333"/>
                    </a:xfrm>
                    <a:prstGeom prst="rect">
                      <a:avLst/>
                    </a:prstGeom>
                  </pic:spPr>
                </pic:pic>
              </a:graphicData>
            </a:graphic>
          </wp:inline>
        </w:drawing>
      </w:r>
    </w:p>
    <w:p w14:paraId="6FEFD0F3" w14:textId="77777777" w:rsidR="00426D6C" w:rsidRDefault="00426D6C" w:rsidP="002B27E2">
      <w:pPr>
        <w:pStyle w:val="Textkrper"/>
      </w:pPr>
    </w:p>
    <w:p w14:paraId="6EB304C4" w14:textId="77777777" w:rsidR="006D273C" w:rsidRDefault="006D273C" w:rsidP="002B27E2">
      <w:pPr>
        <w:pStyle w:val="Textkrper"/>
      </w:pPr>
    </w:p>
    <w:p w14:paraId="631545DD" w14:textId="4C889EB4" w:rsidR="009664CE" w:rsidRDefault="009664CE" w:rsidP="006D273C">
      <w:pPr>
        <w:pStyle w:val="berschrift2"/>
      </w:pPr>
      <w:bookmarkStart w:id="75" w:name="_Toc164239444"/>
      <w:r>
        <w:t>Darstellen von Statistiken</w:t>
      </w:r>
      <w:bookmarkEnd w:id="75"/>
    </w:p>
    <w:p w14:paraId="70CA9546" w14:textId="6EA0073E" w:rsidR="009664CE" w:rsidRDefault="009664CE" w:rsidP="009664CE">
      <w:pPr>
        <w:pStyle w:val="Aufzhlung"/>
      </w:pPr>
      <w:r>
        <w:t>Mittelwertsverlauf über das Alter (inkl. SE des Mittelwerts</w:t>
      </w:r>
    </w:p>
    <w:p w14:paraId="084EF6B2" w14:textId="77777777" w:rsidR="009664CE" w:rsidRPr="005F148D" w:rsidRDefault="009664CE" w:rsidP="00F63DE7">
      <w:pPr>
        <w:pStyle w:val="R"/>
      </w:pPr>
      <w:r w:rsidRPr="005F148D">
        <w:t>ggplot(Orange, aes(age, circumference)) +</w:t>
      </w:r>
    </w:p>
    <w:p w14:paraId="585AD1C5" w14:textId="6C90D314" w:rsidR="009664CE" w:rsidRPr="005F148D" w:rsidRDefault="009664CE" w:rsidP="00F63DE7">
      <w:pPr>
        <w:pStyle w:val="R"/>
      </w:pPr>
      <w:r w:rsidRPr="005F148D">
        <w:t xml:space="preserve">  stat_summary(funy=mean, geom="line") +</w:t>
      </w:r>
    </w:p>
    <w:p w14:paraId="1BEB2344" w14:textId="25C8D516" w:rsidR="009664CE" w:rsidRPr="005F148D" w:rsidRDefault="009664CE" w:rsidP="00F63DE7">
      <w:pPr>
        <w:pStyle w:val="R"/>
      </w:pPr>
      <w:r w:rsidRPr="005F148D">
        <w:t xml:space="preserve">  stat_summary(fun.data=mean_se, geom="pointrange")</w:t>
      </w:r>
    </w:p>
    <w:p w14:paraId="24A369E9" w14:textId="7986882B" w:rsidR="009664CE" w:rsidRPr="00F63DE7" w:rsidRDefault="009664CE" w:rsidP="00CA6D45">
      <w:pPr>
        <w:pStyle w:val="Textkrper"/>
        <w:ind w:left="360"/>
        <w:rPr>
          <w:lang w:val="en-GB"/>
        </w:rPr>
      </w:pPr>
    </w:p>
    <w:p w14:paraId="3922D2B5" w14:textId="7C99856A" w:rsidR="009664CE" w:rsidRDefault="009664CE" w:rsidP="00CA6D45">
      <w:pPr>
        <w:pStyle w:val="Textkrper"/>
        <w:ind w:left="360"/>
      </w:pPr>
      <w:r>
        <w:rPr>
          <w:noProof/>
          <w:lang w:eastAsia="en-GB"/>
        </w:rPr>
        <w:drawing>
          <wp:inline distT="0" distB="0" distL="0" distR="0" wp14:anchorId="28A03FDA" wp14:editId="03415390">
            <wp:extent cx="2305050" cy="1521333"/>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14241" cy="1527399"/>
                    </a:xfrm>
                    <a:prstGeom prst="rect">
                      <a:avLst/>
                    </a:prstGeom>
                  </pic:spPr>
                </pic:pic>
              </a:graphicData>
            </a:graphic>
          </wp:inline>
        </w:drawing>
      </w:r>
    </w:p>
    <w:p w14:paraId="4886EB82" w14:textId="30ACBEA7" w:rsidR="009664CE" w:rsidRDefault="009664CE" w:rsidP="009664CE">
      <w:pPr>
        <w:pStyle w:val="Textkrper"/>
      </w:pPr>
    </w:p>
    <w:p w14:paraId="6E1AC77C" w14:textId="27BF6556" w:rsidR="009664CE" w:rsidRDefault="009664CE" w:rsidP="009664CE">
      <w:pPr>
        <w:pStyle w:val="Textkrper"/>
      </w:pPr>
    </w:p>
    <w:p w14:paraId="1D3F890E" w14:textId="68B1B315" w:rsidR="009664CE" w:rsidRDefault="00C57FDA" w:rsidP="00C57FDA">
      <w:pPr>
        <w:pStyle w:val="Aufzhlung"/>
      </w:pPr>
      <w:r>
        <w:t>Die SE kann man auch mit „errorbar“ machen, hier in Kombi mit einer Gruppierungsvariable aus einer Tagebuchstudie:</w:t>
      </w:r>
    </w:p>
    <w:p w14:paraId="7B1BB8A9" w14:textId="77777777" w:rsidR="00C57FDA" w:rsidRPr="005F148D" w:rsidRDefault="00C57FDA" w:rsidP="00F63DE7">
      <w:pPr>
        <w:pStyle w:val="R"/>
      </w:pPr>
      <w:r w:rsidRPr="005F148D">
        <w:t>ggplot(global_dt, aes(day, X_ce_d, color=gender)) +</w:t>
      </w:r>
    </w:p>
    <w:p w14:paraId="7188236D" w14:textId="77777777" w:rsidR="00C57FDA" w:rsidRPr="005F148D" w:rsidRDefault="00C57FDA" w:rsidP="00F63DE7">
      <w:pPr>
        <w:pStyle w:val="R"/>
      </w:pPr>
      <w:r w:rsidRPr="005F148D">
        <w:t xml:space="preserve">  stat_summary(fun.y=mean, geom="line", size=1.3) +</w:t>
      </w:r>
    </w:p>
    <w:p w14:paraId="0EC40C81" w14:textId="77777777" w:rsidR="00C57FDA" w:rsidRPr="005F148D" w:rsidRDefault="00C57FDA" w:rsidP="00F63DE7">
      <w:pPr>
        <w:pStyle w:val="R"/>
      </w:pPr>
      <w:r w:rsidRPr="005F148D">
        <w:t xml:space="preserve">  stat_summary(fun.data = mean_se, geom="errorbar", size=1.1, width=.08)</w:t>
      </w:r>
    </w:p>
    <w:p w14:paraId="59FE1D4E" w14:textId="33FFB67A" w:rsidR="00C57FDA" w:rsidRDefault="00C57FDA" w:rsidP="009664CE">
      <w:pPr>
        <w:pStyle w:val="Textkrper"/>
      </w:pPr>
      <w:r>
        <w:rPr>
          <w:noProof/>
          <w:lang w:val="en-GB" w:eastAsia="en-GB"/>
        </w:rPr>
        <w:drawing>
          <wp:inline distT="0" distB="0" distL="0" distR="0" wp14:anchorId="0A6298C6" wp14:editId="24832199">
            <wp:extent cx="2828925" cy="14763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38096" cy="1481146"/>
                    </a:xfrm>
                    <a:prstGeom prst="rect">
                      <a:avLst/>
                    </a:prstGeom>
                  </pic:spPr>
                </pic:pic>
              </a:graphicData>
            </a:graphic>
          </wp:inline>
        </w:drawing>
      </w:r>
    </w:p>
    <w:p w14:paraId="74083DAF" w14:textId="33FDF9BD" w:rsidR="00C57FDA" w:rsidRDefault="00C57FDA" w:rsidP="009664CE">
      <w:pPr>
        <w:pStyle w:val="Textkrper"/>
      </w:pPr>
    </w:p>
    <w:p w14:paraId="18210CF3" w14:textId="77777777" w:rsidR="00C57FDA" w:rsidRDefault="00C57FDA" w:rsidP="009664CE">
      <w:pPr>
        <w:pStyle w:val="Textkrper"/>
      </w:pPr>
      <w:r>
        <w:t>Anpassungen:</w:t>
      </w:r>
    </w:p>
    <w:p w14:paraId="7C550D30" w14:textId="77777777" w:rsidR="00C57FDA" w:rsidRDefault="00C57FDA" w:rsidP="00C57FDA">
      <w:pPr>
        <w:pStyle w:val="Aufzhlung"/>
      </w:pPr>
      <w:r w:rsidRPr="00F63DE7">
        <w:rPr>
          <w:rStyle w:val="RZchn"/>
          <w:lang w:val="de-DE"/>
        </w:rPr>
        <w:t>Size =</w:t>
      </w:r>
      <w:r>
        <w:t xml:space="preserve"> </w:t>
      </w:r>
      <w:r w:rsidRPr="00F63DE7">
        <w:rPr>
          <w:rStyle w:val="RZchn"/>
          <w:lang w:val="de-DE"/>
        </w:rPr>
        <w:t>#</w:t>
      </w:r>
      <w:r>
        <w:t xml:space="preserve"> ändert die Dicke der Linien</w:t>
      </w:r>
    </w:p>
    <w:p w14:paraId="2276B9F0" w14:textId="6A9E13DB" w:rsidR="00C57FDA" w:rsidRDefault="00C57FDA" w:rsidP="00C57FDA">
      <w:pPr>
        <w:pStyle w:val="Aufzhlung"/>
      </w:pPr>
      <w:r w:rsidRPr="00F63DE7">
        <w:rPr>
          <w:rStyle w:val="RZchn"/>
          <w:lang w:val="de-DE"/>
        </w:rPr>
        <w:t>width = #</w:t>
      </w:r>
      <w:r>
        <w:t xml:space="preserve"> verkleiner die Breite der errorbars </w:t>
      </w:r>
    </w:p>
    <w:p w14:paraId="0A157824" w14:textId="25DA7564" w:rsidR="00C57FDA" w:rsidRDefault="00C57FDA" w:rsidP="009664CE">
      <w:pPr>
        <w:pStyle w:val="Textkrper"/>
      </w:pPr>
    </w:p>
    <w:p w14:paraId="4245192A" w14:textId="6B556F2C" w:rsidR="006D273C" w:rsidRDefault="006D273C" w:rsidP="006D273C">
      <w:pPr>
        <w:pStyle w:val="Aufzhlung"/>
      </w:pPr>
      <w:r>
        <w:t>Weiteres schönes Beispiel</w:t>
      </w:r>
    </w:p>
    <w:p w14:paraId="7A94CA1F" w14:textId="77777777" w:rsidR="006D273C" w:rsidRDefault="006D273C" w:rsidP="009664CE">
      <w:pPr>
        <w:pStyle w:val="Textkrper"/>
      </w:pPr>
    </w:p>
    <w:p w14:paraId="5DA0EA7A" w14:textId="77777777" w:rsidR="006D273C" w:rsidRDefault="006D273C" w:rsidP="009664CE">
      <w:pPr>
        <w:pStyle w:val="Textkrper"/>
      </w:pPr>
    </w:p>
    <w:p w14:paraId="62238F88" w14:textId="4C692CFA" w:rsidR="006D273C" w:rsidRDefault="006D273C" w:rsidP="009664CE">
      <w:pPr>
        <w:pStyle w:val="Textkrper"/>
      </w:pPr>
      <w:r>
        <w:rPr>
          <w:noProof/>
        </w:rPr>
        <w:lastRenderedPageBreak/>
        <w:drawing>
          <wp:inline distT="0" distB="0" distL="0" distR="0" wp14:anchorId="2031B155" wp14:editId="7E3F76FC">
            <wp:extent cx="4674870" cy="2398691"/>
            <wp:effectExtent l="0" t="0" r="0" b="190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5859" cy="2409460"/>
                    </a:xfrm>
                    <a:prstGeom prst="rect">
                      <a:avLst/>
                    </a:prstGeom>
                    <a:noFill/>
                  </pic:spPr>
                </pic:pic>
              </a:graphicData>
            </a:graphic>
          </wp:inline>
        </w:drawing>
      </w:r>
    </w:p>
    <w:p w14:paraId="65C1E90A" w14:textId="77777777" w:rsidR="006D273C" w:rsidRDefault="006D273C" w:rsidP="009664CE">
      <w:pPr>
        <w:pStyle w:val="Textkrper"/>
      </w:pPr>
    </w:p>
    <w:p w14:paraId="31B239C1" w14:textId="635F7878" w:rsidR="006D273C" w:rsidRDefault="006D273C" w:rsidP="009664CE">
      <w:pPr>
        <w:pStyle w:val="Textkrper"/>
      </w:pPr>
      <w:r>
        <w:t>Daten sind unter „</w:t>
      </w:r>
      <w:r w:rsidRPr="006D273C">
        <w:t>z Misc Science and Methods\\dagaa.csv</w:t>
      </w:r>
      <w:r>
        <w:t>“</w:t>
      </w:r>
    </w:p>
    <w:p w14:paraId="5ABD51ED" w14:textId="77777777" w:rsidR="006D273C" w:rsidRDefault="006D273C" w:rsidP="006D273C">
      <w:pPr>
        <w:pStyle w:val="Aufzhlung2"/>
      </w:pPr>
      <w:r>
        <w:t xml:space="preserve">Hier wird der Mittelwert der Länge und des Gewichts 3er Fischarten geplottet plus die SD. </w:t>
      </w:r>
    </w:p>
    <w:p w14:paraId="1C97104D" w14:textId="77777777" w:rsidR="006D273C" w:rsidRDefault="006D273C" w:rsidP="006D273C">
      <w:pPr>
        <w:pStyle w:val="Aufzhlung2"/>
      </w:pPr>
      <w:r>
        <w:t xml:space="preserve">Der clue ist, dass zwei vairablen upper und lower angelegt werden, bei der vom Mittelwert 1 SD addiert oder subtrahier wird. Es geht also nicht direkt mit der SD. </w:t>
      </w:r>
    </w:p>
    <w:p w14:paraId="51D816B5" w14:textId="5AE84B21" w:rsidR="006D273C" w:rsidRDefault="006D273C" w:rsidP="006D273C">
      <w:pPr>
        <w:pStyle w:val="Aufzhlung2"/>
      </w:pPr>
      <w:r>
        <w:t>Die geilen Farben kommen aus dem package ggsci (siehe die line unten)</w:t>
      </w:r>
    </w:p>
    <w:p w14:paraId="75AAC358" w14:textId="1DBE7FD6" w:rsidR="006D273C" w:rsidRDefault="006D273C" w:rsidP="006D273C">
      <w:pPr>
        <w:pStyle w:val="Aufzhlung2"/>
      </w:pPr>
      <w:r>
        <w:t>Die line mit ggpubr:: ist auch sehr nett!</w:t>
      </w:r>
    </w:p>
    <w:p w14:paraId="4139B959" w14:textId="77777777" w:rsidR="006D273C" w:rsidRDefault="006D273C" w:rsidP="009664CE">
      <w:pPr>
        <w:pStyle w:val="Textkrper"/>
      </w:pPr>
    </w:p>
    <w:p w14:paraId="463189BC" w14:textId="77777777" w:rsidR="006D273C" w:rsidRPr="004C0E8E" w:rsidRDefault="006D273C" w:rsidP="00F63DE7">
      <w:pPr>
        <w:pStyle w:val="R"/>
      </w:pPr>
      <w:r w:rsidRPr="004C0E8E">
        <w:t xml:space="preserve">dagaa.clean %&gt;% </w:t>
      </w:r>
    </w:p>
    <w:p w14:paraId="757DCD15" w14:textId="4033FAE5" w:rsidR="006D273C" w:rsidRPr="004C0E8E" w:rsidRDefault="006D273C" w:rsidP="00F63DE7">
      <w:pPr>
        <w:pStyle w:val="R"/>
      </w:pPr>
      <w:r w:rsidRPr="004C0E8E">
        <w:t xml:space="preserve">  pivot_longer(cols = 2:3, names_to = "variable", values_to = "</w:t>
      </w:r>
      <w:r w:rsidR="003846C0">
        <w:t>value</w:t>
      </w:r>
      <w:r w:rsidRPr="004C0E8E">
        <w:t>") %&gt;%</w:t>
      </w:r>
    </w:p>
    <w:p w14:paraId="76318C05" w14:textId="77777777" w:rsidR="006D273C" w:rsidRPr="004C0E8E" w:rsidRDefault="006D273C" w:rsidP="00F63DE7">
      <w:pPr>
        <w:pStyle w:val="R"/>
      </w:pPr>
      <w:r w:rsidRPr="004C0E8E">
        <w:t xml:space="preserve">  group_by(species, variable) %&gt;%</w:t>
      </w:r>
    </w:p>
    <w:p w14:paraId="65D5A382" w14:textId="0BADCFA9" w:rsidR="006D273C" w:rsidRPr="004C0E8E" w:rsidRDefault="006D273C" w:rsidP="00F63DE7">
      <w:pPr>
        <w:pStyle w:val="R"/>
      </w:pPr>
      <w:r w:rsidRPr="004C0E8E">
        <w:t xml:space="preserve">  summarise(data.mean = mean(</w:t>
      </w:r>
      <w:r w:rsidR="003846C0">
        <w:t>value</w:t>
      </w:r>
      <w:r w:rsidRPr="004C0E8E">
        <w:t>),</w:t>
      </w:r>
    </w:p>
    <w:p w14:paraId="4FEEB0A1" w14:textId="50C29DA2" w:rsidR="006D273C" w:rsidRPr="004C0E8E" w:rsidRDefault="006D273C" w:rsidP="00F63DE7">
      <w:pPr>
        <w:pStyle w:val="R"/>
      </w:pPr>
      <w:r w:rsidRPr="004C0E8E">
        <w:t xml:space="preserve">            data.sd = sd(</w:t>
      </w:r>
      <w:r w:rsidR="003846C0">
        <w:t>value</w:t>
      </w:r>
      <w:r w:rsidRPr="004C0E8E">
        <w:t>),</w:t>
      </w:r>
    </w:p>
    <w:p w14:paraId="12FAFABD" w14:textId="77777777" w:rsidR="006D273C" w:rsidRPr="004C0E8E" w:rsidRDefault="006D273C" w:rsidP="00F63DE7">
      <w:pPr>
        <w:pStyle w:val="R"/>
      </w:pPr>
      <w:r w:rsidRPr="004C0E8E">
        <w:t xml:space="preserve">            upper = data.mean+data.sd,</w:t>
      </w:r>
    </w:p>
    <w:p w14:paraId="4171EDDE" w14:textId="77777777" w:rsidR="006D273C" w:rsidRPr="004C0E8E" w:rsidRDefault="006D273C" w:rsidP="00F63DE7">
      <w:pPr>
        <w:pStyle w:val="R"/>
      </w:pPr>
      <w:r w:rsidRPr="004C0E8E">
        <w:t xml:space="preserve">            lower = data.mean-data.sd)%&gt;%</w:t>
      </w:r>
    </w:p>
    <w:p w14:paraId="4ABF22E2" w14:textId="77777777" w:rsidR="006D273C" w:rsidRPr="004C0E8E" w:rsidRDefault="006D273C" w:rsidP="00F63DE7">
      <w:pPr>
        <w:pStyle w:val="R"/>
      </w:pPr>
      <w:r w:rsidRPr="004C0E8E">
        <w:t xml:space="preserve">  ggplot(aes(x = variable, y = data.mean, col = species)) +</w:t>
      </w:r>
    </w:p>
    <w:p w14:paraId="21AA0BA6" w14:textId="77777777" w:rsidR="006D273C" w:rsidRPr="004C0E8E" w:rsidRDefault="006D273C" w:rsidP="00F63DE7">
      <w:pPr>
        <w:pStyle w:val="R"/>
      </w:pPr>
      <w:r w:rsidRPr="004C0E8E">
        <w:t xml:space="preserve">  geom_point(position = position_dodge(.4), size = 4)+</w:t>
      </w:r>
    </w:p>
    <w:p w14:paraId="138DA717" w14:textId="77777777" w:rsidR="006D273C" w:rsidRPr="004C0E8E" w:rsidRDefault="006D273C" w:rsidP="00F63DE7">
      <w:pPr>
        <w:pStyle w:val="R"/>
      </w:pPr>
      <w:r w:rsidRPr="004C0E8E">
        <w:t xml:space="preserve">  geom_errorbar(aes(ymin = lower, ymax = upper),</w:t>
      </w:r>
    </w:p>
    <w:p w14:paraId="3C4FD148" w14:textId="77777777" w:rsidR="006D273C" w:rsidRPr="004C0E8E" w:rsidRDefault="006D273C" w:rsidP="00F63DE7">
      <w:pPr>
        <w:pStyle w:val="R"/>
      </w:pPr>
      <w:r w:rsidRPr="004C0E8E">
        <w:t xml:space="preserve">                position = position_dodge(.4), width = .25)+</w:t>
      </w:r>
    </w:p>
    <w:p w14:paraId="5D1C8C46" w14:textId="77777777" w:rsidR="006D273C" w:rsidRPr="004C0E8E" w:rsidRDefault="006D273C" w:rsidP="00F63DE7">
      <w:pPr>
        <w:pStyle w:val="R"/>
      </w:pPr>
      <w:r w:rsidRPr="004C0E8E">
        <w:t xml:space="preserve">  ggsci::scale_color_jco(label = c("Limnothrisa","Lates", "Stolothrissa"))+</w:t>
      </w:r>
    </w:p>
    <w:p w14:paraId="2B3E4075" w14:textId="77777777" w:rsidR="006D273C" w:rsidRPr="004C0E8E" w:rsidRDefault="006D273C" w:rsidP="00F63DE7">
      <w:pPr>
        <w:pStyle w:val="R"/>
      </w:pPr>
      <w:r w:rsidRPr="004C0E8E">
        <w:t xml:space="preserve">  ggpubr::theme_pubclean()+</w:t>
      </w:r>
    </w:p>
    <w:p w14:paraId="0E3B98FB" w14:textId="77777777" w:rsidR="006D273C" w:rsidRPr="004C0E8E" w:rsidRDefault="006D273C" w:rsidP="00F63DE7">
      <w:pPr>
        <w:pStyle w:val="R"/>
      </w:pPr>
      <w:r w:rsidRPr="004C0E8E">
        <w:t xml:space="preserve">  theme(legend.title = element_blank(), legend.key = element_blank(), </w:t>
      </w:r>
    </w:p>
    <w:p w14:paraId="1F688BCF" w14:textId="77777777" w:rsidR="006D273C" w:rsidRPr="004C0E8E" w:rsidRDefault="006D273C" w:rsidP="00F63DE7">
      <w:pPr>
        <w:pStyle w:val="R"/>
      </w:pPr>
      <w:r w:rsidRPr="004C0E8E">
        <w:t xml:space="preserve">        legend.key.width = unit(2, "lines"), legend.position = "right")+</w:t>
      </w:r>
    </w:p>
    <w:p w14:paraId="08C847A3" w14:textId="77777777" w:rsidR="006D273C" w:rsidRPr="004C0E8E" w:rsidRDefault="006D273C" w:rsidP="00F63DE7">
      <w:pPr>
        <w:pStyle w:val="R"/>
      </w:pPr>
      <w:r w:rsidRPr="004C0E8E">
        <w:t xml:space="preserve">  coord_cartesian(expand = TRUE) +</w:t>
      </w:r>
    </w:p>
    <w:p w14:paraId="0670FDFA" w14:textId="77777777" w:rsidR="006D273C" w:rsidRPr="004C0E8E" w:rsidRDefault="006D273C" w:rsidP="00F63DE7">
      <w:pPr>
        <w:pStyle w:val="R"/>
      </w:pPr>
      <w:r w:rsidRPr="004C0E8E">
        <w:t xml:space="preserve">  scale_y_continuous(name = "Morphometric", breaks = seq(50,350,50))+</w:t>
      </w:r>
    </w:p>
    <w:p w14:paraId="050EE6F0" w14:textId="37CC176B" w:rsidR="006D273C" w:rsidRPr="004C0E8E" w:rsidRDefault="006D273C" w:rsidP="00F63DE7">
      <w:pPr>
        <w:pStyle w:val="R"/>
      </w:pPr>
      <w:r w:rsidRPr="004C0E8E">
        <w:t xml:space="preserve">  scale_x_discrete(name = "", labels = c("Total Length (cm)", "Weight (gm)"))</w:t>
      </w:r>
    </w:p>
    <w:p w14:paraId="2A22EC92" w14:textId="77777777" w:rsidR="006D273C" w:rsidRPr="004C0E8E" w:rsidRDefault="006D273C" w:rsidP="009664CE">
      <w:pPr>
        <w:pStyle w:val="Textkrper"/>
        <w:rPr>
          <w:lang w:val="en-GB"/>
        </w:rPr>
      </w:pPr>
    </w:p>
    <w:p w14:paraId="0C916FA2" w14:textId="77777777" w:rsidR="006D273C" w:rsidRPr="004C0E8E" w:rsidRDefault="006D273C" w:rsidP="009664CE">
      <w:pPr>
        <w:pStyle w:val="Textkrper"/>
        <w:rPr>
          <w:lang w:val="en-GB"/>
        </w:rPr>
      </w:pPr>
    </w:p>
    <w:p w14:paraId="1A156360" w14:textId="77777777" w:rsidR="002B27E2" w:rsidRPr="004C0E8E" w:rsidRDefault="002B27E2" w:rsidP="00982014">
      <w:pPr>
        <w:pStyle w:val="Textkrper"/>
        <w:rPr>
          <w:lang w:val="en-GB"/>
        </w:rPr>
      </w:pPr>
    </w:p>
    <w:p w14:paraId="7B1331F7" w14:textId="42ED063E" w:rsidR="00225474" w:rsidRDefault="00225474" w:rsidP="00314F8E">
      <w:pPr>
        <w:pStyle w:val="berschrift3"/>
      </w:pPr>
      <w:r>
        <w:t>Einfügen von Regressionsgeraden in scatterplots</w:t>
      </w:r>
    </w:p>
    <w:p w14:paraId="34D6F68A" w14:textId="1926A84C" w:rsidR="00456F2D" w:rsidRDefault="00456F2D" w:rsidP="008D6C98">
      <w:pPr>
        <w:pStyle w:val="Textkrper"/>
      </w:pPr>
      <w:r>
        <w:lastRenderedPageBreak/>
        <w:t>Linien und Kurven werden nach Regressionen eingefügt</w:t>
      </w:r>
    </w:p>
    <w:p w14:paraId="42BE5A0B" w14:textId="68395C0D" w:rsidR="00456F2D" w:rsidRDefault="00456F2D" w:rsidP="00456F2D">
      <w:pPr>
        <w:pStyle w:val="Aufzhlung"/>
      </w:pPr>
      <w:r w:rsidRPr="00F63DE7">
        <w:rPr>
          <w:rStyle w:val="RZchn"/>
          <w:lang w:val="de-DE"/>
        </w:rPr>
        <w:t>method="lm"</w:t>
      </w:r>
      <w:r>
        <w:t xml:space="preserve"> ist eine Regressionsgerade. Bei </w:t>
      </w:r>
      <w:r w:rsidRPr="00F63DE7">
        <w:rPr>
          <w:rStyle w:val="RZchn"/>
          <w:lang w:val="de-DE"/>
        </w:rPr>
        <w:t>method = "rlm"</w:t>
      </w:r>
      <w:r>
        <w:t xml:space="preserve"> eine robuste Gerade, die weniger durch outlier anfällig ist</w:t>
      </w:r>
    </w:p>
    <w:p w14:paraId="1C6508BA" w14:textId="77777777" w:rsidR="00456F2D" w:rsidRDefault="00456F2D" w:rsidP="008D6C98">
      <w:pPr>
        <w:pStyle w:val="Textkrper"/>
      </w:pPr>
    </w:p>
    <w:p w14:paraId="51653FFB" w14:textId="61267BB7" w:rsidR="008D6C98" w:rsidRDefault="008D6C98" w:rsidP="008D6C98">
      <w:pPr>
        <w:pStyle w:val="Textkrper"/>
      </w:pPr>
      <w:r>
        <w:t>Man kann auch mehrere geoms übereinanderlegen--hier den scatterplot und eine Linie/Kurve. Das geht einfach durch Nennung beider geoms:</w:t>
      </w:r>
    </w:p>
    <w:p w14:paraId="34545E12" w14:textId="77777777" w:rsidR="008D6C98" w:rsidRDefault="008D6C98" w:rsidP="00B65A04">
      <w:pPr>
        <w:pStyle w:val="Textkrper"/>
      </w:pPr>
    </w:p>
    <w:p w14:paraId="23A9A2DF" w14:textId="77777777" w:rsidR="008D6C98" w:rsidRPr="00982014" w:rsidRDefault="008D6C98" w:rsidP="00982014">
      <w:pPr>
        <w:pStyle w:val="Aufzhlung"/>
        <w:rPr>
          <w:b/>
        </w:rPr>
      </w:pPr>
      <w:r w:rsidRPr="00982014">
        <w:rPr>
          <w:b/>
        </w:rPr>
        <w:t>Regressionslinie</w:t>
      </w:r>
    </w:p>
    <w:p w14:paraId="3DD9FFAE" w14:textId="7A74A604" w:rsidR="008D6C98" w:rsidRPr="008D6C98" w:rsidRDefault="008D6C98" w:rsidP="00982014">
      <w:pPr>
        <w:pStyle w:val="Textkrper"/>
        <w:ind w:firstLine="360"/>
        <w:rPr>
          <w:rFonts w:ascii="Courier New" w:hAnsi="Courier New"/>
          <w:color w:val="FF0000"/>
          <w:sz w:val="20"/>
          <w:szCs w:val="24"/>
        </w:rPr>
      </w:pPr>
      <w:r w:rsidRPr="008D6C98">
        <w:rPr>
          <w:rFonts w:ascii="Courier New" w:hAnsi="Courier New"/>
          <w:color w:val="FF0000"/>
          <w:sz w:val="20"/>
          <w:szCs w:val="24"/>
        </w:rPr>
        <w:t xml:space="preserve">data.tb </w:t>
      </w:r>
      <w:r w:rsidR="00162218">
        <w:rPr>
          <w:rFonts w:ascii="Courier New" w:hAnsi="Courier New"/>
          <w:color w:val="FF0000"/>
          <w:sz w:val="20"/>
          <w:szCs w:val="24"/>
        </w:rPr>
        <w:t>%&gt;%</w:t>
      </w:r>
      <w:r w:rsidRPr="008D6C98">
        <w:rPr>
          <w:rFonts w:ascii="Courier New" w:hAnsi="Courier New"/>
          <w:color w:val="FF0000"/>
          <w:sz w:val="20"/>
          <w:szCs w:val="24"/>
        </w:rPr>
        <w:t xml:space="preserve"> </w:t>
      </w:r>
    </w:p>
    <w:p w14:paraId="6F3298AA" w14:textId="77777777" w:rsidR="008D6C98" w:rsidRPr="008D6C98" w:rsidRDefault="008D6C98" w:rsidP="00982014">
      <w:pPr>
        <w:pStyle w:val="Textkrper"/>
        <w:ind w:firstLine="360"/>
        <w:rPr>
          <w:rFonts w:ascii="Courier New" w:hAnsi="Courier New"/>
          <w:color w:val="FF0000"/>
          <w:sz w:val="20"/>
          <w:szCs w:val="24"/>
        </w:rPr>
      </w:pPr>
      <w:r w:rsidRPr="008D6C98">
        <w:rPr>
          <w:rFonts w:ascii="Courier New" w:hAnsi="Courier New"/>
          <w:color w:val="FF0000"/>
          <w:sz w:val="20"/>
          <w:szCs w:val="24"/>
        </w:rPr>
        <w:t xml:space="preserve">  ggplot(aes(x, y)) +</w:t>
      </w:r>
    </w:p>
    <w:p w14:paraId="0317A587" w14:textId="3B2D5256" w:rsidR="008D6C98" w:rsidRDefault="008D6C98" w:rsidP="00982014">
      <w:pPr>
        <w:pStyle w:val="Textkrper"/>
        <w:ind w:firstLine="360"/>
        <w:rPr>
          <w:rFonts w:ascii="Courier New" w:hAnsi="Courier New"/>
          <w:color w:val="FF0000"/>
          <w:sz w:val="20"/>
          <w:szCs w:val="24"/>
        </w:rPr>
      </w:pPr>
      <w:r w:rsidRPr="008D6C98">
        <w:rPr>
          <w:rFonts w:ascii="Courier New" w:hAnsi="Courier New"/>
          <w:color w:val="FF0000"/>
          <w:sz w:val="20"/>
          <w:szCs w:val="24"/>
        </w:rPr>
        <w:t xml:space="preserve">  geom_point() +</w:t>
      </w:r>
    </w:p>
    <w:p w14:paraId="54BC8D39" w14:textId="6678A664" w:rsidR="00136189" w:rsidRPr="008D6C98" w:rsidRDefault="00136189" w:rsidP="00136189">
      <w:pPr>
        <w:pStyle w:val="Textkrper"/>
        <w:ind w:firstLine="426"/>
        <w:rPr>
          <w:rFonts w:ascii="Courier New" w:hAnsi="Courier New"/>
          <w:color w:val="FF0000"/>
          <w:sz w:val="20"/>
          <w:szCs w:val="24"/>
        </w:rPr>
      </w:pPr>
      <w:r>
        <w:rPr>
          <w:rFonts w:ascii="Courier New" w:hAnsi="Courier New"/>
          <w:color w:val="FF0000"/>
          <w:sz w:val="20"/>
          <w:szCs w:val="24"/>
        </w:rPr>
        <w:t xml:space="preserve">  geom_smooth(method="lm")</w:t>
      </w:r>
    </w:p>
    <w:p w14:paraId="3D35D195" w14:textId="65D53FCE" w:rsidR="008D6C98" w:rsidRPr="008D6C98" w:rsidRDefault="008D6C98" w:rsidP="00982014">
      <w:pPr>
        <w:pStyle w:val="Textkrper"/>
        <w:ind w:firstLine="360"/>
        <w:rPr>
          <w:rFonts w:ascii="Courier New" w:hAnsi="Courier New"/>
          <w:color w:val="FF0000"/>
          <w:sz w:val="20"/>
          <w:szCs w:val="24"/>
        </w:rPr>
      </w:pPr>
      <w:r w:rsidRPr="008D6C98">
        <w:rPr>
          <w:rFonts w:ascii="Courier New" w:hAnsi="Courier New"/>
          <w:color w:val="FF0000"/>
          <w:sz w:val="20"/>
          <w:szCs w:val="24"/>
        </w:rPr>
        <w:t xml:space="preserve">  </w:t>
      </w:r>
      <w:r w:rsidR="002A5E8C">
        <w:rPr>
          <w:rFonts w:ascii="Courier New" w:hAnsi="Courier New"/>
          <w:color w:val="FF0000"/>
          <w:sz w:val="20"/>
          <w:szCs w:val="24"/>
        </w:rPr>
        <w:t xml:space="preserve"> </w:t>
      </w:r>
    </w:p>
    <w:p w14:paraId="54B61B0B" w14:textId="77777777" w:rsidR="008D6C98" w:rsidRDefault="008D6C98" w:rsidP="008D6C98">
      <w:pPr>
        <w:pStyle w:val="Textkrper"/>
        <w:rPr>
          <w:rFonts w:ascii="Courier New" w:hAnsi="Courier New"/>
          <w:color w:val="FF0000"/>
          <w:sz w:val="20"/>
          <w:szCs w:val="24"/>
        </w:rPr>
      </w:pPr>
    </w:p>
    <w:p w14:paraId="693864A3" w14:textId="77777777" w:rsidR="008D6C98" w:rsidRPr="008D6C98" w:rsidRDefault="008D6C98" w:rsidP="00982014">
      <w:pPr>
        <w:pStyle w:val="Textkrper"/>
        <w:ind w:firstLine="426"/>
        <w:rPr>
          <w:rFonts w:ascii="Courier New" w:hAnsi="Courier New"/>
          <w:color w:val="FF0000"/>
          <w:sz w:val="20"/>
          <w:szCs w:val="24"/>
        </w:rPr>
      </w:pPr>
      <w:r>
        <w:rPr>
          <w:noProof/>
          <w:lang w:val="en-GB" w:eastAsia="en-GB"/>
        </w:rPr>
        <w:drawing>
          <wp:inline distT="0" distB="0" distL="0" distR="0" wp14:anchorId="19568DD0" wp14:editId="7778460A">
            <wp:extent cx="2771775" cy="1574626"/>
            <wp:effectExtent l="0" t="0" r="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94213" cy="1587373"/>
                    </a:xfrm>
                    <a:prstGeom prst="rect">
                      <a:avLst/>
                    </a:prstGeom>
                  </pic:spPr>
                </pic:pic>
              </a:graphicData>
            </a:graphic>
          </wp:inline>
        </w:drawing>
      </w:r>
    </w:p>
    <w:p w14:paraId="3379B3C8" w14:textId="77777777" w:rsidR="008D6C98" w:rsidRDefault="008D6C98" w:rsidP="008D6C98">
      <w:pPr>
        <w:pStyle w:val="Textkrper"/>
        <w:rPr>
          <w:rFonts w:ascii="Courier New" w:hAnsi="Courier New"/>
          <w:color w:val="FF0000"/>
          <w:sz w:val="20"/>
          <w:szCs w:val="24"/>
        </w:rPr>
      </w:pPr>
      <w:r w:rsidRPr="008D6C98">
        <w:rPr>
          <w:rFonts w:ascii="Courier New" w:hAnsi="Courier New"/>
          <w:color w:val="FF0000"/>
          <w:sz w:val="20"/>
          <w:szCs w:val="24"/>
        </w:rPr>
        <w:t xml:space="preserve">  </w:t>
      </w:r>
    </w:p>
    <w:p w14:paraId="5EF2CF14" w14:textId="77777777" w:rsidR="008D6C98" w:rsidRDefault="008D6C98" w:rsidP="006F3BF3">
      <w:pPr>
        <w:pStyle w:val="Textkrper"/>
        <w:rPr>
          <w:rFonts w:ascii="Courier New" w:hAnsi="Courier New"/>
          <w:color w:val="FF0000"/>
          <w:sz w:val="20"/>
          <w:szCs w:val="24"/>
        </w:rPr>
      </w:pPr>
    </w:p>
    <w:p w14:paraId="23FF20C9" w14:textId="77777777" w:rsidR="008D6C98" w:rsidRPr="00982014" w:rsidRDefault="008D6C98" w:rsidP="00982014">
      <w:pPr>
        <w:pStyle w:val="Aufzhlung"/>
        <w:rPr>
          <w:b/>
        </w:rPr>
      </w:pPr>
      <w:r w:rsidRPr="00982014">
        <w:rPr>
          <w:b/>
        </w:rPr>
        <w:t>Kurve</w:t>
      </w:r>
    </w:p>
    <w:p w14:paraId="18250818" w14:textId="77777777" w:rsidR="006F3BF3" w:rsidRPr="005F148D" w:rsidRDefault="006F3BF3" w:rsidP="00F63DE7">
      <w:pPr>
        <w:pStyle w:val="R"/>
      </w:pPr>
      <w:r w:rsidRPr="005F148D">
        <w:t>ggplot(mpg, aes(x = displ, y = hwy)) +</w:t>
      </w:r>
    </w:p>
    <w:p w14:paraId="5FB43F95" w14:textId="77777777" w:rsidR="006F3BF3" w:rsidRDefault="006F3BF3" w:rsidP="00F63DE7">
      <w:pPr>
        <w:pStyle w:val="R"/>
      </w:pPr>
      <w:r w:rsidRPr="005F148D">
        <w:t xml:space="preserve">  </w:t>
      </w:r>
      <w:r>
        <w:t>geom_point() +</w:t>
      </w:r>
    </w:p>
    <w:p w14:paraId="20F8202E" w14:textId="77777777" w:rsidR="006F3BF3" w:rsidRDefault="006F3BF3" w:rsidP="00F63DE7">
      <w:pPr>
        <w:pStyle w:val="R"/>
      </w:pPr>
      <w:r>
        <w:t xml:space="preserve">  geom_smooth()</w:t>
      </w:r>
    </w:p>
    <w:p w14:paraId="69F75183" w14:textId="77777777" w:rsidR="006F3BF3" w:rsidRDefault="007D5324" w:rsidP="00982014">
      <w:pPr>
        <w:pStyle w:val="Textkrper"/>
        <w:ind w:firstLine="426"/>
      </w:pPr>
      <w:r>
        <w:rPr>
          <w:noProof/>
          <w:lang w:val="en-GB" w:eastAsia="en-GB"/>
        </w:rPr>
        <w:drawing>
          <wp:inline distT="0" distB="0" distL="0" distR="0" wp14:anchorId="7C9E985C" wp14:editId="6B47FE66">
            <wp:extent cx="2619375" cy="1529324"/>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21720" cy="1530693"/>
                    </a:xfrm>
                    <a:prstGeom prst="rect">
                      <a:avLst/>
                    </a:prstGeom>
                  </pic:spPr>
                </pic:pic>
              </a:graphicData>
            </a:graphic>
          </wp:inline>
        </w:drawing>
      </w:r>
    </w:p>
    <w:p w14:paraId="4FFEEF66" w14:textId="77777777" w:rsidR="007D5324" w:rsidRDefault="007D5324" w:rsidP="006F3BF3">
      <w:pPr>
        <w:pStyle w:val="Textkrper"/>
      </w:pPr>
    </w:p>
    <w:p w14:paraId="73D61B1E" w14:textId="02A7CE8F" w:rsidR="003C486D" w:rsidRDefault="003C486D" w:rsidP="00367914">
      <w:pPr>
        <w:pStyle w:val="Textkrper"/>
      </w:pPr>
    </w:p>
    <w:p w14:paraId="49A14392" w14:textId="77777777" w:rsidR="00456F2D" w:rsidRDefault="00456F2D" w:rsidP="00456F2D">
      <w:pPr>
        <w:pStyle w:val="Aufzhlung"/>
      </w:pPr>
      <w:r>
        <w:t xml:space="preserve">Bei N&lt;1000 wird die Kurve durch loess geschätzt (local regression), d.h. </w:t>
      </w:r>
      <w:r w:rsidRPr="00F63DE7">
        <w:rPr>
          <w:rStyle w:val="RZchn"/>
          <w:lang w:val="de-DE"/>
        </w:rPr>
        <w:t xml:space="preserve">"method=loess" </w:t>
      </w:r>
      <w:r w:rsidRPr="00456F2D">
        <w:t>(default)</w:t>
      </w:r>
      <w:r>
        <w:t xml:space="preserve">; bei N&gt;1000 ist es ein generalized additive model </w:t>
      </w:r>
      <w:r w:rsidRPr="00F63DE7">
        <w:rPr>
          <w:rStyle w:val="RZchn"/>
          <w:lang w:val="de-DE"/>
        </w:rPr>
        <w:t>method="gam"</w:t>
      </w:r>
      <w:r>
        <w:t xml:space="preserve">. In dem Fall muss man aber eine Formel hinter method = …. Einfügen, die entweder </w:t>
      </w:r>
      <w:r w:rsidRPr="00456F2D">
        <w:rPr>
          <w:rStyle w:val="HTMLCode"/>
          <w:rFonts w:ascii="Consolas" w:eastAsia="MS Mincho" w:hAnsi="Consolas"/>
          <w:color w:val="333333"/>
          <w:spacing w:val="3"/>
          <w:bdr w:val="none" w:sz="0" w:space="0" w:color="auto" w:frame="1"/>
          <w:shd w:val="clear" w:color="auto" w:fill="F7F7F7"/>
        </w:rPr>
        <w:t>formula = y ~ s(x)</w:t>
      </w:r>
      <w:r w:rsidRPr="00456F2D">
        <w:t> or </w:t>
      </w:r>
      <w:r w:rsidRPr="00456F2D">
        <w:rPr>
          <w:rStyle w:val="HTMLCode"/>
          <w:rFonts w:ascii="Consolas" w:eastAsia="MS Mincho" w:hAnsi="Consolas"/>
          <w:color w:val="333333"/>
          <w:spacing w:val="3"/>
          <w:bdr w:val="none" w:sz="0" w:space="0" w:color="auto" w:frame="1"/>
          <w:shd w:val="clear" w:color="auto" w:fill="F7F7F7"/>
        </w:rPr>
        <w:t>y ~ s(x, bs = "cs")</w:t>
      </w:r>
    </w:p>
    <w:p w14:paraId="4AAA04D7" w14:textId="128AC70F" w:rsidR="00456F2D" w:rsidRDefault="00456F2D" w:rsidP="00456F2D">
      <w:pPr>
        <w:pStyle w:val="Aufzhlung"/>
      </w:pPr>
      <w:r>
        <w:t>Die wiggliness wird durch das Argument „span = .2“ geregelt; Bereich ist 0-1. Default ist 1</w:t>
      </w:r>
    </w:p>
    <w:p w14:paraId="2F003EDB" w14:textId="4A128BE3" w:rsidR="007D5324" w:rsidRDefault="007D5324" w:rsidP="00CA6D45">
      <w:pPr>
        <w:pStyle w:val="Aufzhlung"/>
      </w:pPr>
      <w:r>
        <w:t>Will man nur die Punkte nach Gruppen</w:t>
      </w:r>
      <w:r w:rsidR="00640180">
        <w:t xml:space="preserve"> </w:t>
      </w:r>
      <w:r>
        <w:t>aufteilen</w:t>
      </w:r>
      <w:r w:rsidR="00640180">
        <w:t>, aber nicht die Kurve</w:t>
      </w:r>
      <w:r>
        <w:t xml:space="preserve">, </w:t>
      </w:r>
      <w:r w:rsidR="00640180">
        <w:t>is</w:t>
      </w:r>
      <w:r w:rsidR="00327761">
        <w:t>t</w:t>
      </w:r>
      <w:r w:rsidR="00640180">
        <w:t xml:space="preserve"> das ein local mapping der Punkte </w:t>
      </w:r>
    </w:p>
    <w:p w14:paraId="37781B38" w14:textId="77777777" w:rsidR="007D5324" w:rsidRPr="005F148D" w:rsidRDefault="007D5324" w:rsidP="00F63DE7">
      <w:pPr>
        <w:pStyle w:val="R"/>
        <w:rPr>
          <w:rStyle w:val="gd15mcfcktb"/>
        </w:rPr>
      </w:pPr>
      <w:r w:rsidRPr="005F148D">
        <w:rPr>
          <w:rStyle w:val="gd15mcfcktb"/>
        </w:rPr>
        <w:t>ggplot(mpg, aes(x = displ, y = hwy)) +</w:t>
      </w:r>
    </w:p>
    <w:p w14:paraId="15B90E03" w14:textId="77777777" w:rsidR="007D5324" w:rsidRPr="005F148D" w:rsidRDefault="007D5324" w:rsidP="00F63DE7">
      <w:pPr>
        <w:pStyle w:val="R"/>
        <w:rPr>
          <w:rStyle w:val="gd15mcfcktb"/>
        </w:rPr>
      </w:pPr>
      <w:r w:rsidRPr="005F148D">
        <w:rPr>
          <w:rStyle w:val="gd15mcfcktb"/>
        </w:rPr>
        <w:t xml:space="preserve">  geom_point(aes(color = class)) +</w:t>
      </w:r>
    </w:p>
    <w:p w14:paraId="775B3452" w14:textId="77777777" w:rsidR="007D5324" w:rsidRPr="007D5324" w:rsidRDefault="007D5324" w:rsidP="00F63DE7">
      <w:pPr>
        <w:pStyle w:val="R"/>
      </w:pPr>
      <w:r w:rsidRPr="005F148D">
        <w:rPr>
          <w:rStyle w:val="gd15mcfcktb"/>
        </w:rPr>
        <w:t xml:space="preserve">  </w:t>
      </w:r>
      <w:r w:rsidRPr="007D5324">
        <w:rPr>
          <w:rStyle w:val="gd15mcfcktb"/>
        </w:rPr>
        <w:t>geom_smooth()</w:t>
      </w:r>
    </w:p>
    <w:p w14:paraId="00F32694" w14:textId="77777777" w:rsidR="007D5324" w:rsidRDefault="007D5324" w:rsidP="007D5324">
      <w:pPr>
        <w:pStyle w:val="Textkrper"/>
      </w:pPr>
    </w:p>
    <w:p w14:paraId="0B1BA7C1" w14:textId="77777777" w:rsidR="007D5324" w:rsidRDefault="007D5324" w:rsidP="007D5324">
      <w:pPr>
        <w:pStyle w:val="Textkrper"/>
      </w:pPr>
    </w:p>
    <w:p w14:paraId="3EFF3C21" w14:textId="77777777" w:rsidR="003C486D" w:rsidRDefault="007D5324" w:rsidP="00CA6D45">
      <w:pPr>
        <w:pStyle w:val="Textkrper"/>
        <w:ind w:firstLine="360"/>
      </w:pPr>
      <w:r>
        <w:rPr>
          <w:noProof/>
          <w:lang w:val="en-GB" w:eastAsia="en-GB"/>
        </w:rPr>
        <w:drawing>
          <wp:inline distT="0" distB="0" distL="0" distR="0" wp14:anchorId="43F78E5C" wp14:editId="0B1D2A47">
            <wp:extent cx="2724150" cy="1661862"/>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4971" cy="1668463"/>
                    </a:xfrm>
                    <a:prstGeom prst="rect">
                      <a:avLst/>
                    </a:prstGeom>
                  </pic:spPr>
                </pic:pic>
              </a:graphicData>
            </a:graphic>
          </wp:inline>
        </w:drawing>
      </w:r>
    </w:p>
    <w:p w14:paraId="60B298FD" w14:textId="77777777" w:rsidR="007D5324" w:rsidRDefault="007D5324" w:rsidP="00367914">
      <w:pPr>
        <w:pStyle w:val="Textkrper"/>
      </w:pPr>
    </w:p>
    <w:p w14:paraId="3EA3FFB9" w14:textId="77777777" w:rsidR="00360763" w:rsidRDefault="00360763" w:rsidP="00367914">
      <w:pPr>
        <w:pStyle w:val="Textkrper"/>
      </w:pPr>
    </w:p>
    <w:p w14:paraId="34961F92" w14:textId="77777777" w:rsidR="00360763" w:rsidRDefault="00360763" w:rsidP="00367914">
      <w:pPr>
        <w:pStyle w:val="Textkrper"/>
      </w:pPr>
    </w:p>
    <w:p w14:paraId="7E45E2D3" w14:textId="77777777" w:rsidR="00360763" w:rsidRDefault="00360763" w:rsidP="00CA6D45">
      <w:pPr>
        <w:pStyle w:val="Aufzhlung"/>
      </w:pPr>
      <w:r>
        <w:t>Man kann auch geoms--</w:t>
      </w:r>
      <w:r w:rsidRPr="00CA6D45">
        <w:t>abweichend</w:t>
      </w:r>
      <w:r>
        <w:t xml:space="preserve"> von anderen geoms für andere Subsets erzeugen:</w:t>
      </w:r>
    </w:p>
    <w:p w14:paraId="5A1BC118" w14:textId="77777777" w:rsidR="00360763" w:rsidRDefault="00360763" w:rsidP="00360763">
      <w:pPr>
        <w:pStyle w:val="Textkrper"/>
      </w:pPr>
    </w:p>
    <w:p w14:paraId="75CBAD14" w14:textId="77777777" w:rsidR="00360763" w:rsidRPr="005F148D" w:rsidRDefault="00360763" w:rsidP="00F63DE7">
      <w:pPr>
        <w:pStyle w:val="R"/>
      </w:pPr>
      <w:r w:rsidRPr="005F148D">
        <w:t>ggplot(mpg, aes(x = displ, y = hwy)) +</w:t>
      </w:r>
    </w:p>
    <w:p w14:paraId="21BBBFAB" w14:textId="35C6C60F" w:rsidR="00360763" w:rsidRPr="005F148D" w:rsidRDefault="00360763" w:rsidP="00F63DE7">
      <w:pPr>
        <w:pStyle w:val="R"/>
      </w:pPr>
      <w:r w:rsidRPr="005F148D">
        <w:t xml:space="preserve">  geom_point(aes(color = class)) +</w:t>
      </w:r>
    </w:p>
    <w:p w14:paraId="3AB4D013" w14:textId="77777777" w:rsidR="00360763" w:rsidRPr="005F148D" w:rsidRDefault="00360763" w:rsidP="00F63DE7">
      <w:pPr>
        <w:pStyle w:val="R"/>
      </w:pPr>
      <w:r w:rsidRPr="005F148D">
        <w:t xml:space="preserve">  geom_smooth(data = filter(mpg, class == "subcompact"))</w:t>
      </w:r>
    </w:p>
    <w:p w14:paraId="459F3148" w14:textId="77777777" w:rsidR="007D5324" w:rsidRPr="005F148D" w:rsidRDefault="007D5324" w:rsidP="00367914">
      <w:pPr>
        <w:pStyle w:val="Textkrper"/>
        <w:rPr>
          <w:lang w:val="en-GB"/>
        </w:rPr>
      </w:pPr>
    </w:p>
    <w:p w14:paraId="073282D5" w14:textId="0A5D6BFE" w:rsidR="00360763" w:rsidRDefault="00FA7E4E" w:rsidP="00CA6D45">
      <w:pPr>
        <w:pStyle w:val="Textkrper"/>
        <w:ind w:firstLine="360"/>
      </w:pPr>
      <w:r>
        <w:rPr>
          <w:noProof/>
          <w:lang w:val="en-GB" w:eastAsia="en-GB"/>
        </w:rPr>
        <mc:AlternateContent>
          <mc:Choice Requires="wps">
            <w:drawing>
              <wp:anchor distT="0" distB="0" distL="114300" distR="114300" simplePos="0" relativeHeight="251657216" behindDoc="0" locked="0" layoutInCell="1" allowOverlap="1" wp14:anchorId="3D04A18D" wp14:editId="6A8ABFE6">
                <wp:simplePos x="0" y="0"/>
                <wp:positionH relativeFrom="column">
                  <wp:posOffset>1609725</wp:posOffset>
                </wp:positionH>
                <wp:positionV relativeFrom="paragraph">
                  <wp:posOffset>788035</wp:posOffset>
                </wp:positionV>
                <wp:extent cx="657225" cy="666750"/>
                <wp:effectExtent l="0" t="0" r="28575" b="19050"/>
                <wp:wrapNone/>
                <wp:docPr id="44" name="Ellipse 44"/>
                <wp:cNvGraphicFramePr/>
                <a:graphic xmlns:a="http://schemas.openxmlformats.org/drawingml/2006/main">
                  <a:graphicData uri="http://schemas.microsoft.com/office/word/2010/wordprocessingShape">
                    <wps:wsp>
                      <wps:cNvSpPr/>
                      <wps:spPr>
                        <a:xfrm>
                          <a:off x="0" y="0"/>
                          <a:ext cx="657225" cy="66675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083678" id="Ellipse 44" o:spid="_x0000_s1026" style="position:absolute;margin-left:126.75pt;margin-top:62.05pt;width:51.75pt;height:5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" filled="f" strokecolor="#243f60 [1604]"/>
            </w:pict>
          </mc:Fallback>
        </mc:AlternateContent>
      </w:r>
      <w:r w:rsidR="00360763">
        <w:rPr>
          <w:noProof/>
          <w:lang w:val="en-GB" w:eastAsia="en-GB"/>
        </w:rPr>
        <w:drawing>
          <wp:inline distT="0" distB="0" distL="0" distR="0" wp14:anchorId="78EBAAE0" wp14:editId="568466C5">
            <wp:extent cx="3229214" cy="1819275"/>
            <wp:effectExtent l="0" t="0" r="9525"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36171" cy="1823194"/>
                    </a:xfrm>
                    <a:prstGeom prst="rect">
                      <a:avLst/>
                    </a:prstGeom>
                  </pic:spPr>
                </pic:pic>
              </a:graphicData>
            </a:graphic>
          </wp:inline>
        </w:drawing>
      </w:r>
      <w:r w:rsidR="00360763" w:rsidRPr="00360763">
        <w:t xml:space="preserve"> </w:t>
      </w:r>
    </w:p>
    <w:p w14:paraId="37D1D988" w14:textId="77777777" w:rsidR="007D5324" w:rsidRDefault="00360763" w:rsidP="00CA6D45">
      <w:pPr>
        <w:pStyle w:val="Textkrper"/>
        <w:ind w:left="360"/>
      </w:pPr>
      <w:r w:rsidRPr="00360763">
        <w:t xml:space="preserve">Hier wird die smoothing line nur für die Subgruppe der "subcompact" cars angezeigt. Macht hier </w:t>
      </w:r>
      <w:r>
        <w:t>nicht wirklich Sinn; es geht aber ums Prinzip</w:t>
      </w:r>
    </w:p>
    <w:p w14:paraId="0892FA12" w14:textId="77777777" w:rsidR="00360763" w:rsidRDefault="00360763" w:rsidP="00367914">
      <w:pPr>
        <w:pStyle w:val="Textkrper"/>
      </w:pPr>
    </w:p>
    <w:p w14:paraId="099038D8" w14:textId="77777777" w:rsidR="00360763" w:rsidRDefault="00360763" w:rsidP="00367914">
      <w:pPr>
        <w:pStyle w:val="Textkrper"/>
      </w:pPr>
    </w:p>
    <w:p w14:paraId="7CE161B3" w14:textId="3B3E3F59" w:rsidR="00360763" w:rsidRPr="00CA6D45" w:rsidRDefault="00360763" w:rsidP="00CA6D45">
      <w:pPr>
        <w:pStyle w:val="Aufzhlung"/>
      </w:pPr>
      <w:r w:rsidRPr="00CA6D45">
        <w:rPr>
          <w:b/>
        </w:rPr>
        <w:t xml:space="preserve">Punkte und Kurven für Subgruppen </w:t>
      </w:r>
      <w:r w:rsidRPr="00CA6D45">
        <w:t>(</w:t>
      </w:r>
      <w:r w:rsidRPr="00CA6D45">
        <w:sym w:font="Wingdings" w:char="F0E0"/>
      </w:r>
      <w:r w:rsidRPr="00CA6D45">
        <w:t xml:space="preserve"> Moderatoreffekte</w:t>
      </w:r>
      <w:r w:rsidR="00CA6D45">
        <w:t>)</w:t>
      </w:r>
    </w:p>
    <w:p w14:paraId="6D6E08CF" w14:textId="77777777" w:rsidR="00360763" w:rsidRDefault="00360763" w:rsidP="00367914">
      <w:pPr>
        <w:pStyle w:val="Textkrper"/>
      </w:pPr>
    </w:p>
    <w:p w14:paraId="3154E5E9" w14:textId="77777777" w:rsidR="00360763" w:rsidRPr="005F148D" w:rsidRDefault="00360763" w:rsidP="00F63DE7">
      <w:pPr>
        <w:pStyle w:val="R"/>
      </w:pPr>
      <w:r w:rsidRPr="005F148D">
        <w:t>ggplot(mpg, aes(x = displ, y = hwy, color = drv)) +</w:t>
      </w:r>
    </w:p>
    <w:p w14:paraId="2104E719" w14:textId="77777777" w:rsidR="00360763" w:rsidRPr="005F148D" w:rsidRDefault="00360763" w:rsidP="00F63DE7">
      <w:pPr>
        <w:pStyle w:val="R"/>
      </w:pPr>
      <w:r w:rsidRPr="005F148D">
        <w:t xml:space="preserve">  geom_point() +</w:t>
      </w:r>
    </w:p>
    <w:p w14:paraId="5422808C" w14:textId="77777777" w:rsidR="00360763" w:rsidRPr="005F148D" w:rsidRDefault="00360763" w:rsidP="00F63DE7">
      <w:pPr>
        <w:pStyle w:val="R"/>
      </w:pPr>
      <w:r w:rsidRPr="005F148D">
        <w:t xml:space="preserve">  geom_smooth(se = FALSE)</w:t>
      </w:r>
    </w:p>
    <w:p w14:paraId="4AAA6C3A" w14:textId="77777777" w:rsidR="003C486D" w:rsidRPr="005F148D" w:rsidRDefault="003C486D" w:rsidP="00367914">
      <w:pPr>
        <w:pStyle w:val="Textkrper"/>
        <w:rPr>
          <w:lang w:val="en-GB"/>
        </w:rPr>
      </w:pPr>
    </w:p>
    <w:p w14:paraId="0706C018" w14:textId="77777777" w:rsidR="003C486D" w:rsidRDefault="00360763" w:rsidP="00367914">
      <w:pPr>
        <w:pStyle w:val="Textkrper"/>
      </w:pPr>
      <w:r>
        <w:rPr>
          <w:noProof/>
          <w:lang w:val="en-GB" w:eastAsia="en-GB"/>
        </w:rPr>
        <w:lastRenderedPageBreak/>
        <w:drawing>
          <wp:inline distT="0" distB="0" distL="0" distR="0" wp14:anchorId="2516096F" wp14:editId="5974A178">
            <wp:extent cx="3190875" cy="1875666"/>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6620" cy="1879043"/>
                    </a:xfrm>
                    <a:prstGeom prst="rect">
                      <a:avLst/>
                    </a:prstGeom>
                  </pic:spPr>
                </pic:pic>
              </a:graphicData>
            </a:graphic>
          </wp:inline>
        </w:drawing>
      </w:r>
    </w:p>
    <w:p w14:paraId="29041616" w14:textId="77777777" w:rsidR="00360763" w:rsidRDefault="00360763" w:rsidP="00367914">
      <w:pPr>
        <w:pStyle w:val="Textkrper"/>
      </w:pPr>
    </w:p>
    <w:p w14:paraId="1CD01AC4" w14:textId="77777777" w:rsidR="00360763" w:rsidRDefault="00360763" w:rsidP="00367914">
      <w:pPr>
        <w:pStyle w:val="Textkrper"/>
      </w:pPr>
    </w:p>
    <w:p w14:paraId="7462F289" w14:textId="77777777" w:rsidR="00376280" w:rsidRDefault="00376280" w:rsidP="00376280">
      <w:pPr>
        <w:pStyle w:val="Aufzhlung"/>
        <w:numPr>
          <w:ilvl w:val="0"/>
          <w:numId w:val="0"/>
        </w:numPr>
        <w:ind w:left="360" w:hanging="360"/>
      </w:pPr>
    </w:p>
    <w:p w14:paraId="75AD13CE" w14:textId="03E3DE4D" w:rsidR="00AB248E" w:rsidRDefault="00AB248E" w:rsidP="008178A8">
      <w:pPr>
        <w:pStyle w:val="Textkrper"/>
      </w:pPr>
    </w:p>
    <w:p w14:paraId="57D3D549" w14:textId="77777777" w:rsidR="00AB248E" w:rsidRDefault="00AB248E" w:rsidP="008178A8">
      <w:pPr>
        <w:pStyle w:val="Textkrper"/>
      </w:pPr>
    </w:p>
    <w:p w14:paraId="5AC0EDBD" w14:textId="77777777" w:rsidR="008178A8" w:rsidRPr="008178A8" w:rsidRDefault="008178A8" w:rsidP="008178A8">
      <w:pPr>
        <w:pStyle w:val="Textkrper"/>
      </w:pPr>
    </w:p>
    <w:p w14:paraId="1FC676F2" w14:textId="77777777" w:rsidR="00C07117" w:rsidRDefault="00C07117" w:rsidP="00EC4432">
      <w:pPr>
        <w:pStyle w:val="berschrift2"/>
      </w:pPr>
      <w:bookmarkStart w:id="76" w:name="_Toc164239445"/>
      <w:r>
        <w:t>Barplots</w:t>
      </w:r>
      <w:bookmarkEnd w:id="76"/>
    </w:p>
    <w:p w14:paraId="1BCDEDAB" w14:textId="2E659086" w:rsidR="00C07117" w:rsidRDefault="00C07117" w:rsidP="00C07117">
      <w:pPr>
        <w:pStyle w:val="Textkrper"/>
      </w:pPr>
    </w:p>
    <w:p w14:paraId="0966262C" w14:textId="79BE3F6A" w:rsidR="00395CF9" w:rsidRDefault="00395CF9" w:rsidP="00395CF9">
      <w:pPr>
        <w:pStyle w:val="Aufzhlung"/>
      </w:pPr>
      <w:r>
        <w:t>Es gibt 2 Arten von Barplots</w:t>
      </w:r>
    </w:p>
    <w:p w14:paraId="1293C8DC" w14:textId="6C88D1CC" w:rsidR="00395CF9" w:rsidRDefault="00395CF9" w:rsidP="0056610C">
      <w:pPr>
        <w:pStyle w:val="Aufzhlung2"/>
      </w:pPr>
      <w:r w:rsidRPr="00715295">
        <w:rPr>
          <w:b/>
        </w:rPr>
        <w:t>geom_bar:</w:t>
      </w:r>
      <w:r>
        <w:t xml:space="preserve"> Anzeige der Häufigkeiten</w:t>
      </w:r>
    </w:p>
    <w:p w14:paraId="21595AE2" w14:textId="2D8CEFE8" w:rsidR="00395CF9" w:rsidRDefault="00395CF9" w:rsidP="0056610C">
      <w:pPr>
        <w:pStyle w:val="Aufzhlung2"/>
      </w:pPr>
      <w:r w:rsidRPr="00715295">
        <w:rPr>
          <w:b/>
        </w:rPr>
        <w:t>geom_col:</w:t>
      </w:r>
      <w:r>
        <w:t xml:space="preserve"> </w:t>
      </w:r>
      <w:r w:rsidR="00715295">
        <w:t>Geht zwar auch mit Häufäigketien (wenn count() vorgeschaltet ist, eignetisch aber besser für die Anzeige von Werten (z.B. Stats)</w:t>
      </w:r>
    </w:p>
    <w:p w14:paraId="721A65D5" w14:textId="77777777" w:rsidR="00395CF9" w:rsidRDefault="00395CF9" w:rsidP="00C07117">
      <w:pPr>
        <w:pStyle w:val="Textkrper"/>
      </w:pPr>
    </w:p>
    <w:p w14:paraId="6DEA083F" w14:textId="77777777" w:rsidR="00C07117" w:rsidRDefault="00C07117" w:rsidP="00C07117">
      <w:pPr>
        <w:pStyle w:val="Textkrper"/>
      </w:pPr>
    </w:p>
    <w:p w14:paraId="464B54E5" w14:textId="77777777" w:rsidR="00545AF1" w:rsidRDefault="00545AF1" w:rsidP="00B63031">
      <w:pPr>
        <w:pStyle w:val="Textkrper"/>
      </w:pPr>
    </w:p>
    <w:p w14:paraId="5304A058" w14:textId="51FBE4EB" w:rsidR="00C07117" w:rsidRDefault="00715295" w:rsidP="00314F8E">
      <w:pPr>
        <w:pStyle w:val="berschrift3"/>
      </w:pPr>
      <w:r>
        <w:t>geom_bar</w:t>
      </w:r>
    </w:p>
    <w:p w14:paraId="3380B4C1" w14:textId="63D42907" w:rsidR="00395CF9" w:rsidRDefault="00395CF9" w:rsidP="00395CF9">
      <w:pPr>
        <w:pStyle w:val="Textkrper"/>
      </w:pPr>
      <w:r>
        <w:t>Datensatz für die Beispiele:</w:t>
      </w:r>
    </w:p>
    <w:p w14:paraId="6BA312CC" w14:textId="6A150F46" w:rsidR="00395CF9" w:rsidRDefault="00395CF9" w:rsidP="00F63DE7">
      <w:pPr>
        <w:pStyle w:val="R"/>
      </w:pPr>
      <w:r>
        <w:t>diamonds &lt;- ggplot2::diamonds</w:t>
      </w:r>
    </w:p>
    <w:p w14:paraId="44F7D150" w14:textId="7225BE94" w:rsidR="00395CF9" w:rsidRDefault="00395CF9" w:rsidP="00F63DE7">
      <w:pPr>
        <w:pStyle w:val="R"/>
      </w:pPr>
    </w:p>
    <w:p w14:paraId="2D0D2FC6" w14:textId="77777777" w:rsidR="00395CF9" w:rsidRDefault="00395CF9" w:rsidP="00F63DE7">
      <w:pPr>
        <w:pStyle w:val="R"/>
      </w:pPr>
    </w:p>
    <w:p w14:paraId="738830EC" w14:textId="77777777" w:rsidR="00C07117" w:rsidRPr="005F148D" w:rsidRDefault="00C07117" w:rsidP="00F63DE7">
      <w:pPr>
        <w:pStyle w:val="R"/>
      </w:pPr>
      <w:r w:rsidRPr="005F148D">
        <w:t>ggplot(diamonds, aes(x = cut)) +</w:t>
      </w:r>
    </w:p>
    <w:p w14:paraId="4AC9CF96" w14:textId="77777777" w:rsidR="00C07117" w:rsidRDefault="00C07117" w:rsidP="00F63DE7">
      <w:pPr>
        <w:pStyle w:val="R"/>
      </w:pPr>
      <w:r w:rsidRPr="005F148D">
        <w:t xml:space="preserve">  </w:t>
      </w:r>
      <w:r>
        <w:t>geom_bar()</w:t>
      </w:r>
    </w:p>
    <w:p w14:paraId="3B2D7F17" w14:textId="77777777" w:rsidR="00C07117" w:rsidRDefault="00545AF1" w:rsidP="00CA6D45">
      <w:pPr>
        <w:pStyle w:val="Textkrper"/>
        <w:ind w:firstLine="360"/>
      </w:pPr>
      <w:r>
        <w:rPr>
          <w:noProof/>
          <w:lang w:val="en-GB" w:eastAsia="en-GB"/>
        </w:rPr>
        <w:drawing>
          <wp:inline distT="0" distB="0" distL="0" distR="0" wp14:anchorId="6A6350A2" wp14:editId="7F194119">
            <wp:extent cx="2113471" cy="1296643"/>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21793" cy="1301748"/>
                    </a:xfrm>
                    <a:prstGeom prst="rect">
                      <a:avLst/>
                    </a:prstGeom>
                  </pic:spPr>
                </pic:pic>
              </a:graphicData>
            </a:graphic>
          </wp:inline>
        </w:drawing>
      </w:r>
    </w:p>
    <w:p w14:paraId="5B7167C6" w14:textId="77777777" w:rsidR="00545AF1" w:rsidRDefault="00545AF1" w:rsidP="00C07117">
      <w:pPr>
        <w:pStyle w:val="Textkrper"/>
      </w:pPr>
    </w:p>
    <w:p w14:paraId="28A70FA4" w14:textId="77777777" w:rsidR="00C07117" w:rsidRDefault="00C07117" w:rsidP="00CA6D45">
      <w:pPr>
        <w:pStyle w:val="Aufzhlung2"/>
        <w:numPr>
          <w:ilvl w:val="0"/>
          <w:numId w:val="0"/>
        </w:numPr>
        <w:ind w:left="709" w:hanging="283"/>
      </w:pPr>
      <w:r>
        <w:t xml:space="preserve">Hier ist cut eine kategoriale Variable. </w:t>
      </w:r>
    </w:p>
    <w:p w14:paraId="5C8BDDDB" w14:textId="77777777" w:rsidR="00CA6D45" w:rsidRDefault="00CA6D45" w:rsidP="00CA6D45">
      <w:pPr>
        <w:pStyle w:val="Aufzhlung2"/>
        <w:numPr>
          <w:ilvl w:val="0"/>
          <w:numId w:val="0"/>
        </w:numPr>
        <w:ind w:left="709" w:hanging="283"/>
      </w:pPr>
    </w:p>
    <w:p w14:paraId="75F67380" w14:textId="77777777" w:rsidR="003C486D" w:rsidRPr="00CA6D45" w:rsidRDefault="00C07117" w:rsidP="00CA6D45">
      <w:pPr>
        <w:pStyle w:val="Aufzhlung"/>
        <w:rPr>
          <w:b/>
        </w:rPr>
      </w:pPr>
      <w:r w:rsidRPr="00CA6D45">
        <w:rPr>
          <w:b/>
        </w:rPr>
        <w:t>Säulen schachteln nach einer anderen Variablen</w:t>
      </w:r>
      <w:r w:rsidR="001A2701" w:rsidRPr="00CA6D45">
        <w:rPr>
          <w:b/>
        </w:rPr>
        <w:t>:</w:t>
      </w:r>
    </w:p>
    <w:p w14:paraId="0AB9EAFE" w14:textId="77777777" w:rsidR="001A2701" w:rsidRPr="005F148D" w:rsidRDefault="001A2701" w:rsidP="00F63DE7">
      <w:pPr>
        <w:pStyle w:val="R"/>
      </w:pPr>
      <w:r w:rsidRPr="005F148D">
        <w:t>ggplot(diamonds, aes(x = cut, fill = clarity)) +</w:t>
      </w:r>
    </w:p>
    <w:p w14:paraId="1978BE8F" w14:textId="77777777" w:rsidR="001A2701" w:rsidRDefault="001A2701" w:rsidP="00F63DE7">
      <w:pPr>
        <w:pStyle w:val="R"/>
      </w:pPr>
      <w:r w:rsidRPr="005F148D">
        <w:t xml:space="preserve">  </w:t>
      </w:r>
      <w:r>
        <w:t>geom_bar()</w:t>
      </w:r>
    </w:p>
    <w:p w14:paraId="483334D6" w14:textId="77777777" w:rsidR="003C486D" w:rsidRDefault="003C486D" w:rsidP="00CA6D45">
      <w:pPr>
        <w:pStyle w:val="Textkrper"/>
      </w:pPr>
    </w:p>
    <w:p w14:paraId="6F7EDB1E" w14:textId="77777777" w:rsidR="001A2701" w:rsidRDefault="001A2701" w:rsidP="00CA6D45">
      <w:pPr>
        <w:pStyle w:val="Textkrper"/>
        <w:ind w:left="360"/>
      </w:pPr>
      <w:r>
        <w:rPr>
          <w:noProof/>
          <w:lang w:eastAsia="en-GB"/>
        </w:rPr>
        <w:lastRenderedPageBreak/>
        <w:drawing>
          <wp:inline distT="0" distB="0" distL="0" distR="0" wp14:anchorId="06E34BA7" wp14:editId="58DA0AFA">
            <wp:extent cx="2552700" cy="138077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0734" cy="1385125"/>
                    </a:xfrm>
                    <a:prstGeom prst="rect">
                      <a:avLst/>
                    </a:prstGeom>
                  </pic:spPr>
                </pic:pic>
              </a:graphicData>
            </a:graphic>
          </wp:inline>
        </w:drawing>
      </w:r>
    </w:p>
    <w:p w14:paraId="70A904E2" w14:textId="77777777" w:rsidR="001A2701" w:rsidRDefault="001A2701" w:rsidP="00CA6D45">
      <w:pPr>
        <w:pStyle w:val="Textkrper"/>
        <w:ind w:left="360"/>
      </w:pPr>
    </w:p>
    <w:p w14:paraId="1F2D3D07" w14:textId="77777777" w:rsidR="001A2701" w:rsidRDefault="001A2701" w:rsidP="00CA6D45">
      <w:pPr>
        <w:pStyle w:val="Textkrper"/>
      </w:pPr>
    </w:p>
    <w:p w14:paraId="258AF0D0" w14:textId="77777777" w:rsidR="001A2701" w:rsidRDefault="008F3FEE" w:rsidP="001A2701">
      <w:pPr>
        <w:pStyle w:val="Textkrper"/>
      </w:pPr>
      <w:r>
        <w:t xml:space="preserve">Diese Form kombiniert absolute Häufigkeit mit relativer *pro Säule*. Eine Vergleichbarkeit der Säulen bekommt man mit </w:t>
      </w:r>
      <w:r w:rsidR="001A2701">
        <w:t>"position=fill", die für jede Säule 100% veranschlagt (hier muss aes, bzw. zumin</w:t>
      </w:r>
      <w:r>
        <w:t>d</w:t>
      </w:r>
      <w:r w:rsidR="001A2701">
        <w:t>est position in den geom-part).</w:t>
      </w:r>
    </w:p>
    <w:p w14:paraId="5E452909" w14:textId="77777777" w:rsidR="001A2701" w:rsidRDefault="001A2701" w:rsidP="00CA6D45">
      <w:pPr>
        <w:pStyle w:val="Textkrper"/>
      </w:pPr>
    </w:p>
    <w:p w14:paraId="52E6E0CF" w14:textId="6159D6FE" w:rsidR="00DF0CAD" w:rsidRDefault="00DF0CAD" w:rsidP="00F63DE7">
      <w:pPr>
        <w:pStyle w:val="R"/>
      </w:pPr>
      <w:r>
        <w:t>d</w:t>
      </w:r>
      <w:r w:rsidRPr="005F148D">
        <w:t>iamonds</w:t>
      </w:r>
      <w:r>
        <w:t xml:space="preserve"> %&gt;%</w:t>
      </w:r>
    </w:p>
    <w:p w14:paraId="1E44376E" w14:textId="79711F95" w:rsidR="001A2701" w:rsidRPr="005F148D" w:rsidRDefault="00DF0CAD" w:rsidP="00F63DE7">
      <w:pPr>
        <w:pStyle w:val="R"/>
      </w:pPr>
      <w:r>
        <w:t xml:space="preserve">  </w:t>
      </w:r>
      <w:r w:rsidR="001A2701" w:rsidRPr="005F148D">
        <w:t>ggplot() +</w:t>
      </w:r>
    </w:p>
    <w:p w14:paraId="3A0F45C9" w14:textId="77777777" w:rsidR="001A2701" w:rsidRPr="005F148D" w:rsidRDefault="001A2701" w:rsidP="00F63DE7">
      <w:pPr>
        <w:pStyle w:val="R"/>
      </w:pPr>
      <w:r w:rsidRPr="005F148D">
        <w:t xml:space="preserve">  geom_bar(aes(x = cut, fill = clarity),position = "fill")</w:t>
      </w:r>
    </w:p>
    <w:p w14:paraId="238DF5A5" w14:textId="77777777" w:rsidR="00DF0CAD" w:rsidRPr="004B0897" w:rsidRDefault="00DF0CAD" w:rsidP="00367914">
      <w:pPr>
        <w:pStyle w:val="Textkrper"/>
        <w:rPr>
          <w:lang w:val="en-GB"/>
        </w:rPr>
      </w:pPr>
    </w:p>
    <w:p w14:paraId="76F50D27" w14:textId="0A9E4083" w:rsidR="003C486D" w:rsidRPr="00DF0CAD" w:rsidRDefault="00DF0CAD" w:rsidP="00367914">
      <w:pPr>
        <w:pStyle w:val="Textkrper"/>
      </w:pPr>
      <w:r w:rsidRPr="00DF0CAD">
        <w:t>(</w:t>
      </w:r>
      <w:r>
        <w:t>A</w:t>
      </w:r>
      <w:r w:rsidRPr="00DF0CAD">
        <w:t>chtung: Local mapping—kein g</w:t>
      </w:r>
      <w:r>
        <w:t>lobales!)</w:t>
      </w:r>
    </w:p>
    <w:p w14:paraId="320688E8" w14:textId="77777777" w:rsidR="001A2701" w:rsidRPr="00DF0CAD" w:rsidRDefault="001A2701" w:rsidP="00367914">
      <w:pPr>
        <w:pStyle w:val="Textkrper"/>
      </w:pPr>
    </w:p>
    <w:p w14:paraId="3FBEE9F3" w14:textId="77777777" w:rsidR="003C486D" w:rsidRDefault="001A2701" w:rsidP="00367914">
      <w:pPr>
        <w:pStyle w:val="Textkrper"/>
      </w:pPr>
      <w:r>
        <w:rPr>
          <w:noProof/>
          <w:lang w:val="en-GB" w:eastAsia="en-GB"/>
        </w:rPr>
        <w:drawing>
          <wp:inline distT="0" distB="0" distL="0" distR="0" wp14:anchorId="3FE3F356" wp14:editId="26FAEDE7">
            <wp:extent cx="2505075" cy="152702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9685" cy="1535929"/>
                    </a:xfrm>
                    <a:prstGeom prst="rect">
                      <a:avLst/>
                    </a:prstGeom>
                  </pic:spPr>
                </pic:pic>
              </a:graphicData>
            </a:graphic>
          </wp:inline>
        </w:drawing>
      </w:r>
    </w:p>
    <w:p w14:paraId="1A21D590" w14:textId="77777777" w:rsidR="003C486D" w:rsidRDefault="003C486D" w:rsidP="00367914">
      <w:pPr>
        <w:pStyle w:val="Textkrper"/>
      </w:pPr>
    </w:p>
    <w:p w14:paraId="1F0AB754" w14:textId="77777777" w:rsidR="001A2701" w:rsidRDefault="001A2701" w:rsidP="00367914">
      <w:pPr>
        <w:pStyle w:val="Textkrper"/>
      </w:pPr>
    </w:p>
    <w:p w14:paraId="7927C5F6" w14:textId="77777777" w:rsidR="001A2701" w:rsidRPr="00CA6D45" w:rsidRDefault="00545AF1" w:rsidP="00CA6D45">
      <w:pPr>
        <w:pStyle w:val="Aufzhlung"/>
        <w:rPr>
          <w:b/>
          <w:lang w:val="en-GB"/>
        </w:rPr>
      </w:pPr>
      <w:r w:rsidRPr="00CA6D45">
        <w:rPr>
          <w:b/>
          <w:lang w:val="en-GB"/>
        </w:rPr>
        <w:t>Nebeneinander</w:t>
      </w:r>
    </w:p>
    <w:p w14:paraId="05E27445" w14:textId="77777777" w:rsidR="00545AF1" w:rsidRPr="005F148D" w:rsidRDefault="00545AF1" w:rsidP="001A2701">
      <w:pPr>
        <w:pStyle w:val="Textkrper"/>
        <w:rPr>
          <w:lang w:val="en-GB"/>
        </w:rPr>
      </w:pPr>
    </w:p>
    <w:p w14:paraId="5B931EF5" w14:textId="77777777" w:rsidR="00545AF1" w:rsidRPr="005F148D" w:rsidRDefault="00545AF1" w:rsidP="00F63DE7">
      <w:pPr>
        <w:pStyle w:val="R"/>
      </w:pPr>
      <w:r w:rsidRPr="005F148D">
        <w:t>ggplot(diamonds, aes(x = cut, fill = clarity)) +</w:t>
      </w:r>
    </w:p>
    <w:p w14:paraId="36177712" w14:textId="77777777" w:rsidR="00545AF1" w:rsidRDefault="00545AF1" w:rsidP="00F63DE7">
      <w:pPr>
        <w:pStyle w:val="R"/>
      </w:pPr>
      <w:r w:rsidRPr="005F148D">
        <w:t xml:space="preserve">  </w:t>
      </w:r>
      <w:r>
        <w:t>geom_bar(position="dodge")</w:t>
      </w:r>
    </w:p>
    <w:p w14:paraId="3D3FADC1" w14:textId="77777777" w:rsidR="00545AF1" w:rsidRDefault="00545AF1" w:rsidP="00545AF1">
      <w:pPr>
        <w:pStyle w:val="Textkrper"/>
      </w:pPr>
    </w:p>
    <w:p w14:paraId="4EF99224" w14:textId="77777777" w:rsidR="00545AF1" w:rsidRDefault="00545AF1" w:rsidP="00545AF1">
      <w:pPr>
        <w:pStyle w:val="Textkrper"/>
      </w:pPr>
      <w:r>
        <w:rPr>
          <w:noProof/>
          <w:lang w:val="en-GB" w:eastAsia="en-GB"/>
        </w:rPr>
        <w:drawing>
          <wp:inline distT="0" distB="0" distL="0" distR="0" wp14:anchorId="03859196" wp14:editId="362ED2BA">
            <wp:extent cx="2769079" cy="1708318"/>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84961" cy="1718116"/>
                    </a:xfrm>
                    <a:prstGeom prst="rect">
                      <a:avLst/>
                    </a:prstGeom>
                  </pic:spPr>
                </pic:pic>
              </a:graphicData>
            </a:graphic>
          </wp:inline>
        </w:drawing>
      </w:r>
    </w:p>
    <w:p w14:paraId="57683E6D" w14:textId="77777777" w:rsidR="001A2701" w:rsidRDefault="001A2701" w:rsidP="001A2701">
      <w:pPr>
        <w:pStyle w:val="Textkrper"/>
      </w:pPr>
    </w:p>
    <w:p w14:paraId="552FC326" w14:textId="77777777" w:rsidR="001A2701" w:rsidRDefault="001A2701" w:rsidP="001A2701">
      <w:pPr>
        <w:pStyle w:val="Textkrper"/>
      </w:pPr>
      <w:r>
        <w:t>Default für die Y-Achse ist eine Häufigkeitsausgabe (count)</w:t>
      </w:r>
    </w:p>
    <w:p w14:paraId="245E63B2" w14:textId="77777777" w:rsidR="00AF7315" w:rsidRDefault="001A2701" w:rsidP="001A2701">
      <w:pPr>
        <w:pStyle w:val="Textkrper"/>
      </w:pPr>
      <w:r>
        <w:t xml:space="preserve">Man kann aber auch andere Dinge ausgeben lassen--auch Funktionen (s. S. 23ff)). </w:t>
      </w:r>
    </w:p>
    <w:p w14:paraId="542363CD" w14:textId="77777777" w:rsidR="00AF7315" w:rsidRDefault="00AF7315" w:rsidP="001A2701">
      <w:pPr>
        <w:pStyle w:val="Textkrper"/>
      </w:pPr>
    </w:p>
    <w:p w14:paraId="6CB89BE4" w14:textId="77777777" w:rsidR="001A2701" w:rsidRDefault="001A2701" w:rsidP="001A2701">
      <w:pPr>
        <w:pStyle w:val="Textkrper"/>
      </w:pPr>
      <w:r>
        <w:t xml:space="preserve">Interessant dürften v.a. </w:t>
      </w:r>
      <w:r w:rsidRPr="00AF7315">
        <w:rPr>
          <w:b/>
        </w:rPr>
        <w:t>Proportionen</w:t>
      </w:r>
      <w:r>
        <w:t xml:space="preserve"> sein</w:t>
      </w:r>
    </w:p>
    <w:p w14:paraId="014173AA" w14:textId="77777777" w:rsidR="001A2701" w:rsidRDefault="001A2701" w:rsidP="001A2701">
      <w:pPr>
        <w:pStyle w:val="Textkrper"/>
      </w:pPr>
    </w:p>
    <w:p w14:paraId="46FF01B8" w14:textId="77777777" w:rsidR="001A2701" w:rsidRPr="005F148D" w:rsidRDefault="001A2701" w:rsidP="00F63DE7">
      <w:pPr>
        <w:pStyle w:val="R"/>
      </w:pPr>
      <w:r w:rsidRPr="005F148D">
        <w:lastRenderedPageBreak/>
        <w:t>ggplot(diamonds) +</w:t>
      </w:r>
    </w:p>
    <w:p w14:paraId="3FF1DC31" w14:textId="77777777" w:rsidR="001A2701" w:rsidRPr="005F148D" w:rsidRDefault="001A2701" w:rsidP="00F63DE7">
      <w:pPr>
        <w:pStyle w:val="R"/>
      </w:pPr>
      <w:r w:rsidRPr="005F148D">
        <w:t xml:space="preserve">  geom_bar(aes(x = cut, y = ..prop.., group = 1)</w:t>
      </w:r>
    </w:p>
    <w:p w14:paraId="3C991BC4" w14:textId="77777777" w:rsidR="001A2701" w:rsidRDefault="001A2701" w:rsidP="00F63DE7">
      <w:pPr>
        <w:pStyle w:val="R"/>
      </w:pPr>
      <w:r w:rsidRPr="005F148D">
        <w:t xml:space="preserve">   </w:t>
      </w:r>
      <w:r>
        <w:t>)</w:t>
      </w:r>
    </w:p>
    <w:p w14:paraId="58CB117B" w14:textId="77777777" w:rsidR="001A2701" w:rsidRDefault="00AF7315" w:rsidP="001A2701">
      <w:pPr>
        <w:pStyle w:val="Textkrper"/>
      </w:pPr>
      <w:r>
        <w:rPr>
          <w:noProof/>
          <w:lang w:val="en-GB" w:eastAsia="en-GB"/>
        </w:rPr>
        <w:drawing>
          <wp:inline distT="0" distB="0" distL="0" distR="0" wp14:anchorId="3D56FBFE" wp14:editId="4D0E119F">
            <wp:extent cx="2847975" cy="171618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2953" cy="1719182"/>
                    </a:xfrm>
                    <a:prstGeom prst="rect">
                      <a:avLst/>
                    </a:prstGeom>
                  </pic:spPr>
                </pic:pic>
              </a:graphicData>
            </a:graphic>
          </wp:inline>
        </w:drawing>
      </w:r>
    </w:p>
    <w:p w14:paraId="016A8F61" w14:textId="77777777" w:rsidR="00AF7315" w:rsidRDefault="00AF7315" w:rsidP="001A2701">
      <w:pPr>
        <w:pStyle w:val="Textkrper"/>
      </w:pPr>
    </w:p>
    <w:p w14:paraId="700B1ABB" w14:textId="77777777" w:rsidR="001A2701" w:rsidRDefault="001A2701" w:rsidP="001A2701">
      <w:pPr>
        <w:pStyle w:val="Textkrper"/>
      </w:pPr>
      <w:r>
        <w:t>(Was hier "group = 1" bedeutet, weiß ich nicht--andere Zahlen ergeben dasselbe)</w:t>
      </w:r>
    </w:p>
    <w:p w14:paraId="750D755D" w14:textId="77777777" w:rsidR="001A2701" w:rsidRDefault="001A2701" w:rsidP="001A2701">
      <w:pPr>
        <w:pStyle w:val="Textkrper"/>
      </w:pPr>
    </w:p>
    <w:p w14:paraId="427A2DED" w14:textId="0FE54F03" w:rsidR="008514D8" w:rsidRDefault="008514D8" w:rsidP="004A2F15">
      <w:pPr>
        <w:pStyle w:val="Textkrper"/>
      </w:pPr>
    </w:p>
    <w:p w14:paraId="62D070BA" w14:textId="77777777" w:rsidR="00715295" w:rsidRDefault="00715295" w:rsidP="00715295">
      <w:pPr>
        <w:pStyle w:val="Textkrper"/>
      </w:pPr>
    </w:p>
    <w:p w14:paraId="0DCF6625" w14:textId="00D8866B" w:rsidR="00715295" w:rsidRPr="00715295" w:rsidRDefault="00715295" w:rsidP="00715295">
      <w:pPr>
        <w:pStyle w:val="Aufzhlung"/>
        <w:rPr>
          <w:b/>
        </w:rPr>
      </w:pPr>
      <w:r w:rsidRPr="00715295">
        <w:rPr>
          <w:b/>
        </w:rPr>
        <w:t>Anzeige von Statistiken im plot</w:t>
      </w:r>
    </w:p>
    <w:p w14:paraId="688E5E99" w14:textId="77777777" w:rsidR="00715295" w:rsidRDefault="00715295" w:rsidP="00F63DE7">
      <w:pPr>
        <w:pStyle w:val="R"/>
      </w:pPr>
      <w:r>
        <w:t xml:space="preserve">ggplot(top_N_SOC(10), </w:t>
      </w:r>
    </w:p>
    <w:p w14:paraId="38D00686" w14:textId="77777777" w:rsidR="00715295" w:rsidRDefault="00715295" w:rsidP="00F63DE7">
      <w:pPr>
        <w:pStyle w:val="R"/>
      </w:pPr>
      <w:r>
        <w:t xml:space="preserve">       aes(x = reorder(SOC_NAME, num_apps), y = num_apps)) +</w:t>
      </w:r>
    </w:p>
    <w:p w14:paraId="1F970E96" w14:textId="77777777" w:rsidR="00715295" w:rsidRPr="005F148D" w:rsidRDefault="00715295" w:rsidP="00F63DE7">
      <w:pPr>
        <w:pStyle w:val="R"/>
      </w:pPr>
      <w:r w:rsidRPr="005F148D">
        <w:t xml:space="preserve">  geom_bar(stat = "identity", alpha = 0.9, fill = "blue", width = 0.7) +</w:t>
      </w:r>
    </w:p>
    <w:p w14:paraId="0117440C" w14:textId="77777777" w:rsidR="00715295" w:rsidRPr="005F148D" w:rsidRDefault="00715295" w:rsidP="00F63DE7">
      <w:pPr>
        <w:pStyle w:val="R"/>
      </w:pPr>
      <w:r w:rsidRPr="005F148D">
        <w:t xml:space="preserve">  coord_flip() +</w:t>
      </w:r>
    </w:p>
    <w:p w14:paraId="749A32A2" w14:textId="77777777" w:rsidR="00715295" w:rsidRPr="005F148D" w:rsidRDefault="00715295" w:rsidP="00F63DE7">
      <w:pPr>
        <w:pStyle w:val="R"/>
      </w:pPr>
      <w:r w:rsidRPr="005F148D">
        <w:t xml:space="preserve">  geom_text(aes(label = num_apps), hjust = -.2, size = 3) +</w:t>
      </w:r>
    </w:p>
    <w:p w14:paraId="5A956C7C" w14:textId="77777777" w:rsidR="00715295" w:rsidRPr="005F148D" w:rsidRDefault="00715295" w:rsidP="00F63DE7">
      <w:pPr>
        <w:pStyle w:val="R"/>
      </w:pPr>
      <w:r w:rsidRPr="005F148D">
        <w:t xml:space="preserve">  ggtitle("Top 10 occupations with most H1B petitions") +</w:t>
      </w:r>
    </w:p>
    <w:p w14:paraId="316FAB30" w14:textId="77777777" w:rsidR="00715295" w:rsidRPr="005F148D" w:rsidRDefault="00715295" w:rsidP="00F63DE7">
      <w:pPr>
        <w:pStyle w:val="R"/>
      </w:pPr>
      <w:r w:rsidRPr="005F148D">
        <w:t xml:space="preserve">  theme(plot.title = element_text(size = rel(1)),</w:t>
      </w:r>
    </w:p>
    <w:p w14:paraId="2407179F" w14:textId="77777777" w:rsidR="00715295" w:rsidRPr="005F148D" w:rsidRDefault="00715295" w:rsidP="00F63DE7">
      <w:pPr>
        <w:pStyle w:val="R"/>
      </w:pPr>
      <w:r w:rsidRPr="005F148D">
        <w:t xml:space="preserve">        axis.text.y = element_text(size = rel(0.8))) +</w:t>
      </w:r>
    </w:p>
    <w:p w14:paraId="3F21F7AB" w14:textId="77777777" w:rsidR="00715295" w:rsidRPr="005F148D" w:rsidRDefault="00715295" w:rsidP="00F63DE7">
      <w:pPr>
        <w:pStyle w:val="R"/>
      </w:pPr>
      <w:r w:rsidRPr="005F148D">
        <w:t xml:space="preserve">  labs(x = "SOC Name", y = "No. of Applications")</w:t>
      </w:r>
    </w:p>
    <w:p w14:paraId="15272AD9" w14:textId="77777777" w:rsidR="00715295" w:rsidRPr="00F63DE7" w:rsidRDefault="00715295" w:rsidP="00CA6D45">
      <w:pPr>
        <w:pStyle w:val="Textkrper"/>
        <w:ind w:left="360"/>
        <w:rPr>
          <w:lang w:val="en-GB"/>
        </w:rPr>
      </w:pPr>
    </w:p>
    <w:p w14:paraId="1AA38480" w14:textId="74B2B60D" w:rsidR="00715295" w:rsidRDefault="00715295" w:rsidP="00CA6D45">
      <w:pPr>
        <w:pStyle w:val="Textkrper"/>
        <w:ind w:left="360"/>
      </w:pPr>
      <w:r w:rsidRPr="00F63DE7">
        <w:rPr>
          <w:lang w:val="en-GB"/>
        </w:rPr>
        <w:t xml:space="preserve">      </w:t>
      </w:r>
      <w:r>
        <w:rPr>
          <w:noProof/>
          <w:lang w:eastAsia="en-GB"/>
        </w:rPr>
        <w:drawing>
          <wp:inline distT="0" distB="0" distL="0" distR="0" wp14:anchorId="07A75539" wp14:editId="397D28B3">
            <wp:extent cx="4209690" cy="2372471"/>
            <wp:effectExtent l="0" t="0" r="63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15288" cy="2375626"/>
                    </a:xfrm>
                    <a:prstGeom prst="rect">
                      <a:avLst/>
                    </a:prstGeom>
                  </pic:spPr>
                </pic:pic>
              </a:graphicData>
            </a:graphic>
          </wp:inline>
        </w:drawing>
      </w:r>
    </w:p>
    <w:p w14:paraId="0E1EE8C9" w14:textId="77777777" w:rsidR="00715295" w:rsidRDefault="00715295" w:rsidP="00715295">
      <w:pPr>
        <w:pStyle w:val="Textkrper"/>
      </w:pPr>
    </w:p>
    <w:p w14:paraId="52D52908" w14:textId="77777777" w:rsidR="00715295" w:rsidRDefault="00715295" w:rsidP="00715295">
      <w:pPr>
        <w:pStyle w:val="Textkrper"/>
      </w:pPr>
    </w:p>
    <w:p w14:paraId="5693F2B8" w14:textId="77777777" w:rsidR="00715295" w:rsidRDefault="00715295" w:rsidP="00715295">
      <w:pPr>
        <w:pStyle w:val="Textkrper"/>
      </w:pPr>
      <w:r>
        <w:t>Hier werden ne Masse von Optionen angewandt</w:t>
      </w:r>
    </w:p>
    <w:p w14:paraId="04D35C62" w14:textId="77777777" w:rsidR="00715295" w:rsidRDefault="00715295" w:rsidP="00715295">
      <w:pPr>
        <w:pStyle w:val="Aufzhlung"/>
      </w:pPr>
      <w:r>
        <w:t>Die Daten sind eine Tabelle, die die Anzahl von Bewerbungen für Berufe enthalten. Durch „(10)“ werden daraus nur die obersten 10 betrachtet</w:t>
      </w:r>
    </w:p>
    <w:p w14:paraId="3B8BBF6B" w14:textId="77777777" w:rsidR="00715295" w:rsidRPr="005F148D" w:rsidRDefault="00715295" w:rsidP="00715295">
      <w:pPr>
        <w:pStyle w:val="Aufzhlung"/>
        <w:rPr>
          <w:rFonts w:ascii="Courier New" w:hAnsi="Courier New" w:cs="Courier New"/>
          <w:sz w:val="20"/>
          <w:szCs w:val="20"/>
          <w:lang w:val="en-GB"/>
        </w:rPr>
      </w:pPr>
      <w:r w:rsidRPr="005F148D">
        <w:rPr>
          <w:rFonts w:ascii="Courier New" w:hAnsi="Courier New" w:cs="Courier New"/>
          <w:color w:val="FF0000"/>
          <w:sz w:val="20"/>
          <w:szCs w:val="20"/>
          <w:lang w:val="en-GB"/>
        </w:rPr>
        <w:t>geom_bar(stat = "identity", alpha = 0.9, fill = "blue", width = 0.7)</w:t>
      </w:r>
    </w:p>
    <w:p w14:paraId="7B3B3EF7" w14:textId="77777777" w:rsidR="00715295" w:rsidRDefault="00715295" w:rsidP="0056610C">
      <w:pPr>
        <w:pStyle w:val="Aufzhlung2"/>
      </w:pPr>
      <w:r>
        <w:lastRenderedPageBreak/>
        <w:t>stat=“identity“: Die default-Variante zählt einfach die Anzahl der Fälle pro Kategorie, „identity“ führt dazu, dass die y-Werte direkt übernommen werden (wie oben die Anzahl der Bewerbungen)</w:t>
      </w:r>
    </w:p>
    <w:p w14:paraId="2AEB746E" w14:textId="77777777" w:rsidR="00715295" w:rsidRDefault="00715295" w:rsidP="0056610C">
      <w:pPr>
        <w:pStyle w:val="Aufzhlung2"/>
      </w:pPr>
      <w:r>
        <w:t>alpha: Wert zwischen 0-1; steuert die Transparenz</w:t>
      </w:r>
    </w:p>
    <w:p w14:paraId="25DE6C9D" w14:textId="77777777" w:rsidR="00715295" w:rsidRDefault="00715295" w:rsidP="0056610C">
      <w:pPr>
        <w:pStyle w:val="Aufzhlung2"/>
      </w:pPr>
      <w:r>
        <w:t>width= Breite der Balken</w:t>
      </w:r>
    </w:p>
    <w:p w14:paraId="60F995E7" w14:textId="77777777" w:rsidR="00715295" w:rsidRPr="00F21BD3" w:rsidRDefault="00715295" w:rsidP="00715295">
      <w:pPr>
        <w:pStyle w:val="Aufzhlung"/>
        <w:rPr>
          <w:rFonts w:ascii="Courier New" w:hAnsi="Courier New" w:cs="Courier New"/>
          <w:color w:val="FF0000"/>
          <w:sz w:val="20"/>
          <w:szCs w:val="20"/>
        </w:rPr>
      </w:pPr>
      <w:r w:rsidRPr="00F21BD3">
        <w:rPr>
          <w:rFonts w:ascii="Courier New" w:hAnsi="Courier New" w:cs="Courier New"/>
          <w:color w:val="FF0000"/>
          <w:sz w:val="20"/>
          <w:szCs w:val="20"/>
        </w:rPr>
        <w:t>geom_text(aes(label = num_apps), hjust = -.2, size = 3)</w:t>
      </w:r>
    </w:p>
    <w:p w14:paraId="61F8BB13" w14:textId="77777777" w:rsidR="00715295" w:rsidRDefault="00715295" w:rsidP="0056610C">
      <w:pPr>
        <w:pStyle w:val="Aufzhlung2"/>
      </w:pPr>
      <w:r>
        <w:t>Betrifft die Beschriftungen (Zahl der Bewerbungen)</w:t>
      </w:r>
    </w:p>
    <w:p w14:paraId="1E2DA0EB" w14:textId="77777777" w:rsidR="00715295" w:rsidRDefault="00715295" w:rsidP="0056610C">
      <w:pPr>
        <w:pStyle w:val="Aufzhlung2"/>
      </w:pPr>
      <w:r>
        <w:t>Label=Was für Werte sollten angezeigt werden (</w:t>
      </w:r>
      <w:r>
        <w:sym w:font="Wingdings" w:char="F0E0"/>
      </w:r>
      <w:r>
        <w:t xml:space="preserve"> num_apps; Zahl der Bewerbungen)</w:t>
      </w:r>
    </w:p>
    <w:p w14:paraId="5783291E" w14:textId="77777777" w:rsidR="00715295" w:rsidRDefault="00715295" w:rsidP="0056610C">
      <w:pPr>
        <w:pStyle w:val="Aufzhlung2"/>
      </w:pPr>
      <w:r>
        <w:t>hjust=Steuert, wie nah die Werte an den Balken sind. Weiß im Moment nicht, ob die absolut (im Raum) oder relativ zu den Balken sind. Einfach rumprobieren</w:t>
      </w:r>
    </w:p>
    <w:p w14:paraId="5DCD4441" w14:textId="77777777" w:rsidR="00715295" w:rsidRDefault="00715295" w:rsidP="0056610C">
      <w:pPr>
        <w:pStyle w:val="Aufzhlung2"/>
      </w:pPr>
      <w:r>
        <w:t>size=Größe der Werte</w:t>
      </w:r>
    </w:p>
    <w:p w14:paraId="26C06215" w14:textId="77777777" w:rsidR="00715295" w:rsidRPr="005F148D" w:rsidRDefault="00715295" w:rsidP="00715295">
      <w:pPr>
        <w:pStyle w:val="Aufzhlung"/>
        <w:rPr>
          <w:lang w:val="en-GB"/>
        </w:rPr>
      </w:pPr>
      <w:r w:rsidRPr="005F148D">
        <w:rPr>
          <w:lang w:val="en-GB"/>
        </w:rPr>
        <w:t xml:space="preserve">  </w:t>
      </w:r>
      <w:r w:rsidRPr="005F148D">
        <w:rPr>
          <w:rFonts w:ascii="Courier New" w:hAnsi="Courier New" w:cs="Courier New"/>
          <w:color w:val="FF0000"/>
          <w:sz w:val="20"/>
          <w:szCs w:val="20"/>
          <w:lang w:val="en-GB"/>
        </w:rPr>
        <w:t xml:space="preserve">theme(plot.title = element_text(size = rel(1)),        </w:t>
      </w:r>
      <w:r w:rsidRPr="005F148D">
        <w:rPr>
          <w:rFonts w:ascii="Courier New" w:hAnsi="Courier New" w:cs="Courier New"/>
          <w:color w:val="FF0000"/>
          <w:sz w:val="20"/>
          <w:szCs w:val="20"/>
          <w:lang w:val="en-GB"/>
        </w:rPr>
        <w:br/>
        <w:t xml:space="preserve">           axis.text.y = element_text(size = rel(0.8))) +</w:t>
      </w:r>
    </w:p>
    <w:p w14:paraId="3D7F8BC2" w14:textId="77777777" w:rsidR="00715295" w:rsidRDefault="00715295" w:rsidP="0056610C">
      <w:pPr>
        <w:pStyle w:val="Aufzhlung2"/>
      </w:pPr>
      <w:r>
        <w:t>Erste Zeile: Steuert die Größe des Titels („Top 10…“): rel(1) ist wohl Default</w:t>
      </w:r>
    </w:p>
    <w:p w14:paraId="612159EE" w14:textId="77777777" w:rsidR="00715295" w:rsidRDefault="00715295" w:rsidP="0056610C">
      <w:pPr>
        <w:pStyle w:val="Aufzhlung2"/>
      </w:pPr>
      <w:r>
        <w:t>Zweite Zeile. Steuert die Beschriftung der Y-Achse (Berufsbezeichnung)</w:t>
      </w:r>
    </w:p>
    <w:p w14:paraId="5783F21A" w14:textId="77777777" w:rsidR="00715295" w:rsidRDefault="00715295" w:rsidP="00715295">
      <w:pPr>
        <w:pStyle w:val="Textkrper"/>
      </w:pPr>
    </w:p>
    <w:p w14:paraId="6B14E0C2" w14:textId="06FEFA27" w:rsidR="00715295" w:rsidRDefault="00715295" w:rsidP="004A2F15">
      <w:pPr>
        <w:pStyle w:val="Textkrper"/>
      </w:pPr>
    </w:p>
    <w:p w14:paraId="7ECF4D28" w14:textId="78234785" w:rsidR="00715295" w:rsidRDefault="00715295" w:rsidP="00715295">
      <w:pPr>
        <w:pStyle w:val="berschrift3"/>
      </w:pPr>
      <w:r>
        <w:t>geom_col</w:t>
      </w:r>
    </w:p>
    <w:p w14:paraId="7C7BB7B8" w14:textId="46D0E0D4" w:rsidR="00715295" w:rsidRDefault="00715295" w:rsidP="00715295">
      <w:pPr>
        <w:pStyle w:val="Aufzhlung"/>
      </w:pPr>
      <w:r>
        <w:t>Das Beispiel zeigt eine Faktorladungsmatrix (pca)</w:t>
      </w:r>
    </w:p>
    <w:p w14:paraId="24697011" w14:textId="77777777" w:rsidR="00715295" w:rsidRPr="00135A53" w:rsidRDefault="00715295" w:rsidP="00F63DE7">
      <w:pPr>
        <w:pStyle w:val="R"/>
      </w:pPr>
      <w:r w:rsidRPr="00135A53">
        <w:t>pca %&gt;%</w:t>
      </w:r>
    </w:p>
    <w:p w14:paraId="7BFD1304" w14:textId="77777777" w:rsidR="00715295" w:rsidRPr="00135A53" w:rsidRDefault="00715295" w:rsidP="00F63DE7">
      <w:pPr>
        <w:pStyle w:val="R"/>
      </w:pPr>
      <w:r w:rsidRPr="00135A53">
        <w:t xml:space="preserve">  mutate(component = fct_inorder(component)) %&gt;%  #Ordet die PCs !</w:t>
      </w:r>
    </w:p>
    <w:p w14:paraId="36CF6E4D" w14:textId="77777777" w:rsidR="00715295" w:rsidRPr="00135A53" w:rsidRDefault="00715295" w:rsidP="00F63DE7">
      <w:pPr>
        <w:pStyle w:val="R"/>
      </w:pPr>
      <w:r w:rsidRPr="00135A53">
        <w:t xml:space="preserve">  group_by(component) %&gt;%</w:t>
      </w:r>
    </w:p>
    <w:p w14:paraId="4EC73E8A" w14:textId="77777777" w:rsidR="00715295" w:rsidRPr="00135A53" w:rsidRDefault="00715295" w:rsidP="00F63DE7">
      <w:pPr>
        <w:pStyle w:val="R"/>
      </w:pPr>
      <w:r w:rsidRPr="00135A53">
        <w:t xml:space="preserve">  top_n(6, abs(value)) %&gt;%</w:t>
      </w:r>
    </w:p>
    <w:p w14:paraId="4CB7014F" w14:textId="77777777" w:rsidR="00715295" w:rsidRPr="00135A53" w:rsidRDefault="00715295" w:rsidP="00F63DE7">
      <w:pPr>
        <w:pStyle w:val="R"/>
      </w:pPr>
      <w:r w:rsidRPr="00135A53">
        <w:t xml:space="preserve">  ungroup() %&gt;%</w:t>
      </w:r>
    </w:p>
    <w:p w14:paraId="23BA10FD" w14:textId="77777777" w:rsidR="00715295" w:rsidRPr="00135A53" w:rsidRDefault="00715295" w:rsidP="00F63DE7">
      <w:pPr>
        <w:pStyle w:val="R"/>
      </w:pPr>
      <w:r w:rsidRPr="00135A53">
        <w:t xml:space="preserve">  mutate(terms = tidytext::reorder_within(terms, abs(value), component)) %&gt;%</w:t>
      </w:r>
    </w:p>
    <w:p w14:paraId="342A72DB" w14:textId="77777777" w:rsidR="00715295" w:rsidRPr="00135A53" w:rsidRDefault="00715295" w:rsidP="00F63DE7">
      <w:pPr>
        <w:pStyle w:val="R"/>
      </w:pPr>
      <w:r w:rsidRPr="00135A53">
        <w:t xml:space="preserve">  ggplot(aes(abs(value), terms, fill = value &gt; 0)) +</w:t>
      </w:r>
    </w:p>
    <w:p w14:paraId="5B851732" w14:textId="77777777" w:rsidR="00715295" w:rsidRPr="00135A53" w:rsidRDefault="00715295" w:rsidP="00F63DE7">
      <w:pPr>
        <w:pStyle w:val="R"/>
      </w:pPr>
      <w:r w:rsidRPr="00135A53">
        <w:t xml:space="preserve">  geom_col() +</w:t>
      </w:r>
    </w:p>
    <w:p w14:paraId="1BD7B8A0" w14:textId="77777777" w:rsidR="00715295" w:rsidRPr="00135A53" w:rsidRDefault="00715295" w:rsidP="00F63DE7">
      <w:pPr>
        <w:pStyle w:val="R"/>
      </w:pPr>
      <w:r w:rsidRPr="00135A53">
        <w:t xml:space="preserve">  facet_wrap(~component, scales = "free_y") +</w:t>
      </w:r>
    </w:p>
    <w:p w14:paraId="3DD29556" w14:textId="77777777" w:rsidR="00715295" w:rsidRPr="00135A53" w:rsidRDefault="00715295" w:rsidP="00F63DE7">
      <w:pPr>
        <w:pStyle w:val="R"/>
      </w:pPr>
      <w:r w:rsidRPr="00135A53">
        <w:t xml:space="preserve">  scale_y_reordered() +</w:t>
      </w:r>
    </w:p>
    <w:p w14:paraId="52B7DB75" w14:textId="77777777" w:rsidR="00715295" w:rsidRPr="00135A53" w:rsidRDefault="00715295" w:rsidP="00F63DE7">
      <w:pPr>
        <w:pStyle w:val="R"/>
      </w:pPr>
      <w:r w:rsidRPr="00135A53">
        <w:t xml:space="preserve">  labs(</w:t>
      </w:r>
    </w:p>
    <w:p w14:paraId="726B01D3" w14:textId="77777777" w:rsidR="00715295" w:rsidRPr="00135A53" w:rsidRDefault="00715295" w:rsidP="00F63DE7">
      <w:pPr>
        <w:pStyle w:val="R"/>
      </w:pPr>
      <w:r w:rsidRPr="00135A53">
        <w:t xml:space="preserve">    x = "Absolute value of contribution",</w:t>
      </w:r>
    </w:p>
    <w:p w14:paraId="0E31F231" w14:textId="77777777" w:rsidR="00715295" w:rsidRPr="00135A53" w:rsidRDefault="00715295" w:rsidP="00F63DE7">
      <w:pPr>
        <w:pStyle w:val="R"/>
      </w:pPr>
      <w:r w:rsidRPr="00135A53">
        <w:t xml:space="preserve">    y = NULL, fill = "Positive?"</w:t>
      </w:r>
    </w:p>
    <w:p w14:paraId="2D250311" w14:textId="77777777" w:rsidR="00715295" w:rsidRPr="00135A53" w:rsidRDefault="00715295" w:rsidP="00F63DE7">
      <w:pPr>
        <w:pStyle w:val="R"/>
      </w:pPr>
      <w:r w:rsidRPr="00135A53">
        <w:t xml:space="preserve">  )+</w:t>
      </w:r>
    </w:p>
    <w:p w14:paraId="564E0A64" w14:textId="7FF35EAA" w:rsidR="00715295" w:rsidRPr="00135A53" w:rsidRDefault="00715295" w:rsidP="00F63DE7">
      <w:pPr>
        <w:pStyle w:val="R"/>
      </w:pPr>
      <w:r w:rsidRPr="00135A53">
        <w:t xml:space="preserve">  theme_minimal()</w:t>
      </w:r>
    </w:p>
    <w:p w14:paraId="179459DF" w14:textId="687F571C" w:rsidR="00715295" w:rsidRPr="00135A53" w:rsidRDefault="00715295" w:rsidP="00715295">
      <w:pPr>
        <w:pStyle w:val="Textkrper"/>
        <w:rPr>
          <w:lang w:val="en-GB"/>
        </w:rPr>
      </w:pPr>
    </w:p>
    <w:p w14:paraId="783DC89D" w14:textId="795A99BC" w:rsidR="00715295" w:rsidRDefault="00715295" w:rsidP="00715295">
      <w:pPr>
        <w:pStyle w:val="Textkrper"/>
      </w:pPr>
      <w:r w:rsidRPr="00135A53">
        <w:rPr>
          <w:noProof/>
          <w:lang w:val="en-GB"/>
        </w:rPr>
        <w:lastRenderedPageBreak/>
        <w:t xml:space="preserve">              </w:t>
      </w:r>
      <w:r>
        <w:rPr>
          <w:noProof/>
          <w:lang w:val="en-GB" w:eastAsia="en-GB"/>
        </w:rPr>
        <w:drawing>
          <wp:inline distT="0" distB="0" distL="0" distR="0" wp14:anchorId="20DCA57E" wp14:editId="4BC597A2">
            <wp:extent cx="4581525" cy="2726824"/>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85492" cy="2729185"/>
                    </a:xfrm>
                    <a:prstGeom prst="rect">
                      <a:avLst/>
                    </a:prstGeom>
                  </pic:spPr>
                </pic:pic>
              </a:graphicData>
            </a:graphic>
          </wp:inline>
        </w:drawing>
      </w:r>
    </w:p>
    <w:p w14:paraId="17D218CE" w14:textId="2A3C9075" w:rsidR="00715295" w:rsidRDefault="00715295" w:rsidP="00715295">
      <w:pPr>
        <w:pStyle w:val="Aufzhlung"/>
      </w:pPr>
      <w:r>
        <w:t>Interessant:</w:t>
      </w:r>
    </w:p>
    <w:p w14:paraId="27D458DA" w14:textId="77777777" w:rsidR="00715295" w:rsidRDefault="00715295" w:rsidP="0056610C">
      <w:pPr>
        <w:pStyle w:val="Aufzhlung2"/>
      </w:pPr>
      <w:r>
        <w:t>Anstatt die ursprünglichen Richtungen (positiv /negativ) zu plotten, wird hier der absolute Wert genommen und die Richtung durch Färbung gezeigt</w:t>
      </w:r>
    </w:p>
    <w:p w14:paraId="707E957E" w14:textId="31E7AA19" w:rsidR="00715295" w:rsidRDefault="00715295" w:rsidP="0056610C">
      <w:pPr>
        <w:pStyle w:val="Aufzhlung2"/>
      </w:pPr>
      <w:r w:rsidRPr="00F63DE7">
        <w:rPr>
          <w:rStyle w:val="RZchn"/>
          <w:lang w:val="de-DE"/>
        </w:rPr>
        <w:t xml:space="preserve">fct_inorder </w:t>
      </w:r>
      <w:r>
        <w:t>(forcats) ordnet die Faktor-levels im facet-wrap</w:t>
      </w:r>
    </w:p>
    <w:p w14:paraId="1F7557A0" w14:textId="2A6FCA0A" w:rsidR="00715295" w:rsidRDefault="00715295" w:rsidP="0056610C">
      <w:pPr>
        <w:pStyle w:val="Aufzhlung2"/>
      </w:pPr>
      <w:r w:rsidRPr="00F63DE7">
        <w:rPr>
          <w:rStyle w:val="RZchn"/>
          <w:lang w:val="de-DE"/>
        </w:rPr>
        <w:t>reorder_within</w:t>
      </w:r>
      <w:r>
        <w:t xml:space="preserve"> (tidytext) ordnet </w:t>
      </w:r>
      <w:r>
        <w:rPr>
          <w:i/>
        </w:rPr>
        <w:t>innerhalb jedes wraps</w:t>
      </w:r>
      <w:r>
        <w:t xml:space="preserve"> die Kategorien nach ihrer Faktorladung</w:t>
      </w:r>
    </w:p>
    <w:p w14:paraId="2736AD96" w14:textId="54CC5DE2" w:rsidR="00715295" w:rsidRDefault="00715295" w:rsidP="0056610C">
      <w:pPr>
        <w:pStyle w:val="Aufzhlung2"/>
      </w:pPr>
      <w:r>
        <w:t>theme_minimal() ist ein nettes theme für den plot</w:t>
      </w:r>
    </w:p>
    <w:p w14:paraId="3F3A9998" w14:textId="6765123B" w:rsidR="003A61B3" w:rsidRDefault="003A61B3" w:rsidP="0056610C">
      <w:pPr>
        <w:pStyle w:val="Aufzhlung2"/>
      </w:pPr>
      <w:r>
        <w:t>Die Zeilen rund um group() dienen nur dazu, für jede PC die top 6 Variablen auszuwählen. Kann man auch weglassen</w:t>
      </w:r>
    </w:p>
    <w:p w14:paraId="2B7945D7" w14:textId="7A89AAF3" w:rsidR="007B554F" w:rsidRDefault="007B554F" w:rsidP="0056610C">
      <w:pPr>
        <w:pStyle w:val="Aufzhlung2"/>
      </w:pPr>
      <w:r>
        <w:t xml:space="preserve">Das </w:t>
      </w:r>
      <w:r w:rsidRPr="00F63DE7">
        <w:rPr>
          <w:rStyle w:val="RZchn"/>
          <w:lang w:val="de-DE"/>
        </w:rPr>
        <w:t>free-y</w:t>
      </w:r>
      <w:r>
        <w:t xml:space="preserve">-Argument ist wichtig, sonst werden in jedem </w:t>
      </w:r>
      <w:r w:rsidR="00042603">
        <w:t>wrap eine Vielzahl von Kategorien angezeigt—nämlich soviele wie es Kategorie-Ladungs-Kombinationen gibt:</w:t>
      </w:r>
    </w:p>
    <w:p w14:paraId="0E7033E7" w14:textId="3BED0DEF" w:rsidR="00042603" w:rsidRDefault="00042603" w:rsidP="00042603">
      <w:pPr>
        <w:pStyle w:val="Aufzhlung"/>
        <w:numPr>
          <w:ilvl w:val="0"/>
          <w:numId w:val="0"/>
        </w:numPr>
      </w:pPr>
      <w:r>
        <w:t xml:space="preserve">         </w:t>
      </w:r>
      <w:r w:rsidRPr="00042603">
        <w:rPr>
          <w:noProof/>
          <w:lang w:val="en-GB" w:eastAsia="en-GB"/>
        </w:rPr>
        <w:drawing>
          <wp:inline distT="0" distB="0" distL="0" distR="0" wp14:anchorId="3803B640" wp14:editId="281BB000">
            <wp:extent cx="765402" cy="71437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71683" cy="720237"/>
                    </a:xfrm>
                    <a:prstGeom prst="rect">
                      <a:avLst/>
                    </a:prstGeom>
                  </pic:spPr>
                </pic:pic>
              </a:graphicData>
            </a:graphic>
          </wp:inline>
        </w:drawing>
      </w:r>
    </w:p>
    <w:p w14:paraId="4699D084" w14:textId="73173441" w:rsidR="00715295" w:rsidRDefault="00715295" w:rsidP="00715295">
      <w:pPr>
        <w:pStyle w:val="Textkrper"/>
      </w:pPr>
    </w:p>
    <w:p w14:paraId="5C3C9ED1" w14:textId="77777777" w:rsidR="007B554F" w:rsidRPr="00715295" w:rsidRDefault="007B554F" w:rsidP="00715295">
      <w:pPr>
        <w:pStyle w:val="Textkrper"/>
      </w:pPr>
    </w:p>
    <w:p w14:paraId="506A2260" w14:textId="77777777" w:rsidR="00715295" w:rsidRDefault="00715295" w:rsidP="004A2F15">
      <w:pPr>
        <w:pStyle w:val="Textkrper"/>
      </w:pPr>
    </w:p>
    <w:p w14:paraId="287C296E" w14:textId="398E1E69" w:rsidR="008514D8" w:rsidRDefault="00715295" w:rsidP="00314F8E">
      <w:pPr>
        <w:pStyle w:val="berschrift3"/>
      </w:pPr>
      <w:r>
        <w:t xml:space="preserve">stat_summary: </w:t>
      </w:r>
      <w:r w:rsidR="008514D8">
        <w:t>Anzeige von Statistiken anstelle Häufigkeiten</w:t>
      </w:r>
    </w:p>
    <w:p w14:paraId="205C58B7" w14:textId="77777777" w:rsidR="001A2701" w:rsidRDefault="001A2701" w:rsidP="001A2701">
      <w:pPr>
        <w:pStyle w:val="Textkrper"/>
      </w:pPr>
      <w:r>
        <w:t>Ein schönes Beispiel ist die folgende Funktion, die min, max und Median einer Variablen über die Kategorien zeigt:</w:t>
      </w:r>
    </w:p>
    <w:p w14:paraId="11C41590" w14:textId="77777777" w:rsidR="001A2701" w:rsidRDefault="001A2701" w:rsidP="001A2701">
      <w:pPr>
        <w:pStyle w:val="Textkrper"/>
      </w:pPr>
    </w:p>
    <w:p w14:paraId="2A7BE7D1" w14:textId="77777777" w:rsidR="001A2701" w:rsidRPr="005F148D" w:rsidRDefault="001A2701" w:rsidP="00F63DE7">
      <w:pPr>
        <w:pStyle w:val="R"/>
      </w:pPr>
      <w:r w:rsidRPr="005F148D">
        <w:t>ggplot(data = diamonds) +</w:t>
      </w:r>
    </w:p>
    <w:p w14:paraId="6E7900BC" w14:textId="77777777" w:rsidR="001A2701" w:rsidRPr="005F148D" w:rsidRDefault="001A2701" w:rsidP="00F63DE7">
      <w:pPr>
        <w:pStyle w:val="R"/>
      </w:pPr>
      <w:r w:rsidRPr="005F148D">
        <w:t xml:space="preserve">  stat_summary(aes(x = cut, y = depth),</w:t>
      </w:r>
    </w:p>
    <w:p w14:paraId="331E14E6" w14:textId="77777777" w:rsidR="001A2701" w:rsidRPr="00B42F3A" w:rsidRDefault="001A2701" w:rsidP="00F63DE7">
      <w:pPr>
        <w:pStyle w:val="R"/>
        <w:rPr>
          <w:lang w:val="de-DE"/>
        </w:rPr>
      </w:pPr>
      <w:r w:rsidRPr="005F148D">
        <w:t xml:space="preserve">    </w:t>
      </w:r>
      <w:r w:rsidRPr="00B42F3A">
        <w:rPr>
          <w:lang w:val="de-DE"/>
        </w:rPr>
        <w:t>fun.ymin = min,</w:t>
      </w:r>
    </w:p>
    <w:p w14:paraId="241484E9" w14:textId="77777777" w:rsidR="001A2701" w:rsidRPr="00B42F3A" w:rsidRDefault="001A2701" w:rsidP="00F63DE7">
      <w:pPr>
        <w:pStyle w:val="R"/>
        <w:rPr>
          <w:lang w:val="de-DE"/>
        </w:rPr>
      </w:pPr>
      <w:r w:rsidRPr="00B42F3A">
        <w:rPr>
          <w:lang w:val="de-DE"/>
        </w:rPr>
        <w:t xml:space="preserve">    fun.ymax = max,</w:t>
      </w:r>
    </w:p>
    <w:p w14:paraId="423BB1D1" w14:textId="77777777" w:rsidR="001A2701" w:rsidRPr="00B42F3A" w:rsidRDefault="001A2701" w:rsidP="00F63DE7">
      <w:pPr>
        <w:pStyle w:val="R"/>
        <w:rPr>
          <w:lang w:val="de-DE"/>
        </w:rPr>
      </w:pPr>
      <w:r w:rsidRPr="00B42F3A">
        <w:rPr>
          <w:lang w:val="de-DE"/>
        </w:rPr>
        <w:t xml:space="preserve">    fun.y = median</w:t>
      </w:r>
    </w:p>
    <w:p w14:paraId="07216A3C" w14:textId="77777777" w:rsidR="001A2701" w:rsidRPr="00B42F3A" w:rsidRDefault="001A2701" w:rsidP="00F63DE7">
      <w:pPr>
        <w:pStyle w:val="R"/>
        <w:rPr>
          <w:lang w:val="de-DE"/>
        </w:rPr>
      </w:pPr>
      <w:r w:rsidRPr="00B42F3A">
        <w:rPr>
          <w:lang w:val="de-DE"/>
        </w:rPr>
        <w:t xml:space="preserve">  )</w:t>
      </w:r>
    </w:p>
    <w:p w14:paraId="27F521F7" w14:textId="77777777" w:rsidR="001A2701" w:rsidRDefault="001A2701" w:rsidP="001A2701">
      <w:pPr>
        <w:pStyle w:val="Textkrper"/>
      </w:pPr>
      <w:r>
        <w:t>Das dürte m.E. identisch sein zu einem gruppier</w:t>
      </w:r>
      <w:r w:rsidR="00AF7315">
        <w:t>ten boxplot...Könnte aber noch andere Anwendungen geben.</w:t>
      </w:r>
    </w:p>
    <w:p w14:paraId="0224D3FB" w14:textId="77777777" w:rsidR="001A2701" w:rsidRDefault="001A2701" w:rsidP="001A2701">
      <w:pPr>
        <w:pStyle w:val="Textkrper"/>
      </w:pPr>
    </w:p>
    <w:p w14:paraId="59E4F017" w14:textId="77777777" w:rsidR="001A2701" w:rsidRDefault="00AF7315" w:rsidP="001A2701">
      <w:pPr>
        <w:pStyle w:val="Textkrper"/>
      </w:pPr>
      <w:r>
        <w:rPr>
          <w:noProof/>
          <w:lang w:val="en-GB" w:eastAsia="en-GB"/>
        </w:rPr>
        <w:lastRenderedPageBreak/>
        <w:drawing>
          <wp:inline distT="0" distB="0" distL="0" distR="0" wp14:anchorId="2FC6CC24" wp14:editId="78925093">
            <wp:extent cx="2333625" cy="1515545"/>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39732" cy="1519511"/>
                    </a:xfrm>
                    <a:prstGeom prst="rect">
                      <a:avLst/>
                    </a:prstGeom>
                  </pic:spPr>
                </pic:pic>
              </a:graphicData>
            </a:graphic>
          </wp:inline>
        </w:drawing>
      </w:r>
    </w:p>
    <w:p w14:paraId="3EDB8D22" w14:textId="77777777" w:rsidR="001A2701" w:rsidRDefault="001A2701" w:rsidP="001A2701">
      <w:pPr>
        <w:pStyle w:val="Textkrper"/>
      </w:pPr>
    </w:p>
    <w:p w14:paraId="07C2159D" w14:textId="2876EEF4" w:rsidR="00A63538" w:rsidRDefault="00A63538" w:rsidP="008F3FEE">
      <w:pPr>
        <w:pStyle w:val="Textkrper"/>
      </w:pPr>
    </w:p>
    <w:p w14:paraId="0ECA22B3" w14:textId="30D2CC50" w:rsidR="00C23A12" w:rsidRDefault="00C23A12" w:rsidP="00F63DE7">
      <w:pPr>
        <w:pStyle w:val="R"/>
      </w:pPr>
    </w:p>
    <w:p w14:paraId="21F4E38B" w14:textId="6857DA1E" w:rsidR="008514D8" w:rsidRPr="008514D8" w:rsidRDefault="008514D8" w:rsidP="008514D8">
      <w:pPr>
        <w:pStyle w:val="Textkrper"/>
      </w:pPr>
      <w:r w:rsidRPr="008514D8">
        <w:t>Das kann man auch im bar plot machen</w:t>
      </w:r>
      <w:r>
        <w:t>:</w:t>
      </w:r>
    </w:p>
    <w:p w14:paraId="0C5AF784" w14:textId="3F327BF4" w:rsidR="00C23A12" w:rsidRPr="005F148D" w:rsidRDefault="00C23A12" w:rsidP="00F63DE7">
      <w:pPr>
        <w:pStyle w:val="R"/>
      </w:pPr>
      <w:r w:rsidRPr="005F148D">
        <w:t xml:space="preserve">ggplot(diamonds, aes(color, price)) + </w:t>
      </w:r>
    </w:p>
    <w:p w14:paraId="18D64831" w14:textId="77777777" w:rsidR="00C23A12" w:rsidRPr="005F148D" w:rsidRDefault="00C23A12" w:rsidP="00F63DE7">
      <w:pPr>
        <w:pStyle w:val="R"/>
      </w:pPr>
      <w:r w:rsidRPr="005F148D">
        <w:t xml:space="preserve">  geom_bar(stat = "summary_bin", fun.y = mean)</w:t>
      </w:r>
    </w:p>
    <w:p w14:paraId="67BA8FDF" w14:textId="7BA1E572" w:rsidR="00C23A12" w:rsidRPr="005F148D" w:rsidRDefault="00C23A12" w:rsidP="008F3FEE">
      <w:pPr>
        <w:pStyle w:val="Textkrper"/>
        <w:rPr>
          <w:lang w:val="en-GB"/>
        </w:rPr>
      </w:pPr>
    </w:p>
    <w:p w14:paraId="0CEC3E01" w14:textId="499BD1C6" w:rsidR="00C23A12" w:rsidRDefault="00C23A12" w:rsidP="008F3FEE">
      <w:pPr>
        <w:pStyle w:val="Textkrper"/>
      </w:pPr>
      <w:r>
        <w:t>Der Mittelwert des Preises für die verschiedenen Diamanten-Farben („color“) wird angezeigt</w:t>
      </w:r>
    </w:p>
    <w:p w14:paraId="79CB7922" w14:textId="5314E23D" w:rsidR="00C23A12" w:rsidRDefault="00C23A12" w:rsidP="008F3FEE">
      <w:pPr>
        <w:pStyle w:val="Textkrper"/>
      </w:pPr>
      <w:r>
        <w:rPr>
          <w:noProof/>
          <w:lang w:val="en-GB" w:eastAsia="en-GB"/>
        </w:rPr>
        <w:drawing>
          <wp:inline distT="0" distB="0" distL="0" distR="0" wp14:anchorId="24FC7993" wp14:editId="48BB4362">
            <wp:extent cx="2165350" cy="1204788"/>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78323" cy="1212006"/>
                    </a:xfrm>
                    <a:prstGeom prst="rect">
                      <a:avLst/>
                    </a:prstGeom>
                  </pic:spPr>
                </pic:pic>
              </a:graphicData>
            </a:graphic>
          </wp:inline>
        </w:drawing>
      </w:r>
    </w:p>
    <w:p w14:paraId="63381D9E" w14:textId="77777777" w:rsidR="00C23A12" w:rsidRDefault="00C23A12" w:rsidP="008F3FEE">
      <w:pPr>
        <w:pStyle w:val="Textkrper"/>
      </w:pPr>
    </w:p>
    <w:p w14:paraId="3BC3EDB8" w14:textId="77777777" w:rsidR="008F3FEE" w:rsidRDefault="008F3FEE" w:rsidP="008F3FEE">
      <w:pPr>
        <w:pStyle w:val="Textkrper"/>
      </w:pPr>
    </w:p>
    <w:p w14:paraId="668382D5" w14:textId="77777777" w:rsidR="008F3FEE" w:rsidRDefault="008F3FEE" w:rsidP="008F3FEE">
      <w:pPr>
        <w:pStyle w:val="Textkrper"/>
      </w:pPr>
    </w:p>
    <w:p w14:paraId="353C1BD8" w14:textId="77777777" w:rsidR="00B65A04" w:rsidRDefault="00B65A04" w:rsidP="00B63031">
      <w:pPr>
        <w:pStyle w:val="Textkrper"/>
      </w:pPr>
    </w:p>
    <w:p w14:paraId="5E04F2DA" w14:textId="0B94FED9" w:rsidR="00B63031" w:rsidRDefault="00B63031" w:rsidP="00EC4432">
      <w:pPr>
        <w:pStyle w:val="berschrift2"/>
      </w:pPr>
      <w:bookmarkStart w:id="77" w:name="_Toc164239446"/>
      <w:r>
        <w:t>Histogramme</w:t>
      </w:r>
      <w:r w:rsidR="00971D56">
        <w:t xml:space="preserve"> und Polygone</w:t>
      </w:r>
      <w:bookmarkEnd w:id="77"/>
    </w:p>
    <w:p w14:paraId="7EE576AC" w14:textId="77777777" w:rsidR="00B63031" w:rsidRDefault="00B63031" w:rsidP="00B63031">
      <w:pPr>
        <w:pStyle w:val="Textkrper"/>
      </w:pPr>
    </w:p>
    <w:p w14:paraId="4406B0C0" w14:textId="77777777" w:rsidR="00B63031" w:rsidRPr="005F148D" w:rsidRDefault="00B63031" w:rsidP="00F63DE7">
      <w:pPr>
        <w:pStyle w:val="R"/>
      </w:pPr>
      <w:r w:rsidRPr="005F148D">
        <w:t>ggplot(titanic, aes(x = Age)) +</w:t>
      </w:r>
    </w:p>
    <w:p w14:paraId="4FB790CA" w14:textId="77777777" w:rsidR="00B63031" w:rsidRPr="005F148D" w:rsidRDefault="00B63031" w:rsidP="00F63DE7">
      <w:pPr>
        <w:pStyle w:val="R"/>
      </w:pPr>
      <w:r w:rsidRPr="005F148D">
        <w:t xml:space="preserve">  geom_histogram(binwidth = 5) +</w:t>
      </w:r>
    </w:p>
    <w:p w14:paraId="503A6375" w14:textId="77777777" w:rsidR="00B63031" w:rsidRPr="005F148D" w:rsidRDefault="00B63031" w:rsidP="00F63DE7">
      <w:pPr>
        <w:pStyle w:val="R"/>
      </w:pPr>
      <w:r w:rsidRPr="005F148D">
        <w:t xml:space="preserve">  labs(y = "Passenger Count",</w:t>
      </w:r>
    </w:p>
    <w:p w14:paraId="6B0663AE" w14:textId="77777777" w:rsidR="00B63031" w:rsidRPr="005F148D" w:rsidRDefault="00B63031" w:rsidP="00F63DE7">
      <w:pPr>
        <w:pStyle w:val="R"/>
      </w:pPr>
      <w:r w:rsidRPr="005F148D">
        <w:t xml:space="preserve">       x = "Age (binwidth = 5)",</w:t>
      </w:r>
    </w:p>
    <w:p w14:paraId="6F2B04CB" w14:textId="77777777" w:rsidR="00B63031" w:rsidRDefault="00B63031" w:rsidP="00F63DE7">
      <w:pPr>
        <w:pStyle w:val="R"/>
      </w:pPr>
      <w:r w:rsidRPr="005F148D">
        <w:t xml:space="preserve">       </w:t>
      </w:r>
      <w:r>
        <w:t>title = "Titanic Age Distribtion")</w:t>
      </w:r>
    </w:p>
    <w:p w14:paraId="6063BFE1" w14:textId="77777777" w:rsidR="00B63031" w:rsidRDefault="00B63031" w:rsidP="00B63031">
      <w:pPr>
        <w:pStyle w:val="Textkrper"/>
      </w:pPr>
    </w:p>
    <w:p w14:paraId="6DC4F660" w14:textId="77777777" w:rsidR="00B63031" w:rsidRDefault="00B63031" w:rsidP="00B63031">
      <w:pPr>
        <w:pStyle w:val="Textkrper"/>
      </w:pPr>
      <w:r>
        <w:rPr>
          <w:noProof/>
          <w:lang w:val="en-GB" w:eastAsia="en-GB"/>
        </w:rPr>
        <w:drawing>
          <wp:inline distT="0" distB="0" distL="0" distR="0" wp14:anchorId="6738A379" wp14:editId="02E443E2">
            <wp:extent cx="2216988" cy="1292798"/>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28687" cy="1299620"/>
                    </a:xfrm>
                    <a:prstGeom prst="rect">
                      <a:avLst/>
                    </a:prstGeom>
                  </pic:spPr>
                </pic:pic>
              </a:graphicData>
            </a:graphic>
          </wp:inline>
        </w:drawing>
      </w:r>
    </w:p>
    <w:p w14:paraId="382CA056" w14:textId="77777777" w:rsidR="00B63031" w:rsidRDefault="00B63031" w:rsidP="00B63031">
      <w:pPr>
        <w:pStyle w:val="Textkrper"/>
      </w:pPr>
    </w:p>
    <w:p w14:paraId="5668EB78" w14:textId="7BC30C1F" w:rsidR="00151F5A" w:rsidRDefault="00151F5A" w:rsidP="00151F5A">
      <w:pPr>
        <w:pStyle w:val="Aufzhlung"/>
      </w:pPr>
      <w:r w:rsidRPr="00151F5A">
        <w:t xml:space="preserve">Die Säulenbreite wird mit dem Argument </w:t>
      </w:r>
      <w:r w:rsidRPr="00F63DE7">
        <w:rPr>
          <w:rStyle w:val="RZchn"/>
          <w:lang w:val="de-DE"/>
        </w:rPr>
        <w:t xml:space="preserve">binwidth = 1 </w:t>
      </w:r>
      <w:r>
        <w:t>gesteuert</w:t>
      </w:r>
    </w:p>
    <w:p w14:paraId="3308EE0A" w14:textId="0D5A3D19" w:rsidR="00BD1613" w:rsidRDefault="00BD1613" w:rsidP="00BD1613">
      <w:pPr>
        <w:pStyle w:val="Aufzhlung"/>
      </w:pPr>
      <w:r>
        <w:t xml:space="preserve">Alternativ kann man mit </w:t>
      </w:r>
      <w:r w:rsidRPr="00F63DE7">
        <w:rPr>
          <w:rStyle w:val="RZchn"/>
          <w:lang w:val="de-DE"/>
        </w:rPr>
        <w:t xml:space="preserve">bins = 10 </w:t>
      </w:r>
      <w:r>
        <w:t>die Anzahl der säulen determinieren</w:t>
      </w:r>
    </w:p>
    <w:p w14:paraId="59E6AF90" w14:textId="3527B743" w:rsidR="00BD1613" w:rsidRDefault="00BD1613" w:rsidP="00BD1613">
      <w:pPr>
        <w:pStyle w:val="Aufzhlung"/>
      </w:pPr>
      <w:r>
        <w:t xml:space="preserve">Mit </w:t>
      </w:r>
      <w:r w:rsidRPr="00F63DE7">
        <w:rPr>
          <w:rStyle w:val="RZchn"/>
          <w:lang w:val="de-DE"/>
        </w:rPr>
        <w:t>breaks</w:t>
      </w:r>
      <w:r>
        <w:t xml:space="preserve"> kann man die exakten cuts bestimmen</w:t>
      </w:r>
    </w:p>
    <w:p w14:paraId="060FB179" w14:textId="12BCE44D" w:rsidR="00BD1613" w:rsidRPr="00151F5A" w:rsidRDefault="00BD1613" w:rsidP="00BD1613">
      <w:pPr>
        <w:pStyle w:val="Aufzhlung"/>
      </w:pPr>
      <w:r>
        <w:lastRenderedPageBreak/>
        <w:t>Es ist wichtig damit zu experimentieren. Der default-Wert ist simpel und teilt alle Werte in 30 Säulen</w:t>
      </w:r>
    </w:p>
    <w:p w14:paraId="1D0E7DDD" w14:textId="1635987F" w:rsidR="00151F5A" w:rsidRDefault="00151F5A" w:rsidP="00151F5A">
      <w:pPr>
        <w:pStyle w:val="Textkrper"/>
      </w:pPr>
    </w:p>
    <w:p w14:paraId="0F5E26EB" w14:textId="2FA7D017" w:rsidR="00151F5A" w:rsidRDefault="00151F5A" w:rsidP="00151F5A">
      <w:pPr>
        <w:pStyle w:val="Textkrper"/>
      </w:pPr>
    </w:p>
    <w:p w14:paraId="51E275AD" w14:textId="3D112CCB" w:rsidR="00212B28" w:rsidRDefault="00212B28" w:rsidP="00212B28">
      <w:pPr>
        <w:pStyle w:val="Textkrper"/>
      </w:pPr>
      <w:r>
        <w:t>Eine Alternative zu Histgrammen sind frequency-Polygons</w:t>
      </w:r>
    </w:p>
    <w:p w14:paraId="62BED9CF" w14:textId="77777777" w:rsidR="00212B28" w:rsidRPr="005F148D" w:rsidRDefault="00212B28" w:rsidP="00212B28">
      <w:pPr>
        <w:pStyle w:val="Textkrper"/>
        <w:rPr>
          <w:rFonts w:ascii="Courier New" w:hAnsi="Courier New"/>
          <w:color w:val="FF0000"/>
          <w:sz w:val="20"/>
          <w:szCs w:val="24"/>
          <w:lang w:val="en-GB"/>
        </w:rPr>
      </w:pPr>
      <w:r w:rsidRPr="005F148D">
        <w:rPr>
          <w:rFonts w:ascii="Courier New" w:hAnsi="Courier New"/>
          <w:color w:val="FF0000"/>
          <w:sz w:val="20"/>
          <w:szCs w:val="24"/>
          <w:lang w:val="en-GB"/>
        </w:rPr>
        <w:t>p1 = ggplot(mpg, aes(hwy)) + geom_histogram()</w:t>
      </w:r>
    </w:p>
    <w:p w14:paraId="4EB6D6BB" w14:textId="77777777" w:rsidR="00212B28" w:rsidRPr="005F148D" w:rsidRDefault="00212B28" w:rsidP="00212B28">
      <w:pPr>
        <w:pStyle w:val="Textkrper"/>
        <w:rPr>
          <w:rFonts w:ascii="Courier New" w:hAnsi="Courier New"/>
          <w:color w:val="FF0000"/>
          <w:sz w:val="20"/>
          <w:szCs w:val="24"/>
          <w:lang w:val="en-GB"/>
        </w:rPr>
      </w:pPr>
      <w:r w:rsidRPr="005F148D">
        <w:rPr>
          <w:rFonts w:ascii="Courier New" w:hAnsi="Courier New"/>
          <w:color w:val="FF0000"/>
          <w:sz w:val="20"/>
          <w:szCs w:val="24"/>
          <w:lang w:val="en-GB"/>
        </w:rPr>
        <w:t>p2 = ggplot(mpg, aes(hwy)) + geom_freqpoly()</w:t>
      </w:r>
    </w:p>
    <w:p w14:paraId="5758996D" w14:textId="77777777" w:rsidR="00212B28" w:rsidRPr="005F148D" w:rsidRDefault="00212B28" w:rsidP="00212B28">
      <w:pPr>
        <w:pStyle w:val="Textkrper"/>
        <w:rPr>
          <w:rFonts w:ascii="Courier New" w:hAnsi="Courier New"/>
          <w:color w:val="FF0000"/>
          <w:sz w:val="20"/>
          <w:szCs w:val="24"/>
          <w:lang w:val="en-GB"/>
        </w:rPr>
      </w:pPr>
    </w:p>
    <w:p w14:paraId="7D02CE19" w14:textId="77777777" w:rsidR="00212B28" w:rsidRPr="005F148D" w:rsidRDefault="00212B28" w:rsidP="00212B28">
      <w:pPr>
        <w:pStyle w:val="Textkrper"/>
        <w:rPr>
          <w:rFonts w:ascii="Courier New" w:hAnsi="Courier New"/>
          <w:color w:val="FF0000"/>
          <w:sz w:val="20"/>
          <w:szCs w:val="24"/>
          <w:lang w:val="en-GB"/>
        </w:rPr>
      </w:pPr>
      <w:r w:rsidRPr="005F148D">
        <w:rPr>
          <w:rFonts w:ascii="Courier New" w:hAnsi="Courier New"/>
          <w:color w:val="FF0000"/>
          <w:sz w:val="20"/>
          <w:szCs w:val="24"/>
          <w:lang w:val="en-GB"/>
        </w:rPr>
        <w:t>library(gridExtra)</w:t>
      </w:r>
    </w:p>
    <w:p w14:paraId="53E6C7D0" w14:textId="28DB18B6" w:rsidR="00212B28" w:rsidRPr="005F148D" w:rsidRDefault="00212B28" w:rsidP="00212B28">
      <w:pPr>
        <w:pStyle w:val="Textkrper"/>
        <w:rPr>
          <w:rFonts w:ascii="Courier New" w:hAnsi="Courier New"/>
          <w:color w:val="FF0000"/>
          <w:sz w:val="20"/>
          <w:szCs w:val="24"/>
          <w:lang w:val="en-GB"/>
        </w:rPr>
      </w:pPr>
      <w:r w:rsidRPr="005F148D">
        <w:rPr>
          <w:rFonts w:ascii="Courier New" w:hAnsi="Courier New"/>
          <w:color w:val="FF0000"/>
          <w:sz w:val="20"/>
          <w:szCs w:val="24"/>
          <w:lang w:val="en-GB"/>
        </w:rPr>
        <w:t>grid.arrange(p1,p2,nrow=1)</w:t>
      </w:r>
    </w:p>
    <w:p w14:paraId="784FCBE4" w14:textId="77777777" w:rsidR="00212B28" w:rsidRPr="005F148D" w:rsidRDefault="00212B28" w:rsidP="00212B28">
      <w:pPr>
        <w:pStyle w:val="Textkrper"/>
        <w:rPr>
          <w:noProof/>
          <w:lang w:val="en-GB"/>
        </w:rPr>
      </w:pPr>
    </w:p>
    <w:p w14:paraId="1546C1EA" w14:textId="152A0987" w:rsidR="00212B28" w:rsidRDefault="00212B28" w:rsidP="00151F5A">
      <w:pPr>
        <w:pStyle w:val="Textkrper"/>
      </w:pPr>
      <w:r>
        <w:rPr>
          <w:noProof/>
          <w:lang w:val="en-GB" w:eastAsia="en-GB"/>
        </w:rPr>
        <w:drawing>
          <wp:inline distT="0" distB="0" distL="0" distR="0" wp14:anchorId="08BC461B" wp14:editId="39DA26EB">
            <wp:extent cx="5733333" cy="2190476"/>
            <wp:effectExtent l="0" t="0" r="127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3333" cy="2190476"/>
                    </a:xfrm>
                    <a:prstGeom prst="rect">
                      <a:avLst/>
                    </a:prstGeom>
                  </pic:spPr>
                </pic:pic>
              </a:graphicData>
            </a:graphic>
          </wp:inline>
        </w:drawing>
      </w:r>
    </w:p>
    <w:p w14:paraId="6EDAECD8" w14:textId="2EB72A0E" w:rsidR="00212B28" w:rsidRDefault="00212B28" w:rsidP="00151F5A">
      <w:pPr>
        <w:pStyle w:val="Textkrper"/>
      </w:pPr>
    </w:p>
    <w:p w14:paraId="43D51501" w14:textId="7A152F99" w:rsidR="00212B28" w:rsidRDefault="00212B28" w:rsidP="00151F5A">
      <w:pPr>
        <w:pStyle w:val="Textkrper"/>
      </w:pPr>
    </w:p>
    <w:p w14:paraId="19D00C2D" w14:textId="77777777" w:rsidR="00212B28" w:rsidRDefault="00212B28" w:rsidP="00151F5A">
      <w:pPr>
        <w:pStyle w:val="Textkrper"/>
      </w:pPr>
    </w:p>
    <w:p w14:paraId="05930B46" w14:textId="77777777" w:rsidR="00151F5A" w:rsidRDefault="00151F5A" w:rsidP="00151F5A">
      <w:pPr>
        <w:pStyle w:val="Textkrper"/>
      </w:pPr>
    </w:p>
    <w:p w14:paraId="230FC69B" w14:textId="2A07BAB9" w:rsidR="00B63031" w:rsidRDefault="00B63031" w:rsidP="00314F8E">
      <w:pPr>
        <w:pStyle w:val="berschrift3"/>
      </w:pPr>
      <w:r>
        <w:t>Aufsplittung nach Gruppen</w:t>
      </w:r>
    </w:p>
    <w:p w14:paraId="4347CF76" w14:textId="40C569F9" w:rsidR="006B064A" w:rsidRDefault="006B064A" w:rsidP="006B064A">
      <w:pPr>
        <w:pStyle w:val="Textkrper"/>
      </w:pPr>
      <w:r>
        <w:t>Hier bei gibt es zwei Wege: Das Histogramm der einen Gruppe wird auf das der andren oben drauf gesattelt (Rohversion) oder sie liegen hintereinander (position = „identity“)</w:t>
      </w:r>
    </w:p>
    <w:p w14:paraId="707F592F" w14:textId="77777777" w:rsidR="006B064A" w:rsidRDefault="006B064A" w:rsidP="006B064A">
      <w:pPr>
        <w:pStyle w:val="Textkrper"/>
      </w:pPr>
    </w:p>
    <w:p w14:paraId="6D96F0F8" w14:textId="1AE936FA" w:rsidR="006B064A" w:rsidRPr="00C67180" w:rsidRDefault="006B064A" w:rsidP="00F63DE7">
      <w:pPr>
        <w:pStyle w:val="R"/>
      </w:pPr>
      <w:r w:rsidRPr="00C67180">
        <w:t>library(gridExtra)</w:t>
      </w:r>
    </w:p>
    <w:p w14:paraId="52A756EC" w14:textId="0201D311" w:rsidR="006B064A" w:rsidRPr="00CA6D45" w:rsidRDefault="00CA6D45" w:rsidP="00CA6D45">
      <w:pPr>
        <w:pStyle w:val="Aufzhlung"/>
        <w:rPr>
          <w:b/>
        </w:rPr>
      </w:pPr>
      <w:r w:rsidRPr="00CA6D45">
        <w:rPr>
          <w:b/>
        </w:rPr>
        <w:t>Version 1: Aufeinander (gestackt)</w:t>
      </w:r>
    </w:p>
    <w:p w14:paraId="3937B72B" w14:textId="13133CA5" w:rsidR="006B064A" w:rsidRPr="00C67180" w:rsidRDefault="006B064A" w:rsidP="00F63DE7">
      <w:pPr>
        <w:pStyle w:val="R"/>
      </w:pPr>
      <w:r w:rsidRPr="00C67180">
        <w:t xml:space="preserve">stacked &lt;- mtcars </w:t>
      </w:r>
      <w:r w:rsidR="00162218">
        <w:t>%&gt;%</w:t>
      </w:r>
      <w:r w:rsidRPr="00C67180">
        <w:t xml:space="preserve"> </w:t>
      </w:r>
    </w:p>
    <w:p w14:paraId="297AB048" w14:textId="7815A65C" w:rsidR="006B064A" w:rsidRPr="00C67180" w:rsidRDefault="006B064A" w:rsidP="00F63DE7">
      <w:pPr>
        <w:pStyle w:val="R"/>
      </w:pPr>
      <w:r w:rsidRPr="00C67180">
        <w:t xml:space="preserve">  mutate(am=as.factor(am)) </w:t>
      </w:r>
      <w:r w:rsidR="00162218">
        <w:t>%&gt;%</w:t>
      </w:r>
      <w:r w:rsidRPr="00C67180">
        <w:t xml:space="preserve"> </w:t>
      </w:r>
    </w:p>
    <w:p w14:paraId="62C994D1" w14:textId="77777777" w:rsidR="006B064A" w:rsidRPr="00C67180" w:rsidRDefault="006B064A" w:rsidP="00F63DE7">
      <w:pPr>
        <w:pStyle w:val="R"/>
      </w:pPr>
      <w:r w:rsidRPr="00C67180">
        <w:t xml:space="preserve">  ggplot(aes(x = mpg, fill = am)) +</w:t>
      </w:r>
    </w:p>
    <w:p w14:paraId="6A5F0DE2" w14:textId="77777777" w:rsidR="006B064A" w:rsidRPr="00C67180" w:rsidRDefault="006B064A" w:rsidP="00F63DE7">
      <w:pPr>
        <w:pStyle w:val="R"/>
      </w:pPr>
      <w:r w:rsidRPr="00C67180">
        <w:t xml:space="preserve">  geom_histogram(binwidth = 5) +</w:t>
      </w:r>
    </w:p>
    <w:p w14:paraId="5BA48FE2" w14:textId="77777777" w:rsidR="006B064A" w:rsidRPr="00C67180" w:rsidRDefault="006B064A" w:rsidP="00F63DE7">
      <w:pPr>
        <w:pStyle w:val="R"/>
      </w:pPr>
      <w:r w:rsidRPr="00C67180">
        <w:t xml:space="preserve">  ylim(0, 10)</w:t>
      </w:r>
    </w:p>
    <w:p w14:paraId="5330C9CF" w14:textId="77777777" w:rsidR="006B064A" w:rsidRDefault="006B064A" w:rsidP="006B064A">
      <w:pPr>
        <w:pStyle w:val="Textkrper"/>
        <w:rPr>
          <w:rFonts w:ascii="Courier New" w:hAnsi="Courier New"/>
          <w:color w:val="FF0000"/>
          <w:sz w:val="20"/>
          <w:szCs w:val="24"/>
          <w:lang w:val="en-GB"/>
        </w:rPr>
      </w:pPr>
      <w:r w:rsidRPr="00C67180">
        <w:rPr>
          <w:rFonts w:ascii="Courier New" w:hAnsi="Courier New"/>
          <w:color w:val="FF0000"/>
          <w:sz w:val="20"/>
          <w:szCs w:val="24"/>
          <w:lang w:val="en-GB"/>
        </w:rPr>
        <w:t xml:space="preserve">  </w:t>
      </w:r>
    </w:p>
    <w:p w14:paraId="06742429" w14:textId="5E576992" w:rsidR="00CA6D45" w:rsidRPr="00F63DE7" w:rsidRDefault="00CA6D45" w:rsidP="00CA6D45">
      <w:pPr>
        <w:pStyle w:val="Aufzhlung"/>
        <w:rPr>
          <w:b/>
        </w:rPr>
      </w:pPr>
      <w:r w:rsidRPr="00F63DE7">
        <w:rPr>
          <w:b/>
        </w:rPr>
        <w:t>Version 2: Übereinander (mit Transparenter Darstellung)</w:t>
      </w:r>
    </w:p>
    <w:p w14:paraId="11BAFBF2" w14:textId="08973117" w:rsidR="006B064A" w:rsidRPr="00C67180" w:rsidRDefault="006B064A" w:rsidP="00F63DE7">
      <w:pPr>
        <w:pStyle w:val="R"/>
      </w:pPr>
      <w:r w:rsidRPr="00C67180">
        <w:t xml:space="preserve">overlapping = mtcars </w:t>
      </w:r>
      <w:r w:rsidR="00162218">
        <w:t>%&gt;%</w:t>
      </w:r>
      <w:r w:rsidRPr="00C67180">
        <w:t xml:space="preserve"> </w:t>
      </w:r>
    </w:p>
    <w:p w14:paraId="4D601C0D" w14:textId="43171F4B" w:rsidR="006B064A" w:rsidRPr="00C67180" w:rsidRDefault="006B064A" w:rsidP="00F63DE7">
      <w:pPr>
        <w:pStyle w:val="R"/>
      </w:pPr>
      <w:r w:rsidRPr="00C67180">
        <w:t xml:space="preserve">  mutate(am=as.factor(am)) </w:t>
      </w:r>
      <w:r w:rsidR="00162218">
        <w:t>%&gt;%</w:t>
      </w:r>
      <w:r w:rsidRPr="00C67180">
        <w:t xml:space="preserve"> </w:t>
      </w:r>
    </w:p>
    <w:p w14:paraId="7B20EDD8" w14:textId="77777777" w:rsidR="006B064A" w:rsidRPr="00C67180" w:rsidRDefault="006B064A" w:rsidP="00F63DE7">
      <w:pPr>
        <w:pStyle w:val="R"/>
      </w:pPr>
      <w:r w:rsidRPr="00C67180">
        <w:t xml:space="preserve">  ggplot(aes(x = mpg, fill = am)) +</w:t>
      </w:r>
    </w:p>
    <w:p w14:paraId="3951707B" w14:textId="77777777" w:rsidR="006B064A" w:rsidRPr="00C67180" w:rsidRDefault="006B064A" w:rsidP="00F63DE7">
      <w:pPr>
        <w:pStyle w:val="R"/>
      </w:pPr>
      <w:r w:rsidRPr="00C67180">
        <w:t xml:space="preserve">  geom_histogram(binwidth = 5, position="identity", alpha=.6) +</w:t>
      </w:r>
    </w:p>
    <w:p w14:paraId="0454DFA7" w14:textId="77777777" w:rsidR="006B064A" w:rsidRPr="00C67180" w:rsidRDefault="006B064A" w:rsidP="00F63DE7">
      <w:pPr>
        <w:pStyle w:val="R"/>
      </w:pPr>
      <w:r w:rsidRPr="00C67180">
        <w:t xml:space="preserve">  ylim(0, 10)</w:t>
      </w:r>
    </w:p>
    <w:p w14:paraId="3B70B395" w14:textId="69260222" w:rsidR="00B63031" w:rsidRPr="00C67180" w:rsidRDefault="006B064A" w:rsidP="00F63DE7">
      <w:pPr>
        <w:pStyle w:val="R"/>
      </w:pPr>
      <w:r w:rsidRPr="00C67180">
        <w:t>grid.arrange(stacked,overlapping, ncol=2)</w:t>
      </w:r>
    </w:p>
    <w:p w14:paraId="29578544" w14:textId="7E7C1782" w:rsidR="006B064A" w:rsidRDefault="006B064A" w:rsidP="00B63031">
      <w:pPr>
        <w:pStyle w:val="Textkrper"/>
      </w:pPr>
      <w:r>
        <w:rPr>
          <w:noProof/>
          <w:lang w:val="en-GB" w:eastAsia="en-GB"/>
        </w:rPr>
        <w:lastRenderedPageBreak/>
        <w:drawing>
          <wp:inline distT="0" distB="0" distL="0" distR="0" wp14:anchorId="799EDF6B" wp14:editId="6A4A42B3">
            <wp:extent cx="4659464" cy="2243283"/>
            <wp:effectExtent l="0" t="0" r="8255" b="508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69010" cy="2247879"/>
                    </a:xfrm>
                    <a:prstGeom prst="rect">
                      <a:avLst/>
                    </a:prstGeom>
                  </pic:spPr>
                </pic:pic>
              </a:graphicData>
            </a:graphic>
          </wp:inline>
        </w:drawing>
      </w:r>
    </w:p>
    <w:p w14:paraId="6DA61DBD" w14:textId="77777777" w:rsidR="00B63031" w:rsidRDefault="00B63031" w:rsidP="00B63031">
      <w:pPr>
        <w:pStyle w:val="Textkrper"/>
      </w:pPr>
    </w:p>
    <w:p w14:paraId="18CFC7DC" w14:textId="77777777" w:rsidR="00B63031" w:rsidRDefault="00B63031" w:rsidP="00B63031">
      <w:pPr>
        <w:pStyle w:val="Textkrper"/>
      </w:pPr>
    </w:p>
    <w:p w14:paraId="7633017C" w14:textId="7D1BE760" w:rsidR="00F6454A" w:rsidRDefault="006B064A" w:rsidP="00B63031">
      <w:pPr>
        <w:pStyle w:val="Textkrper"/>
      </w:pPr>
      <w:r>
        <w:t>Links der gestackte—rechts der überlappende</w:t>
      </w:r>
    </w:p>
    <w:p w14:paraId="3288599E" w14:textId="33E2D319" w:rsidR="006B064A" w:rsidRDefault="006B064A" w:rsidP="00B63031">
      <w:pPr>
        <w:pStyle w:val="Textkrper"/>
      </w:pPr>
    </w:p>
    <w:p w14:paraId="1FC9319D" w14:textId="77777777" w:rsidR="006B064A" w:rsidRDefault="006B064A" w:rsidP="00B63031">
      <w:pPr>
        <w:pStyle w:val="Textkrper"/>
      </w:pPr>
    </w:p>
    <w:p w14:paraId="6F601669" w14:textId="77777777" w:rsidR="0023200F" w:rsidRDefault="0023200F" w:rsidP="00B63031">
      <w:pPr>
        <w:pStyle w:val="Textkrper"/>
      </w:pPr>
    </w:p>
    <w:p w14:paraId="1DCCE597" w14:textId="77777777" w:rsidR="00F6454A" w:rsidRDefault="00F6454A" w:rsidP="00314F8E">
      <w:pPr>
        <w:pStyle w:val="berschrift3"/>
      </w:pPr>
      <w:r>
        <w:t>Aufsplittung nach mehreren Gruppen</w:t>
      </w:r>
    </w:p>
    <w:p w14:paraId="589088ED" w14:textId="77777777" w:rsidR="00F6454A" w:rsidRPr="005F148D" w:rsidRDefault="00F6454A" w:rsidP="00F63DE7">
      <w:pPr>
        <w:pStyle w:val="R"/>
      </w:pPr>
      <w:r w:rsidRPr="005F148D">
        <w:t>ggplot(titanic, aes(x = Age, fill = Survived)) +</w:t>
      </w:r>
    </w:p>
    <w:p w14:paraId="3BE1D958" w14:textId="77777777" w:rsidR="00F6454A" w:rsidRPr="005F148D" w:rsidRDefault="00F6454A" w:rsidP="00F63DE7">
      <w:pPr>
        <w:pStyle w:val="R"/>
      </w:pPr>
      <w:r w:rsidRPr="005F148D">
        <w:t xml:space="preserve">  facet_wrap(Sex ~ Pclass) +</w:t>
      </w:r>
    </w:p>
    <w:p w14:paraId="625BD85D" w14:textId="77777777" w:rsidR="00F6454A" w:rsidRPr="005F148D" w:rsidRDefault="00F6454A" w:rsidP="00F63DE7">
      <w:pPr>
        <w:pStyle w:val="R"/>
      </w:pPr>
      <w:r w:rsidRPr="005F148D">
        <w:t xml:space="preserve">  geom_histogram(binwidth = 5) +</w:t>
      </w:r>
    </w:p>
    <w:p w14:paraId="788847FD" w14:textId="77777777" w:rsidR="00F6454A" w:rsidRPr="005F148D" w:rsidRDefault="00F6454A" w:rsidP="00F63DE7">
      <w:pPr>
        <w:pStyle w:val="R"/>
      </w:pPr>
      <w:r w:rsidRPr="005F148D">
        <w:t xml:space="preserve">  labs(y = "Freq",</w:t>
      </w:r>
    </w:p>
    <w:p w14:paraId="1F3EBDCE" w14:textId="77777777" w:rsidR="00F6454A" w:rsidRPr="005F148D" w:rsidRDefault="00F6454A" w:rsidP="00F63DE7">
      <w:pPr>
        <w:pStyle w:val="R"/>
      </w:pPr>
      <w:r w:rsidRPr="005F148D">
        <w:t xml:space="preserve">       x = "Age",</w:t>
      </w:r>
    </w:p>
    <w:p w14:paraId="45045C48" w14:textId="77777777" w:rsidR="00F6454A" w:rsidRPr="005F148D" w:rsidRDefault="00F6454A" w:rsidP="00F63DE7">
      <w:pPr>
        <w:pStyle w:val="R"/>
      </w:pPr>
      <w:r w:rsidRPr="005F148D">
        <w:t xml:space="preserve">       title = "Titanic Survival Rates by Age, Pclass and Sex")</w:t>
      </w:r>
    </w:p>
    <w:p w14:paraId="535504D5" w14:textId="77777777" w:rsidR="00F6454A" w:rsidRPr="005F148D" w:rsidRDefault="00F6454A" w:rsidP="00B63031">
      <w:pPr>
        <w:pStyle w:val="Textkrper"/>
        <w:rPr>
          <w:lang w:val="en-GB"/>
        </w:rPr>
      </w:pPr>
    </w:p>
    <w:p w14:paraId="7FA72E93" w14:textId="77777777" w:rsidR="00F6454A" w:rsidRDefault="00F6454A" w:rsidP="00944C10">
      <w:pPr>
        <w:pStyle w:val="Textkrper"/>
        <w:ind w:firstLine="360"/>
      </w:pPr>
      <w:r>
        <w:rPr>
          <w:noProof/>
          <w:lang w:val="en-GB" w:eastAsia="en-GB"/>
        </w:rPr>
        <w:drawing>
          <wp:inline distT="0" distB="0" distL="0" distR="0" wp14:anchorId="0A6D1ED0" wp14:editId="1743C7B3">
            <wp:extent cx="2974369" cy="212209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87074" cy="2131162"/>
                    </a:xfrm>
                    <a:prstGeom prst="rect">
                      <a:avLst/>
                    </a:prstGeom>
                  </pic:spPr>
                </pic:pic>
              </a:graphicData>
            </a:graphic>
          </wp:inline>
        </w:drawing>
      </w:r>
    </w:p>
    <w:p w14:paraId="4BB2BD61" w14:textId="77777777" w:rsidR="00F6454A" w:rsidRDefault="00F6454A" w:rsidP="00B63031">
      <w:pPr>
        <w:pStyle w:val="Textkrper"/>
      </w:pPr>
      <w:r>
        <w:t>(Achtung: Die Balken sind übereinandergeschachelt, nicht hinter-/voreinander. So haben in der 1. und Klasse nahezu a</w:t>
      </w:r>
      <w:r w:rsidR="008D6C98">
        <w:t>lle Frauen überlebt und nur ganz wenige (die roten) nicht. Vgl. dazu den passenden density-plot unten, der andere Informationen trägt).</w:t>
      </w:r>
    </w:p>
    <w:p w14:paraId="2318155F" w14:textId="77777777" w:rsidR="00F6454A" w:rsidRDefault="00F6454A" w:rsidP="00B63031">
      <w:pPr>
        <w:pStyle w:val="Textkrper"/>
      </w:pPr>
    </w:p>
    <w:p w14:paraId="6DF89CE6" w14:textId="6E017444" w:rsidR="00F6454A" w:rsidRDefault="00F6454A" w:rsidP="00B63031">
      <w:pPr>
        <w:pStyle w:val="Textkrper"/>
      </w:pPr>
    </w:p>
    <w:p w14:paraId="65D5DD13" w14:textId="588F20C1" w:rsidR="00971D56" w:rsidRDefault="00971D56" w:rsidP="00944C10">
      <w:pPr>
        <w:pStyle w:val="Textkrper"/>
      </w:pPr>
    </w:p>
    <w:p w14:paraId="05E879D0" w14:textId="456AA2C5" w:rsidR="00971D56" w:rsidRPr="00971D56" w:rsidRDefault="00971D56" w:rsidP="00944C10">
      <w:pPr>
        <w:pStyle w:val="Textkrper"/>
      </w:pPr>
    </w:p>
    <w:p w14:paraId="3C0D6FF9" w14:textId="77777777" w:rsidR="00971D56" w:rsidRDefault="00971D56" w:rsidP="00971D56">
      <w:pPr>
        <w:pStyle w:val="Textkrper"/>
      </w:pPr>
    </w:p>
    <w:p w14:paraId="75A81704" w14:textId="77777777" w:rsidR="00B63031" w:rsidRDefault="00B63031" w:rsidP="00B63031">
      <w:pPr>
        <w:pStyle w:val="Textkrper"/>
      </w:pPr>
    </w:p>
    <w:p w14:paraId="4C87F135" w14:textId="77777777" w:rsidR="00B63031" w:rsidRDefault="00B63031" w:rsidP="00EC4432">
      <w:pPr>
        <w:pStyle w:val="berschrift2"/>
      </w:pPr>
      <w:bookmarkStart w:id="78" w:name="_Toc164239447"/>
      <w:r>
        <w:t>Density plots</w:t>
      </w:r>
      <w:bookmarkEnd w:id="78"/>
    </w:p>
    <w:p w14:paraId="163D68BB" w14:textId="77777777" w:rsidR="00B63031" w:rsidRDefault="00B63031" w:rsidP="00B63031">
      <w:pPr>
        <w:pStyle w:val="Textkrper"/>
      </w:pPr>
    </w:p>
    <w:p w14:paraId="02CAC025" w14:textId="77777777" w:rsidR="00151F5A" w:rsidRDefault="00B63031" w:rsidP="00151F5A">
      <w:pPr>
        <w:pStyle w:val="Aufzhlung"/>
      </w:pPr>
      <w:r>
        <w:lastRenderedPageBreak/>
        <w:t>DP sind eine Art „ge-smooth’tes“ Histogramm</w:t>
      </w:r>
      <w:r w:rsidR="00F6454A">
        <w:t xml:space="preserve">. </w:t>
      </w:r>
    </w:p>
    <w:p w14:paraId="4CE785AE" w14:textId="6F64817E" w:rsidR="00B63031" w:rsidRDefault="00F6454A" w:rsidP="00151F5A">
      <w:pPr>
        <w:pStyle w:val="Aufzhlung"/>
      </w:pPr>
      <w:r w:rsidRPr="00700273">
        <w:rPr>
          <w:b/>
        </w:rPr>
        <w:t>Achtung:</w:t>
      </w:r>
      <w:r>
        <w:t xml:space="preserve"> Auf der Y-Achse sehen relative Häufigkeiten, nicht absolute. </w:t>
      </w:r>
      <w:r w:rsidR="00700273">
        <w:t xml:space="preserve">Die Größe jeder Fläche ist für jede Gruppe auf 1 standardisiert. </w:t>
      </w:r>
      <w:r>
        <w:t>Man kann also bei Gruppenvergleichen nur die Unterscheide in den Verschiebungen auf der X-Achse beurteilen, nicht wie viele Personen den jeweiligen X-Achsen-Wert haben</w:t>
      </w:r>
      <w:r w:rsidR="00700273">
        <w:t>.</w:t>
      </w:r>
    </w:p>
    <w:p w14:paraId="4577003F" w14:textId="3F1DB545" w:rsidR="00151F5A" w:rsidRDefault="00151F5A" w:rsidP="00151F5A">
      <w:pPr>
        <w:pStyle w:val="Aufzhlung"/>
      </w:pPr>
      <w:r>
        <w:t>Wickham sagt, dass er die nicht mag, weil sie (wahrscheinlich deshalb) schwer zu interpreti</w:t>
      </w:r>
    </w:p>
    <w:p w14:paraId="69004371" w14:textId="77777777" w:rsidR="00B63031" w:rsidRDefault="00B63031" w:rsidP="00B63031">
      <w:pPr>
        <w:pStyle w:val="Textkrper"/>
      </w:pPr>
    </w:p>
    <w:p w14:paraId="4A284115" w14:textId="77777777" w:rsidR="00D71608" w:rsidRPr="005F148D" w:rsidRDefault="00D71608" w:rsidP="00F63DE7">
      <w:pPr>
        <w:pStyle w:val="R"/>
      </w:pPr>
      <w:r w:rsidRPr="005F148D">
        <w:t>ggplot(titanic, aes(x = Age, fill = Survived)) +</w:t>
      </w:r>
    </w:p>
    <w:p w14:paraId="0555A636" w14:textId="77777777" w:rsidR="00D71608" w:rsidRPr="005F148D" w:rsidRDefault="00D71608" w:rsidP="00F63DE7">
      <w:pPr>
        <w:pStyle w:val="R"/>
      </w:pPr>
      <w:r w:rsidRPr="005F148D">
        <w:t xml:space="preserve">  geom_density(alpha = 0.5) +</w:t>
      </w:r>
    </w:p>
    <w:p w14:paraId="41D62874" w14:textId="77777777" w:rsidR="00D71608" w:rsidRPr="005F148D" w:rsidRDefault="00D71608" w:rsidP="00F63DE7">
      <w:pPr>
        <w:pStyle w:val="R"/>
      </w:pPr>
      <w:r w:rsidRPr="005F148D">
        <w:t xml:space="preserve">  labs(y = "Relative frequency",</w:t>
      </w:r>
    </w:p>
    <w:p w14:paraId="4FDAC4E1" w14:textId="77777777" w:rsidR="00D71608" w:rsidRPr="005F148D" w:rsidRDefault="00D71608" w:rsidP="00F63DE7">
      <w:pPr>
        <w:pStyle w:val="R"/>
      </w:pPr>
      <w:r w:rsidRPr="005F148D">
        <w:t xml:space="preserve">       x = "Age",</w:t>
      </w:r>
    </w:p>
    <w:p w14:paraId="16BFC44E" w14:textId="77777777" w:rsidR="00B63031" w:rsidRPr="005F148D" w:rsidRDefault="00D71608" w:rsidP="00F63DE7">
      <w:pPr>
        <w:pStyle w:val="R"/>
      </w:pPr>
      <w:r w:rsidRPr="005F148D">
        <w:t xml:space="preserve">       title = "Age rates by Survival")</w:t>
      </w:r>
    </w:p>
    <w:p w14:paraId="55DAB2A3" w14:textId="77777777" w:rsidR="00D71608" w:rsidRDefault="00D71608" w:rsidP="00944C10">
      <w:pPr>
        <w:pStyle w:val="Textkrper"/>
        <w:ind w:firstLine="360"/>
      </w:pPr>
      <w:r>
        <w:rPr>
          <w:noProof/>
          <w:lang w:eastAsia="en-GB"/>
        </w:rPr>
        <w:drawing>
          <wp:inline distT="0" distB="0" distL="0" distR="0" wp14:anchorId="1E50EDB7" wp14:editId="21BC52D9">
            <wp:extent cx="2553418" cy="114304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72811" cy="1151727"/>
                    </a:xfrm>
                    <a:prstGeom prst="rect">
                      <a:avLst/>
                    </a:prstGeom>
                  </pic:spPr>
                </pic:pic>
              </a:graphicData>
            </a:graphic>
          </wp:inline>
        </w:drawing>
      </w:r>
    </w:p>
    <w:p w14:paraId="0660A1A1" w14:textId="77777777" w:rsidR="00700273" w:rsidRDefault="00700273" w:rsidP="00F6454A">
      <w:pPr>
        <w:pStyle w:val="Textkrper"/>
      </w:pPr>
    </w:p>
    <w:p w14:paraId="4203E9F0" w14:textId="44E1C94A" w:rsidR="00F6454A" w:rsidRDefault="00F6454A" w:rsidP="00700273">
      <w:pPr>
        <w:pStyle w:val="Aufzhlung"/>
      </w:pPr>
      <w:r>
        <w:t>Alpha ist die Transparenz; je hö</w:t>
      </w:r>
      <w:r w:rsidR="00700273">
        <w:t>her um so niedriger</w:t>
      </w:r>
    </w:p>
    <w:p w14:paraId="24F3EED5" w14:textId="70334A6D" w:rsidR="00700273" w:rsidRDefault="00700273" w:rsidP="00700273">
      <w:pPr>
        <w:pStyle w:val="Aufzhlung"/>
      </w:pPr>
      <w:r>
        <w:t>Zusätzlich zum fill-comman kann man color=&lt;Gruppe&gt; hinzufügen, dann werden die Raänder auch farbig. Size=… steuert die Dicke der Linien</w:t>
      </w:r>
    </w:p>
    <w:p w14:paraId="2B32640C" w14:textId="156CA902" w:rsidR="00D71608" w:rsidRDefault="00F6454A" w:rsidP="00F6454A">
      <w:pPr>
        <w:pStyle w:val="Textkrper"/>
      </w:pPr>
      <w:r>
        <w:t xml:space="preserve"> </w:t>
      </w:r>
    </w:p>
    <w:p w14:paraId="049C710C" w14:textId="7F236E97" w:rsidR="00700273" w:rsidRDefault="00700273" w:rsidP="00F6454A">
      <w:pPr>
        <w:pStyle w:val="Textkrper"/>
      </w:pPr>
    </w:p>
    <w:p w14:paraId="0D56A61F" w14:textId="77777777" w:rsidR="00700273" w:rsidRDefault="00700273" w:rsidP="00F6454A">
      <w:pPr>
        <w:pStyle w:val="Textkrper"/>
      </w:pPr>
    </w:p>
    <w:p w14:paraId="4734DB41" w14:textId="77777777" w:rsidR="00D71608" w:rsidRDefault="00D71608" w:rsidP="00944C10">
      <w:pPr>
        <w:pStyle w:val="Textkrper"/>
      </w:pPr>
    </w:p>
    <w:p w14:paraId="51CC1D9C" w14:textId="77777777" w:rsidR="00D71608" w:rsidRDefault="00F6454A" w:rsidP="00314F8E">
      <w:pPr>
        <w:pStyle w:val="berschrift3"/>
      </w:pPr>
      <w:r>
        <w:t>Aufspl</w:t>
      </w:r>
      <w:r w:rsidR="00D71608">
        <w:t>i</w:t>
      </w:r>
      <w:r>
        <w:t>t</w:t>
      </w:r>
      <w:r w:rsidR="00D71608">
        <w:t>tung nach mehreren Gruppen</w:t>
      </w:r>
    </w:p>
    <w:p w14:paraId="1E98D113" w14:textId="77777777" w:rsidR="00D71608" w:rsidRPr="005F148D" w:rsidRDefault="00D71608" w:rsidP="00F63DE7">
      <w:pPr>
        <w:pStyle w:val="R"/>
      </w:pPr>
      <w:r w:rsidRPr="005F148D">
        <w:t>ggplot(titanic, aes(x = Age, fill = Survived)) +</w:t>
      </w:r>
    </w:p>
    <w:p w14:paraId="679992DA" w14:textId="77777777" w:rsidR="00D71608" w:rsidRPr="005F148D" w:rsidRDefault="00D71608" w:rsidP="00F63DE7">
      <w:pPr>
        <w:pStyle w:val="R"/>
      </w:pPr>
      <w:r w:rsidRPr="005F148D">
        <w:t xml:space="preserve">  facet_wrap( ~ Sex) + </w:t>
      </w:r>
    </w:p>
    <w:p w14:paraId="09A3A3F1" w14:textId="77777777" w:rsidR="00D71608" w:rsidRPr="005F148D" w:rsidRDefault="00D71608" w:rsidP="00F63DE7">
      <w:pPr>
        <w:pStyle w:val="R"/>
      </w:pPr>
      <w:r w:rsidRPr="005F148D">
        <w:t xml:space="preserve">  geom_density(alpha = 0.5) +</w:t>
      </w:r>
    </w:p>
    <w:p w14:paraId="65D519DC" w14:textId="77777777" w:rsidR="00D71608" w:rsidRPr="005F148D" w:rsidRDefault="00D71608" w:rsidP="00F63DE7">
      <w:pPr>
        <w:pStyle w:val="R"/>
      </w:pPr>
      <w:r w:rsidRPr="005F148D">
        <w:t xml:space="preserve">  labs(y = "Relative frequency",</w:t>
      </w:r>
    </w:p>
    <w:p w14:paraId="3B4DE770" w14:textId="77777777" w:rsidR="00D71608" w:rsidRPr="005F148D" w:rsidRDefault="00D71608" w:rsidP="00F63DE7">
      <w:pPr>
        <w:pStyle w:val="R"/>
      </w:pPr>
      <w:r w:rsidRPr="005F148D">
        <w:t xml:space="preserve">       x = "Age",</w:t>
      </w:r>
    </w:p>
    <w:p w14:paraId="36B47759" w14:textId="77777777" w:rsidR="00D71608" w:rsidRPr="005F148D" w:rsidRDefault="00D71608" w:rsidP="00F63DE7">
      <w:pPr>
        <w:pStyle w:val="R"/>
      </w:pPr>
      <w:r w:rsidRPr="005F148D">
        <w:t xml:space="preserve">       title = "Age rages by survival and Sex")</w:t>
      </w:r>
    </w:p>
    <w:p w14:paraId="44536BFF" w14:textId="77777777" w:rsidR="00D71608" w:rsidRPr="005F148D" w:rsidRDefault="00D71608" w:rsidP="00B63031">
      <w:pPr>
        <w:pStyle w:val="Textkrper"/>
        <w:rPr>
          <w:lang w:val="en-GB"/>
        </w:rPr>
      </w:pPr>
    </w:p>
    <w:p w14:paraId="4F62E73C" w14:textId="77777777" w:rsidR="00D71608" w:rsidRDefault="00F6454A" w:rsidP="00944C10">
      <w:pPr>
        <w:pStyle w:val="Textkrper"/>
        <w:ind w:firstLine="360"/>
      </w:pPr>
      <w:r>
        <w:rPr>
          <w:noProof/>
          <w:lang w:val="en-GB" w:eastAsia="en-GB"/>
        </w:rPr>
        <w:drawing>
          <wp:inline distT="0" distB="0" distL="0" distR="0" wp14:anchorId="50C303FE" wp14:editId="647D0F76">
            <wp:extent cx="2536166" cy="1292947"/>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49521" cy="1299756"/>
                    </a:xfrm>
                    <a:prstGeom prst="rect">
                      <a:avLst/>
                    </a:prstGeom>
                  </pic:spPr>
                </pic:pic>
              </a:graphicData>
            </a:graphic>
          </wp:inline>
        </w:drawing>
      </w:r>
    </w:p>
    <w:p w14:paraId="204DBB38" w14:textId="77777777" w:rsidR="00D71608" w:rsidRDefault="00D71608" w:rsidP="00B63031">
      <w:pPr>
        <w:pStyle w:val="Textkrper"/>
      </w:pPr>
    </w:p>
    <w:p w14:paraId="611425B0" w14:textId="77777777" w:rsidR="00F6454A" w:rsidRDefault="00F6454A" w:rsidP="00F63DE7">
      <w:pPr>
        <w:pStyle w:val="R"/>
      </w:pPr>
    </w:p>
    <w:p w14:paraId="5CF6C2AD" w14:textId="77777777" w:rsidR="00F6454A" w:rsidRPr="005F148D" w:rsidRDefault="00F6454A" w:rsidP="00F63DE7">
      <w:pPr>
        <w:pStyle w:val="R"/>
      </w:pPr>
      <w:r w:rsidRPr="005F148D">
        <w:t>ggplot(titanic, aes(x = Age, fill = Survived)) +</w:t>
      </w:r>
    </w:p>
    <w:p w14:paraId="01975CB7" w14:textId="77777777" w:rsidR="00F6454A" w:rsidRPr="005F148D" w:rsidRDefault="00F6454A" w:rsidP="00F63DE7">
      <w:pPr>
        <w:pStyle w:val="R"/>
      </w:pPr>
      <w:r w:rsidRPr="005F148D">
        <w:t xml:space="preserve">  facet_wrap(</w:t>
      </w:r>
      <w:r w:rsidRPr="005F148D">
        <w:rPr>
          <w:u w:val="single"/>
        </w:rPr>
        <w:t>Sex ~ Pclass</w:t>
      </w:r>
      <w:r w:rsidRPr="005F148D">
        <w:t xml:space="preserve">) + </w:t>
      </w:r>
    </w:p>
    <w:p w14:paraId="26CC813E" w14:textId="77777777" w:rsidR="00F6454A" w:rsidRPr="005F148D" w:rsidRDefault="00F6454A" w:rsidP="00F63DE7">
      <w:pPr>
        <w:pStyle w:val="R"/>
      </w:pPr>
      <w:r w:rsidRPr="005F148D">
        <w:t xml:space="preserve">  geom_density(alpha = 0.5) +</w:t>
      </w:r>
    </w:p>
    <w:p w14:paraId="0E86FA2D" w14:textId="77777777" w:rsidR="00F6454A" w:rsidRPr="005F148D" w:rsidRDefault="00F6454A" w:rsidP="00F63DE7">
      <w:pPr>
        <w:pStyle w:val="R"/>
      </w:pPr>
      <w:r w:rsidRPr="005F148D">
        <w:lastRenderedPageBreak/>
        <w:t xml:space="preserve">  labs(y = "Relative frequency",</w:t>
      </w:r>
    </w:p>
    <w:p w14:paraId="6B38365F" w14:textId="77777777" w:rsidR="00F6454A" w:rsidRPr="005F148D" w:rsidRDefault="00F6454A" w:rsidP="00F63DE7">
      <w:pPr>
        <w:pStyle w:val="R"/>
      </w:pPr>
      <w:r w:rsidRPr="005F148D">
        <w:t xml:space="preserve">       x = "Age",</w:t>
      </w:r>
    </w:p>
    <w:p w14:paraId="668ACE89" w14:textId="77777777" w:rsidR="00D71608" w:rsidRPr="005F148D" w:rsidRDefault="00F6454A" w:rsidP="00F63DE7">
      <w:pPr>
        <w:pStyle w:val="R"/>
      </w:pPr>
      <w:r w:rsidRPr="005F148D">
        <w:t xml:space="preserve">       title = "Age rages by survival and Sex")</w:t>
      </w:r>
    </w:p>
    <w:p w14:paraId="76225547" w14:textId="4CD22C60" w:rsidR="00F6454A" w:rsidRPr="00F63DE7" w:rsidRDefault="00944C10" w:rsidP="00944C10">
      <w:pPr>
        <w:pStyle w:val="Textkrper"/>
        <w:rPr>
          <w:lang w:val="en-GB"/>
        </w:rPr>
      </w:pPr>
      <w:r w:rsidRPr="00F63DE7">
        <w:rPr>
          <w:lang w:val="en-GB"/>
        </w:rPr>
        <w:tab/>
      </w:r>
    </w:p>
    <w:p w14:paraId="1E2E7A22" w14:textId="77777777" w:rsidR="00F6454A" w:rsidRDefault="00F6454A" w:rsidP="00944C10">
      <w:pPr>
        <w:pStyle w:val="Textkrper"/>
        <w:ind w:firstLine="360"/>
      </w:pPr>
      <w:r>
        <w:rPr>
          <w:noProof/>
          <w:lang w:eastAsia="en-GB"/>
        </w:rPr>
        <w:drawing>
          <wp:inline distT="0" distB="0" distL="0" distR="0" wp14:anchorId="2CC6FE7B" wp14:editId="691D7BA3">
            <wp:extent cx="3510951" cy="200813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0895" cy="2013821"/>
                    </a:xfrm>
                    <a:prstGeom prst="rect">
                      <a:avLst/>
                    </a:prstGeom>
                  </pic:spPr>
                </pic:pic>
              </a:graphicData>
            </a:graphic>
          </wp:inline>
        </w:drawing>
      </w:r>
    </w:p>
    <w:p w14:paraId="78102F35" w14:textId="27AA47BB" w:rsidR="00D71608" w:rsidRDefault="00D71608" w:rsidP="00B63031">
      <w:pPr>
        <w:pStyle w:val="Textkrper"/>
      </w:pPr>
    </w:p>
    <w:p w14:paraId="4A8EA048" w14:textId="77777777" w:rsidR="00CA39B4" w:rsidRDefault="00CA39B4" w:rsidP="00B63031">
      <w:pPr>
        <w:pStyle w:val="Textkrper"/>
      </w:pPr>
    </w:p>
    <w:p w14:paraId="45749688" w14:textId="24BFB6A0" w:rsidR="00CA39B4" w:rsidRDefault="00CA39B4" w:rsidP="00B63031">
      <w:pPr>
        <w:pStyle w:val="Textkrper"/>
      </w:pPr>
    </w:p>
    <w:p w14:paraId="69CDDC15" w14:textId="3AC24B2C" w:rsidR="00CA39B4" w:rsidRDefault="00CA39B4" w:rsidP="00CA39B4">
      <w:pPr>
        <w:pStyle w:val="berschrift2"/>
      </w:pPr>
      <w:bookmarkStart w:id="79" w:name="_Toc164239448"/>
      <w:r>
        <w:t>Ridges plots</w:t>
      </w:r>
      <w:bookmarkEnd w:id="79"/>
    </w:p>
    <w:p w14:paraId="4ACAA55C" w14:textId="04809D1C" w:rsidR="00CA39B4" w:rsidRDefault="009E1336" w:rsidP="009E1336">
      <w:pPr>
        <w:pStyle w:val="Aufzhlung"/>
      </w:pPr>
      <w:r>
        <w:t>Hierfür müssen die Daten ins longformat verwandelt werden</w:t>
      </w:r>
    </w:p>
    <w:p w14:paraId="207F00E8" w14:textId="77777777" w:rsidR="009E1336" w:rsidRDefault="009E1336" w:rsidP="00CA39B4">
      <w:pPr>
        <w:pStyle w:val="Textkrper"/>
      </w:pPr>
    </w:p>
    <w:p w14:paraId="58076AD5" w14:textId="77777777" w:rsidR="00CA39B4" w:rsidRPr="00942279" w:rsidRDefault="00CA39B4" w:rsidP="00F63DE7">
      <w:pPr>
        <w:pStyle w:val="R"/>
      </w:pPr>
      <w:r w:rsidRPr="00942279">
        <w:t>library(ggridges)</w:t>
      </w:r>
    </w:p>
    <w:p w14:paraId="2F9A5D40" w14:textId="77777777" w:rsidR="00CA39B4" w:rsidRPr="00942279" w:rsidRDefault="00CA39B4" w:rsidP="00F63DE7">
      <w:pPr>
        <w:pStyle w:val="R"/>
      </w:pPr>
      <w:r w:rsidRPr="00942279">
        <w:t xml:space="preserve">reg_coefs1  %&gt;% </w:t>
      </w:r>
    </w:p>
    <w:p w14:paraId="4FF81AFE" w14:textId="77777777" w:rsidR="00CA39B4" w:rsidRPr="005113F5" w:rsidRDefault="00CA39B4" w:rsidP="00F63DE7">
      <w:pPr>
        <w:pStyle w:val="R"/>
      </w:pPr>
      <w:r w:rsidRPr="005113F5">
        <w:t xml:space="preserve">  ggplot(aes(x = trend, y = continent, group = continent)) + </w:t>
      </w:r>
    </w:p>
    <w:p w14:paraId="7C306BB2" w14:textId="77777777" w:rsidR="00CA39B4" w:rsidRPr="005113F5" w:rsidRDefault="00CA39B4" w:rsidP="00F63DE7">
      <w:pPr>
        <w:pStyle w:val="R"/>
      </w:pPr>
      <w:r w:rsidRPr="005113F5">
        <w:t xml:space="preserve">    geom_density_ridges2(fill="steelblue")+</w:t>
      </w:r>
    </w:p>
    <w:p w14:paraId="68A07B4E" w14:textId="77777777" w:rsidR="00CA39B4" w:rsidRPr="005113F5" w:rsidRDefault="00CA39B4" w:rsidP="00F63DE7">
      <w:pPr>
        <w:pStyle w:val="R"/>
      </w:pPr>
      <w:r w:rsidRPr="005113F5">
        <w:t xml:space="preserve">    geom_vline(xintercept = 0, linetype = "dashed", color="darkgrey", size=1)+</w:t>
      </w:r>
    </w:p>
    <w:p w14:paraId="6FA7520C" w14:textId="77777777" w:rsidR="00CA39B4" w:rsidRPr="005113F5" w:rsidRDefault="00CA39B4" w:rsidP="00F63DE7">
      <w:pPr>
        <w:pStyle w:val="R"/>
      </w:pPr>
      <w:r w:rsidRPr="005113F5">
        <w:t xml:space="preserve">  labs(x = "Strength of the linear trend in C02 emissions per capita", </w:t>
      </w:r>
    </w:p>
    <w:p w14:paraId="01039A16" w14:textId="77777777" w:rsidR="00CA39B4" w:rsidRPr="005113F5" w:rsidRDefault="00CA39B4" w:rsidP="00F63DE7">
      <w:pPr>
        <w:pStyle w:val="R"/>
      </w:pPr>
      <w:r w:rsidRPr="005113F5">
        <w:t xml:space="preserve">       y="",</w:t>
      </w:r>
    </w:p>
    <w:p w14:paraId="023AFE0F" w14:textId="77777777" w:rsidR="00CA39B4" w:rsidRPr="005113F5" w:rsidRDefault="00CA39B4" w:rsidP="00F63DE7">
      <w:pPr>
        <w:pStyle w:val="R"/>
      </w:pPr>
      <w:r w:rsidRPr="005113F5">
        <w:t xml:space="preserve">       title = "Distribution of linear trends in C02 emissions per capita across continents")</w:t>
      </w:r>
    </w:p>
    <w:p w14:paraId="57DCE045" w14:textId="2C31448B" w:rsidR="00CA39B4" w:rsidRPr="005113F5" w:rsidRDefault="00CA39B4" w:rsidP="00F63DE7">
      <w:pPr>
        <w:pStyle w:val="R"/>
      </w:pPr>
      <w:r w:rsidRPr="005113F5">
        <w:t xml:space="preserve">  </w:t>
      </w:r>
    </w:p>
    <w:p w14:paraId="1FF001B0" w14:textId="791F4538" w:rsidR="00B63031" w:rsidRPr="005113F5" w:rsidRDefault="00B63031" w:rsidP="00B63031">
      <w:pPr>
        <w:pStyle w:val="Textkrper"/>
        <w:rPr>
          <w:lang w:val="en-GB"/>
        </w:rPr>
      </w:pPr>
    </w:p>
    <w:p w14:paraId="3FAF7A28" w14:textId="6326896C" w:rsidR="00CA39B4" w:rsidRPr="00B63031" w:rsidRDefault="00CA39B4" w:rsidP="00B63031">
      <w:pPr>
        <w:pStyle w:val="Textkrper"/>
      </w:pPr>
      <w:r w:rsidRPr="00CA39B4">
        <w:rPr>
          <w:noProof/>
        </w:rPr>
        <w:lastRenderedPageBreak/>
        <w:drawing>
          <wp:inline distT="0" distB="0" distL="0" distR="0" wp14:anchorId="5872D1F8" wp14:editId="7383F065">
            <wp:extent cx="6057900" cy="282702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57900" cy="2827020"/>
                    </a:xfrm>
                    <a:prstGeom prst="rect">
                      <a:avLst/>
                    </a:prstGeom>
                  </pic:spPr>
                </pic:pic>
              </a:graphicData>
            </a:graphic>
          </wp:inline>
        </w:drawing>
      </w:r>
    </w:p>
    <w:p w14:paraId="557D731C" w14:textId="77777777" w:rsidR="00B63031" w:rsidRDefault="00B63031" w:rsidP="00B63031">
      <w:pPr>
        <w:pStyle w:val="Textkrper"/>
      </w:pPr>
    </w:p>
    <w:p w14:paraId="60AD68DB" w14:textId="77777777" w:rsidR="00944C10" w:rsidRDefault="00944C10" w:rsidP="00B63031">
      <w:pPr>
        <w:pStyle w:val="Textkrper"/>
      </w:pPr>
    </w:p>
    <w:p w14:paraId="48B5DF86" w14:textId="77777777" w:rsidR="001A2701" w:rsidRDefault="001A2701" w:rsidP="00EC4432">
      <w:pPr>
        <w:pStyle w:val="berschrift2"/>
      </w:pPr>
      <w:bookmarkStart w:id="80" w:name="_Toc164239449"/>
      <w:r>
        <w:t>Boxplots</w:t>
      </w:r>
      <w:bookmarkEnd w:id="80"/>
    </w:p>
    <w:p w14:paraId="044CF62B" w14:textId="77777777" w:rsidR="001A2701" w:rsidRDefault="001A2701" w:rsidP="001A2701">
      <w:pPr>
        <w:pStyle w:val="Textkrper"/>
      </w:pPr>
    </w:p>
    <w:p w14:paraId="178C84F9" w14:textId="49E25141" w:rsidR="00AF7315" w:rsidRDefault="00AF7315" w:rsidP="00944C10">
      <w:pPr>
        <w:pStyle w:val="Textkrper"/>
      </w:pPr>
    </w:p>
    <w:p w14:paraId="0A540DF9" w14:textId="40F6F55C" w:rsidR="00971D56" w:rsidRDefault="00971D56" w:rsidP="00314F8E">
      <w:pPr>
        <w:pStyle w:val="berschrift3"/>
      </w:pPr>
      <w:r>
        <w:t>Einfacher boxplot</w:t>
      </w:r>
    </w:p>
    <w:p w14:paraId="1A859B26" w14:textId="63A42DED" w:rsidR="00291E53" w:rsidRPr="00291E53" w:rsidRDefault="00291E53" w:rsidP="00F63DE7">
      <w:pPr>
        <w:pStyle w:val="R"/>
      </w:pPr>
      <w:r w:rsidRPr="00291E53">
        <w:t xml:space="preserve">mtcars </w:t>
      </w:r>
      <w:r w:rsidR="00162218">
        <w:t>%&gt;%</w:t>
      </w:r>
      <w:r w:rsidRPr="00291E53">
        <w:t xml:space="preserve"> </w:t>
      </w:r>
    </w:p>
    <w:p w14:paraId="129DC8AA" w14:textId="77777777" w:rsidR="00291E53" w:rsidRPr="00291E53" w:rsidRDefault="00291E53" w:rsidP="00F63DE7">
      <w:pPr>
        <w:pStyle w:val="R"/>
      </w:pPr>
      <w:r w:rsidRPr="00291E53">
        <w:t xml:space="preserve">  ggplot(aes(y=disp))+</w:t>
      </w:r>
    </w:p>
    <w:p w14:paraId="7648C3AA" w14:textId="77777777" w:rsidR="00291E53" w:rsidRPr="00291E53" w:rsidRDefault="00291E53" w:rsidP="00F63DE7">
      <w:pPr>
        <w:pStyle w:val="R"/>
      </w:pPr>
      <w:r w:rsidRPr="00135A53">
        <w:t xml:space="preserve">  </w:t>
      </w:r>
      <w:r w:rsidRPr="00291E53">
        <w:t>geom_boxplot(fill="#2c7fb8") +</w:t>
      </w:r>
    </w:p>
    <w:p w14:paraId="44903811" w14:textId="10123019" w:rsidR="00971D56" w:rsidRDefault="00291E53" w:rsidP="00F63DE7">
      <w:pPr>
        <w:pStyle w:val="R"/>
      </w:pPr>
      <w:r w:rsidRPr="00291E53">
        <w:t xml:space="preserve">  scale_x_discrete()</w:t>
      </w:r>
      <w:r>
        <w:t xml:space="preserve">   </w:t>
      </w:r>
    </w:p>
    <w:p w14:paraId="7829EA65" w14:textId="7B120EB6" w:rsidR="00291E53" w:rsidRDefault="00291E53" w:rsidP="00944C10">
      <w:pPr>
        <w:pStyle w:val="Textkrper"/>
        <w:ind w:left="360"/>
      </w:pPr>
    </w:p>
    <w:p w14:paraId="7ECB5D37" w14:textId="32D636A6" w:rsidR="00291E53" w:rsidRDefault="00291E53" w:rsidP="00944C10">
      <w:pPr>
        <w:pStyle w:val="Textkrper"/>
        <w:ind w:left="360"/>
      </w:pPr>
      <w:r>
        <w:rPr>
          <w:noProof/>
          <w:lang w:eastAsia="en-GB"/>
        </w:rPr>
        <w:drawing>
          <wp:inline distT="0" distB="0" distL="0" distR="0" wp14:anchorId="5EFB4124" wp14:editId="28BEB08E">
            <wp:extent cx="1790700" cy="168043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97559" cy="1686872"/>
                    </a:xfrm>
                    <a:prstGeom prst="rect">
                      <a:avLst/>
                    </a:prstGeom>
                  </pic:spPr>
                </pic:pic>
              </a:graphicData>
            </a:graphic>
          </wp:inline>
        </w:drawing>
      </w:r>
    </w:p>
    <w:p w14:paraId="53E095D8" w14:textId="3DCCFC76" w:rsidR="00971D56" w:rsidRDefault="00971D56" w:rsidP="00971D56">
      <w:pPr>
        <w:pStyle w:val="Textkrper"/>
      </w:pPr>
    </w:p>
    <w:p w14:paraId="7BFE18D3" w14:textId="04E82629" w:rsidR="000313F3" w:rsidRDefault="000313F3" w:rsidP="00971D56">
      <w:pPr>
        <w:pStyle w:val="Textkrper"/>
      </w:pPr>
    </w:p>
    <w:p w14:paraId="27D9A71D" w14:textId="1DE776E4" w:rsidR="00944C10" w:rsidRPr="00944C10" w:rsidRDefault="00944C10" w:rsidP="0035362A">
      <w:pPr>
        <w:pStyle w:val="Aufzhlung"/>
      </w:pPr>
      <w:r w:rsidRPr="00944C10">
        <w:rPr>
          <w:b/>
        </w:rPr>
        <w:t>Anmerkung:</w:t>
      </w:r>
      <w:r>
        <w:t xml:space="preserve"> </w:t>
      </w:r>
      <w:r w:rsidRPr="00F63DE7">
        <w:rPr>
          <w:rStyle w:val="RZchn"/>
          <w:lang w:val="de-DE"/>
        </w:rPr>
        <w:t>scale_x_discrete()</w:t>
      </w:r>
      <w:r>
        <w:t xml:space="preserve"> macht den boxplot schmaler (weil es die Skalierung der X-Achse, die ja keine Bedeutung hat, entfernt)</w:t>
      </w:r>
    </w:p>
    <w:p w14:paraId="78244413" w14:textId="77777777" w:rsidR="00944C10" w:rsidRPr="00944C10" w:rsidRDefault="000313F3" w:rsidP="00A46F39">
      <w:pPr>
        <w:pStyle w:val="Aufzhlung"/>
        <w:rPr>
          <w:rFonts w:ascii="Courier New" w:hAnsi="Courier New"/>
          <w:color w:val="FF0000"/>
          <w:szCs w:val="24"/>
          <w:shd w:val="clear" w:color="auto" w:fill="F2F2F2" w:themeFill="background1" w:themeFillShade="F2"/>
          <w:lang w:val="en-GB"/>
        </w:rPr>
      </w:pPr>
      <w:r w:rsidRPr="00944C10">
        <w:rPr>
          <w:b/>
        </w:rPr>
        <w:t>Optionen</w:t>
      </w:r>
      <w:r w:rsidR="00944C10" w:rsidRPr="00944C10">
        <w:rPr>
          <w:b/>
        </w:rPr>
        <w:t xml:space="preserve">: </w:t>
      </w:r>
    </w:p>
    <w:p w14:paraId="1AC53239" w14:textId="7378B0D1" w:rsidR="000313F3" w:rsidRPr="00F63DE7" w:rsidRDefault="000313F3" w:rsidP="00944C10">
      <w:pPr>
        <w:pStyle w:val="Aufzhlung2"/>
        <w:rPr>
          <w:rFonts w:ascii="Courier New" w:hAnsi="Courier New"/>
          <w:color w:val="FF0000"/>
          <w:szCs w:val="24"/>
          <w:shd w:val="clear" w:color="auto" w:fill="F2F2F2" w:themeFill="background1" w:themeFillShade="F2"/>
        </w:rPr>
      </w:pPr>
      <w:r w:rsidRPr="00944C10">
        <w:rPr>
          <w:b/>
        </w:rPr>
        <w:t>Punkte hinzufügen:</w:t>
      </w:r>
      <w:r>
        <w:t xml:space="preserve"> </w:t>
      </w:r>
      <w:r w:rsidRPr="00F63DE7">
        <w:rPr>
          <w:rStyle w:val="RZchn"/>
          <w:lang w:val="de-DE"/>
        </w:rPr>
        <w:t>geom_jitter(width = .2)</w:t>
      </w:r>
      <w:r>
        <w:t xml:space="preserve"> als weiteres geom</w:t>
      </w:r>
    </w:p>
    <w:p w14:paraId="6A815C92" w14:textId="487872C6" w:rsidR="00944C10" w:rsidRPr="00F63DE7" w:rsidRDefault="00944C10" w:rsidP="00944C10">
      <w:pPr>
        <w:pStyle w:val="Aufzhlung2"/>
        <w:rPr>
          <w:rStyle w:val="RZchn"/>
          <w:lang w:val="de-DE"/>
        </w:rPr>
      </w:pPr>
      <w:r w:rsidRPr="00944C10">
        <w:rPr>
          <w:rStyle w:val="TextkrperZchn"/>
          <w:b/>
        </w:rPr>
        <w:t>Querlinen an den Antennen:</w:t>
      </w:r>
      <w:r w:rsidRPr="00944C10">
        <w:rPr>
          <w:rStyle w:val="TextkrperZchn"/>
        </w:rPr>
        <w:t xml:space="preserve"> </w:t>
      </w:r>
      <w:r w:rsidRPr="00F63DE7">
        <w:rPr>
          <w:rStyle w:val="RZchn"/>
          <w:lang w:val="de-DE"/>
        </w:rPr>
        <w:t xml:space="preserve">stat_boxplot(geom="errorbar", width=.2)+ </w:t>
      </w:r>
    </w:p>
    <w:p w14:paraId="04920429" w14:textId="77777777" w:rsidR="000313F3" w:rsidRDefault="000313F3" w:rsidP="000313F3">
      <w:pPr>
        <w:pStyle w:val="Aufzhlung2"/>
        <w:numPr>
          <w:ilvl w:val="0"/>
          <w:numId w:val="0"/>
        </w:numPr>
        <w:ind w:left="709" w:hanging="283"/>
      </w:pPr>
    </w:p>
    <w:p w14:paraId="3B720572" w14:textId="2047C8DF" w:rsidR="00190EFA" w:rsidRDefault="00190EFA" w:rsidP="001A2701">
      <w:pPr>
        <w:pStyle w:val="Textkrper"/>
      </w:pPr>
    </w:p>
    <w:p w14:paraId="688F2AFD" w14:textId="30B437CB" w:rsidR="00B40A9A" w:rsidRDefault="00B40A9A" w:rsidP="00B40A9A">
      <w:pPr>
        <w:pStyle w:val="berschrift3"/>
      </w:pPr>
      <w:r>
        <w:t>Für mehrere Variablen</w:t>
      </w:r>
    </w:p>
    <w:p w14:paraId="357C16F9" w14:textId="79C72D3E" w:rsidR="00B40A9A" w:rsidRDefault="00B40A9A" w:rsidP="00B40A9A">
      <w:pPr>
        <w:pStyle w:val="Aufzhlung"/>
      </w:pPr>
      <w:r>
        <w:lastRenderedPageBreak/>
        <w:t>Hier musst der Datensatz in longformat umgewandelt werden</w:t>
      </w:r>
    </w:p>
    <w:p w14:paraId="7F82552C" w14:textId="77777777" w:rsidR="00B40A9A" w:rsidRDefault="00B40A9A" w:rsidP="00B40A9A">
      <w:pPr>
        <w:pStyle w:val="Aufzhlung"/>
        <w:numPr>
          <w:ilvl w:val="0"/>
          <w:numId w:val="0"/>
        </w:numPr>
        <w:ind w:left="360"/>
      </w:pPr>
    </w:p>
    <w:p w14:paraId="1C678649" w14:textId="56FB6159" w:rsidR="00B40A9A" w:rsidRPr="00B42F3A" w:rsidRDefault="00B40A9A" w:rsidP="00F63DE7">
      <w:pPr>
        <w:pStyle w:val="R"/>
        <w:rPr>
          <w:lang w:val="de-DE"/>
        </w:rPr>
      </w:pPr>
      <w:r w:rsidRPr="00000AD8">
        <w:t>data %&gt;%</w:t>
      </w:r>
      <w:r w:rsidR="00531A05">
        <w:br/>
      </w:r>
      <w:r w:rsidRPr="00B40A9A">
        <w:t xml:space="preserve">  select(contains("english_")) %&gt;%</w:t>
      </w:r>
      <w:r w:rsidR="00531A05">
        <w:br/>
      </w:r>
      <w:r w:rsidRPr="00B40A9A">
        <w:t xml:space="preserve">  pivot_longer(1:4, names_to = "variable", values_to = "value") %&gt;%</w:t>
      </w:r>
      <w:r w:rsidR="00531A05">
        <w:br/>
      </w:r>
      <w:r w:rsidRPr="00B40A9A">
        <w:t xml:space="preserve">  mutate(variable = str_remove_all(variable, "english_")) %&gt;%</w:t>
      </w:r>
      <w:r w:rsidR="00531A05">
        <w:br/>
      </w:r>
      <w:r w:rsidRPr="00B40A9A">
        <w:t xml:space="preserve">  </w:t>
      </w:r>
      <w:r w:rsidRPr="00000AD8">
        <w:t>mutate(variable = case_when(</w:t>
      </w:r>
      <w:r w:rsidR="00531A05">
        <w:br/>
      </w:r>
      <w:r w:rsidRPr="00B40A9A">
        <w:t xml:space="preserve">    variable == "lecture_ba" ~ "Vorlesung Bachelor",</w:t>
      </w:r>
      <w:r w:rsidR="00531A05">
        <w:br/>
      </w:r>
      <w:r w:rsidRPr="00B40A9A">
        <w:t xml:space="preserve">    variable == "tutorial_ba" ~ "Übung Bachelor",</w:t>
      </w:r>
      <w:r w:rsidR="00531A05">
        <w:br/>
      </w:r>
      <w:r w:rsidRPr="00B40A9A">
        <w:t xml:space="preserve">    variable == "lecture_ma" ~ "Vorlesung Master",</w:t>
      </w:r>
      <w:r w:rsidR="00531A05">
        <w:br/>
      </w:r>
      <w:r w:rsidRPr="00B40A9A">
        <w:t xml:space="preserve">    </w:t>
      </w:r>
      <w:r w:rsidRPr="00000AD8">
        <w:t>variable == "tutorial_ma" ~ "Übung Master",</w:t>
      </w:r>
      <w:r w:rsidR="00531A05">
        <w:br/>
      </w:r>
      <w:r w:rsidRPr="00000AD8">
        <w:t xml:space="preserve">    TRUE ~ variable)) %&gt;% </w:t>
      </w:r>
      <w:r w:rsidR="00531A05">
        <w:br/>
      </w:r>
      <w:r w:rsidRPr="00000AD8">
        <w:t xml:space="preserve">  group_by(variable) %&gt;% </w:t>
      </w:r>
      <w:r w:rsidR="00531A05">
        <w:br/>
      </w:r>
      <w:r w:rsidRPr="00000AD8">
        <w:t xml:space="preserve">  filter(value != "NA") %&gt;% </w:t>
      </w:r>
      <w:r w:rsidR="00531A05">
        <w:br/>
      </w:r>
      <w:r w:rsidRPr="00000AD8">
        <w:t xml:space="preserve">  ggplot(aes(variable, value))+</w:t>
      </w:r>
      <w:r w:rsidR="00531A05">
        <w:br/>
      </w:r>
      <w:r w:rsidRPr="00000AD8">
        <w:t xml:space="preserve">  geom_boxplot(</w:t>
      </w:r>
      <w:r w:rsidR="00531A05">
        <w:br/>
      </w:r>
      <w:r w:rsidRPr="00000AD8">
        <w:t xml:space="preserve">    fill = "steelblue", </w:t>
      </w:r>
      <w:r w:rsidR="00531A05">
        <w:br/>
      </w:r>
      <w:r w:rsidRPr="00000AD8">
        <w:t xml:space="preserve">    width = .6,</w:t>
      </w:r>
      <w:r w:rsidR="00531A05">
        <w:br/>
      </w:r>
      <w:r w:rsidRPr="00000AD8">
        <w:t xml:space="preserve">    linewidth = .7)+</w:t>
      </w:r>
      <w:r w:rsidR="00531A05">
        <w:br/>
      </w:r>
      <w:r w:rsidRPr="00000AD8">
        <w:t xml:space="preserve">  geom_jitter(</w:t>
      </w:r>
      <w:r w:rsidR="00531A05">
        <w:br/>
      </w:r>
      <w:r w:rsidRPr="00000AD8">
        <w:t xml:space="preserve">    width = 0.05, </w:t>
      </w:r>
      <w:r w:rsidR="00531A05">
        <w:br/>
      </w:r>
      <w:r w:rsidRPr="00000AD8">
        <w:t xml:space="preserve">    alpha = .2)+</w:t>
      </w:r>
      <w:r w:rsidR="00531A05">
        <w:br/>
      </w:r>
      <w:r w:rsidRPr="00000AD8">
        <w:t xml:space="preserve">  coord_flip()+</w:t>
      </w:r>
      <w:r w:rsidR="00531A05">
        <w:br/>
      </w:r>
      <w:r w:rsidRPr="00000AD8">
        <w:t xml:space="preserve">  </w:t>
      </w:r>
      <w:r w:rsidRPr="009C3E56">
        <w:t>labs(x="",</w:t>
      </w:r>
      <w:r w:rsidR="00531A05" w:rsidRPr="009C3E56">
        <w:br/>
      </w:r>
      <w:r w:rsidRPr="009C3E56">
        <w:t xml:space="preserve">       y="",</w:t>
      </w:r>
      <w:r w:rsidR="00531A05" w:rsidRPr="009C3E56">
        <w:br/>
      </w:r>
      <w:r w:rsidRPr="009C3E56">
        <w:t xml:space="preserve">       title = "In welcher Darbietungsform würden Sie Lehrveranstaltungen </w:t>
      </w:r>
      <w:r w:rsidR="00531A05" w:rsidRPr="009C3E56">
        <w:t xml:space="preserve">              </w:t>
      </w:r>
      <w:r w:rsidR="00531A05" w:rsidRPr="009C3E56">
        <w:br/>
        <w:t xml:space="preserve">                </w:t>
      </w:r>
      <w:r w:rsidRPr="009C3E56">
        <w:t xml:space="preserve">bevorzugen?") </w:t>
      </w:r>
      <w:r w:rsidRPr="00B42F3A">
        <w:rPr>
          <w:lang w:val="de-DE"/>
        </w:rPr>
        <w:t>+</w:t>
      </w:r>
      <w:r w:rsidR="00531A05">
        <w:rPr>
          <w:lang w:val="de-DE"/>
        </w:rPr>
        <w:br/>
      </w:r>
      <w:r w:rsidRPr="00B42F3A">
        <w:rPr>
          <w:lang w:val="de-DE"/>
        </w:rPr>
        <w:t xml:space="preserve">  ylim(labels=c('100% deutsch', '75% deutsch', '50%', '75% englisch', '100% </w:t>
      </w:r>
      <w:r w:rsidR="00531A05">
        <w:rPr>
          <w:lang w:val="de-DE"/>
        </w:rPr>
        <w:br/>
        <w:t xml:space="preserve">               </w:t>
      </w:r>
      <w:r w:rsidRPr="00B42F3A">
        <w:rPr>
          <w:lang w:val="de-DE"/>
        </w:rPr>
        <w:t>englisch'))</w:t>
      </w:r>
    </w:p>
    <w:p w14:paraId="644C1CE2" w14:textId="77777777" w:rsidR="00184D13" w:rsidRDefault="00184D13" w:rsidP="002B27E2">
      <w:pPr>
        <w:pStyle w:val="Textkrper"/>
      </w:pPr>
    </w:p>
    <w:p w14:paraId="7CF1E069" w14:textId="3074B476" w:rsidR="00190EFA" w:rsidRDefault="00B40A9A" w:rsidP="001A2701">
      <w:pPr>
        <w:pStyle w:val="Textkrper"/>
      </w:pPr>
      <w:r w:rsidRPr="00B40A9A">
        <w:rPr>
          <w:noProof/>
        </w:rPr>
        <w:drawing>
          <wp:inline distT="0" distB="0" distL="0" distR="0" wp14:anchorId="083BD03D" wp14:editId="03DBE475">
            <wp:extent cx="5030698" cy="2534860"/>
            <wp:effectExtent l="0" t="0" r="0" b="0"/>
            <wp:docPr id="32315733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7334" name="Grafik 1" descr="Ein Bild, das Text, Screenshot, Schrift, Zahl enthält.&#10;&#10;Automatisch generierte Beschreibung"/>
                    <pic:cNvPicPr/>
                  </pic:nvPicPr>
                  <pic:blipFill>
                    <a:blip r:embed="rId85"/>
                    <a:stretch>
                      <a:fillRect/>
                    </a:stretch>
                  </pic:blipFill>
                  <pic:spPr>
                    <a:xfrm>
                      <a:off x="0" y="0"/>
                      <a:ext cx="5036125" cy="2537595"/>
                    </a:xfrm>
                    <a:prstGeom prst="rect">
                      <a:avLst/>
                    </a:prstGeom>
                  </pic:spPr>
                </pic:pic>
              </a:graphicData>
            </a:graphic>
          </wp:inline>
        </w:drawing>
      </w:r>
    </w:p>
    <w:p w14:paraId="40B8EF21" w14:textId="4E7B5FE0" w:rsidR="00190EFA" w:rsidRDefault="00190EFA" w:rsidP="001A2701">
      <w:pPr>
        <w:pStyle w:val="Textkrper"/>
      </w:pPr>
    </w:p>
    <w:p w14:paraId="41D600E2" w14:textId="49ECB3D2" w:rsidR="00190EFA" w:rsidRDefault="00190EFA" w:rsidP="001A2701">
      <w:pPr>
        <w:pStyle w:val="Textkrper"/>
      </w:pPr>
    </w:p>
    <w:p w14:paraId="18BB5157" w14:textId="77777777" w:rsidR="00190EFA" w:rsidRDefault="00190EFA" w:rsidP="001A2701">
      <w:pPr>
        <w:pStyle w:val="Textkrper"/>
      </w:pPr>
    </w:p>
    <w:p w14:paraId="43E4D345" w14:textId="77777777" w:rsidR="001A2701" w:rsidRDefault="001A2701" w:rsidP="001A2701">
      <w:pPr>
        <w:pStyle w:val="Textkrper"/>
      </w:pPr>
    </w:p>
    <w:p w14:paraId="69BEE027" w14:textId="77777777" w:rsidR="00190EFA" w:rsidRDefault="00190EFA">
      <w:pPr>
        <w:rPr>
          <w:rFonts w:ascii="Verdana" w:hAnsi="Verdana"/>
          <w:b/>
          <w:bCs/>
        </w:rPr>
      </w:pPr>
      <w:r>
        <w:br w:type="page"/>
      </w:r>
    </w:p>
    <w:p w14:paraId="3C89D92E" w14:textId="1DCCFEBF" w:rsidR="001A2701" w:rsidRDefault="00A63538" w:rsidP="00190EFA">
      <w:pPr>
        <w:pStyle w:val="berschrift1"/>
      </w:pPr>
      <w:bookmarkStart w:id="81" w:name="_Toc164239450"/>
      <w:r>
        <w:lastRenderedPageBreak/>
        <w:t>Grafikparameter</w:t>
      </w:r>
      <w:r w:rsidR="00224100">
        <w:t xml:space="preserve"> und Generelles</w:t>
      </w:r>
      <w:bookmarkEnd w:id="81"/>
    </w:p>
    <w:p w14:paraId="0F5D8EC2" w14:textId="77777777" w:rsidR="00A63538" w:rsidRDefault="00A63538" w:rsidP="00A63538">
      <w:pPr>
        <w:pStyle w:val="Textkrper"/>
      </w:pPr>
    </w:p>
    <w:p w14:paraId="72955CCA" w14:textId="24EBFD7D" w:rsidR="00365BAA" w:rsidRDefault="00365BAA" w:rsidP="00A63538">
      <w:pPr>
        <w:pStyle w:val="Textkrper"/>
      </w:pPr>
    </w:p>
    <w:p w14:paraId="40514BE7" w14:textId="1946AC72" w:rsidR="003643F2" w:rsidRDefault="003643F2" w:rsidP="00AF6A8A">
      <w:pPr>
        <w:pStyle w:val="berschrift2"/>
      </w:pPr>
      <w:bookmarkStart w:id="82" w:name="_Toc164239451"/>
      <w:r>
        <w:t>Zwei Grafiken überlagern</w:t>
      </w:r>
      <w:bookmarkEnd w:id="82"/>
    </w:p>
    <w:p w14:paraId="475252FA" w14:textId="3C461830" w:rsidR="003643F2" w:rsidRDefault="003643F2" w:rsidP="003643F2">
      <w:pPr>
        <w:pStyle w:val="Textkrper"/>
      </w:pPr>
    </w:p>
    <w:p w14:paraId="000C801D" w14:textId="526F602C" w:rsidR="003643F2" w:rsidRDefault="003643F2" w:rsidP="003643F2">
      <w:pPr>
        <w:pStyle w:val="Aufzhlung"/>
      </w:pPr>
      <w:r>
        <w:t>Szenario: Man hat 2 Datensätze und möchte eine Grafik, in dem beide plots sind</w:t>
      </w:r>
    </w:p>
    <w:p w14:paraId="681ABB55" w14:textId="191DB054" w:rsidR="003643F2" w:rsidRDefault="003643F2" w:rsidP="003643F2">
      <w:pPr>
        <w:pStyle w:val="Aufzhlung"/>
      </w:pPr>
      <w:r>
        <w:t xml:space="preserve">Geht in dem man einfach in dem man erst eine Standardpipeline anlegt und dann, dass selbe geom wiederholt, aber als Argument "data = name" addiert, z.B. </w:t>
      </w:r>
    </w:p>
    <w:p w14:paraId="2302568B" w14:textId="51D88070" w:rsidR="008503F3" w:rsidRDefault="008503F3" w:rsidP="003643F2">
      <w:pPr>
        <w:pStyle w:val="Aufzhlung"/>
      </w:pPr>
      <w:r>
        <w:t>(#addieren)</w:t>
      </w:r>
    </w:p>
    <w:p w14:paraId="7A859FFA" w14:textId="77777777" w:rsidR="003643F2" w:rsidRDefault="003643F2" w:rsidP="003643F2">
      <w:pPr>
        <w:pStyle w:val="Aufzhlung"/>
        <w:numPr>
          <w:ilvl w:val="0"/>
          <w:numId w:val="0"/>
        </w:numPr>
        <w:ind w:left="360"/>
      </w:pPr>
    </w:p>
    <w:p w14:paraId="4136928B" w14:textId="77777777" w:rsidR="003643F2" w:rsidRPr="00135A53" w:rsidRDefault="003643F2" w:rsidP="00F63DE7">
      <w:pPr>
        <w:pStyle w:val="R"/>
        <w:rPr>
          <w:rStyle w:val="HTMLCode"/>
          <w:rFonts w:eastAsia="MS Mincho"/>
        </w:rPr>
      </w:pPr>
      <w:r w:rsidRPr="00135A53">
        <w:rPr>
          <w:rStyle w:val="HTMLCode"/>
          <w:rFonts w:eastAsia="MS Mincho"/>
        </w:rPr>
        <w:t xml:space="preserve">gplot(train_df, aes(x = x, y = y)) + </w:t>
      </w:r>
    </w:p>
    <w:p w14:paraId="65A0C572" w14:textId="77777777" w:rsidR="003643F2" w:rsidRPr="00135A53" w:rsidRDefault="003643F2" w:rsidP="00F63DE7">
      <w:pPr>
        <w:pStyle w:val="R"/>
        <w:rPr>
          <w:rStyle w:val="HTMLCode"/>
          <w:rFonts w:eastAsia="MS Mincho"/>
        </w:rPr>
      </w:pPr>
      <w:r w:rsidRPr="00135A53">
        <w:rPr>
          <w:rStyle w:val="HTMLCode"/>
          <w:rFonts w:eastAsia="MS Mincho"/>
        </w:rPr>
        <w:t xml:space="preserve">  geom_point() + </w:t>
      </w:r>
    </w:p>
    <w:p w14:paraId="63C39648" w14:textId="77777777" w:rsidR="003643F2" w:rsidRPr="00135A53" w:rsidRDefault="003643F2" w:rsidP="00F63DE7">
      <w:pPr>
        <w:pStyle w:val="R"/>
        <w:rPr>
          <w:sz w:val="21"/>
          <w:szCs w:val="21"/>
        </w:rPr>
      </w:pPr>
      <w:r w:rsidRPr="00135A53">
        <w:rPr>
          <w:rStyle w:val="HTMLCode"/>
          <w:rFonts w:eastAsia="MS Mincho"/>
        </w:rPr>
        <w:t xml:space="preserve">  geom_point(data = test_df, color = </w:t>
      </w:r>
      <w:r w:rsidRPr="00135A53">
        <w:rPr>
          <w:rStyle w:val="hljs-string"/>
        </w:rPr>
        <w:t>"red"</w:t>
      </w:r>
      <w:r w:rsidRPr="00135A53">
        <w:rPr>
          <w:rStyle w:val="HTMLCode"/>
          <w:rFonts w:eastAsia="MS Mincho"/>
        </w:rPr>
        <w:t>)</w:t>
      </w:r>
    </w:p>
    <w:p w14:paraId="2E328628" w14:textId="7E54111F" w:rsidR="003643F2" w:rsidRDefault="003643F2" w:rsidP="003643F2">
      <w:pPr>
        <w:pStyle w:val="Aufzhlung"/>
        <w:numPr>
          <w:ilvl w:val="0"/>
          <w:numId w:val="0"/>
        </w:numPr>
        <w:ind w:left="360" w:hanging="360"/>
      </w:pPr>
      <w:r w:rsidRPr="00135A53">
        <w:rPr>
          <w:lang w:val="en-GB"/>
        </w:rPr>
        <w:t xml:space="preserve">   </w:t>
      </w:r>
      <w:r w:rsidRPr="003643F2">
        <w:rPr>
          <w:noProof/>
          <w:lang w:val="en-GB" w:eastAsia="en-GB"/>
        </w:rPr>
        <w:drawing>
          <wp:inline distT="0" distB="0" distL="0" distR="0" wp14:anchorId="398464CB" wp14:editId="4D7F8AB7">
            <wp:extent cx="2924844" cy="1685925"/>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36460" cy="1692621"/>
                    </a:xfrm>
                    <a:prstGeom prst="rect">
                      <a:avLst/>
                    </a:prstGeom>
                  </pic:spPr>
                </pic:pic>
              </a:graphicData>
            </a:graphic>
          </wp:inline>
        </w:drawing>
      </w:r>
    </w:p>
    <w:p w14:paraId="45A04A18" w14:textId="30F961BA" w:rsidR="003643F2" w:rsidRDefault="003643F2" w:rsidP="003643F2">
      <w:pPr>
        <w:pStyle w:val="Aufzhlung"/>
        <w:numPr>
          <w:ilvl w:val="0"/>
          <w:numId w:val="0"/>
        </w:numPr>
        <w:ind w:left="360" w:hanging="360"/>
      </w:pPr>
    </w:p>
    <w:p w14:paraId="6A26EED7" w14:textId="77777777" w:rsidR="003643F2" w:rsidRPr="003643F2" w:rsidRDefault="003643F2" w:rsidP="003643F2">
      <w:pPr>
        <w:pStyle w:val="Aufzhlung"/>
        <w:numPr>
          <w:ilvl w:val="0"/>
          <w:numId w:val="0"/>
        </w:numPr>
        <w:ind w:left="360" w:hanging="360"/>
      </w:pPr>
    </w:p>
    <w:p w14:paraId="246A3861" w14:textId="25EAEB4A" w:rsidR="00A63538" w:rsidRDefault="00A63538" w:rsidP="00AF6A8A">
      <w:pPr>
        <w:pStyle w:val="berschrift2"/>
      </w:pPr>
      <w:bookmarkStart w:id="83" w:name="_Toc164239452"/>
      <w:r w:rsidRPr="00F53503">
        <w:t>Farben</w:t>
      </w:r>
      <w:bookmarkEnd w:id="83"/>
    </w:p>
    <w:p w14:paraId="1A01A833" w14:textId="61479228" w:rsidR="00A63538" w:rsidRDefault="007815C0" w:rsidP="007815C0">
      <w:pPr>
        <w:pStyle w:val="Aufzhlung"/>
      </w:pPr>
      <w:r>
        <w:t xml:space="preserve">Liste mit coolen Farben: </w:t>
      </w:r>
      <w:hyperlink r:id="rId87" w:history="1">
        <w:r w:rsidRPr="002E1752">
          <w:rPr>
            <w:rStyle w:val="Hyperlink"/>
          </w:rPr>
          <w:t>https://www.datanovia.com/en/blog/awesome-list-of-657-r-color-names/</w:t>
        </w:r>
      </w:hyperlink>
      <w:r>
        <w:t xml:space="preserve"> </w:t>
      </w:r>
    </w:p>
    <w:p w14:paraId="02768F14" w14:textId="2F8971C5" w:rsidR="007815C0" w:rsidRDefault="007815C0" w:rsidP="007815C0">
      <w:pPr>
        <w:pStyle w:val="Aufzhlung"/>
        <w:numPr>
          <w:ilvl w:val="0"/>
          <w:numId w:val="0"/>
        </w:numPr>
        <w:ind w:left="360"/>
      </w:pPr>
      <w:r>
        <w:t>Hiermit kann an jede Grafik einfach ein Frabenname angehängt weren (hier mal bei 2 Gruppen)</w:t>
      </w:r>
    </w:p>
    <w:p w14:paraId="32562ECB" w14:textId="2E0E29CC" w:rsidR="007815C0" w:rsidRPr="005113F5" w:rsidRDefault="007815C0" w:rsidP="00F63DE7">
      <w:pPr>
        <w:pStyle w:val="R"/>
      </w:pPr>
      <w:r w:rsidRPr="005113F5">
        <w:t>scale_color_manual(values = c("dodgerblue", "firebrick3"))</w:t>
      </w:r>
    </w:p>
    <w:p w14:paraId="0C68F8BC" w14:textId="62D6E9FE" w:rsidR="00B85650" w:rsidRPr="00F63DE7" w:rsidRDefault="007815C0" w:rsidP="007815C0">
      <w:pPr>
        <w:pStyle w:val="Aufzhlung"/>
        <w:rPr>
          <w:rStyle w:val="RZchn"/>
          <w:rFonts w:ascii="Verdana" w:hAnsi="Verdana"/>
          <w:color w:val="auto"/>
          <w:szCs w:val="19"/>
          <w:lang w:val="de-DE"/>
        </w:rPr>
      </w:pPr>
      <w:r>
        <w:t>Andere Möglichkeit</w:t>
      </w:r>
      <w:r w:rsidR="00B73CAE">
        <w:t xml:space="preserve">: </w:t>
      </w:r>
      <w:r>
        <w:t>Colorbrewer (</w:t>
      </w:r>
      <w:hyperlink r:id="rId88" w:history="1">
        <w:r w:rsidRPr="002E1752">
          <w:rPr>
            <w:rStyle w:val="Hyperlink"/>
          </w:rPr>
          <w:t>https://colorbrewer2.org</w:t>
        </w:r>
      </w:hyperlink>
      <w:r>
        <w:t>) und dann die codes in der Funktion antsprechen:</w:t>
      </w:r>
      <w:r w:rsidR="00B73CAE">
        <w:t xml:space="preserve"> </w:t>
      </w:r>
      <w:r>
        <w:br/>
      </w:r>
      <w:r w:rsidR="00B73CAE" w:rsidRPr="00F63DE7">
        <w:rPr>
          <w:rStyle w:val="RZchn"/>
          <w:lang w:val="de-DE"/>
        </w:rPr>
        <w:t xml:space="preserve">scale_color_manual(values = c("#74a9cf", "#d7301f")) </w:t>
      </w:r>
    </w:p>
    <w:p w14:paraId="0ED72537" w14:textId="0372C824" w:rsidR="00B73CAE" w:rsidRDefault="00B73CAE" w:rsidP="00B73CAE">
      <w:pPr>
        <w:pStyle w:val="Textkrper"/>
        <w:ind w:firstLine="578"/>
      </w:pPr>
      <w:r w:rsidRPr="00B73CAE">
        <w:rPr>
          <w:noProof/>
          <w:lang w:val="en-GB" w:eastAsia="en-GB"/>
        </w:rPr>
        <w:drawing>
          <wp:inline distT="0" distB="0" distL="0" distR="0" wp14:anchorId="6574C50C" wp14:editId="04989A16">
            <wp:extent cx="1012785" cy="1245671"/>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17162" cy="1251054"/>
                    </a:xfrm>
                    <a:prstGeom prst="rect">
                      <a:avLst/>
                    </a:prstGeom>
                  </pic:spPr>
                </pic:pic>
              </a:graphicData>
            </a:graphic>
          </wp:inline>
        </w:drawing>
      </w:r>
    </w:p>
    <w:p w14:paraId="27E62320" w14:textId="1D3A9AF2" w:rsidR="00B73CAE" w:rsidRDefault="00B73CAE" w:rsidP="00B73CAE">
      <w:pPr>
        <w:pStyle w:val="Aufzhlung"/>
        <w:numPr>
          <w:ilvl w:val="0"/>
          <w:numId w:val="0"/>
        </w:numPr>
        <w:ind w:left="360"/>
      </w:pPr>
      <w:r>
        <w:t>Da kann man natürlich Farben aus völlig unterschiedlichen Paletten zusammenstellen</w:t>
      </w:r>
    </w:p>
    <w:p w14:paraId="7C708D12" w14:textId="04E0ECF2" w:rsidR="00B73CAE" w:rsidRDefault="00B73CAE" w:rsidP="00B73CAE">
      <w:pPr>
        <w:pStyle w:val="Aufzhlung"/>
        <w:numPr>
          <w:ilvl w:val="0"/>
          <w:numId w:val="0"/>
        </w:numPr>
        <w:ind w:left="360"/>
      </w:pPr>
    </w:p>
    <w:p w14:paraId="7FF0B335" w14:textId="77777777" w:rsidR="00036DDC" w:rsidRDefault="00036DDC" w:rsidP="00B73CAE">
      <w:pPr>
        <w:pStyle w:val="Aufzhlung"/>
        <w:numPr>
          <w:ilvl w:val="0"/>
          <w:numId w:val="0"/>
        </w:numPr>
        <w:ind w:left="360"/>
      </w:pPr>
    </w:p>
    <w:p w14:paraId="7C60D556" w14:textId="14FD34F3" w:rsidR="00036DDC" w:rsidRDefault="00036DDC" w:rsidP="00036DDC">
      <w:pPr>
        <w:pStyle w:val="berschrift2"/>
      </w:pPr>
      <w:bookmarkStart w:id="84" w:name="_Toc164239453"/>
      <w:r>
        <w:t>Manuelle Färbung</w:t>
      </w:r>
      <w:bookmarkEnd w:id="84"/>
    </w:p>
    <w:p w14:paraId="6651BBD0" w14:textId="77777777" w:rsidR="00036DDC" w:rsidRDefault="00036DDC" w:rsidP="00036DDC">
      <w:pPr>
        <w:pStyle w:val="Aufzhlung"/>
      </w:pPr>
      <w:r>
        <w:lastRenderedPageBreak/>
        <w:t>Es gibt zwei Hauptaspeekte bei der Wahl der Farbskala in R:</w:t>
      </w:r>
    </w:p>
    <w:p w14:paraId="1C8636E1" w14:textId="77777777" w:rsidR="00036DDC" w:rsidRDefault="00036DDC" w:rsidP="00036DDC">
      <w:pPr>
        <w:pStyle w:val="Aufzhlung"/>
        <w:numPr>
          <w:ilvl w:val="0"/>
          <w:numId w:val="0"/>
        </w:numPr>
        <w:ind w:left="360"/>
      </w:pPr>
    </w:p>
    <w:p w14:paraId="689F1285" w14:textId="341AF4F9" w:rsidR="00036DDC" w:rsidRPr="00036DDC" w:rsidRDefault="00036DDC" w:rsidP="00036DDC">
      <w:pPr>
        <w:pStyle w:val="Aufzhlung"/>
        <w:rPr>
          <w:b/>
        </w:rPr>
      </w:pPr>
      <w:r w:rsidRPr="00036DDC">
        <w:rPr>
          <w:b/>
        </w:rPr>
        <w:t xml:space="preserve">fill vs. color </w:t>
      </w:r>
    </w:p>
    <w:p w14:paraId="3996711A" w14:textId="77777777" w:rsidR="00036DDC" w:rsidRDefault="00036DDC" w:rsidP="00036DDC">
      <w:pPr>
        <w:pStyle w:val="Aufzhlung2"/>
      </w:pPr>
      <w:r>
        <w:t>fill wird normalerweise für die farbliche Füllung von Elementen wie Balken in einem Balkendiagramm verwendet.</w:t>
      </w:r>
    </w:p>
    <w:p w14:paraId="5B7DC4CA" w14:textId="77777777" w:rsidR="00036DDC" w:rsidRDefault="00036DDC" w:rsidP="00036DDC">
      <w:pPr>
        <w:pStyle w:val="Aufzhlung2"/>
      </w:pPr>
      <w:r>
        <w:t>color wird für die Farbe von Linien und Umrandungen, wie die Umrisse von Punkten oder Balken, genutzt.</w:t>
      </w:r>
    </w:p>
    <w:p w14:paraId="1A506C89" w14:textId="77777777" w:rsidR="00036DDC" w:rsidRDefault="00036DDC" w:rsidP="00036DDC">
      <w:pPr>
        <w:pStyle w:val="Aufzhlung"/>
        <w:numPr>
          <w:ilvl w:val="0"/>
          <w:numId w:val="0"/>
        </w:numPr>
        <w:ind w:left="360"/>
      </w:pPr>
    </w:p>
    <w:p w14:paraId="02F36B21" w14:textId="77777777" w:rsidR="00036DDC" w:rsidRPr="00036DDC" w:rsidRDefault="00036DDC" w:rsidP="00036DDC">
      <w:pPr>
        <w:pStyle w:val="Aufzhlung"/>
        <w:rPr>
          <w:b/>
        </w:rPr>
      </w:pPr>
      <w:r w:rsidRPr="00036DDC">
        <w:rPr>
          <w:b/>
        </w:rPr>
        <w:t>Diskrete vs. Kontinuierliche Skalen</w:t>
      </w:r>
    </w:p>
    <w:p w14:paraId="4F617A20" w14:textId="77777777" w:rsidR="00036DDC" w:rsidRDefault="00036DDC" w:rsidP="00036DDC">
      <w:pPr>
        <w:pStyle w:val="Aufzhlung2"/>
      </w:pPr>
      <w:r>
        <w:t>Diskrete Skalen (kategorial): Für kategoriale Daten wie Faktoren oder diskrete Variablen.</w:t>
      </w:r>
    </w:p>
    <w:p w14:paraId="6996ECC0" w14:textId="77777777" w:rsidR="00036DDC" w:rsidRDefault="00036DDC" w:rsidP="00036DDC">
      <w:pPr>
        <w:pStyle w:val="Aufzhlung2"/>
      </w:pPr>
      <w:r>
        <w:t>Kontinuierliche Skalen: Für numerische Daten mit einem kontinuierlichen Bereich.</w:t>
      </w:r>
    </w:p>
    <w:p w14:paraId="0418C30D" w14:textId="77777777" w:rsidR="00036DDC" w:rsidRDefault="00036DDC" w:rsidP="00036DDC">
      <w:pPr>
        <w:pStyle w:val="Aufzhlung2"/>
      </w:pPr>
    </w:p>
    <w:p w14:paraId="5E056B66" w14:textId="77777777" w:rsidR="00036DDC" w:rsidRDefault="00036DDC" w:rsidP="00036DDC">
      <w:pPr>
        <w:pStyle w:val="berschrift3"/>
      </w:pPr>
      <w:r>
        <w:t>Diskrete Farbskalen</w:t>
      </w:r>
    </w:p>
    <w:p w14:paraId="10F6063E" w14:textId="77777777" w:rsidR="00036DDC" w:rsidRDefault="00036DDC" w:rsidP="00036DDC">
      <w:pPr>
        <w:pStyle w:val="Aufzhlung"/>
      </w:pPr>
      <w:r w:rsidRPr="00036DDC">
        <w:rPr>
          <w:b/>
        </w:rPr>
        <w:t>Automatische Zuweisung:</w:t>
      </w:r>
      <w:r>
        <w:t xml:space="preserve"> Mit scale_color_discrete() (für Umrandungen) oder scale_fill_discrete() (für Füllungen) werden den Ebenen eines Faktors automatisch unterschiedliche Farben zugewiesen. Diese Funktionen benötigen keine zusätzlichen Argumente und wählen Farben aus einer vordefinierten Palette.</w:t>
      </w:r>
    </w:p>
    <w:p w14:paraId="495A385D" w14:textId="77777777" w:rsidR="00036DDC" w:rsidRDefault="00036DDC" w:rsidP="00036DDC">
      <w:pPr>
        <w:pStyle w:val="Aufzhlung"/>
      </w:pPr>
      <w:r w:rsidRPr="00036DDC">
        <w:rPr>
          <w:b/>
        </w:rPr>
        <w:t>Manuelle Zuweisung:</w:t>
      </w:r>
      <w:r>
        <w:t xml:space="preserve"> Um den Faktorlevels manuelle Farben zuzuweisen, verwendet man scale_color_manual(values = c("red", "steelblue")) für Umrandungen oder scale_fill_manual(values = c("yellow", "green")) für Füllungen. Hier geben Sie eine Liste von Farben an, die den Levels des Faktors entsprechen.</w:t>
      </w:r>
    </w:p>
    <w:p w14:paraId="22FDB3E6" w14:textId="77777777" w:rsidR="00036DDC" w:rsidRDefault="00036DDC" w:rsidP="00036DDC">
      <w:pPr>
        <w:pStyle w:val="Aufzhlung"/>
        <w:numPr>
          <w:ilvl w:val="0"/>
          <w:numId w:val="0"/>
        </w:numPr>
        <w:ind w:left="360"/>
      </w:pPr>
    </w:p>
    <w:p w14:paraId="25311856" w14:textId="77777777" w:rsidR="00036DDC" w:rsidRDefault="00036DDC" w:rsidP="00036DDC">
      <w:pPr>
        <w:pStyle w:val="berschrift3"/>
      </w:pPr>
      <w:r>
        <w:t>Kontinuierliche Farbskalen</w:t>
      </w:r>
    </w:p>
    <w:p w14:paraId="677F58D5" w14:textId="77777777" w:rsidR="00036DDC" w:rsidRDefault="00036DDC" w:rsidP="00036DDC">
      <w:pPr>
        <w:pStyle w:val="Aufzhlung"/>
      </w:pPr>
      <w:r>
        <w:t>Gradientenfarben: Für kontinuierliche Variablen verwendet man Gradientenskalen wie scale_color_gradient(low = "blue", high = "red") oder scale_fill_gradient(low = "blue", high = "red"). Diese Skalen bilden einen Übergang zwischen zwei Farben, entsprechend dem niedrigsten und höchsten Wert der Variablen.</w:t>
      </w:r>
    </w:p>
    <w:p w14:paraId="1B7FC90F" w14:textId="77777777" w:rsidR="00036DDC" w:rsidRDefault="00036DDC" w:rsidP="00036DDC">
      <w:pPr>
        <w:pStyle w:val="Aufzhlung"/>
      </w:pPr>
      <w:r>
        <w:t>Erweiterte Optionen: Es gibt auch komplexere Gradientenfunktionen wie scale_color_gradient2() und scale_color_gradientn(), die es ermöglichen, mehrere Farben und Zwischenpunkte zu definieren.</w:t>
      </w:r>
    </w:p>
    <w:p w14:paraId="10510A96" w14:textId="77777777" w:rsidR="00036DDC" w:rsidRDefault="00036DDC" w:rsidP="00036DDC">
      <w:pPr>
        <w:pStyle w:val="Aufzhlung"/>
      </w:pPr>
      <w:r>
        <w:t>Benennung und Anpassung</w:t>
      </w:r>
    </w:p>
    <w:p w14:paraId="100FD092" w14:textId="77777777" w:rsidR="00036DDC" w:rsidRDefault="00036DDC" w:rsidP="00036DDC">
      <w:pPr>
        <w:pStyle w:val="Aufzhlung"/>
      </w:pPr>
      <w:r>
        <w:t>Benennung der Legende: Um die Legende umzubenennen und anzupassen, kann man das Argument name in den Farbskala-Funktionen verwenden, z.B. scale_color_discrete(name = "Meine Legende").</w:t>
      </w:r>
    </w:p>
    <w:p w14:paraId="49C12DBB" w14:textId="77777777" w:rsidR="00036DDC" w:rsidRDefault="00036DDC" w:rsidP="00036DDC">
      <w:pPr>
        <w:pStyle w:val="Aufzhlung"/>
      </w:pPr>
      <w:r>
        <w:t>Anpassen der Breaks und Labels: Mit den Argumenten breaks und labels können Sie steuern, welche Werte in der Legende angezeigt werden und wie sie beschriftet sind.</w:t>
      </w:r>
    </w:p>
    <w:p w14:paraId="43EEA7B3" w14:textId="77777777" w:rsidR="00B73CAE" w:rsidRDefault="00B73CAE" w:rsidP="00B73CAE">
      <w:pPr>
        <w:pStyle w:val="Aufzhlung"/>
        <w:numPr>
          <w:ilvl w:val="0"/>
          <w:numId w:val="0"/>
        </w:numPr>
        <w:ind w:left="360"/>
      </w:pPr>
    </w:p>
    <w:p w14:paraId="72D608C6" w14:textId="77777777" w:rsidR="00036DDC" w:rsidRDefault="00036DDC" w:rsidP="00B73CAE">
      <w:pPr>
        <w:pStyle w:val="Aufzhlung"/>
        <w:numPr>
          <w:ilvl w:val="0"/>
          <w:numId w:val="0"/>
        </w:numPr>
        <w:ind w:left="360"/>
      </w:pPr>
    </w:p>
    <w:p w14:paraId="73796068" w14:textId="77777777" w:rsidR="00036DDC" w:rsidRDefault="00036DDC" w:rsidP="00B73CAE">
      <w:pPr>
        <w:pStyle w:val="Aufzhlung"/>
        <w:numPr>
          <w:ilvl w:val="0"/>
          <w:numId w:val="0"/>
        </w:numPr>
        <w:ind w:left="360"/>
      </w:pPr>
    </w:p>
    <w:p w14:paraId="75B4BCFA" w14:textId="5C757642" w:rsidR="007356BC" w:rsidRDefault="007356BC" w:rsidP="007356BC">
      <w:pPr>
        <w:pStyle w:val="berschrift2"/>
      </w:pPr>
      <w:bookmarkStart w:id="85" w:name="_Toc164239454"/>
      <w:r>
        <w:t>Achsen</w:t>
      </w:r>
      <w:bookmarkEnd w:id="85"/>
    </w:p>
    <w:p w14:paraId="732EA745" w14:textId="5FD3E831" w:rsidR="00B1016D" w:rsidRDefault="00B1016D" w:rsidP="00662C0E">
      <w:pPr>
        <w:pStyle w:val="Aufzhlung"/>
        <w:numPr>
          <w:ilvl w:val="0"/>
          <w:numId w:val="0"/>
        </w:numPr>
        <w:ind w:left="360"/>
      </w:pPr>
    </w:p>
    <w:p w14:paraId="5CF5FB16" w14:textId="36704998" w:rsidR="003048FD" w:rsidRDefault="003048FD" w:rsidP="00B1016D">
      <w:pPr>
        <w:pStyle w:val="Aufzhlung"/>
        <w:rPr>
          <w:b/>
        </w:rPr>
      </w:pPr>
      <w:r>
        <w:rPr>
          <w:b/>
        </w:rPr>
        <w:t>Achse ausblenden</w:t>
      </w:r>
    </w:p>
    <w:p w14:paraId="5AC42CD4" w14:textId="6DC080CE" w:rsidR="003048FD" w:rsidRDefault="003048FD" w:rsidP="00F63DE7">
      <w:pPr>
        <w:pStyle w:val="R"/>
      </w:pPr>
      <w:r w:rsidRPr="003048FD">
        <w:t>theme(axis.text.x = element_blank())</w:t>
      </w:r>
    </w:p>
    <w:p w14:paraId="48543D2B" w14:textId="77777777" w:rsidR="00272799" w:rsidRDefault="00272799" w:rsidP="00F63DE7">
      <w:pPr>
        <w:pStyle w:val="R"/>
      </w:pPr>
    </w:p>
    <w:p w14:paraId="5F7F8FD1" w14:textId="4421BA54" w:rsidR="00B1016D" w:rsidRPr="00B1016D" w:rsidRDefault="00B1016D" w:rsidP="00B1016D">
      <w:pPr>
        <w:pStyle w:val="Aufzhlung"/>
        <w:rPr>
          <w:b/>
        </w:rPr>
      </w:pPr>
      <w:r w:rsidRPr="00B1016D">
        <w:rPr>
          <w:b/>
        </w:rPr>
        <w:t>Limits festlegen</w:t>
      </w:r>
    </w:p>
    <w:p w14:paraId="79B79058" w14:textId="77C59D40" w:rsidR="00662C0E" w:rsidRPr="001774C6" w:rsidRDefault="00662C0E" w:rsidP="00662C0E">
      <w:pPr>
        <w:pStyle w:val="Aufzhlung"/>
        <w:numPr>
          <w:ilvl w:val="0"/>
          <w:numId w:val="0"/>
        </w:numPr>
        <w:ind w:left="360"/>
      </w:pPr>
      <w:r>
        <w:lastRenderedPageBreak/>
        <w:t>…</w:t>
      </w:r>
      <w:r w:rsidRPr="001774C6">
        <w:t>lim als weitere Zeile</w:t>
      </w:r>
    </w:p>
    <w:p w14:paraId="12297443" w14:textId="77777777" w:rsidR="00662C0E" w:rsidRPr="00B42F3A" w:rsidRDefault="00662C0E" w:rsidP="00F63DE7">
      <w:pPr>
        <w:pStyle w:val="R"/>
        <w:rPr>
          <w:lang w:val="de-DE"/>
        </w:rPr>
      </w:pPr>
      <w:r w:rsidRPr="00B42F3A">
        <w:rPr>
          <w:lang w:val="de-DE"/>
        </w:rPr>
        <w:t xml:space="preserve">xlim("f", "r") #kategoriale X-Achse </w:t>
      </w:r>
    </w:p>
    <w:p w14:paraId="5B5DDE38" w14:textId="77777777" w:rsidR="00662C0E" w:rsidRPr="00B42F3A" w:rsidRDefault="00662C0E" w:rsidP="00F63DE7">
      <w:pPr>
        <w:pStyle w:val="R"/>
        <w:rPr>
          <w:lang w:val="de-DE"/>
        </w:rPr>
      </w:pPr>
      <w:r w:rsidRPr="00B42F3A">
        <w:rPr>
          <w:lang w:val="de-DE"/>
        </w:rPr>
        <w:t>ylim(20, 30)</w:t>
      </w:r>
    </w:p>
    <w:p w14:paraId="3B22E6CE" w14:textId="77777777" w:rsidR="00662C0E" w:rsidRDefault="00662C0E" w:rsidP="00662C0E">
      <w:pPr>
        <w:pStyle w:val="Aufzhlung"/>
        <w:numPr>
          <w:ilvl w:val="0"/>
          <w:numId w:val="0"/>
        </w:numPr>
        <w:ind w:left="360"/>
        <w:rPr>
          <w:i/>
        </w:rPr>
      </w:pPr>
      <w:r>
        <w:rPr>
          <w:i/>
        </w:rPr>
        <w:t>Beispiel</w:t>
      </w:r>
    </w:p>
    <w:p w14:paraId="44FD4C38" w14:textId="7F4BA243" w:rsidR="00662C0E" w:rsidRPr="00B42F3A" w:rsidRDefault="00000000" w:rsidP="00F63DE7">
      <w:pPr>
        <w:pStyle w:val="R"/>
        <w:rPr>
          <w:lang w:val="de-DE"/>
        </w:rPr>
      </w:pPr>
      <w:hyperlink r:id="rId90" w:history="1">
        <w:r w:rsidR="00662C0E" w:rsidRPr="00B42F3A">
          <w:rPr>
            <w:lang w:val="de-DE"/>
          </w:rPr>
          <w:t>ggplot</w:t>
        </w:r>
      </w:hyperlink>
      <w:r w:rsidR="00662C0E" w:rsidRPr="00B42F3A">
        <w:rPr>
          <w:lang w:val="de-DE"/>
        </w:rPr>
        <w:t xml:space="preserve">(mtcars, </w:t>
      </w:r>
      <w:hyperlink r:id="rId91" w:history="1">
        <w:r w:rsidR="00662C0E" w:rsidRPr="00B42F3A">
          <w:rPr>
            <w:lang w:val="de-DE"/>
          </w:rPr>
          <w:t>aes</w:t>
        </w:r>
      </w:hyperlink>
      <w:r w:rsidR="00662C0E" w:rsidRPr="00B42F3A">
        <w:rPr>
          <w:lang w:val="de-DE"/>
        </w:rPr>
        <w:t>(mpg, wt)) +</w:t>
      </w:r>
    </w:p>
    <w:p w14:paraId="4461E2F3" w14:textId="02189B5B" w:rsidR="00662C0E" w:rsidRPr="00B42F3A" w:rsidRDefault="00662C0E" w:rsidP="00F63DE7">
      <w:pPr>
        <w:pStyle w:val="R"/>
        <w:rPr>
          <w:lang w:val="de-DE"/>
        </w:rPr>
      </w:pPr>
      <w:r w:rsidRPr="00B42F3A">
        <w:rPr>
          <w:lang w:val="de-DE"/>
        </w:rPr>
        <w:t xml:space="preserve">  </w:t>
      </w:r>
      <w:hyperlink r:id="rId92" w:history="1">
        <w:r w:rsidRPr="00B42F3A">
          <w:rPr>
            <w:lang w:val="de-DE"/>
          </w:rPr>
          <w:t>geom_point</w:t>
        </w:r>
      </w:hyperlink>
      <w:r w:rsidRPr="00B42F3A">
        <w:rPr>
          <w:lang w:val="de-DE"/>
        </w:rPr>
        <w:t>() +</w:t>
      </w:r>
    </w:p>
    <w:p w14:paraId="7A4C5F9D" w14:textId="77777777" w:rsidR="00662C0E" w:rsidRPr="00B42F3A" w:rsidRDefault="00662C0E" w:rsidP="00F63DE7">
      <w:pPr>
        <w:pStyle w:val="R"/>
        <w:rPr>
          <w:lang w:val="de-DE"/>
        </w:rPr>
      </w:pPr>
      <w:r w:rsidRPr="00B42F3A">
        <w:rPr>
          <w:lang w:val="de-DE"/>
        </w:rPr>
        <w:t xml:space="preserve">  xlim(15, 20)</w:t>
      </w:r>
    </w:p>
    <w:p w14:paraId="5EFCF3FB" w14:textId="77777777" w:rsidR="00662C0E" w:rsidRDefault="00662C0E" w:rsidP="00662C0E">
      <w:pPr>
        <w:pStyle w:val="Aufzhlung"/>
        <w:numPr>
          <w:ilvl w:val="0"/>
          <w:numId w:val="0"/>
        </w:numPr>
        <w:ind w:left="360"/>
        <w:rPr>
          <w:rFonts w:eastAsia="UbuntuMono-Regular"/>
        </w:rPr>
      </w:pPr>
      <w:r w:rsidRPr="00A44871">
        <w:rPr>
          <w:i/>
        </w:rPr>
        <w:t>Alternative:</w:t>
      </w:r>
      <w:r>
        <w:t xml:space="preserve"> </w:t>
      </w:r>
      <w:r>
        <w:rPr>
          <w:rFonts w:eastAsia="UbuntuMono-Regular"/>
        </w:rPr>
        <w:t>In dem man einfach einen filter-Befehl vorsetzt kann man bestimmte Einschränkungen der Achsen einnehmen, z.B. sollen hier nur die x-Werte &gt;25 angezeigt werden</w:t>
      </w:r>
    </w:p>
    <w:p w14:paraId="2928DE65" w14:textId="71684B34" w:rsidR="00662C0E" w:rsidRPr="005F148D" w:rsidRDefault="00662C0E" w:rsidP="00F63DE7">
      <w:pPr>
        <w:pStyle w:val="R"/>
      </w:pPr>
      <w:r w:rsidRPr="005F148D">
        <w:t xml:space="preserve">delays </w:t>
      </w:r>
      <w:r w:rsidR="00162218">
        <w:t>%&gt;%</w:t>
      </w:r>
    </w:p>
    <w:p w14:paraId="1FE885FC" w14:textId="03087A40" w:rsidR="00662C0E" w:rsidRPr="005F148D" w:rsidRDefault="00662C0E" w:rsidP="00F63DE7">
      <w:pPr>
        <w:pStyle w:val="R"/>
      </w:pPr>
      <w:r w:rsidRPr="005F148D">
        <w:t xml:space="preserve">   filter(x &gt; 25) </w:t>
      </w:r>
      <w:r w:rsidR="00162218">
        <w:t>%&gt;%</w:t>
      </w:r>
    </w:p>
    <w:p w14:paraId="3668DE5A" w14:textId="77777777" w:rsidR="00662C0E" w:rsidRPr="005F148D" w:rsidRDefault="00662C0E" w:rsidP="00F63DE7">
      <w:pPr>
        <w:pStyle w:val="R"/>
      </w:pPr>
      <w:r w:rsidRPr="005F148D">
        <w:t xml:space="preserve">   </w:t>
      </w:r>
      <w:r w:rsidRPr="005F148D">
        <w:tab/>
        <w:t>ggplot(mapping = aes(x = x, y = delay)) +</w:t>
      </w:r>
    </w:p>
    <w:p w14:paraId="7026F94F" w14:textId="2B815F50" w:rsidR="00662C0E" w:rsidRPr="00B42F3A" w:rsidRDefault="00662C0E" w:rsidP="00F63DE7">
      <w:pPr>
        <w:pStyle w:val="R"/>
        <w:rPr>
          <w:lang w:val="de-DE"/>
        </w:rPr>
      </w:pPr>
      <w:r w:rsidRPr="00B42F3A">
        <w:rPr>
          <w:lang w:val="de-DE"/>
        </w:rPr>
        <w:t>geom_point()</w:t>
      </w:r>
    </w:p>
    <w:p w14:paraId="22374B01" w14:textId="6FE1D76F" w:rsidR="00662C0E" w:rsidRDefault="00662C0E" w:rsidP="00662C0E">
      <w:pPr>
        <w:pStyle w:val="Textkrper"/>
        <w:ind w:firstLine="426"/>
      </w:pPr>
      <w:r>
        <w:t>Das geht mit dem Bereichsoperator genauso (</w:t>
      </w:r>
      <w:r w:rsidRPr="00F63DE7">
        <w:rPr>
          <w:rStyle w:val="RZchn"/>
          <w:lang w:val="de-DE"/>
        </w:rPr>
        <w:t>%in% c(25:100)</w:t>
      </w:r>
      <w:r>
        <w:t xml:space="preserve">  )</w:t>
      </w:r>
    </w:p>
    <w:p w14:paraId="4612A912" w14:textId="54ECF92B" w:rsidR="00C1065E" w:rsidRDefault="00C1065E" w:rsidP="00662C0E">
      <w:pPr>
        <w:pStyle w:val="Textkrper"/>
        <w:ind w:firstLine="426"/>
      </w:pPr>
    </w:p>
    <w:p w14:paraId="75396D28" w14:textId="77777777" w:rsidR="00C1065E" w:rsidRDefault="00C1065E" w:rsidP="00662C0E">
      <w:pPr>
        <w:pStyle w:val="Textkrper"/>
        <w:ind w:firstLine="426"/>
        <w:rPr>
          <w:b/>
        </w:rPr>
      </w:pPr>
    </w:p>
    <w:p w14:paraId="221FDA76" w14:textId="0FF64172" w:rsidR="00C1065E" w:rsidRPr="00C1065E" w:rsidRDefault="00C1065E" w:rsidP="00662C0E">
      <w:pPr>
        <w:pStyle w:val="Textkrper"/>
        <w:ind w:firstLine="426"/>
        <w:rPr>
          <w:b/>
        </w:rPr>
      </w:pPr>
      <w:r w:rsidRPr="00C1065E">
        <w:rPr>
          <w:b/>
        </w:rPr>
        <w:t>Einfacher geht es mit expand_limits()</w:t>
      </w:r>
    </w:p>
    <w:p w14:paraId="07C057C2" w14:textId="77777777" w:rsidR="00C1065E" w:rsidRPr="00026B9D" w:rsidRDefault="00C1065E" w:rsidP="00F63DE7">
      <w:pPr>
        <w:pStyle w:val="R"/>
      </w:pPr>
      <w:r w:rsidRPr="00026B9D">
        <w:t xml:space="preserve">ggplot(mtcars, aes(mpg, wt)) + </w:t>
      </w:r>
    </w:p>
    <w:p w14:paraId="78F353FD" w14:textId="77777777" w:rsidR="00C1065E" w:rsidRPr="00026B9D" w:rsidRDefault="00C1065E" w:rsidP="00F63DE7">
      <w:pPr>
        <w:pStyle w:val="R"/>
      </w:pPr>
      <w:r w:rsidRPr="00026B9D">
        <w:t xml:space="preserve">  geom_point()+</w:t>
      </w:r>
    </w:p>
    <w:p w14:paraId="778B19F1" w14:textId="29E9F8B0" w:rsidR="00C1065E" w:rsidRPr="00026B9D" w:rsidRDefault="00C1065E" w:rsidP="00F63DE7">
      <w:pPr>
        <w:pStyle w:val="R"/>
      </w:pPr>
      <w:r w:rsidRPr="00026B9D">
        <w:t xml:space="preserve">  expand_limits(y = -5)</w:t>
      </w:r>
    </w:p>
    <w:p w14:paraId="4C9E6087" w14:textId="7CAE0D51" w:rsidR="00A63538" w:rsidRPr="00026B9D" w:rsidRDefault="00A63538" w:rsidP="00A63538">
      <w:pPr>
        <w:pStyle w:val="Textkrper"/>
        <w:rPr>
          <w:lang w:val="en-GB"/>
        </w:rPr>
      </w:pPr>
    </w:p>
    <w:p w14:paraId="3C41C9BF" w14:textId="620F5442" w:rsidR="00B1016D" w:rsidRPr="00B1016D" w:rsidRDefault="00B1016D" w:rsidP="00B1016D">
      <w:pPr>
        <w:pStyle w:val="Aufzhlung"/>
        <w:rPr>
          <w:b/>
        </w:rPr>
      </w:pPr>
      <w:r w:rsidRPr="00B1016D">
        <w:rPr>
          <w:b/>
        </w:rPr>
        <w:t>Ganzzahlige Kategorien</w:t>
      </w:r>
    </w:p>
    <w:p w14:paraId="01205D52" w14:textId="1A8DB550" w:rsidR="00B1016D" w:rsidRDefault="00B1016D" w:rsidP="00B1016D">
      <w:pPr>
        <w:pStyle w:val="Aufzhlung"/>
        <w:numPr>
          <w:ilvl w:val="0"/>
          <w:numId w:val="0"/>
        </w:numPr>
        <w:ind w:left="360"/>
      </w:pPr>
      <w:r>
        <w:t>Manchmal sind die Achsenbeschriftungen Dezimalzahlen. Das kann man ändern mit</w:t>
      </w:r>
    </w:p>
    <w:p w14:paraId="700EBE6B" w14:textId="77777777" w:rsidR="00B1016D" w:rsidRPr="00B42F3A" w:rsidRDefault="00B1016D" w:rsidP="00F63DE7">
      <w:pPr>
        <w:pStyle w:val="R"/>
        <w:rPr>
          <w:lang w:val="de-DE"/>
        </w:rPr>
      </w:pPr>
    </w:p>
    <w:p w14:paraId="49718C83" w14:textId="16747069" w:rsidR="00B1016D" w:rsidRPr="00B42F3A" w:rsidRDefault="00B1016D" w:rsidP="00F63DE7">
      <w:pPr>
        <w:pStyle w:val="R"/>
        <w:rPr>
          <w:lang w:val="de-DE"/>
        </w:rPr>
      </w:pPr>
      <w:r w:rsidRPr="00B42F3A">
        <w:rPr>
          <w:lang w:val="de-DE"/>
        </w:rPr>
        <w:t>scale_x_continuous(breaks= 1:10)</w:t>
      </w:r>
    </w:p>
    <w:p w14:paraId="0C093487" w14:textId="477DB4C2" w:rsidR="00F9232D" w:rsidRDefault="00F9232D" w:rsidP="00F9232D">
      <w:pPr>
        <w:pStyle w:val="Textkrper"/>
        <w:ind w:left="360"/>
      </w:pPr>
      <w:r>
        <w:t>Der Befehle fügt mit der Brechstange die Wert 1-10 ein. Wenn die x-Dimension von 1-20 geht,   wird ab 11 nix angezeigt</w:t>
      </w:r>
    </w:p>
    <w:p w14:paraId="0E078D96" w14:textId="1B1D67ED" w:rsidR="00996E99" w:rsidRPr="00B42F3A" w:rsidRDefault="00996E99" w:rsidP="00F63DE7">
      <w:pPr>
        <w:pStyle w:val="R"/>
        <w:rPr>
          <w:lang w:val="de-DE"/>
        </w:rPr>
      </w:pPr>
    </w:p>
    <w:p w14:paraId="4A41B29D" w14:textId="6D11EDBB" w:rsidR="00996E99" w:rsidRDefault="00996E99" w:rsidP="00ED5A30">
      <w:pPr>
        <w:pStyle w:val="Aufzhlung"/>
        <w:rPr>
          <w:b/>
        </w:rPr>
      </w:pPr>
      <w:r>
        <w:rPr>
          <w:b/>
        </w:rPr>
        <w:t>Logarithmieren</w:t>
      </w:r>
    </w:p>
    <w:p w14:paraId="3ECA376A" w14:textId="39DEE3AA" w:rsidR="00996E99" w:rsidRDefault="00996E99" w:rsidP="00F63DE7">
      <w:pPr>
        <w:pStyle w:val="R"/>
      </w:pPr>
      <w:r w:rsidRPr="001B6CEF">
        <w:t>scale_</w:t>
      </w:r>
      <w:r w:rsidR="009B04DD">
        <w:t>x</w:t>
      </w:r>
      <w:r w:rsidRPr="001B6CEF">
        <w:t>_log10()</w:t>
      </w:r>
    </w:p>
    <w:p w14:paraId="012974BB" w14:textId="00559FA6" w:rsidR="009B04DD" w:rsidRPr="009B04DD" w:rsidRDefault="009B04DD" w:rsidP="009B04DD">
      <w:pPr>
        <w:pStyle w:val="Textkrper"/>
        <w:ind w:firstLine="360"/>
      </w:pPr>
      <w:r w:rsidRPr="009B04DD">
        <w:t>b</w:t>
      </w:r>
      <w:r>
        <w:t>z</w:t>
      </w:r>
      <w:r w:rsidRPr="009B04DD">
        <w:t xml:space="preserve">w. </w:t>
      </w:r>
    </w:p>
    <w:p w14:paraId="084D0888" w14:textId="77777777" w:rsidR="009B04DD" w:rsidRDefault="009B04DD" w:rsidP="00F63DE7">
      <w:pPr>
        <w:pStyle w:val="R"/>
      </w:pPr>
      <w:r w:rsidRPr="001B6CEF">
        <w:t>scale_y_log10()</w:t>
      </w:r>
    </w:p>
    <w:p w14:paraId="2747CB3F" w14:textId="77777777" w:rsidR="009B04DD" w:rsidRDefault="009B04DD" w:rsidP="00944C10">
      <w:pPr>
        <w:pStyle w:val="Textkrper"/>
      </w:pPr>
    </w:p>
    <w:p w14:paraId="63DA0A4E" w14:textId="77777777" w:rsidR="00996E99" w:rsidRDefault="00996E99" w:rsidP="00996E99">
      <w:pPr>
        <w:pStyle w:val="Aufzhlung"/>
        <w:numPr>
          <w:ilvl w:val="0"/>
          <w:numId w:val="0"/>
        </w:numPr>
        <w:ind w:left="360"/>
        <w:rPr>
          <w:b/>
        </w:rPr>
      </w:pPr>
    </w:p>
    <w:p w14:paraId="01E9005D" w14:textId="61EFDEC2" w:rsidR="00C1065E" w:rsidRPr="00ED5A30" w:rsidRDefault="00ED5A30" w:rsidP="00ED5A30">
      <w:pPr>
        <w:pStyle w:val="Aufzhlung"/>
        <w:rPr>
          <w:b/>
        </w:rPr>
      </w:pPr>
      <w:r w:rsidRPr="00ED5A30">
        <w:rPr>
          <w:b/>
        </w:rPr>
        <w:t>Addieren einer horizontalen linie</w:t>
      </w:r>
    </w:p>
    <w:p w14:paraId="088CB61F" w14:textId="0FC39F7E" w:rsidR="00ED5A30" w:rsidRPr="00ED5A30" w:rsidRDefault="00ED5A30" w:rsidP="00F63DE7">
      <w:pPr>
        <w:pStyle w:val="R"/>
      </w:pPr>
      <w:r>
        <w:t xml:space="preserve">   </w:t>
      </w:r>
      <w:r w:rsidRPr="00ED5A30">
        <w:t>geom_hline(yintercept=20, linetype="dashed", color = "red")</w:t>
      </w:r>
    </w:p>
    <w:p w14:paraId="5473C125" w14:textId="5ECA5D7E" w:rsidR="00B1016D" w:rsidRDefault="00B1016D" w:rsidP="00A63538">
      <w:pPr>
        <w:pStyle w:val="Textkrper"/>
        <w:rPr>
          <w:lang w:val="en-GB"/>
        </w:rPr>
      </w:pPr>
    </w:p>
    <w:p w14:paraId="147197DF" w14:textId="550C8ED5" w:rsidR="00ED5A30" w:rsidRPr="00ED5A30" w:rsidRDefault="00ED5A30" w:rsidP="00ED5A30">
      <w:pPr>
        <w:pStyle w:val="Aufzhlung"/>
        <w:rPr>
          <w:b/>
          <w:lang w:val="en-GB"/>
        </w:rPr>
      </w:pPr>
      <w:r w:rsidRPr="00ED5A30">
        <w:rPr>
          <w:b/>
          <w:lang w:val="en-GB"/>
        </w:rPr>
        <w:t>Addieren einer vertikalen Linie</w:t>
      </w:r>
    </w:p>
    <w:p w14:paraId="1CCF8A73" w14:textId="45A3700B" w:rsidR="00ED5A30" w:rsidRPr="00ED5A30" w:rsidRDefault="00ED5A30" w:rsidP="00F63DE7">
      <w:pPr>
        <w:pStyle w:val="R"/>
      </w:pPr>
      <w:r w:rsidRPr="00ED5A30">
        <w:t>geom_vline(xintercept = 3, linetype="dotted", color = "blue", size=1.5)</w:t>
      </w:r>
    </w:p>
    <w:p w14:paraId="6BE73E86" w14:textId="2A0E38E7" w:rsidR="00C1065E" w:rsidRDefault="00C1065E" w:rsidP="00A63538">
      <w:pPr>
        <w:pStyle w:val="Textkrper"/>
        <w:rPr>
          <w:lang w:val="en-GB"/>
        </w:rPr>
      </w:pPr>
    </w:p>
    <w:p w14:paraId="7EA9C6C3" w14:textId="7E4632EF" w:rsidR="00ED5A30" w:rsidRDefault="00ED5A30" w:rsidP="00A63538">
      <w:pPr>
        <w:pStyle w:val="Textkrper"/>
        <w:rPr>
          <w:lang w:val="en-GB"/>
        </w:rPr>
      </w:pPr>
    </w:p>
    <w:p w14:paraId="661D01D8" w14:textId="78425329" w:rsidR="00B7472B" w:rsidRPr="004D6A37" w:rsidRDefault="00B7472B" w:rsidP="00B7472B">
      <w:pPr>
        <w:pStyle w:val="Aufzhlung"/>
        <w:rPr>
          <w:b/>
        </w:rPr>
      </w:pPr>
      <w:r w:rsidRPr="004D6A37">
        <w:rPr>
          <w:b/>
        </w:rPr>
        <w:t>Bei einem Gruppenvergleich mittels facet.wrap() die Skalen frei variieren lassen</w:t>
      </w:r>
    </w:p>
    <w:p w14:paraId="2DB3F843" w14:textId="12A600D4" w:rsidR="00B7472B" w:rsidRDefault="00B7472B" w:rsidP="00B7472B">
      <w:pPr>
        <w:pStyle w:val="Aufzhlung"/>
        <w:numPr>
          <w:ilvl w:val="0"/>
          <w:numId w:val="0"/>
        </w:numPr>
        <w:ind w:left="360"/>
      </w:pPr>
      <w:r>
        <w:t xml:space="preserve">Manchmal unterscheiden sich die Gruppen in den range in Y enorm. Um die pattern zu sehen kann man das Argument </w:t>
      </w:r>
      <w:r w:rsidRPr="00F63DE7">
        <w:rPr>
          <w:rStyle w:val="RZchn"/>
          <w:lang w:val="de-DE"/>
        </w:rPr>
        <w:t>scales= "free.y"</w:t>
      </w:r>
      <w:r>
        <w:t xml:space="preserve"> in die facet-wrap-Funktion einfügen, z.B. </w:t>
      </w:r>
    </w:p>
    <w:p w14:paraId="057A88AE" w14:textId="078CC12D" w:rsidR="00B7472B" w:rsidRPr="004D6A37" w:rsidRDefault="00B7472B" w:rsidP="00F63DE7">
      <w:pPr>
        <w:pStyle w:val="R"/>
      </w:pPr>
      <w:r w:rsidRPr="004D6A37">
        <w:lastRenderedPageBreak/>
        <w:t>facet_wrap(~ country, scales = "free.y"</w:t>
      </w:r>
    </w:p>
    <w:p w14:paraId="237D3865" w14:textId="77777777" w:rsidR="00B7472B" w:rsidRDefault="00B7472B" w:rsidP="00B7472B">
      <w:pPr>
        <w:pStyle w:val="Aufzhlung"/>
        <w:numPr>
          <w:ilvl w:val="0"/>
          <w:numId w:val="0"/>
        </w:numPr>
        <w:ind w:left="360" w:hanging="360"/>
        <w:rPr>
          <w:lang w:val="en-GB"/>
        </w:rPr>
      </w:pPr>
    </w:p>
    <w:p w14:paraId="0830342A" w14:textId="0DAEC001" w:rsidR="00B7472B" w:rsidRPr="004D6A37" w:rsidRDefault="00D87CCB" w:rsidP="00D87CCB">
      <w:pPr>
        <w:pStyle w:val="Aufzhlung"/>
      </w:pPr>
      <w:r w:rsidRPr="004D6A37">
        <w:rPr>
          <w:b/>
        </w:rPr>
        <w:t>Bei Gruppenvergleichen alle beim selben Y-Wert verankern</w:t>
      </w:r>
      <w:r w:rsidRPr="004D6A37">
        <w:t xml:space="preserve"> (z.B. vor einem facet_wrap)</w:t>
      </w:r>
    </w:p>
    <w:p w14:paraId="04089DAA" w14:textId="288E66A3" w:rsidR="00D87CCB" w:rsidRPr="004D6A37" w:rsidRDefault="00D87CCB" w:rsidP="00D87CCB">
      <w:pPr>
        <w:pStyle w:val="Aufzhlung"/>
        <w:numPr>
          <w:ilvl w:val="0"/>
          <w:numId w:val="0"/>
        </w:numPr>
        <w:ind w:left="360"/>
      </w:pPr>
      <w:r w:rsidRPr="004D6A37">
        <w:t xml:space="preserve">Wenn Gruppen unterschiedliche level haben, passt facet_wrap das wohl an. Schaltet man </w:t>
      </w:r>
      <w:r w:rsidRPr="00F63DE7">
        <w:rPr>
          <w:rStyle w:val="RZchn"/>
          <w:lang w:val="de-DE"/>
        </w:rPr>
        <w:t>expand_limits(y=0)</w:t>
      </w:r>
      <w:r w:rsidRPr="004D6A37">
        <w:t xml:space="preserve"> </w:t>
      </w:r>
      <w:r w:rsidRPr="004D6A37">
        <w:rPr>
          <w:i/>
        </w:rPr>
        <w:t xml:space="preserve">davor </w:t>
      </w:r>
      <w:r w:rsidRPr="004D6A37">
        <w:t>(also als eigene line im ggplot-pipeline, verankert es alle Teile bei dem gewünschen Wert</w:t>
      </w:r>
    </w:p>
    <w:p w14:paraId="3CDFD826" w14:textId="3BB9078E" w:rsidR="00D87CCB" w:rsidRDefault="00812355" w:rsidP="00812355">
      <w:pPr>
        <w:pStyle w:val="Aufzhlung"/>
        <w:rPr>
          <w:b/>
        </w:rPr>
      </w:pPr>
      <w:r w:rsidRPr="00812355">
        <w:rPr>
          <w:b/>
        </w:rPr>
        <w:t>X-Achsen-Beschriftung um 90° rotieren</w:t>
      </w:r>
    </w:p>
    <w:p w14:paraId="526FB694" w14:textId="59E9F49B" w:rsidR="00812355" w:rsidRDefault="00812355" w:rsidP="00F63DE7">
      <w:pPr>
        <w:pStyle w:val="R"/>
      </w:pPr>
      <w:r>
        <w:t>...</w:t>
      </w:r>
    </w:p>
    <w:p w14:paraId="4463AD2D" w14:textId="4EA69140" w:rsidR="00812355" w:rsidRDefault="00812355" w:rsidP="00F63DE7">
      <w:pPr>
        <w:pStyle w:val="R"/>
      </w:pPr>
      <w:r>
        <w:t xml:space="preserve">geom_line() + </w:t>
      </w:r>
    </w:p>
    <w:p w14:paraId="671F30D2" w14:textId="6A20D438" w:rsidR="00812355" w:rsidRPr="00C53778" w:rsidRDefault="00812355" w:rsidP="00F63DE7">
      <w:pPr>
        <w:pStyle w:val="R"/>
      </w:pPr>
      <w:r w:rsidRPr="00C53778">
        <w:t>theme(axis.text.x = element_text(angle = 90, hjust = 1))</w:t>
      </w:r>
    </w:p>
    <w:p w14:paraId="662D1496" w14:textId="087A616E" w:rsidR="00D87CCB" w:rsidRPr="00C53778" w:rsidRDefault="00D87CCB" w:rsidP="00D87CCB">
      <w:pPr>
        <w:pStyle w:val="Aufzhlung"/>
        <w:numPr>
          <w:ilvl w:val="0"/>
          <w:numId w:val="0"/>
        </w:numPr>
        <w:ind w:left="360" w:hanging="360"/>
        <w:rPr>
          <w:lang w:val="en-GB"/>
        </w:rPr>
      </w:pPr>
    </w:p>
    <w:p w14:paraId="59F880D1" w14:textId="2D72B32F" w:rsidR="00812355" w:rsidRPr="00C53778" w:rsidRDefault="00812355" w:rsidP="00D87CCB">
      <w:pPr>
        <w:pStyle w:val="Aufzhlung"/>
        <w:numPr>
          <w:ilvl w:val="0"/>
          <w:numId w:val="0"/>
        </w:numPr>
        <w:ind w:left="360" w:hanging="360"/>
        <w:rPr>
          <w:lang w:val="en-GB"/>
        </w:rPr>
      </w:pPr>
    </w:p>
    <w:p w14:paraId="2450E313" w14:textId="77777777" w:rsidR="00812355" w:rsidRPr="00C53778" w:rsidRDefault="00812355" w:rsidP="00D87CCB">
      <w:pPr>
        <w:pStyle w:val="Aufzhlung"/>
        <w:numPr>
          <w:ilvl w:val="0"/>
          <w:numId w:val="0"/>
        </w:numPr>
        <w:ind w:left="360" w:hanging="360"/>
        <w:rPr>
          <w:lang w:val="en-GB"/>
        </w:rPr>
      </w:pPr>
    </w:p>
    <w:p w14:paraId="4CA1733E" w14:textId="3EF03166" w:rsidR="00AF6A8A" w:rsidRDefault="00AF6A8A" w:rsidP="00AF6A8A">
      <w:pPr>
        <w:pStyle w:val="berschrift2"/>
      </w:pPr>
      <w:bookmarkStart w:id="86" w:name="_Toc164239455"/>
      <w:r>
        <w:t>Text</w:t>
      </w:r>
      <w:r w:rsidR="00261A8D">
        <w:t xml:space="preserve"> </w:t>
      </w:r>
      <w:r w:rsidR="00000AD8">
        <w:t>/ labels</w:t>
      </w:r>
      <w:bookmarkEnd w:id="86"/>
    </w:p>
    <w:p w14:paraId="4690EA2B" w14:textId="77777777" w:rsidR="00DF7D98" w:rsidRDefault="00DF7D98" w:rsidP="00DF7D98">
      <w:pPr>
        <w:pStyle w:val="berschrift3"/>
        <w:rPr>
          <w:lang w:val="en-GB"/>
        </w:rPr>
      </w:pPr>
      <w:r>
        <w:rPr>
          <w:lang w:val="en-GB"/>
        </w:rPr>
        <w:t>Schriftart ändern</w:t>
      </w:r>
    </w:p>
    <w:p w14:paraId="40745B52" w14:textId="77777777" w:rsidR="00DF7D98" w:rsidRPr="0019666E" w:rsidRDefault="00DF7D98" w:rsidP="00DF7D98">
      <w:pPr>
        <w:pStyle w:val="Textkrper"/>
        <w:rPr>
          <w:lang w:val="en-GB"/>
        </w:rPr>
      </w:pPr>
      <w:r w:rsidRPr="0019666E">
        <w:rPr>
          <w:lang w:val="en-GB"/>
        </w:rPr>
        <w:t xml:space="preserve">#Daten </w:t>
      </w:r>
    </w:p>
    <w:p w14:paraId="4AE0419D" w14:textId="77777777" w:rsidR="00DF7D98" w:rsidRPr="00AF6A8A" w:rsidRDefault="00DF7D98" w:rsidP="00F63DE7">
      <w:pPr>
        <w:pStyle w:val="R"/>
      </w:pPr>
      <w:r w:rsidRPr="00AF6A8A">
        <w:t>x = rnorm(100)</w:t>
      </w:r>
    </w:p>
    <w:p w14:paraId="1842024C" w14:textId="77777777" w:rsidR="00DF7D98" w:rsidRPr="00AF6A8A" w:rsidRDefault="00DF7D98" w:rsidP="00F63DE7">
      <w:pPr>
        <w:pStyle w:val="R"/>
      </w:pPr>
      <w:r w:rsidRPr="00AF6A8A">
        <w:t>y=.4*x + rnorm(100)</w:t>
      </w:r>
    </w:p>
    <w:p w14:paraId="375EE46B" w14:textId="77777777" w:rsidR="00DF7D98" w:rsidRPr="00AF6A8A" w:rsidRDefault="00DF7D98" w:rsidP="00F63DE7">
      <w:pPr>
        <w:pStyle w:val="R"/>
      </w:pPr>
    </w:p>
    <w:p w14:paraId="4E6DA94C" w14:textId="77777777" w:rsidR="00DF7D98" w:rsidRPr="00AF6A8A" w:rsidRDefault="00DF7D98" w:rsidP="00F63DE7">
      <w:pPr>
        <w:pStyle w:val="R"/>
      </w:pPr>
      <w:r w:rsidRPr="00AF6A8A">
        <w:t>library(tidyverse)</w:t>
      </w:r>
    </w:p>
    <w:p w14:paraId="6004ACF0" w14:textId="77777777" w:rsidR="00DF7D98" w:rsidRPr="00AF6A8A" w:rsidRDefault="00DF7D98" w:rsidP="00F63DE7">
      <w:pPr>
        <w:pStyle w:val="R"/>
      </w:pPr>
    </w:p>
    <w:p w14:paraId="2E6B5558" w14:textId="77777777" w:rsidR="00DF7D98" w:rsidRPr="00AF6A8A" w:rsidRDefault="00DF7D98" w:rsidP="00F63DE7">
      <w:pPr>
        <w:pStyle w:val="R"/>
      </w:pPr>
      <w:r w:rsidRPr="00AF6A8A">
        <w:t>data = tibble(x,y)</w:t>
      </w:r>
    </w:p>
    <w:p w14:paraId="66B5E8DC" w14:textId="77777777" w:rsidR="00DF7D98" w:rsidRDefault="00DF7D98" w:rsidP="00F63DE7">
      <w:pPr>
        <w:pStyle w:val="R"/>
      </w:pPr>
    </w:p>
    <w:p w14:paraId="6BB31C3B" w14:textId="11D2AB8D" w:rsidR="00DF7D98" w:rsidRPr="005113F5" w:rsidRDefault="00DF7D98" w:rsidP="00DF7D98">
      <w:pPr>
        <w:pStyle w:val="Textkrper"/>
      </w:pPr>
      <w:r w:rsidRPr="005113F5">
        <w:t># Font definieren (Reicht einmal am Anfang des Skripts)</w:t>
      </w:r>
    </w:p>
    <w:p w14:paraId="0DFD31A8" w14:textId="44292348" w:rsidR="00DF7D98" w:rsidRDefault="00DF7D98" w:rsidP="00F63DE7">
      <w:pPr>
        <w:pStyle w:val="R"/>
      </w:pPr>
      <w:r w:rsidRPr="00DF7D98">
        <w:t>windowsFonts(A = windowsFont("Times New Roman"))</w:t>
      </w:r>
      <w:r>
        <w:t xml:space="preserve"> </w:t>
      </w:r>
    </w:p>
    <w:p w14:paraId="0D3C1EFF" w14:textId="5A0BF532" w:rsidR="00DF7D98" w:rsidRDefault="00DF7D98" w:rsidP="00DF7D98">
      <w:pPr>
        <w:pStyle w:val="Textkrper"/>
        <w:rPr>
          <w:lang w:val="en-GB"/>
        </w:rPr>
      </w:pPr>
    </w:p>
    <w:p w14:paraId="17CA691E" w14:textId="6D675377" w:rsidR="00DF7D98" w:rsidRPr="00AF6A8A" w:rsidRDefault="00DF7D98" w:rsidP="00DF7D98">
      <w:pPr>
        <w:pStyle w:val="Textkrper"/>
        <w:rPr>
          <w:lang w:val="en-GB"/>
        </w:rPr>
      </w:pPr>
      <w:r>
        <w:rPr>
          <w:lang w:val="en-GB"/>
        </w:rPr>
        <w:t>#Plot (theme_classic o.Ä. muss vorher kommen)</w:t>
      </w:r>
    </w:p>
    <w:p w14:paraId="514EFB3E" w14:textId="77777777" w:rsidR="00DF7D98" w:rsidRPr="00DF7D98" w:rsidRDefault="00DF7D98" w:rsidP="00F63DE7">
      <w:pPr>
        <w:pStyle w:val="R"/>
      </w:pPr>
      <w:r w:rsidRPr="00DF7D98">
        <w:t xml:space="preserve">data %&gt;% </w:t>
      </w:r>
    </w:p>
    <w:p w14:paraId="5E096472" w14:textId="77777777" w:rsidR="00DF7D98" w:rsidRPr="00DF7D98" w:rsidRDefault="00DF7D98" w:rsidP="00F63DE7">
      <w:pPr>
        <w:pStyle w:val="R"/>
      </w:pPr>
      <w:r w:rsidRPr="00DF7D98">
        <w:t xml:space="preserve">  ggplot(aes(x,y))+</w:t>
      </w:r>
    </w:p>
    <w:p w14:paraId="295F4AF9" w14:textId="77777777" w:rsidR="00DF7D98" w:rsidRPr="00DF7D98" w:rsidRDefault="00DF7D98" w:rsidP="00F63DE7">
      <w:pPr>
        <w:pStyle w:val="R"/>
      </w:pPr>
      <w:r w:rsidRPr="00DF7D98">
        <w:t xml:space="preserve">  geom_point(size=2, alpha =2/3)+</w:t>
      </w:r>
    </w:p>
    <w:p w14:paraId="47CBF8F7" w14:textId="77777777" w:rsidR="00DF7D98" w:rsidRPr="00DF7D98" w:rsidRDefault="00DF7D98" w:rsidP="00F63DE7">
      <w:pPr>
        <w:pStyle w:val="R"/>
      </w:pPr>
      <w:r w:rsidRPr="00DF7D98">
        <w:t xml:space="preserve">  theme_classic()+</w:t>
      </w:r>
    </w:p>
    <w:p w14:paraId="5FDB98C1" w14:textId="5189C176" w:rsidR="00DF7D98" w:rsidRDefault="00DF7D98" w:rsidP="00F63DE7">
      <w:pPr>
        <w:pStyle w:val="R"/>
      </w:pPr>
      <w:r w:rsidRPr="00DF7D98">
        <w:t xml:space="preserve">  </w:t>
      </w:r>
      <w:r w:rsidR="00493F08" w:rsidRPr="00493F08">
        <w:t>theme(text = element_text(family = "Times", size = 15)) +</w:t>
      </w:r>
    </w:p>
    <w:p w14:paraId="6B2E737C" w14:textId="77777777" w:rsidR="00DF7D98" w:rsidRPr="00195567" w:rsidRDefault="00DF7D98" w:rsidP="00DF7D98">
      <w:pPr>
        <w:pStyle w:val="Textkrper"/>
        <w:rPr>
          <w:u w:val="single"/>
          <w:lang w:val="en-GB"/>
        </w:rPr>
      </w:pPr>
    </w:p>
    <w:p w14:paraId="70114AB7" w14:textId="77777777" w:rsidR="00DF7D98" w:rsidRDefault="00DF7D98" w:rsidP="00DF7D98">
      <w:pPr>
        <w:pStyle w:val="Textkrper"/>
      </w:pPr>
      <w:r w:rsidRPr="00DF7D98">
        <w:rPr>
          <w:noProof/>
        </w:rPr>
        <w:lastRenderedPageBreak/>
        <w:drawing>
          <wp:inline distT="0" distB="0" distL="0" distR="0" wp14:anchorId="167F81B0" wp14:editId="349EF12A">
            <wp:extent cx="4638675" cy="2337328"/>
            <wp:effectExtent l="0" t="0" r="0" b="635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42437" cy="2339223"/>
                    </a:xfrm>
                    <a:prstGeom prst="rect">
                      <a:avLst/>
                    </a:prstGeom>
                  </pic:spPr>
                </pic:pic>
              </a:graphicData>
            </a:graphic>
          </wp:inline>
        </w:drawing>
      </w:r>
    </w:p>
    <w:p w14:paraId="626C3342" w14:textId="77777777" w:rsidR="00DF7D98" w:rsidRDefault="00DF7D98" w:rsidP="00DF7D98">
      <w:pPr>
        <w:pStyle w:val="Textkrper"/>
      </w:pPr>
    </w:p>
    <w:p w14:paraId="6BF750A7" w14:textId="77777777" w:rsidR="00DF7D98" w:rsidRDefault="00DF7D98" w:rsidP="00DF7D98">
      <w:pPr>
        <w:pStyle w:val="Textkrper"/>
      </w:pPr>
    </w:p>
    <w:p w14:paraId="28ACB70C" w14:textId="77777777" w:rsidR="00DF7D98" w:rsidRPr="00026B9D" w:rsidRDefault="00DF7D98" w:rsidP="00DF7D98">
      <w:pPr>
        <w:pStyle w:val="Textkrper"/>
        <w:rPr>
          <w:lang w:val="en-GB"/>
        </w:rPr>
      </w:pPr>
    </w:p>
    <w:p w14:paraId="04F718CF" w14:textId="6B681BB9" w:rsidR="00DF7D98" w:rsidRDefault="00DF7D98" w:rsidP="00DF7D98">
      <w:pPr>
        <w:pStyle w:val="Textkrper"/>
        <w:ind w:firstLine="708"/>
      </w:pPr>
    </w:p>
    <w:p w14:paraId="1F7AD6D8" w14:textId="77777777" w:rsidR="00DF7D98" w:rsidRDefault="00DF7D98" w:rsidP="00E82A42">
      <w:pPr>
        <w:pStyle w:val="Textkrper"/>
      </w:pPr>
    </w:p>
    <w:p w14:paraId="5B9A1452" w14:textId="76B52C8B" w:rsidR="00F53503" w:rsidRPr="00F53503" w:rsidRDefault="006248A1" w:rsidP="000330C9">
      <w:pPr>
        <w:pStyle w:val="berschrift3"/>
      </w:pPr>
      <w:r>
        <w:t>Unter- und Überschriften</w:t>
      </w:r>
    </w:p>
    <w:p w14:paraId="542F150A" w14:textId="70E350A7" w:rsidR="00A63538" w:rsidRPr="00A63538" w:rsidRDefault="00A63538" w:rsidP="00F53503">
      <w:pPr>
        <w:pStyle w:val="Aufzhlung"/>
        <w:numPr>
          <w:ilvl w:val="0"/>
          <w:numId w:val="0"/>
        </w:numPr>
        <w:ind w:left="360"/>
      </w:pPr>
      <w:r>
        <w:t>Weiteres Argument in einer eigenen Zeile</w:t>
      </w:r>
    </w:p>
    <w:p w14:paraId="2D46FA19" w14:textId="107F7678" w:rsidR="00A63538" w:rsidRPr="00026B9D" w:rsidRDefault="00A63538" w:rsidP="00F63DE7">
      <w:pPr>
        <w:pStyle w:val="R"/>
      </w:pPr>
      <w:r w:rsidRPr="00F63DE7">
        <w:rPr>
          <w:lang w:val="de-DE"/>
        </w:rPr>
        <w:t xml:space="preserve">  </w:t>
      </w:r>
      <w:r w:rsidR="00F53503" w:rsidRPr="00F63DE7">
        <w:rPr>
          <w:lang w:val="de-DE"/>
        </w:rPr>
        <w:t xml:space="preserve"> </w:t>
      </w:r>
      <w:r w:rsidRPr="00026B9D">
        <w:t>geom_bar() +</w:t>
      </w:r>
    </w:p>
    <w:p w14:paraId="16F56647" w14:textId="04F0A533" w:rsidR="00A63538" w:rsidRPr="005F148D" w:rsidRDefault="00A63538" w:rsidP="00F63DE7">
      <w:pPr>
        <w:pStyle w:val="R"/>
      </w:pPr>
      <w:r w:rsidRPr="00026B9D">
        <w:t xml:space="preserve">  </w:t>
      </w:r>
      <w:r w:rsidR="00F53503" w:rsidRPr="00026B9D">
        <w:t xml:space="preserve"> </w:t>
      </w:r>
      <w:r w:rsidRPr="00026B9D">
        <w:t xml:space="preserve">labs(y = "Passenger </w:t>
      </w:r>
      <w:r w:rsidRPr="005F148D">
        <w:t>Count",</w:t>
      </w:r>
    </w:p>
    <w:p w14:paraId="5F61796C" w14:textId="1EFE5392" w:rsidR="00A63538" w:rsidRPr="005F148D" w:rsidRDefault="00A63538" w:rsidP="00F63DE7">
      <w:pPr>
        <w:pStyle w:val="R"/>
      </w:pPr>
      <w:r w:rsidRPr="005F148D">
        <w:t xml:space="preserve">   </w:t>
      </w:r>
      <w:r w:rsidR="00F53503" w:rsidRPr="005F148D">
        <w:t xml:space="preserve"> </w:t>
      </w:r>
      <w:r w:rsidRPr="005F148D">
        <w:t xml:space="preserve">    title = "Titanic Survival Rates",</w:t>
      </w:r>
    </w:p>
    <w:p w14:paraId="397C16F3" w14:textId="56E8E768" w:rsidR="00A63538" w:rsidRDefault="00A63538" w:rsidP="00F63DE7">
      <w:pPr>
        <w:pStyle w:val="R"/>
      </w:pPr>
      <w:r w:rsidRPr="005F148D">
        <w:t xml:space="preserve">    </w:t>
      </w:r>
      <w:r w:rsidR="00F53503" w:rsidRPr="005F148D">
        <w:t xml:space="preserve"> </w:t>
      </w:r>
      <w:r w:rsidRPr="005F148D">
        <w:t xml:space="preserve">   subtitle ="WTF")</w:t>
      </w:r>
    </w:p>
    <w:p w14:paraId="40027452" w14:textId="39354B13" w:rsidR="00486E02" w:rsidRPr="00F63DE7" w:rsidRDefault="00486E02" w:rsidP="00944C10">
      <w:pPr>
        <w:pStyle w:val="Textkrper"/>
        <w:rPr>
          <w:lang w:val="en-GB"/>
        </w:rPr>
      </w:pPr>
    </w:p>
    <w:p w14:paraId="4C8DF736" w14:textId="7D51AE40" w:rsidR="00486E02" w:rsidRPr="00F63DE7" w:rsidRDefault="00486E02" w:rsidP="00944C10">
      <w:pPr>
        <w:pStyle w:val="Textkrper"/>
        <w:rPr>
          <w:lang w:val="en-GB"/>
        </w:rPr>
      </w:pPr>
    </w:p>
    <w:p w14:paraId="4196D312" w14:textId="3D1B40FB" w:rsidR="00486E02" w:rsidRPr="00135A53" w:rsidRDefault="00486E02" w:rsidP="000330C9">
      <w:pPr>
        <w:pStyle w:val="berschrift3"/>
      </w:pPr>
      <w:r w:rsidRPr="00135A53">
        <w:t>Gemeinsame Überschrift bei Multiplots mit gridExtra::grid.arrange</w:t>
      </w:r>
    </w:p>
    <w:p w14:paraId="59989FDE" w14:textId="61380804" w:rsidR="00486E02" w:rsidRDefault="00486E02" w:rsidP="00F63DE7">
      <w:pPr>
        <w:pStyle w:val="R"/>
      </w:pPr>
      <w:r w:rsidRPr="00486E02">
        <w:t>gridExtra::grid.arrange(</w:t>
      </w:r>
      <w:r>
        <w:t>p1,p2</w:t>
      </w:r>
      <w:r w:rsidRPr="00486E02">
        <w:t>,</w:t>
      </w:r>
      <w:r>
        <w:t xml:space="preserve"> nrow=1, top = "Number of firms</w:t>
      </w:r>
      <w:r w:rsidRPr="00486E02">
        <w:t>")</w:t>
      </w:r>
    </w:p>
    <w:p w14:paraId="3D985FF0" w14:textId="77777777" w:rsidR="00486E02" w:rsidRPr="00F63DE7" w:rsidRDefault="00486E02" w:rsidP="00944C10">
      <w:pPr>
        <w:pStyle w:val="Textkrper"/>
        <w:rPr>
          <w:lang w:val="en-GB"/>
        </w:rPr>
      </w:pPr>
    </w:p>
    <w:p w14:paraId="01854A22" w14:textId="77777777" w:rsidR="00394247" w:rsidRPr="00F63DE7" w:rsidRDefault="00394247" w:rsidP="00944C10">
      <w:pPr>
        <w:pStyle w:val="Textkrper"/>
        <w:rPr>
          <w:lang w:val="en-GB"/>
        </w:rPr>
      </w:pPr>
    </w:p>
    <w:p w14:paraId="04995696" w14:textId="77777777" w:rsidR="006248A1" w:rsidRDefault="006248A1" w:rsidP="000330C9">
      <w:pPr>
        <w:pStyle w:val="berschrift3"/>
      </w:pPr>
      <w:r>
        <w:t>Weiterer Text</w:t>
      </w:r>
    </w:p>
    <w:p w14:paraId="4BBA76F0" w14:textId="4F51804D" w:rsidR="00EC2F10" w:rsidRDefault="00000000" w:rsidP="0056610C">
      <w:pPr>
        <w:pStyle w:val="Aufzhlung2"/>
      </w:pPr>
      <w:hyperlink r:id="rId94" w:history="1">
        <w:r w:rsidR="00EC2F10">
          <w:rPr>
            <w:rStyle w:val="Hyperlink"/>
          </w:rPr>
          <w:t>https://ggplot2-book.org/annotations.html</w:t>
        </w:r>
      </w:hyperlink>
    </w:p>
    <w:p w14:paraId="2B5E783F" w14:textId="4630730C" w:rsidR="006248A1" w:rsidRDefault="006248A1" w:rsidP="0056610C">
      <w:pPr>
        <w:pStyle w:val="Aufzhlung2"/>
      </w:pPr>
      <w:r>
        <w:t>Durch geom_text und die x und y-Koordinaten kann man Text addieren</w:t>
      </w:r>
    </w:p>
    <w:p w14:paraId="31441BE6" w14:textId="5007B8A3" w:rsidR="006248A1" w:rsidRDefault="006248A1" w:rsidP="0056610C">
      <w:pPr>
        <w:pStyle w:val="Aufzhlung2"/>
      </w:pPr>
      <w:r>
        <w:t>Family steuert die Schriftart (</w:t>
      </w:r>
      <w:r w:rsidRPr="006248A1">
        <w:t>"sans", "serif", "mono")</w:t>
      </w:r>
    </w:p>
    <w:p w14:paraId="320E0248" w14:textId="010AC476" w:rsidR="006248A1" w:rsidRDefault="006248A1" w:rsidP="0056610C">
      <w:pPr>
        <w:pStyle w:val="Aufzhlung2"/>
      </w:pPr>
      <w:r>
        <w:t>Fontface st</w:t>
      </w:r>
      <w:r w:rsidR="00EC2F10">
        <w:t>e</w:t>
      </w:r>
      <w:r>
        <w:t>uert die Formatierung (plain, bold, italic)</w:t>
      </w:r>
    </w:p>
    <w:p w14:paraId="7F7C90D2" w14:textId="19BAA96D" w:rsidR="002D0D19" w:rsidRDefault="00EC2F10" w:rsidP="0056610C">
      <w:pPr>
        <w:pStyle w:val="Aufzhlung2"/>
      </w:pPr>
      <w:r>
        <w:t>Daneben kann man nocht die fontsize („size“) kontrollieren</w:t>
      </w:r>
      <w:r w:rsidR="002D0D19">
        <w:t xml:space="preserve">—durch eine getrennte „theme“-Zeile (einfach unten dran hängen): </w:t>
      </w:r>
    </w:p>
    <w:p w14:paraId="2DADBBE9" w14:textId="5B7C034E" w:rsidR="002D0D19" w:rsidRDefault="002D0D19" w:rsidP="00F63DE7">
      <w:pPr>
        <w:pStyle w:val="R"/>
      </w:pPr>
      <w:r w:rsidRPr="005F148D">
        <w:t xml:space="preserve">theme(axis.text=element_text(size=15),         </w:t>
      </w:r>
      <w:r w:rsidRPr="005F148D">
        <w:br/>
        <w:t xml:space="preserve">          axis.title=element_text(size=13,face="bold"))</w:t>
      </w:r>
    </w:p>
    <w:p w14:paraId="3F97B269" w14:textId="77777777" w:rsidR="000330C9" w:rsidRPr="00F63DE7" w:rsidRDefault="000330C9" w:rsidP="00944C10">
      <w:pPr>
        <w:pStyle w:val="Textkrper"/>
        <w:rPr>
          <w:lang w:val="en-GB"/>
        </w:rPr>
      </w:pPr>
    </w:p>
    <w:p w14:paraId="1F61877B" w14:textId="22C10267" w:rsidR="00AF6A8A" w:rsidRPr="000F7689" w:rsidRDefault="000F7689" w:rsidP="000330C9">
      <w:pPr>
        <w:pStyle w:val="berschrift3"/>
        <w:rPr>
          <w:lang w:val="en-GB"/>
        </w:rPr>
      </w:pPr>
      <w:r w:rsidRPr="000F7689">
        <w:rPr>
          <w:lang w:val="en-GB"/>
        </w:rPr>
        <w:t>Text rotieren</w:t>
      </w:r>
    </w:p>
    <w:p w14:paraId="6185E356" w14:textId="66D905AA" w:rsidR="000F7689" w:rsidRPr="00026B9D" w:rsidRDefault="000F7689" w:rsidP="000F7689">
      <w:pPr>
        <w:pStyle w:val="Aufzhlung"/>
        <w:numPr>
          <w:ilvl w:val="0"/>
          <w:numId w:val="0"/>
        </w:numPr>
        <w:ind w:left="360"/>
      </w:pPr>
      <w:r w:rsidRPr="00026B9D">
        <w:t>Wenn man Labels an einer X-Achse z.B. schräg oder oder vertial haben möchte:</w:t>
      </w:r>
    </w:p>
    <w:p w14:paraId="05916123" w14:textId="6C19B02E" w:rsidR="000F7689" w:rsidRPr="000F7689" w:rsidRDefault="000F7689" w:rsidP="00F63DE7">
      <w:pPr>
        <w:pStyle w:val="R"/>
      </w:pPr>
      <w:r w:rsidRPr="000F7689">
        <w:t xml:space="preserve">mtcars </w:t>
      </w:r>
      <w:r w:rsidR="00162218">
        <w:t>%&gt;%</w:t>
      </w:r>
      <w:r w:rsidRPr="000F7689">
        <w:t xml:space="preserve"> </w:t>
      </w:r>
    </w:p>
    <w:p w14:paraId="2BA94F19" w14:textId="66C4FA9C" w:rsidR="000F7689" w:rsidRPr="000F7689" w:rsidRDefault="000F7689" w:rsidP="00F63DE7">
      <w:pPr>
        <w:pStyle w:val="R"/>
      </w:pPr>
      <w:r w:rsidRPr="000F7689">
        <w:t xml:space="preserve">  ggplot(aes(x</w:t>
      </w:r>
      <w:r>
        <w:t xml:space="preserve"> </w:t>
      </w:r>
      <w:r w:rsidRPr="000F7689">
        <w:t>=</w:t>
      </w:r>
      <w:r>
        <w:t xml:space="preserve"> factor(</w:t>
      </w:r>
      <w:r w:rsidRPr="000F7689">
        <w:t>cyl</w:t>
      </w:r>
      <w:r>
        <w:t>)</w:t>
      </w:r>
      <w:r w:rsidRPr="000F7689">
        <w:t>, y=mpg))+</w:t>
      </w:r>
    </w:p>
    <w:p w14:paraId="194C3718" w14:textId="77777777" w:rsidR="000F7689" w:rsidRPr="000F7689" w:rsidRDefault="000F7689" w:rsidP="00F63DE7">
      <w:pPr>
        <w:pStyle w:val="R"/>
      </w:pPr>
      <w:r w:rsidRPr="000F7689">
        <w:t xml:space="preserve">  geom_col()+</w:t>
      </w:r>
    </w:p>
    <w:p w14:paraId="2EBB3455" w14:textId="1BEA525D" w:rsidR="000F7689" w:rsidRPr="000F7689" w:rsidRDefault="000F7689" w:rsidP="00F63DE7">
      <w:pPr>
        <w:pStyle w:val="R"/>
      </w:pPr>
      <w:r w:rsidRPr="000F7689">
        <w:t xml:space="preserve">  theme(axis.text.x= element_text(angle = 90, hjust=1))</w:t>
      </w:r>
    </w:p>
    <w:p w14:paraId="56B006CC" w14:textId="72F81650" w:rsidR="000F7689" w:rsidRDefault="000F7689" w:rsidP="00AF6A8A">
      <w:pPr>
        <w:pStyle w:val="Aufzhlung"/>
        <w:numPr>
          <w:ilvl w:val="0"/>
          <w:numId w:val="0"/>
        </w:numPr>
        <w:ind w:left="360"/>
        <w:rPr>
          <w:b/>
          <w:lang w:val="en-GB"/>
        </w:rPr>
      </w:pPr>
      <w:r>
        <w:rPr>
          <w:b/>
          <w:lang w:val="en-GB"/>
        </w:rPr>
        <w:lastRenderedPageBreak/>
        <w:t xml:space="preserve">     </w:t>
      </w:r>
      <w:r>
        <w:rPr>
          <w:noProof/>
          <w:lang w:val="en-GB" w:eastAsia="en-GB"/>
        </w:rPr>
        <w:drawing>
          <wp:inline distT="0" distB="0" distL="0" distR="0" wp14:anchorId="3E226BA0" wp14:editId="671A0A85">
            <wp:extent cx="2166424" cy="1393415"/>
            <wp:effectExtent l="0" t="0" r="5715"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80240" cy="1402301"/>
                    </a:xfrm>
                    <a:prstGeom prst="rect">
                      <a:avLst/>
                    </a:prstGeom>
                  </pic:spPr>
                </pic:pic>
              </a:graphicData>
            </a:graphic>
          </wp:inline>
        </w:drawing>
      </w:r>
    </w:p>
    <w:p w14:paraId="7E9FFED6" w14:textId="2F5A89D3" w:rsidR="000F7689" w:rsidRPr="00026B9D" w:rsidRDefault="000F7689" w:rsidP="000F7689">
      <w:pPr>
        <w:pStyle w:val="Textkrper"/>
        <w:ind w:left="360"/>
      </w:pPr>
      <w:r w:rsidRPr="00026B9D">
        <w:t>(Man bemerke das factor(cyl): Cyl ist double—das Umformatieren zm factor geht innerhalb ggplot!)</w:t>
      </w:r>
    </w:p>
    <w:p w14:paraId="6D3EF122" w14:textId="569306ED" w:rsidR="000F7689" w:rsidRDefault="000F7689" w:rsidP="00AF6A8A">
      <w:pPr>
        <w:pStyle w:val="Aufzhlung"/>
        <w:numPr>
          <w:ilvl w:val="0"/>
          <w:numId w:val="0"/>
        </w:numPr>
        <w:ind w:left="360"/>
        <w:rPr>
          <w:b/>
        </w:rPr>
      </w:pPr>
    </w:p>
    <w:p w14:paraId="7E5B7AF3" w14:textId="77777777" w:rsidR="00000AD8" w:rsidRDefault="00000AD8" w:rsidP="00AF6A8A">
      <w:pPr>
        <w:pStyle w:val="Aufzhlung"/>
        <w:numPr>
          <w:ilvl w:val="0"/>
          <w:numId w:val="0"/>
        </w:numPr>
        <w:ind w:left="360"/>
        <w:rPr>
          <w:b/>
        </w:rPr>
      </w:pPr>
    </w:p>
    <w:p w14:paraId="617D9EE4" w14:textId="3B26AB09" w:rsidR="00261A8D" w:rsidRDefault="00000AD8" w:rsidP="00000AD8">
      <w:pPr>
        <w:pStyle w:val="berschrift2"/>
      </w:pPr>
      <w:bookmarkStart w:id="87" w:name="_Toc164239456"/>
      <w:r>
        <w:t>Legenden</w:t>
      </w:r>
      <w:bookmarkEnd w:id="87"/>
    </w:p>
    <w:p w14:paraId="708D0679" w14:textId="77777777" w:rsidR="00000AD8" w:rsidRDefault="00000AD8" w:rsidP="00AF6A8A">
      <w:pPr>
        <w:pStyle w:val="Aufzhlung"/>
        <w:numPr>
          <w:ilvl w:val="0"/>
          <w:numId w:val="0"/>
        </w:numPr>
        <w:ind w:left="360"/>
        <w:rPr>
          <w:b/>
        </w:rPr>
      </w:pPr>
    </w:p>
    <w:p w14:paraId="13BCAE93" w14:textId="2B755A33" w:rsidR="00000AD8" w:rsidRDefault="00000AD8" w:rsidP="000330C9">
      <w:pPr>
        <w:pStyle w:val="berschrift3"/>
      </w:pPr>
      <w:r>
        <w:t>Namen der Legende ändern</w:t>
      </w:r>
    </w:p>
    <w:p w14:paraId="45123E32" w14:textId="31127CE2" w:rsidR="00000AD8" w:rsidRPr="00000AD8" w:rsidRDefault="00000AD8" w:rsidP="00000AD8">
      <w:pPr>
        <w:pStyle w:val="Aufzhlung"/>
      </w:pPr>
      <w:r w:rsidRPr="00000AD8">
        <w:t>Einfach als Teil von l</w:t>
      </w:r>
      <w:r>
        <w:t>abs()</w:t>
      </w:r>
    </w:p>
    <w:p w14:paraId="621337A2" w14:textId="7C0ABA3C" w:rsidR="00000AD8" w:rsidRDefault="00000AD8" w:rsidP="00F63DE7">
      <w:pPr>
        <w:pStyle w:val="R"/>
      </w:pPr>
      <w:r w:rsidRPr="00000AD8">
        <w:t>labs(fill = "Bodymass in g")</w:t>
      </w:r>
      <w:r w:rsidR="00E43346">
        <w:t xml:space="preserve"> oder</w:t>
      </w:r>
    </w:p>
    <w:p w14:paraId="22C1E187" w14:textId="39D8E89B" w:rsidR="00E43346" w:rsidRDefault="00E43346" w:rsidP="00F63DE7">
      <w:pPr>
        <w:pStyle w:val="R"/>
      </w:pPr>
      <w:r w:rsidRPr="00000AD8">
        <w:t>labs(</w:t>
      </w:r>
      <w:r>
        <w:t>color</w:t>
      </w:r>
      <w:r w:rsidRPr="00000AD8">
        <w:t xml:space="preserve"> = "Bodymass in g")</w:t>
      </w:r>
    </w:p>
    <w:p w14:paraId="6A357CF0" w14:textId="77777777" w:rsidR="00E43346" w:rsidRPr="00F63DE7" w:rsidRDefault="00E43346" w:rsidP="009604E3">
      <w:pPr>
        <w:pStyle w:val="Textkrper"/>
        <w:rPr>
          <w:lang w:val="en-GB"/>
        </w:rPr>
      </w:pPr>
    </w:p>
    <w:p w14:paraId="781536F9" w14:textId="64899BB4" w:rsidR="00E43346" w:rsidRPr="00E43346" w:rsidRDefault="00E43346" w:rsidP="00E43346">
      <w:pPr>
        <w:pStyle w:val="Aufzhlung"/>
        <w:numPr>
          <w:ilvl w:val="0"/>
          <w:numId w:val="0"/>
        </w:numPr>
        <w:ind w:left="360"/>
      </w:pPr>
      <w:r>
        <w:t>je nach dem, was benutzt wurde um die Legende zu bekommen.</w:t>
      </w:r>
    </w:p>
    <w:p w14:paraId="197CFC15" w14:textId="77777777" w:rsidR="00000AD8" w:rsidRPr="00E43346" w:rsidRDefault="00000AD8" w:rsidP="009604E3">
      <w:pPr>
        <w:pStyle w:val="Textkrper"/>
      </w:pPr>
    </w:p>
    <w:p w14:paraId="1808650B" w14:textId="3C018DDB" w:rsidR="00000AD8" w:rsidRDefault="00000AD8" w:rsidP="009604E3">
      <w:pPr>
        <w:pStyle w:val="Textkrper"/>
        <w:ind w:left="360"/>
      </w:pPr>
      <w:r w:rsidRPr="00000AD8">
        <w:rPr>
          <w:noProof/>
        </w:rPr>
        <w:drawing>
          <wp:inline distT="0" distB="0" distL="0" distR="0" wp14:anchorId="22ABEE24" wp14:editId="22C0D0C9">
            <wp:extent cx="3209925" cy="2163503"/>
            <wp:effectExtent l="0" t="0" r="0" b="8255"/>
            <wp:docPr id="945174438" name="Grafik 1" descr="Ein Bild, das Text, Screenshot, Kart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74438" name="Grafik 1" descr="Ein Bild, das Text, Screenshot, Karte, Diagramm enthält.&#10;&#10;Automatisch generierte Beschreibung"/>
                    <pic:cNvPicPr/>
                  </pic:nvPicPr>
                  <pic:blipFill>
                    <a:blip r:embed="rId96"/>
                    <a:stretch>
                      <a:fillRect/>
                    </a:stretch>
                  </pic:blipFill>
                  <pic:spPr>
                    <a:xfrm>
                      <a:off x="0" y="0"/>
                      <a:ext cx="3210817" cy="2164104"/>
                    </a:xfrm>
                    <a:prstGeom prst="rect">
                      <a:avLst/>
                    </a:prstGeom>
                  </pic:spPr>
                </pic:pic>
              </a:graphicData>
            </a:graphic>
          </wp:inline>
        </w:drawing>
      </w:r>
    </w:p>
    <w:p w14:paraId="2A7F54C6" w14:textId="77777777" w:rsidR="00000AD8" w:rsidRDefault="00000AD8" w:rsidP="009604E3">
      <w:pPr>
        <w:pStyle w:val="Textkrper"/>
        <w:ind w:left="360"/>
      </w:pPr>
    </w:p>
    <w:p w14:paraId="4FC890BE" w14:textId="77777777" w:rsidR="00000AD8" w:rsidRDefault="00000AD8" w:rsidP="009604E3">
      <w:pPr>
        <w:pStyle w:val="Textkrper"/>
      </w:pPr>
    </w:p>
    <w:p w14:paraId="367AD3E2" w14:textId="77777777" w:rsidR="00000AD8" w:rsidRPr="00000AD8" w:rsidRDefault="00000AD8" w:rsidP="00000AD8">
      <w:pPr>
        <w:pStyle w:val="Textkrper"/>
        <w:rPr>
          <w:lang w:val="en-GB"/>
        </w:rPr>
      </w:pPr>
    </w:p>
    <w:p w14:paraId="7DB97616" w14:textId="1688A8B4" w:rsidR="00261A8D" w:rsidRDefault="00261A8D" w:rsidP="000330C9">
      <w:pPr>
        <w:pStyle w:val="berschrift3"/>
      </w:pPr>
      <w:r>
        <w:t>Legende entfernen</w:t>
      </w:r>
    </w:p>
    <w:p w14:paraId="2479037A" w14:textId="2B458724" w:rsidR="00261A8D" w:rsidRDefault="00261A8D" w:rsidP="00F63DE7">
      <w:pPr>
        <w:pStyle w:val="R"/>
      </w:pPr>
      <w:r w:rsidRPr="00261A8D">
        <w:t>theme(legend.position = "none")</w:t>
      </w:r>
    </w:p>
    <w:p w14:paraId="255E42A7" w14:textId="2C2FBA97" w:rsidR="00261A8D" w:rsidRDefault="00261A8D" w:rsidP="009604E3">
      <w:pPr>
        <w:pStyle w:val="Textkrper"/>
      </w:pPr>
    </w:p>
    <w:p w14:paraId="3E15F5FE" w14:textId="77777777" w:rsidR="00261A8D" w:rsidRDefault="00261A8D" w:rsidP="009604E3">
      <w:pPr>
        <w:pStyle w:val="Textkrper"/>
      </w:pPr>
    </w:p>
    <w:p w14:paraId="3C24630D" w14:textId="58C4271E" w:rsidR="006E32B0" w:rsidRPr="00261A8D" w:rsidRDefault="006E32B0" w:rsidP="000330C9">
      <w:pPr>
        <w:pStyle w:val="berschrift3"/>
      </w:pPr>
      <w:r w:rsidRPr="00261A8D">
        <w:t xml:space="preserve">Text </w:t>
      </w:r>
      <w:r w:rsidR="00000AD8">
        <w:t xml:space="preserve">der Kategorien in der </w:t>
      </w:r>
      <w:r w:rsidRPr="00261A8D">
        <w:t>der Legende ändern</w:t>
      </w:r>
      <w:r w:rsidR="00D76471">
        <w:t xml:space="preserve"> (Legendenname und Kategorie-Namen</w:t>
      </w:r>
    </w:p>
    <w:p w14:paraId="03B738F1" w14:textId="77B43FB4" w:rsidR="00B36B04" w:rsidRPr="008301C5" w:rsidRDefault="00B36B04" w:rsidP="005C15AD">
      <w:pPr>
        <w:pStyle w:val="Aufzhlung"/>
      </w:pPr>
      <w:r w:rsidRPr="008301C5">
        <w:t xml:space="preserve">Welche Funktion man nimmt hängt ab davon, ob die Legende sich auf eine </w:t>
      </w:r>
      <w:r w:rsidRPr="008301C5">
        <w:rPr>
          <w:b/>
        </w:rPr>
        <w:t>Färbung</w:t>
      </w:r>
      <w:r w:rsidRPr="008301C5">
        <w:t xml:space="preserve"> der Umrandung (</w:t>
      </w:r>
      <w:r w:rsidRPr="008301C5">
        <w:rPr>
          <w:b/>
        </w:rPr>
        <w:t>_color_</w:t>
      </w:r>
      <w:r w:rsidRPr="008301C5">
        <w:t xml:space="preserve">) oder farbliche oder größenähnliche </w:t>
      </w:r>
      <w:r w:rsidRPr="008301C5">
        <w:rPr>
          <w:b/>
        </w:rPr>
        <w:t>Füllung (_fill_)</w:t>
      </w:r>
      <w:r w:rsidRPr="008301C5">
        <w:t xml:space="preserve"> bezieht</w:t>
      </w:r>
    </w:p>
    <w:p w14:paraId="3FAFA540" w14:textId="79C3FA07" w:rsidR="00B36B04" w:rsidRPr="008301C5" w:rsidRDefault="00B36B04" w:rsidP="00B36B04">
      <w:pPr>
        <w:pStyle w:val="Aufzhlung"/>
      </w:pPr>
      <w:r w:rsidRPr="008301C5">
        <w:t>Es kann so wohl der Name der Legende als auch die Beschriftung der Kategorien verändert werden</w:t>
      </w:r>
    </w:p>
    <w:p w14:paraId="550A1C4E" w14:textId="0BB45B73" w:rsidR="00B36B04" w:rsidRPr="00B36B04" w:rsidRDefault="00B36B04" w:rsidP="00B36B04">
      <w:pPr>
        <w:pStyle w:val="Aufzhlung"/>
        <w:rPr>
          <w:b/>
          <w:lang w:val="en-GB"/>
        </w:rPr>
      </w:pPr>
      <w:r w:rsidRPr="00B36B04">
        <w:rPr>
          <w:b/>
          <w:lang w:val="en-GB"/>
        </w:rPr>
        <w:t>Umrandung</w:t>
      </w:r>
    </w:p>
    <w:p w14:paraId="1CEBD5C9" w14:textId="57FC51AE" w:rsidR="008A61EA" w:rsidRPr="005113F5" w:rsidRDefault="00D76471" w:rsidP="00F63DE7">
      <w:pPr>
        <w:pStyle w:val="R"/>
      </w:pPr>
      <w:r w:rsidRPr="00D76471">
        <w:lastRenderedPageBreak/>
        <w:t xml:space="preserve">scale_color_discrete(name = "Type of Retweet", </w:t>
      </w:r>
      <w:r w:rsidR="00657B2F">
        <w:br/>
      </w:r>
      <w:r w:rsidR="000330C9">
        <w:t xml:space="preserve">                         </w:t>
      </w:r>
      <w:r w:rsidRPr="00D76471">
        <w:t xml:space="preserve">labels = c("Number of conspiracy retweets", </w:t>
      </w:r>
      <w:r w:rsidR="00657B2F">
        <w:br/>
      </w:r>
      <w:r w:rsidR="000330C9">
        <w:t xml:space="preserve">                                    </w:t>
      </w:r>
      <w:r w:rsidRPr="005113F5">
        <w:t>"Overall number of retweets"))</w:t>
      </w:r>
      <w:r w:rsidR="008A61EA" w:rsidRPr="005113F5">
        <w:t xml:space="preserve">  </w:t>
      </w:r>
    </w:p>
    <w:p w14:paraId="579AC0F4" w14:textId="20591E09" w:rsidR="00D76471" w:rsidRPr="00657B2F" w:rsidRDefault="00D76471" w:rsidP="009604E3">
      <w:pPr>
        <w:pStyle w:val="Textkrper"/>
        <w:rPr>
          <w:lang w:val="en-GB"/>
        </w:rPr>
      </w:pPr>
    </w:p>
    <w:p w14:paraId="3D814948" w14:textId="5A9177C8" w:rsidR="00B36B04" w:rsidRPr="00B36B04" w:rsidRDefault="00B36B04" w:rsidP="00B36B04">
      <w:pPr>
        <w:pStyle w:val="Aufzhlung"/>
        <w:rPr>
          <w:rFonts w:ascii="Courier New" w:hAnsi="Courier New"/>
          <w:b/>
          <w:color w:val="FF0000"/>
          <w:szCs w:val="24"/>
        </w:rPr>
      </w:pPr>
      <w:r w:rsidRPr="00B36B04">
        <w:rPr>
          <w:b/>
        </w:rPr>
        <w:t>Füllung</w:t>
      </w:r>
    </w:p>
    <w:p w14:paraId="15E206E7" w14:textId="181A58A5" w:rsidR="00D76471" w:rsidRDefault="00D76471" w:rsidP="00B36B04">
      <w:pPr>
        <w:pStyle w:val="Aufzhlung"/>
        <w:numPr>
          <w:ilvl w:val="0"/>
          <w:numId w:val="0"/>
        </w:numPr>
        <w:ind w:left="360"/>
        <w:rPr>
          <w:rStyle w:val="RZchn"/>
        </w:rPr>
      </w:pPr>
      <w:r w:rsidRPr="00D76471">
        <w:rPr>
          <w:rStyle w:val="RZchn"/>
        </w:rPr>
        <w:t>scale_fill_discrete()</w:t>
      </w:r>
    </w:p>
    <w:p w14:paraId="4D91CEB4" w14:textId="6DB3B2BE" w:rsidR="00BE76EB" w:rsidRDefault="00BE76EB" w:rsidP="00D76471">
      <w:pPr>
        <w:pStyle w:val="Textkrper"/>
        <w:rPr>
          <w:rStyle w:val="RZchn"/>
        </w:rPr>
      </w:pPr>
    </w:p>
    <w:p w14:paraId="6819AE57" w14:textId="77777777" w:rsidR="00B36B04" w:rsidRDefault="00B36B04" w:rsidP="00D76471">
      <w:pPr>
        <w:pStyle w:val="Textkrper"/>
        <w:rPr>
          <w:rStyle w:val="RZchn"/>
        </w:rPr>
      </w:pPr>
    </w:p>
    <w:p w14:paraId="390E5D4D" w14:textId="77777777" w:rsidR="00B36B04" w:rsidRPr="00B36B04" w:rsidRDefault="00B36B04" w:rsidP="00F15A60">
      <w:pPr>
        <w:pStyle w:val="Aufzhlung"/>
        <w:rPr>
          <w:b/>
          <w:lang w:val="en-GB"/>
        </w:rPr>
      </w:pPr>
      <w:r w:rsidRPr="00B36B04">
        <w:rPr>
          <w:b/>
        </w:rPr>
        <w:t>Änderung von Text und Farbe</w:t>
      </w:r>
    </w:p>
    <w:p w14:paraId="0C78A1E3" w14:textId="0BE19589" w:rsidR="00BE76EB" w:rsidRPr="00CC6DBB" w:rsidRDefault="00BE76EB" w:rsidP="00F63DE7">
      <w:pPr>
        <w:pStyle w:val="R"/>
      </w:pPr>
      <w:r w:rsidRPr="00B36B04">
        <w:t>scale_color_manual(values = c("#2c7fb8", "#d7301f"),</w:t>
      </w:r>
      <w:r w:rsidR="00657B2F">
        <w:br/>
      </w:r>
      <w:r w:rsidRPr="00CC6DBB">
        <w:t xml:space="preserve">                   name = "Traffic volume", </w:t>
      </w:r>
      <w:r w:rsidR="00657B2F">
        <w:br/>
        <w:t xml:space="preserve">                  </w:t>
      </w:r>
      <w:r w:rsidR="00473619">
        <w:t xml:space="preserve"> </w:t>
      </w:r>
      <w:r w:rsidRPr="00CC6DBB">
        <w:t xml:space="preserve">labels = c("Low", "High")) </w:t>
      </w:r>
    </w:p>
    <w:p w14:paraId="3A671D6F" w14:textId="66E92BC0" w:rsidR="006E32B0" w:rsidRPr="00CC6DBB" w:rsidRDefault="006E32B0" w:rsidP="008A61EA">
      <w:pPr>
        <w:pStyle w:val="Aufzhlung"/>
        <w:numPr>
          <w:ilvl w:val="0"/>
          <w:numId w:val="0"/>
        </w:numPr>
        <w:ind w:left="1068" w:hanging="217"/>
        <w:rPr>
          <w:lang w:val="en-GB"/>
        </w:rPr>
      </w:pPr>
    </w:p>
    <w:p w14:paraId="2D2FFB71" w14:textId="42328378" w:rsidR="00D915AA" w:rsidRPr="008301C5" w:rsidRDefault="0032243D" w:rsidP="0032243D">
      <w:pPr>
        <w:pStyle w:val="Aufzhlung"/>
        <w:rPr>
          <w:b/>
        </w:rPr>
      </w:pPr>
      <w:r w:rsidRPr="008301C5">
        <w:rPr>
          <w:b/>
        </w:rPr>
        <w:t>Änderung des Textes bei Verwendung des size-Arguments</w:t>
      </w:r>
    </w:p>
    <w:p w14:paraId="0A4EB000" w14:textId="50F511C4" w:rsidR="0032243D" w:rsidRDefault="0032243D" w:rsidP="00F63DE7">
      <w:pPr>
        <w:pStyle w:val="R"/>
      </w:pPr>
      <w:r w:rsidRPr="0032243D">
        <w:t>guides(size = guide_legend(title = "Sample size"))</w:t>
      </w:r>
    </w:p>
    <w:p w14:paraId="195C0C4C" w14:textId="77777777" w:rsidR="00394247" w:rsidRDefault="00394247" w:rsidP="00F63DE7">
      <w:pPr>
        <w:pStyle w:val="R"/>
      </w:pPr>
    </w:p>
    <w:p w14:paraId="591C7BFF" w14:textId="07B9FA9B" w:rsidR="00394247" w:rsidRPr="00394247" w:rsidRDefault="00394247" w:rsidP="00394247">
      <w:pPr>
        <w:pStyle w:val="Aufzhlung"/>
        <w:rPr>
          <w:b/>
          <w:lang w:val="en-GB"/>
        </w:rPr>
      </w:pPr>
      <w:r w:rsidRPr="00394247">
        <w:rPr>
          <w:b/>
          <w:lang w:val="en-GB"/>
        </w:rPr>
        <w:t>Titel der Legende ändern</w:t>
      </w:r>
    </w:p>
    <w:p w14:paraId="43C66759" w14:textId="7883770A" w:rsidR="00394247" w:rsidRDefault="00394247" w:rsidP="00F63DE7">
      <w:pPr>
        <w:pStyle w:val="R"/>
      </w:pPr>
      <w:r>
        <w:t>labs(fi</w:t>
      </w:r>
      <w:r w:rsidR="00836945">
        <w:t>l</w:t>
      </w:r>
      <w:r>
        <w:t>l = “new title”)</w:t>
      </w:r>
    </w:p>
    <w:p w14:paraId="2DF34EE3" w14:textId="77777777" w:rsidR="0032243D" w:rsidRDefault="0032243D" w:rsidP="008A61EA">
      <w:pPr>
        <w:pStyle w:val="Textkrper"/>
        <w:rPr>
          <w:lang w:val="en-GB"/>
        </w:rPr>
      </w:pPr>
    </w:p>
    <w:p w14:paraId="6E75DBC4" w14:textId="77777777" w:rsidR="0032243D" w:rsidRDefault="0032243D" w:rsidP="008A61EA">
      <w:pPr>
        <w:pStyle w:val="Textkrper"/>
        <w:rPr>
          <w:lang w:val="en-GB"/>
        </w:rPr>
      </w:pPr>
    </w:p>
    <w:p w14:paraId="61215396" w14:textId="77777777" w:rsidR="0032243D" w:rsidRDefault="0032243D" w:rsidP="008A61EA">
      <w:pPr>
        <w:pStyle w:val="Textkrper"/>
        <w:rPr>
          <w:lang w:val="en-GB"/>
        </w:rPr>
      </w:pPr>
    </w:p>
    <w:p w14:paraId="52CBF2E2" w14:textId="77777777" w:rsidR="0032243D" w:rsidRPr="00CC6DBB" w:rsidRDefault="0032243D" w:rsidP="008A61EA">
      <w:pPr>
        <w:pStyle w:val="Textkrper"/>
        <w:rPr>
          <w:lang w:val="en-GB"/>
        </w:rPr>
      </w:pPr>
    </w:p>
    <w:p w14:paraId="365C9A2D" w14:textId="2758A35B" w:rsidR="000F7689" w:rsidRPr="00D915AA" w:rsidRDefault="00D915AA" w:rsidP="000330C9">
      <w:pPr>
        <w:pStyle w:val="berschrift3"/>
      </w:pPr>
      <w:r w:rsidRPr="00D915AA">
        <w:t>Position der Legende ändern</w:t>
      </w:r>
    </w:p>
    <w:p w14:paraId="237B4B7C" w14:textId="2DE3FFA7" w:rsidR="00000AD8" w:rsidRDefault="00000AD8" w:rsidP="00000AD8">
      <w:pPr>
        <w:pStyle w:val="Aufzhlung"/>
      </w:pPr>
      <w:r>
        <w:t>Einfach nach oben:</w:t>
      </w:r>
    </w:p>
    <w:p w14:paraId="318BB95E" w14:textId="79E05293" w:rsidR="00000AD8" w:rsidRDefault="00000AD8" w:rsidP="00F63DE7">
      <w:pPr>
        <w:pStyle w:val="R"/>
      </w:pPr>
      <w:r w:rsidRPr="00000AD8">
        <w:t>theme(legend.position = "top" )</w:t>
      </w:r>
    </w:p>
    <w:p w14:paraId="6B26A2DC" w14:textId="515BD49E" w:rsidR="00000AD8" w:rsidRDefault="00000AD8" w:rsidP="00000AD8">
      <w:pPr>
        <w:pStyle w:val="Aufzhlung"/>
        <w:numPr>
          <w:ilvl w:val="0"/>
          <w:numId w:val="0"/>
        </w:numPr>
        <w:ind w:left="360"/>
      </w:pPr>
    </w:p>
    <w:p w14:paraId="2469E64E" w14:textId="0EF4B71B" w:rsidR="00000AD8" w:rsidRDefault="00000AD8" w:rsidP="00000AD8">
      <w:pPr>
        <w:pStyle w:val="Aufzhlung"/>
      </w:pPr>
      <w:r>
        <w:t>An eine spezifische Stelle im Plot:</w:t>
      </w:r>
    </w:p>
    <w:p w14:paraId="77D26BA9" w14:textId="465A3D76" w:rsidR="00000AD8" w:rsidRDefault="00000AD8" w:rsidP="009604E3">
      <w:pPr>
        <w:pStyle w:val="Textkrper"/>
      </w:pPr>
    </w:p>
    <w:p w14:paraId="0E7F93D5" w14:textId="42775A5D" w:rsidR="00D915AA" w:rsidRDefault="00D915AA" w:rsidP="00F63DE7">
      <w:pPr>
        <w:pStyle w:val="R"/>
      </w:pPr>
      <w:r w:rsidRPr="00D915AA">
        <w:t>theme(legend.position = c(.3, .85))</w:t>
      </w:r>
    </w:p>
    <w:p w14:paraId="42CFA58B" w14:textId="140F135B" w:rsidR="00D915AA" w:rsidRDefault="00B65BBB" w:rsidP="0056610C">
      <w:pPr>
        <w:pStyle w:val="Aufzhlung2"/>
      </w:pPr>
      <w:r>
        <w:t>Linker Wert: Horizontale lage</w:t>
      </w:r>
    </w:p>
    <w:p w14:paraId="216643FB" w14:textId="0CD81D61" w:rsidR="00B65BBB" w:rsidRPr="00D915AA" w:rsidRDefault="00B65BBB" w:rsidP="0056610C">
      <w:pPr>
        <w:pStyle w:val="Aufzhlung2"/>
      </w:pPr>
      <w:r>
        <w:t>Rechter Wert: Vertikale Lage</w:t>
      </w:r>
    </w:p>
    <w:p w14:paraId="53FE87A9" w14:textId="665EB38D" w:rsidR="000F7689" w:rsidRDefault="000F7689" w:rsidP="00AF6A8A">
      <w:pPr>
        <w:pStyle w:val="Aufzhlung"/>
        <w:numPr>
          <w:ilvl w:val="0"/>
          <w:numId w:val="0"/>
        </w:numPr>
        <w:ind w:left="360"/>
        <w:rPr>
          <w:b/>
        </w:rPr>
      </w:pPr>
    </w:p>
    <w:p w14:paraId="2DDBFC44" w14:textId="26DA50C3" w:rsidR="00E12A80" w:rsidRDefault="00E12A80" w:rsidP="00AF6A8A">
      <w:pPr>
        <w:pStyle w:val="Aufzhlung"/>
        <w:numPr>
          <w:ilvl w:val="0"/>
          <w:numId w:val="0"/>
        </w:numPr>
        <w:ind w:left="360"/>
        <w:rPr>
          <w:b/>
        </w:rPr>
      </w:pPr>
    </w:p>
    <w:p w14:paraId="49D1FE88" w14:textId="77777777" w:rsidR="00E12A80" w:rsidRPr="00E12A80" w:rsidRDefault="00E12A80" w:rsidP="00AF6A8A">
      <w:pPr>
        <w:pStyle w:val="Aufzhlung"/>
        <w:numPr>
          <w:ilvl w:val="0"/>
          <w:numId w:val="0"/>
        </w:numPr>
        <w:ind w:left="360"/>
        <w:rPr>
          <w:b/>
        </w:rPr>
      </w:pPr>
    </w:p>
    <w:p w14:paraId="091F24CB" w14:textId="3678EF51" w:rsidR="00AF6A8A" w:rsidRDefault="00AF6A8A" w:rsidP="00AF6A8A">
      <w:pPr>
        <w:pStyle w:val="berschrift2"/>
      </w:pPr>
      <w:bookmarkStart w:id="88" w:name="_Toc164239457"/>
      <w:r>
        <w:t>Themes</w:t>
      </w:r>
      <w:bookmarkEnd w:id="88"/>
    </w:p>
    <w:p w14:paraId="5881C8B2" w14:textId="02BBA94C" w:rsidR="00AF6A8A" w:rsidRDefault="00000000" w:rsidP="00AF6A8A">
      <w:pPr>
        <w:pStyle w:val="Textkrper"/>
      </w:pPr>
      <w:hyperlink r:id="rId97" w:history="1">
        <w:r w:rsidR="00AF6A8A" w:rsidRPr="00D350FC">
          <w:rPr>
            <w:rStyle w:val="Hyperlink"/>
          </w:rPr>
          <w:t>https://www.datanovia.com/en/blog/ggplot-themes-gallery/</w:t>
        </w:r>
      </w:hyperlink>
    </w:p>
    <w:p w14:paraId="24D0D5DF" w14:textId="77777777" w:rsidR="00AF6A8A" w:rsidRDefault="00AF6A8A" w:rsidP="00AF6A8A">
      <w:pPr>
        <w:pStyle w:val="Textkrper"/>
      </w:pPr>
    </w:p>
    <w:p w14:paraId="1B54AF5C" w14:textId="29DA6A2F" w:rsidR="00AF6A8A" w:rsidRPr="00650A34" w:rsidRDefault="00AF6A8A" w:rsidP="009604E3">
      <w:pPr>
        <w:pStyle w:val="Textkrper"/>
      </w:pPr>
    </w:p>
    <w:p w14:paraId="3B2843D9" w14:textId="51B96F46" w:rsidR="00DF7D98" w:rsidRPr="00650A34" w:rsidRDefault="00DF7D98" w:rsidP="009604E3">
      <w:pPr>
        <w:pStyle w:val="Textkrper"/>
      </w:pPr>
    </w:p>
    <w:p w14:paraId="07400F8F" w14:textId="77777777" w:rsidR="00AF6A8A" w:rsidRPr="00212B28" w:rsidRDefault="00AF6A8A" w:rsidP="00AF6A8A">
      <w:pPr>
        <w:pStyle w:val="Aufzhlung"/>
        <w:rPr>
          <w:b/>
        </w:rPr>
      </w:pPr>
      <w:r w:rsidRPr="00212B28">
        <w:rPr>
          <w:b/>
        </w:rPr>
        <w:t>Mehrere Grafiken nebeneinander oder untereinander:</w:t>
      </w:r>
    </w:p>
    <w:p w14:paraId="3FA18EE1" w14:textId="77777777" w:rsidR="00AF6A8A" w:rsidRPr="005F148D" w:rsidRDefault="00AF6A8A" w:rsidP="00F63DE7">
      <w:pPr>
        <w:pStyle w:val="R"/>
      </w:pPr>
      <w:r w:rsidRPr="005F148D">
        <w:t>p1 = ggplot(mpg, aes(hwy)) + geom_histogram()</w:t>
      </w:r>
    </w:p>
    <w:p w14:paraId="33F334D7" w14:textId="77777777" w:rsidR="00AF6A8A" w:rsidRPr="005F148D" w:rsidRDefault="00AF6A8A" w:rsidP="00F63DE7">
      <w:pPr>
        <w:pStyle w:val="R"/>
      </w:pPr>
      <w:r w:rsidRPr="005F148D">
        <w:t>p2 = ggplot(mpg, aes(hwy)) + geom_freqpoly()</w:t>
      </w:r>
    </w:p>
    <w:p w14:paraId="143EF38D" w14:textId="77777777" w:rsidR="00AF6A8A" w:rsidRPr="005F148D" w:rsidRDefault="00AF6A8A" w:rsidP="00F63DE7">
      <w:pPr>
        <w:pStyle w:val="R"/>
      </w:pPr>
      <w:r w:rsidRPr="005F148D">
        <w:tab/>
      </w:r>
    </w:p>
    <w:p w14:paraId="4E121AB9" w14:textId="77777777" w:rsidR="00AF6A8A" w:rsidRPr="002D6FF6" w:rsidRDefault="00AF6A8A" w:rsidP="00F63DE7">
      <w:pPr>
        <w:pStyle w:val="R"/>
      </w:pPr>
      <w:r w:rsidRPr="002D6FF6">
        <w:t>library(gridExtra)</w:t>
      </w:r>
    </w:p>
    <w:p w14:paraId="27981562" w14:textId="77777777" w:rsidR="00AF6A8A" w:rsidRPr="002D6FF6" w:rsidRDefault="00AF6A8A" w:rsidP="00F63DE7">
      <w:pPr>
        <w:pStyle w:val="R"/>
      </w:pPr>
      <w:r w:rsidRPr="002D6FF6">
        <w:t>grid.arrange(p1,p2,nrow=1)</w:t>
      </w:r>
    </w:p>
    <w:p w14:paraId="3A980ACE" w14:textId="28A385FB" w:rsidR="00AB248E" w:rsidRPr="000F2391" w:rsidRDefault="00224100" w:rsidP="00224100">
      <w:pPr>
        <w:pStyle w:val="Aufzhlung"/>
        <w:rPr>
          <w:b/>
        </w:rPr>
      </w:pPr>
      <w:r w:rsidRPr="000F2391">
        <w:rPr>
          <w:b/>
        </w:rPr>
        <w:lastRenderedPageBreak/>
        <w:t>Zwei plots neben- oder untereinander</w:t>
      </w:r>
    </w:p>
    <w:p w14:paraId="2457A81B" w14:textId="2DA96DA1" w:rsidR="00224100" w:rsidRDefault="00224100" w:rsidP="00224100">
      <w:pPr>
        <w:pStyle w:val="Aufzhlung"/>
        <w:numPr>
          <w:ilvl w:val="0"/>
          <w:numId w:val="0"/>
        </w:numPr>
        <w:ind w:left="360"/>
      </w:pPr>
      <w:r>
        <w:t>Dafür braucht man das Paket „gridExtra“. Dann legt man einfach nacheinander zwei plots an und kombiniert sie:</w:t>
      </w:r>
    </w:p>
    <w:p w14:paraId="039BCCAC" w14:textId="1C0E4BB1" w:rsidR="00224100" w:rsidRPr="00F63DE7" w:rsidRDefault="00224100" w:rsidP="009604E3">
      <w:pPr>
        <w:pStyle w:val="Textkrper"/>
        <w:rPr>
          <w:lang w:val="en-GB"/>
        </w:rPr>
      </w:pPr>
      <w:r w:rsidRPr="00F63DE7">
        <w:rPr>
          <w:lang w:val="en-GB"/>
        </w:rPr>
        <w:t>grid.arrange(plot1, plot2, ncol=2)</w:t>
      </w:r>
      <w:r w:rsidR="000F2391" w:rsidRPr="00F63DE7">
        <w:rPr>
          <w:lang w:val="en-GB"/>
        </w:rPr>
        <w:t xml:space="preserve"> #nrow geht genauso</w:t>
      </w:r>
      <w:r w:rsidR="000F2391" w:rsidRPr="00F63DE7">
        <w:rPr>
          <w:lang w:val="en-GB"/>
        </w:rPr>
        <w:br/>
      </w:r>
    </w:p>
    <w:p w14:paraId="3BC267D0" w14:textId="0A32A400" w:rsidR="00F53503" w:rsidRDefault="00224100" w:rsidP="000F2391">
      <w:pPr>
        <w:pStyle w:val="Textkrper"/>
        <w:ind w:firstLine="426"/>
      </w:pPr>
      <w:r>
        <w:rPr>
          <w:noProof/>
          <w:lang w:val="en-GB" w:eastAsia="en-GB"/>
        </w:rPr>
        <w:drawing>
          <wp:inline distT="0" distB="0" distL="0" distR="0" wp14:anchorId="53CA515E" wp14:editId="2D11402E">
            <wp:extent cx="3177309" cy="1367156"/>
            <wp:effectExtent l="0" t="0" r="444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53244" cy="1399830"/>
                    </a:xfrm>
                    <a:prstGeom prst="rect">
                      <a:avLst/>
                    </a:prstGeom>
                  </pic:spPr>
                </pic:pic>
              </a:graphicData>
            </a:graphic>
          </wp:inline>
        </w:drawing>
      </w:r>
    </w:p>
    <w:p w14:paraId="6229C387" w14:textId="28CD3333" w:rsidR="00DF3561" w:rsidRDefault="00DF3561" w:rsidP="00DF3561">
      <w:pPr>
        <w:pStyle w:val="Aufzhlung"/>
        <w:numPr>
          <w:ilvl w:val="0"/>
          <w:numId w:val="0"/>
        </w:numPr>
        <w:ind w:left="360"/>
      </w:pPr>
    </w:p>
    <w:p w14:paraId="0C44E589" w14:textId="05337E4D" w:rsidR="001A2701" w:rsidRDefault="00151A75" w:rsidP="009B496B">
      <w:pPr>
        <w:pStyle w:val="Aufzhlung"/>
      </w:pPr>
      <w:r w:rsidRPr="00151A75">
        <w:rPr>
          <w:b/>
        </w:rPr>
        <w:t>Gewichtung durch Drittvariablen</w:t>
      </w:r>
      <w:r>
        <w:t>. Ändert nicht nur den look der Grafik (z.B. Darstellung der bubble-size in scatterplot</w:t>
      </w:r>
      <w:r w:rsidR="001A2701">
        <w:t xml:space="preserve">  </w:t>
      </w:r>
    </w:p>
    <w:p w14:paraId="4A267B61" w14:textId="77777777" w:rsidR="001A2701" w:rsidRDefault="001A2701" w:rsidP="001A2701">
      <w:pPr>
        <w:pStyle w:val="Textkrper"/>
      </w:pPr>
      <w:r>
        <w:t xml:space="preserve">  </w:t>
      </w:r>
    </w:p>
    <w:p w14:paraId="4158246F" w14:textId="3AA2F052" w:rsidR="003C486D" w:rsidRDefault="00151A75" w:rsidP="00151A75">
      <w:pPr>
        <w:pStyle w:val="Textkrper"/>
        <w:ind w:firstLine="360"/>
      </w:pPr>
      <w:r>
        <w:rPr>
          <w:noProof/>
          <w:lang w:val="en-GB" w:eastAsia="en-GB"/>
        </w:rPr>
        <w:drawing>
          <wp:inline distT="0" distB="0" distL="0" distR="0" wp14:anchorId="17EA4F36" wp14:editId="647290E4">
            <wp:extent cx="3152040" cy="143163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81876" cy="1445187"/>
                    </a:xfrm>
                    <a:prstGeom prst="rect">
                      <a:avLst/>
                    </a:prstGeom>
                  </pic:spPr>
                </pic:pic>
              </a:graphicData>
            </a:graphic>
          </wp:inline>
        </w:drawing>
      </w:r>
    </w:p>
    <w:p w14:paraId="6D7A9B40" w14:textId="123B822F" w:rsidR="003C486D" w:rsidRDefault="009B496B" w:rsidP="00367914">
      <w:pPr>
        <w:pStyle w:val="Textkrper"/>
      </w:pPr>
      <w:r>
        <w:tab/>
      </w:r>
    </w:p>
    <w:p w14:paraId="3000198E" w14:textId="77777777" w:rsidR="00057831" w:rsidRDefault="009B496B" w:rsidP="009B496B">
      <w:pPr>
        <w:pStyle w:val="Textkrper"/>
        <w:ind w:left="360"/>
      </w:pPr>
      <w:r>
        <w:t xml:space="preserve">Aber nicht nur scatterplots können so gewichtet werden sondern auch Histogramme, density plots, boxplots etc. </w:t>
      </w:r>
    </w:p>
    <w:p w14:paraId="0FFDF63B" w14:textId="54807B6A" w:rsidR="009B496B" w:rsidRDefault="009B496B" w:rsidP="009B496B">
      <w:pPr>
        <w:pStyle w:val="Textkrper"/>
        <w:ind w:left="360"/>
      </w:pPr>
      <w:r>
        <w:t xml:space="preserve"> </w:t>
      </w:r>
    </w:p>
    <w:p w14:paraId="600B637A" w14:textId="2E382E7C" w:rsidR="00AF6A8A" w:rsidRDefault="00AF6A8A" w:rsidP="009B496B">
      <w:pPr>
        <w:pStyle w:val="Textkrper"/>
        <w:ind w:left="360"/>
      </w:pPr>
    </w:p>
    <w:p w14:paraId="3C5C1CF2" w14:textId="77777777" w:rsidR="00AF6A8A" w:rsidRDefault="00AF6A8A" w:rsidP="009B496B">
      <w:pPr>
        <w:pStyle w:val="Textkrper"/>
        <w:ind w:left="360"/>
      </w:pPr>
    </w:p>
    <w:p w14:paraId="13A2D9CB" w14:textId="67984023" w:rsidR="003C486D" w:rsidRDefault="00CC0635" w:rsidP="00CC0635">
      <w:pPr>
        <w:pStyle w:val="berschrift2"/>
      </w:pPr>
      <w:bookmarkStart w:id="89" w:name="_Toc164239458"/>
      <w:r>
        <w:t>Grafiken speichern</w:t>
      </w:r>
      <w:bookmarkEnd w:id="89"/>
    </w:p>
    <w:p w14:paraId="56E15D80" w14:textId="2DCDD28E" w:rsidR="00CC0635" w:rsidRDefault="00CC0635" w:rsidP="00CC0635">
      <w:pPr>
        <w:pStyle w:val="Textkrper"/>
      </w:pPr>
      <w:r>
        <w:t>Nach der Generierung des plot (ohne, dass der Plot als Objekt gespeichert wurde):</w:t>
      </w:r>
    </w:p>
    <w:p w14:paraId="3B5928D6" w14:textId="4645590C" w:rsidR="00CC0635" w:rsidRDefault="00CC0635" w:rsidP="00F63DE7">
      <w:pPr>
        <w:pStyle w:val="R"/>
      </w:pPr>
      <w:r w:rsidRPr="00CC0635">
        <w:t>dev.print(file="test2.png", device=png, width=4700, height=2500, res=500)</w:t>
      </w:r>
    </w:p>
    <w:p w14:paraId="6D760217" w14:textId="77777777" w:rsidR="00CC0635" w:rsidRPr="00CC0635" w:rsidRDefault="00CC0635" w:rsidP="00CC0635">
      <w:pPr>
        <w:pStyle w:val="Textkrper"/>
        <w:rPr>
          <w:lang w:val="en-GB"/>
        </w:rPr>
      </w:pPr>
    </w:p>
    <w:p w14:paraId="313D3727" w14:textId="5BC2F019" w:rsidR="00CC0635" w:rsidRPr="00CC0635" w:rsidRDefault="00CC0635" w:rsidP="00CC0635">
      <w:pPr>
        <w:pStyle w:val="Textkrper"/>
      </w:pPr>
      <w:r>
        <w:t>Ist ein ziemlicher pain. Ich habs nur hinbekommen, wenn ich extrem große Breiten und Höhenwerte eingesetzt hab (rumprobieren)</w:t>
      </w:r>
    </w:p>
    <w:p w14:paraId="6989F7D1" w14:textId="77777777" w:rsidR="003C486D" w:rsidRDefault="003C486D" w:rsidP="00367914">
      <w:pPr>
        <w:pStyle w:val="Textkrper"/>
      </w:pPr>
    </w:p>
    <w:p w14:paraId="6CF4FA2B" w14:textId="77777777" w:rsidR="003C486D" w:rsidRDefault="003C486D" w:rsidP="00367914">
      <w:pPr>
        <w:pStyle w:val="Textkrper"/>
      </w:pPr>
    </w:p>
    <w:p w14:paraId="0D2E3D62" w14:textId="77777777" w:rsidR="002E2921" w:rsidRDefault="002E2921" w:rsidP="002E2921">
      <w:pPr>
        <w:pStyle w:val="Textkrper"/>
      </w:pPr>
    </w:p>
    <w:p w14:paraId="41F59285" w14:textId="77777777" w:rsidR="00367914" w:rsidRDefault="00367914" w:rsidP="00367914">
      <w:pPr>
        <w:pStyle w:val="Textkrper"/>
      </w:pPr>
    </w:p>
    <w:p w14:paraId="0502E1D2" w14:textId="77777777" w:rsidR="00367914" w:rsidRDefault="00367914" w:rsidP="00362D9D">
      <w:pPr>
        <w:pStyle w:val="Textkrper"/>
      </w:pPr>
    </w:p>
    <w:p w14:paraId="5A9DDF2C" w14:textId="77777777" w:rsidR="00367914" w:rsidRDefault="00367914" w:rsidP="00362D9D">
      <w:pPr>
        <w:pStyle w:val="Textkrper"/>
      </w:pPr>
    </w:p>
    <w:p w14:paraId="7587896D" w14:textId="77777777" w:rsidR="00367914" w:rsidRDefault="00367914" w:rsidP="00362D9D">
      <w:pPr>
        <w:pStyle w:val="Textkrper"/>
      </w:pPr>
    </w:p>
    <w:p w14:paraId="32D87A89" w14:textId="77777777" w:rsidR="00367914" w:rsidRDefault="00367914" w:rsidP="00362D9D">
      <w:pPr>
        <w:pStyle w:val="Textkrper"/>
      </w:pPr>
    </w:p>
    <w:p w14:paraId="35E196E9" w14:textId="7749C5E9" w:rsidR="00217311" w:rsidRDefault="00367914" w:rsidP="00185DBE">
      <w:pPr>
        <w:pStyle w:val="berschrift1"/>
        <w:pageBreakBefore/>
        <w:ind w:left="431" w:hanging="431"/>
      </w:pPr>
      <w:r w:rsidRPr="00DB3ABE">
        <w:lastRenderedPageBreak/>
        <w:t xml:space="preserve"> </w:t>
      </w:r>
      <w:bookmarkStart w:id="90" w:name="_Toc164239459"/>
      <w:r w:rsidR="00B76DC0">
        <w:t>Broom</w:t>
      </w:r>
      <w:bookmarkEnd w:id="90"/>
    </w:p>
    <w:p w14:paraId="643A7FF7" w14:textId="5CE21280" w:rsidR="00B76DC0" w:rsidRDefault="00B76DC0" w:rsidP="00B76DC0">
      <w:pPr>
        <w:pStyle w:val="Textkrper"/>
      </w:pPr>
    </w:p>
    <w:p w14:paraId="67EC98A2" w14:textId="23C97C53" w:rsidR="00984154" w:rsidRDefault="00984154" w:rsidP="00984154">
      <w:pPr>
        <w:pStyle w:val="berschrift2"/>
      </w:pPr>
      <w:bookmarkStart w:id="91" w:name="_Toc164239460"/>
      <w:r>
        <w:t>Videos</w:t>
      </w:r>
      <w:bookmarkEnd w:id="91"/>
    </w:p>
    <w:p w14:paraId="03B348F5" w14:textId="10029974" w:rsidR="00984154" w:rsidRDefault="00984154" w:rsidP="00984154">
      <w:pPr>
        <w:pStyle w:val="Textkrper"/>
      </w:pPr>
    </w:p>
    <w:p w14:paraId="4EC59E54" w14:textId="4EFDE22A" w:rsidR="00984154" w:rsidRDefault="00984154" w:rsidP="00984154">
      <w:pPr>
        <w:pStyle w:val="Textkrper"/>
      </w:pPr>
      <w:r>
        <w:t xml:space="preserve">Video1: </w:t>
      </w:r>
      <w:hyperlink r:id="rId100" w:history="1">
        <w:r w:rsidRPr="0055385B">
          <w:rPr>
            <w:rStyle w:val="Hyperlink"/>
          </w:rPr>
          <w:t>https://www.youtube.com/watch?v=7VGPUBWGv6g&amp;t=776s</w:t>
        </w:r>
      </w:hyperlink>
    </w:p>
    <w:p w14:paraId="4AF73E28" w14:textId="0A186544" w:rsidR="00984154" w:rsidRDefault="00984154" w:rsidP="00984154">
      <w:pPr>
        <w:pStyle w:val="Textkrper"/>
      </w:pPr>
    </w:p>
    <w:p w14:paraId="272DF703" w14:textId="77777777" w:rsidR="00D20C78" w:rsidRDefault="00D20C78" w:rsidP="00984154">
      <w:pPr>
        <w:pStyle w:val="Textkrper"/>
      </w:pPr>
      <w:r w:rsidRPr="00D20C78">
        <w:rPr>
          <w:b/>
        </w:rPr>
        <w:t>Tutorial</w:t>
      </w:r>
      <w:r>
        <w:t xml:space="preserve"> </w:t>
      </w:r>
      <w:r w:rsidR="009903BA" w:rsidRPr="00D20C78">
        <w:t xml:space="preserve">von </w:t>
      </w:r>
      <w:r>
        <w:t xml:space="preserve">David Robinson (der Video1 macht): </w:t>
      </w:r>
    </w:p>
    <w:p w14:paraId="64F1A849" w14:textId="2969E829" w:rsidR="00984154" w:rsidRPr="0076094A" w:rsidRDefault="00D20C78" w:rsidP="00984154">
      <w:pPr>
        <w:pStyle w:val="Textkrper"/>
        <w:rPr>
          <w:lang w:val="en-GB"/>
        </w:rPr>
      </w:pPr>
      <w:r w:rsidRPr="00C41AC4">
        <w:rPr>
          <w:lang w:val="en-GB"/>
        </w:rPr>
        <w:br/>
      </w:r>
      <w:r w:rsidRPr="0076094A">
        <w:rPr>
          <w:lang w:val="en-GB"/>
        </w:rPr>
        <w:t>Robinson, D. (2014). broom: An R package for converting statistical analysis objects into tidy data frames. arXiv preprint arXiv:1412.3565.</w:t>
      </w:r>
    </w:p>
    <w:p w14:paraId="6D9FEA04" w14:textId="77777777" w:rsidR="00D20C78" w:rsidRPr="0076094A" w:rsidRDefault="00D20C78" w:rsidP="00984154">
      <w:pPr>
        <w:pStyle w:val="Textkrper"/>
        <w:rPr>
          <w:lang w:val="en-GB"/>
        </w:rPr>
      </w:pPr>
    </w:p>
    <w:p w14:paraId="0A3C7EFC" w14:textId="054F7B55" w:rsidR="00B76DC0" w:rsidRPr="0076094A" w:rsidRDefault="00B76DC0" w:rsidP="00B76DC0">
      <w:pPr>
        <w:pStyle w:val="Textkrper"/>
        <w:rPr>
          <w:lang w:val="en-GB"/>
        </w:rPr>
      </w:pPr>
    </w:p>
    <w:p w14:paraId="553B1F94" w14:textId="28432075" w:rsidR="00984154" w:rsidRDefault="00984154" w:rsidP="00984154">
      <w:pPr>
        <w:pStyle w:val="berschrift2"/>
      </w:pPr>
      <w:bookmarkStart w:id="92" w:name="_Toc164239461"/>
      <w:r>
        <w:t>Funktionen</w:t>
      </w:r>
      <w:bookmarkEnd w:id="92"/>
    </w:p>
    <w:p w14:paraId="3240ECB1" w14:textId="77777777" w:rsidR="00984154" w:rsidRPr="00984154" w:rsidRDefault="00984154" w:rsidP="00984154">
      <w:pPr>
        <w:pStyle w:val="Textkrper"/>
      </w:pPr>
    </w:p>
    <w:p w14:paraId="74F13E10" w14:textId="449DBC19" w:rsidR="00952A74" w:rsidRDefault="00B76DC0" w:rsidP="00B76DC0">
      <w:pPr>
        <w:pStyle w:val="Textkrper"/>
      </w:pPr>
      <w:r>
        <w:t xml:space="preserve">Broom ist dafür da, </w:t>
      </w:r>
      <w:r w:rsidR="00185DBE">
        <w:t xml:space="preserve">den output eines Models in einen tibble zu tranformieren. Das passiert mit </w:t>
      </w:r>
      <w:r w:rsidR="00952A74">
        <w:t>3 Funktionen</w:t>
      </w:r>
    </w:p>
    <w:p w14:paraId="7245E01F" w14:textId="77777777" w:rsidR="00C53778" w:rsidRDefault="00C53778" w:rsidP="00B76DC0">
      <w:pPr>
        <w:pStyle w:val="Textkrper"/>
      </w:pPr>
    </w:p>
    <w:p w14:paraId="4B5CDD2C" w14:textId="77777777" w:rsidR="00C53778" w:rsidRPr="00C53778" w:rsidRDefault="00185DBE" w:rsidP="00C53778">
      <w:pPr>
        <w:pStyle w:val="berschrift3"/>
      </w:pPr>
      <w:r w:rsidRPr="00952A74">
        <w:t>tidy()</w:t>
      </w:r>
    </w:p>
    <w:p w14:paraId="2EAE9F8F" w14:textId="1ACD26F9" w:rsidR="00B76DC0" w:rsidRDefault="00952A74" w:rsidP="00952A74">
      <w:pPr>
        <w:pStyle w:val="Aufzhlung"/>
      </w:pPr>
      <w:r>
        <w:t xml:space="preserve">Speichert die Koeffizienten in einen tibble. </w:t>
      </w:r>
      <w:r w:rsidR="00185DBE">
        <w:t xml:space="preserve"> Beispiel</w:t>
      </w:r>
    </w:p>
    <w:p w14:paraId="2D1B7812" w14:textId="11DA0E6D" w:rsidR="00185DBE" w:rsidRDefault="00185DBE" w:rsidP="00B76DC0">
      <w:pPr>
        <w:pStyle w:val="Textkrper"/>
      </w:pPr>
    </w:p>
    <w:p w14:paraId="39537ABD" w14:textId="77777777" w:rsidR="00185DBE" w:rsidRDefault="00185DBE" w:rsidP="00F63DE7">
      <w:pPr>
        <w:pStyle w:val="R"/>
      </w:pPr>
      <w:r>
        <w:t>x=rnorm(1000)</w:t>
      </w:r>
    </w:p>
    <w:p w14:paraId="529888B0" w14:textId="7892E47B" w:rsidR="00185DBE" w:rsidRDefault="00185DBE" w:rsidP="00F63DE7">
      <w:pPr>
        <w:pStyle w:val="R"/>
      </w:pPr>
      <w:r>
        <w:t>y = .5*x + rnorm(1000)</w:t>
      </w:r>
    </w:p>
    <w:p w14:paraId="365437DF" w14:textId="389E2FAE" w:rsidR="00282E77" w:rsidRDefault="00282E77" w:rsidP="00F63DE7">
      <w:pPr>
        <w:pStyle w:val="R"/>
      </w:pPr>
      <w:r>
        <w:t>data = tibble(x,y)</w:t>
      </w:r>
    </w:p>
    <w:p w14:paraId="40C0B495" w14:textId="3C56FEA7" w:rsidR="00185DBE" w:rsidRDefault="00185DBE" w:rsidP="00F63DE7">
      <w:pPr>
        <w:pStyle w:val="R"/>
      </w:pPr>
      <w:r>
        <w:t>linReg &lt;- lm(y ~ x)</w:t>
      </w:r>
    </w:p>
    <w:p w14:paraId="707433D7" w14:textId="77777777" w:rsidR="003F1491" w:rsidRDefault="003F1491" w:rsidP="00F63DE7">
      <w:pPr>
        <w:pStyle w:val="R"/>
      </w:pPr>
    </w:p>
    <w:p w14:paraId="2A674AE1" w14:textId="66BD503B" w:rsidR="0023432C" w:rsidRPr="0076094A" w:rsidRDefault="003F1491" w:rsidP="00952A74">
      <w:pPr>
        <w:pStyle w:val="Textkrper"/>
        <w:ind w:left="360"/>
        <w:rPr>
          <w:rFonts w:ascii="Courier New" w:hAnsi="Courier New"/>
          <w:color w:val="FF0000"/>
          <w:sz w:val="20"/>
          <w:szCs w:val="24"/>
          <w:lang w:val="en-GB"/>
        </w:rPr>
      </w:pPr>
      <w:r w:rsidRPr="0076094A">
        <w:rPr>
          <w:rFonts w:ascii="Courier New" w:hAnsi="Courier New"/>
          <w:color w:val="FF0000"/>
          <w:sz w:val="20"/>
          <w:szCs w:val="24"/>
          <w:lang w:val="en-GB"/>
        </w:rPr>
        <w:t>td &lt;- tidy(linReg, conf.int=TRUE)</w:t>
      </w:r>
    </w:p>
    <w:p w14:paraId="07BBCC84" w14:textId="346C066F" w:rsidR="003F1491" w:rsidRPr="0076094A" w:rsidRDefault="003F1491" w:rsidP="00952A74">
      <w:pPr>
        <w:pStyle w:val="Textkrper"/>
        <w:ind w:left="360"/>
        <w:rPr>
          <w:lang w:val="en-GB"/>
        </w:rPr>
      </w:pPr>
      <w:r w:rsidRPr="0076094A">
        <w:rPr>
          <w:rFonts w:ascii="Courier New" w:hAnsi="Courier New"/>
          <w:color w:val="FF0000"/>
          <w:sz w:val="20"/>
          <w:szCs w:val="24"/>
          <w:lang w:val="en-GB"/>
        </w:rPr>
        <w:t>td</w:t>
      </w:r>
    </w:p>
    <w:p w14:paraId="2640F46B" w14:textId="77777777" w:rsidR="003F1491" w:rsidRDefault="003F1491" w:rsidP="00362BD5">
      <w:pPr>
        <w:pStyle w:val="ROutput"/>
      </w:pPr>
      <w:r>
        <w:t># A tibble: 2 x 7</w:t>
      </w:r>
    </w:p>
    <w:p w14:paraId="24ED721B" w14:textId="77777777" w:rsidR="003F1491" w:rsidRDefault="003F1491" w:rsidP="00362BD5">
      <w:pPr>
        <w:pStyle w:val="ROutput"/>
      </w:pPr>
      <w:r>
        <w:t xml:space="preserve">  term        estimate std.error statistic  p.value conf.low conf.high</w:t>
      </w:r>
    </w:p>
    <w:p w14:paraId="443F495B" w14:textId="77777777" w:rsidR="003F1491" w:rsidRDefault="003F1491" w:rsidP="00362BD5">
      <w:pPr>
        <w:pStyle w:val="ROutput"/>
      </w:pPr>
      <w:r>
        <w:t xml:space="preserve">  &lt;chr&gt;          &lt;dbl&gt;     &lt;dbl&gt;     &lt;dbl&gt;    &lt;dbl&gt;    &lt;dbl&gt;     &lt;dbl&gt;</w:t>
      </w:r>
    </w:p>
    <w:p w14:paraId="4AEDEFD7" w14:textId="77777777" w:rsidR="003F1491" w:rsidRPr="007F33F9" w:rsidRDefault="003F1491" w:rsidP="00362BD5">
      <w:pPr>
        <w:pStyle w:val="ROutput"/>
        <w:rPr>
          <w:lang w:val="de-DE"/>
        </w:rPr>
      </w:pPr>
      <w:r w:rsidRPr="007F33F9">
        <w:rPr>
          <w:lang w:val="de-DE"/>
        </w:rPr>
        <w:t>1 (Intercept)  -0.0360    0.0322     -1.12 2.64e- 1  -0.0992    0.0272</w:t>
      </w:r>
    </w:p>
    <w:p w14:paraId="1C799602" w14:textId="6FD311EF" w:rsidR="00952A74" w:rsidRPr="007F33F9" w:rsidRDefault="003F1491" w:rsidP="00362BD5">
      <w:pPr>
        <w:pStyle w:val="ROutput"/>
        <w:rPr>
          <w:lang w:val="de-DE"/>
        </w:rPr>
      </w:pPr>
      <w:r w:rsidRPr="007F33F9">
        <w:rPr>
          <w:lang w:val="de-DE"/>
        </w:rPr>
        <w:t>2 x             0.514     0.0327     15.7  9.56e-50   0.449     0.578</w:t>
      </w:r>
    </w:p>
    <w:p w14:paraId="0F63DE2F" w14:textId="77777777" w:rsidR="00984154" w:rsidRPr="007F33F9" w:rsidRDefault="00984154" w:rsidP="00362BD5">
      <w:pPr>
        <w:pStyle w:val="ROutput"/>
        <w:rPr>
          <w:lang w:val="de-DE"/>
        </w:rPr>
      </w:pPr>
    </w:p>
    <w:p w14:paraId="5BE7BA82" w14:textId="7DB40BAE" w:rsidR="00952A74" w:rsidRDefault="00952A74" w:rsidP="00952A74">
      <w:pPr>
        <w:pStyle w:val="Textkrper"/>
        <w:ind w:firstLine="360"/>
      </w:pPr>
      <w:r>
        <w:sym w:font="Wingdings" w:char="F0E0"/>
      </w:r>
      <w:r>
        <w:t xml:space="preserve"> Anzahl der Zeilen = Anzahl der Koeffizienten</w:t>
      </w:r>
    </w:p>
    <w:p w14:paraId="7F310D51" w14:textId="768F1ACB" w:rsidR="00C53778" w:rsidRDefault="00C53778" w:rsidP="00952A74">
      <w:pPr>
        <w:pStyle w:val="Textkrper"/>
        <w:ind w:firstLine="360"/>
      </w:pPr>
    </w:p>
    <w:p w14:paraId="6B03DAA6" w14:textId="77777777" w:rsidR="00C53778" w:rsidRDefault="00C53778" w:rsidP="00952A74">
      <w:pPr>
        <w:pStyle w:val="Textkrper"/>
        <w:ind w:firstLine="360"/>
      </w:pPr>
    </w:p>
    <w:p w14:paraId="79B6D826" w14:textId="77777777" w:rsidR="00C53778" w:rsidRPr="00C53778" w:rsidRDefault="00952A74" w:rsidP="00C53778">
      <w:pPr>
        <w:pStyle w:val="berschrift3"/>
        <w:rPr>
          <w:lang w:val="en-GB"/>
        </w:rPr>
      </w:pPr>
      <w:r w:rsidRPr="0076094A">
        <w:rPr>
          <w:lang w:val="en-GB"/>
        </w:rPr>
        <w:t>augment()</w:t>
      </w:r>
    </w:p>
    <w:p w14:paraId="69525C69" w14:textId="6424FAD0" w:rsidR="00952A74" w:rsidRPr="0076094A" w:rsidRDefault="00952A74" w:rsidP="00952A74">
      <w:pPr>
        <w:pStyle w:val="Aufzhlung"/>
        <w:rPr>
          <w:lang w:val="en-GB"/>
        </w:rPr>
      </w:pPr>
      <w:r w:rsidRPr="0076094A">
        <w:rPr>
          <w:lang w:val="en-GB"/>
        </w:rPr>
        <w:t>Speichert fallweise Implikationen (fitted values, residuals, cooks distance) in ein tibble:</w:t>
      </w:r>
    </w:p>
    <w:p w14:paraId="54A8FF5C" w14:textId="725947D5" w:rsidR="00952A74" w:rsidRPr="0076094A" w:rsidRDefault="00952A74" w:rsidP="00F63DE7">
      <w:pPr>
        <w:pStyle w:val="R"/>
      </w:pPr>
    </w:p>
    <w:p w14:paraId="6625A74B" w14:textId="585167FA" w:rsidR="00952A74" w:rsidRPr="0076094A" w:rsidRDefault="00952A74" w:rsidP="00F63DE7">
      <w:pPr>
        <w:pStyle w:val="R"/>
      </w:pPr>
      <w:r w:rsidRPr="0076094A">
        <w:t>augment(linReg</w:t>
      </w:r>
      <w:r w:rsidR="004D5511">
        <w:t>, data</w:t>
      </w:r>
      <w:r w:rsidRPr="0076094A">
        <w:t>)</w:t>
      </w:r>
    </w:p>
    <w:p w14:paraId="2791FD4C" w14:textId="26AF076E" w:rsidR="00952A74" w:rsidRPr="0076094A" w:rsidRDefault="00952A74" w:rsidP="00F63DE7">
      <w:pPr>
        <w:pStyle w:val="R"/>
      </w:pPr>
    </w:p>
    <w:p w14:paraId="53AE3746" w14:textId="77777777" w:rsidR="00952A74" w:rsidRDefault="00952A74" w:rsidP="00362BD5">
      <w:pPr>
        <w:pStyle w:val="ROutput"/>
      </w:pPr>
      <w:r>
        <w:t># A tibble: 1,000 x 9</w:t>
      </w:r>
    </w:p>
    <w:p w14:paraId="5D8B6C44" w14:textId="77777777" w:rsidR="00952A74" w:rsidRDefault="00952A74" w:rsidP="00362BD5">
      <w:pPr>
        <w:pStyle w:val="ROutput"/>
      </w:pPr>
      <w:r>
        <w:t xml:space="preserve">        y      x .fitted .se.fit  .resid    .hat .sigma    .cooksd .std.resid</w:t>
      </w:r>
    </w:p>
    <w:p w14:paraId="48C565DD" w14:textId="77777777" w:rsidR="00952A74" w:rsidRDefault="00952A74" w:rsidP="00362BD5">
      <w:pPr>
        <w:pStyle w:val="ROutput"/>
      </w:pPr>
      <w:r>
        <w:t xml:space="preserve">    &lt;dbl&gt;  &lt;dbl&gt;   &lt;dbl&gt;   &lt;dbl&gt;   &lt;dbl&gt;   &lt;dbl&gt;  &lt;dbl&gt;      &lt;dbl&gt;      &lt;dbl&gt;</w:t>
      </w:r>
    </w:p>
    <w:p w14:paraId="57E19E1C" w14:textId="77777777" w:rsidR="00952A74" w:rsidRPr="0076094A" w:rsidRDefault="00952A74" w:rsidP="00362BD5">
      <w:pPr>
        <w:pStyle w:val="ROutput"/>
      </w:pPr>
      <w:r>
        <w:t xml:space="preserve"> </w:t>
      </w:r>
      <w:r w:rsidRPr="0076094A">
        <w:t xml:space="preserve">1 -0.736 -2.31  -1.22    0.0821  0.486  0.00649   1.02    7.49e-4     0.479 </w:t>
      </w:r>
    </w:p>
    <w:p w14:paraId="057B7550" w14:textId="77777777" w:rsidR="00952A74" w:rsidRPr="0076094A" w:rsidRDefault="00952A74" w:rsidP="00362BD5">
      <w:pPr>
        <w:pStyle w:val="ROutput"/>
      </w:pPr>
      <w:r w:rsidRPr="0076094A">
        <w:t xml:space="preserve"> 2 -0.741 -0.987 -0.543   0.0456 -0.198  0.00200   1.02    3.80e-5    -0.195 </w:t>
      </w:r>
    </w:p>
    <w:p w14:paraId="6C502912" w14:textId="77777777" w:rsidR="00952A74" w:rsidRPr="0076094A" w:rsidRDefault="00952A74" w:rsidP="00362BD5">
      <w:pPr>
        <w:pStyle w:val="ROutput"/>
      </w:pPr>
      <w:r w:rsidRPr="0076094A">
        <w:t xml:space="preserve"> 3  0.231  2.16   1.07    0.0777 -0.841  0.00581   1.02    2.00e-3    -0.828 </w:t>
      </w:r>
    </w:p>
    <w:p w14:paraId="5A447B6B" w14:textId="77777777" w:rsidR="00952A74" w:rsidRPr="0076094A" w:rsidRDefault="00952A74" w:rsidP="00362BD5">
      <w:pPr>
        <w:pStyle w:val="ROutput"/>
      </w:pPr>
      <w:r w:rsidRPr="0076094A">
        <w:t xml:space="preserve"> 4 -2.24   0.199  0.0661  0.0329 -2.31   0.00104   1.02    2.68e-3    -2.27  </w:t>
      </w:r>
    </w:p>
    <w:p w14:paraId="103F96A9" w14:textId="77777777" w:rsidR="00952A74" w:rsidRPr="0076094A" w:rsidRDefault="00952A74" w:rsidP="00362BD5">
      <w:pPr>
        <w:pStyle w:val="ROutput"/>
      </w:pPr>
      <w:r w:rsidRPr="0076094A">
        <w:t xml:space="preserve"> 5 -1.77  -1.26  -0.681   0.0522 -1.09   0.00262   1.02    1.51e-3    -1.07  </w:t>
      </w:r>
    </w:p>
    <w:p w14:paraId="72837C40" w14:textId="77777777" w:rsidR="00952A74" w:rsidRPr="0076094A" w:rsidRDefault="00952A74" w:rsidP="00362BD5">
      <w:pPr>
        <w:pStyle w:val="ROutput"/>
      </w:pPr>
      <w:r w:rsidRPr="0076094A">
        <w:t xml:space="preserve"> 6  0.953 -1.78  -0.952   0.0666  1.90   0.00428   1.02    7.54e-3     1.87  </w:t>
      </w:r>
    </w:p>
    <w:p w14:paraId="23BCD0FE" w14:textId="39429F8F" w:rsidR="00952A74" w:rsidRPr="0076094A" w:rsidRDefault="00952A74" w:rsidP="00362BD5">
      <w:pPr>
        <w:pStyle w:val="ROutput"/>
      </w:pPr>
      <w:r w:rsidRPr="0076094A">
        <w:lastRenderedPageBreak/>
        <w:t xml:space="preserve"> 7 -1.58   0.556  0.249   0.0370 -1.83   0.00132   1.02    2.13e-3    -1.79</w:t>
      </w:r>
    </w:p>
    <w:p w14:paraId="35CDDED9" w14:textId="35EAFDDB" w:rsidR="00185DBE" w:rsidRPr="0076094A" w:rsidRDefault="00185DBE" w:rsidP="00362BD5">
      <w:pPr>
        <w:pStyle w:val="ROutput"/>
      </w:pPr>
    </w:p>
    <w:p w14:paraId="131977EE" w14:textId="4EEC5EC5" w:rsidR="00185DBE" w:rsidRDefault="00952A74" w:rsidP="0056610C">
      <w:pPr>
        <w:pStyle w:val="Aufzhlung2"/>
      </w:pPr>
      <w:r>
        <w:t>Wie man sieht, werden sie den Rohdaten hinzugefügt (hier x und y)</w:t>
      </w:r>
    </w:p>
    <w:p w14:paraId="5CFC7D76" w14:textId="3D397FD7" w:rsidR="004D5511" w:rsidRDefault="004D5511" w:rsidP="0056610C">
      <w:pPr>
        <w:pStyle w:val="Aufzhlung2"/>
      </w:pPr>
      <w:r>
        <w:t>Wenn man den Originaldatensatz in die Funktion einfügt, werden die Residuen etc. dort hinzufügt—wenn nicht, gibt es einen abgespeckten nur mit den Prädiktoren und dem Kriterium.</w:t>
      </w:r>
    </w:p>
    <w:p w14:paraId="03134DBB" w14:textId="1699C093" w:rsidR="00952A74" w:rsidRDefault="00952A74" w:rsidP="00952A74">
      <w:pPr>
        <w:pStyle w:val="Textkrper"/>
        <w:ind w:firstLine="426"/>
      </w:pPr>
    </w:p>
    <w:p w14:paraId="4919C8A7" w14:textId="7D337AF1" w:rsidR="00952A74" w:rsidRDefault="00952A74" w:rsidP="00952A74">
      <w:pPr>
        <w:pStyle w:val="Textkrper"/>
        <w:ind w:firstLine="426"/>
      </w:pPr>
    </w:p>
    <w:p w14:paraId="1A379922" w14:textId="77777777" w:rsidR="00C53778" w:rsidRPr="00C53778" w:rsidRDefault="00C53778" w:rsidP="00C53778">
      <w:pPr>
        <w:pStyle w:val="berschrift3"/>
      </w:pPr>
      <w:r>
        <w:t>glance(</w:t>
      </w:r>
      <w:r w:rsidR="00952A74" w:rsidRPr="00952A74">
        <w:t>)</w:t>
      </w:r>
    </w:p>
    <w:p w14:paraId="3B006C4F" w14:textId="0334C35E" w:rsidR="00952A74" w:rsidRDefault="00952A74" w:rsidP="00952A74">
      <w:pPr>
        <w:pStyle w:val="Aufzhlung"/>
      </w:pPr>
      <w:r>
        <w:t>Speichert schließlich die Gesamt-Modell-Informationen</w:t>
      </w:r>
    </w:p>
    <w:p w14:paraId="61416ADD" w14:textId="77777777" w:rsidR="00952A74" w:rsidRPr="00B42F3A" w:rsidRDefault="00952A74" w:rsidP="00F63DE7">
      <w:pPr>
        <w:pStyle w:val="R"/>
        <w:rPr>
          <w:lang w:val="de-DE"/>
        </w:rPr>
      </w:pPr>
    </w:p>
    <w:p w14:paraId="266D98D8" w14:textId="25AD7A6D" w:rsidR="00952A74" w:rsidRPr="0076094A" w:rsidRDefault="00952A74" w:rsidP="00F63DE7">
      <w:pPr>
        <w:pStyle w:val="R"/>
      </w:pPr>
      <w:r w:rsidRPr="0076094A">
        <w:t>glance(linReg)</w:t>
      </w:r>
    </w:p>
    <w:p w14:paraId="0B3E6EC8" w14:textId="77777777" w:rsidR="00952A74" w:rsidRPr="0076094A" w:rsidRDefault="00952A74" w:rsidP="00F63DE7">
      <w:pPr>
        <w:pStyle w:val="R"/>
      </w:pPr>
    </w:p>
    <w:p w14:paraId="558D6DD6" w14:textId="77777777" w:rsidR="00952A74" w:rsidRDefault="00952A74" w:rsidP="00362BD5">
      <w:pPr>
        <w:pStyle w:val="ROutput"/>
      </w:pPr>
      <w:r>
        <w:t># A tibble: 1 x 11</w:t>
      </w:r>
    </w:p>
    <w:p w14:paraId="2DBB7CA4" w14:textId="77777777" w:rsidR="00952A74" w:rsidRDefault="00952A74" w:rsidP="00362BD5">
      <w:pPr>
        <w:pStyle w:val="ROutput"/>
      </w:pPr>
      <w:r>
        <w:t xml:space="preserve">  r.squared adj.r.squared sigma statistic  p.value    df logLik   AIC   BIC</w:t>
      </w:r>
    </w:p>
    <w:p w14:paraId="0CA96783" w14:textId="77777777" w:rsidR="00952A74" w:rsidRPr="007F33F9" w:rsidRDefault="00952A74" w:rsidP="00362BD5">
      <w:pPr>
        <w:pStyle w:val="ROutput"/>
        <w:rPr>
          <w:lang w:val="de-DE"/>
        </w:rPr>
      </w:pPr>
      <w:r>
        <w:t xml:space="preserve">      </w:t>
      </w:r>
      <w:r w:rsidRPr="007F33F9">
        <w:rPr>
          <w:lang w:val="de-DE"/>
        </w:rPr>
        <w:t>&lt;dbl&gt;         &lt;dbl&gt; &lt;dbl&gt;     &lt;dbl&gt;    &lt;dbl&gt; &lt;int&gt;  &lt;dbl&gt; &lt;dbl&gt; &lt;dbl&gt;</w:t>
      </w:r>
    </w:p>
    <w:p w14:paraId="59F4CE73" w14:textId="77777777" w:rsidR="00952A74" w:rsidRDefault="00952A74" w:rsidP="00362BD5">
      <w:pPr>
        <w:pStyle w:val="ROutput"/>
      </w:pPr>
      <w:r w:rsidRPr="007F33F9">
        <w:rPr>
          <w:lang w:val="de-DE"/>
        </w:rPr>
        <w:t xml:space="preserve">1     0.198         0.197  1.02      246. 9.56e-50     2 -1436. </w:t>
      </w:r>
      <w:r w:rsidRPr="003C51F8">
        <w:rPr>
          <w:lang w:val="en-GB"/>
        </w:rPr>
        <w:t xml:space="preserve">2879. </w:t>
      </w:r>
      <w:r>
        <w:t>2894.</w:t>
      </w:r>
    </w:p>
    <w:p w14:paraId="78E7E300" w14:textId="1FA10505" w:rsidR="00952A74" w:rsidRPr="00952A74" w:rsidRDefault="00952A74" w:rsidP="00362BD5">
      <w:pPr>
        <w:pStyle w:val="ROutput"/>
      </w:pPr>
      <w:r w:rsidRPr="00952A74">
        <w:t># ... with 2 more variables: deviance &lt;dbl&gt;, df.residual &lt;int&gt;</w:t>
      </w:r>
    </w:p>
    <w:p w14:paraId="5AA3D591" w14:textId="74A25D37" w:rsidR="00952A74" w:rsidRDefault="00952A74" w:rsidP="00362BD5">
      <w:pPr>
        <w:pStyle w:val="ROutput"/>
      </w:pPr>
    </w:p>
    <w:p w14:paraId="13DF0803" w14:textId="63600CCA" w:rsidR="00952A74" w:rsidRDefault="00952A74" w:rsidP="00952A74">
      <w:pPr>
        <w:pStyle w:val="Textkrper"/>
        <w:ind w:firstLine="360"/>
      </w:pPr>
      <w:r>
        <w:sym w:font="Wingdings" w:char="F0E0"/>
      </w:r>
      <w:r>
        <w:t xml:space="preserve"> Anzahl der Zeilen = Anzahl der Modelle</w:t>
      </w:r>
    </w:p>
    <w:p w14:paraId="668064C9" w14:textId="66A769A1" w:rsidR="0099631E" w:rsidRDefault="0099631E" w:rsidP="00952A74">
      <w:pPr>
        <w:pStyle w:val="Textkrper"/>
        <w:ind w:firstLine="360"/>
      </w:pPr>
    </w:p>
    <w:p w14:paraId="3F8C33EF" w14:textId="00B127A1" w:rsidR="0099631E" w:rsidRDefault="0099631E" w:rsidP="00952A74">
      <w:pPr>
        <w:pStyle w:val="Textkrper"/>
        <w:ind w:firstLine="360"/>
      </w:pPr>
    </w:p>
    <w:p w14:paraId="2749E9C3" w14:textId="6792301E" w:rsidR="0099631E" w:rsidRDefault="0099631E" w:rsidP="0099631E">
      <w:pPr>
        <w:pStyle w:val="Textkrper"/>
      </w:pPr>
      <w:r>
        <w:t>BTW: Die Ergebnisse der tidy(), glance()- und augment()-Funkiton können alle im selben genesteten Datensatz enthalten sein!</w:t>
      </w:r>
    </w:p>
    <w:p w14:paraId="6E4CE907" w14:textId="1794B498" w:rsidR="0099631E" w:rsidRDefault="0099631E" w:rsidP="0099631E">
      <w:pPr>
        <w:pStyle w:val="Textkrper"/>
      </w:pPr>
    </w:p>
    <w:p w14:paraId="3EE0F938" w14:textId="3927534D" w:rsidR="0099631E" w:rsidRDefault="0099631E" w:rsidP="0099631E">
      <w:pPr>
        <w:pStyle w:val="Textkrper"/>
      </w:pPr>
      <w:r>
        <w:rPr>
          <w:noProof/>
          <w:lang w:val="en-GB" w:eastAsia="en-GB"/>
        </w:rPr>
        <w:drawing>
          <wp:inline distT="0" distB="0" distL="0" distR="0" wp14:anchorId="5FB4C6CD" wp14:editId="6EA10C9E">
            <wp:extent cx="5510254" cy="1999055"/>
            <wp:effectExtent l="0" t="0" r="0" b="127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13150" cy="2000106"/>
                    </a:xfrm>
                    <a:prstGeom prst="rect">
                      <a:avLst/>
                    </a:prstGeom>
                  </pic:spPr>
                </pic:pic>
              </a:graphicData>
            </a:graphic>
          </wp:inline>
        </w:drawing>
      </w:r>
    </w:p>
    <w:p w14:paraId="34B3935B" w14:textId="19623A94" w:rsidR="0099631E" w:rsidRDefault="0099631E" w:rsidP="0099631E">
      <w:pPr>
        <w:pStyle w:val="Textkrper"/>
      </w:pPr>
    </w:p>
    <w:p w14:paraId="686E0E5D" w14:textId="5DC45BF5" w:rsidR="0099631E" w:rsidRDefault="0099631E" w:rsidP="0099631E">
      <w:pPr>
        <w:pStyle w:val="Textkrper"/>
      </w:pPr>
      <w:r>
        <w:t xml:space="preserve">Quelle: Wickhams </w:t>
      </w:r>
      <w:hyperlink r:id="rId102" w:history="1">
        <w:r w:rsidRPr="0099631E">
          <w:rPr>
            <w:rStyle w:val="Hyperlink"/>
          </w:rPr>
          <w:t>Video</w:t>
        </w:r>
      </w:hyperlink>
    </w:p>
    <w:p w14:paraId="6E29C483" w14:textId="1726EFCE" w:rsidR="00952A74" w:rsidRDefault="00952A74" w:rsidP="00952A74">
      <w:pPr>
        <w:pStyle w:val="Textkrper"/>
        <w:ind w:firstLine="360"/>
      </w:pPr>
    </w:p>
    <w:p w14:paraId="4BCA6131" w14:textId="77777777" w:rsidR="00DE51E9" w:rsidRDefault="00DE51E9" w:rsidP="00952A74">
      <w:pPr>
        <w:pStyle w:val="Textkrper"/>
        <w:ind w:firstLine="360"/>
      </w:pPr>
    </w:p>
    <w:p w14:paraId="3EB84F99" w14:textId="759AE88B" w:rsidR="00DE51E9" w:rsidRDefault="00DE51E9" w:rsidP="00984154">
      <w:pPr>
        <w:pStyle w:val="berschrift2"/>
      </w:pPr>
      <w:bookmarkStart w:id="93" w:name="_Toc164239462"/>
      <w:r>
        <w:t>Genestete Daten</w:t>
      </w:r>
      <w:bookmarkEnd w:id="93"/>
    </w:p>
    <w:p w14:paraId="55B6AFAC" w14:textId="5160B15D" w:rsidR="00DE51E9" w:rsidRDefault="00DE51E9" w:rsidP="00DE51E9">
      <w:pPr>
        <w:pStyle w:val="Textkrper"/>
      </w:pPr>
      <w:r>
        <w:t>Mit den broom-Funktionen gehen auch meist genestete tibbles einher. Die obere Abbildung zeigt eine—in dieser können Daten, Modell-Merkmale, Koefizienten und Residuen enthalten sein.</w:t>
      </w:r>
    </w:p>
    <w:p w14:paraId="72ED4B39" w14:textId="77777777" w:rsidR="00DE51E9" w:rsidRDefault="00DE51E9" w:rsidP="00DE51E9">
      <w:pPr>
        <w:pStyle w:val="Textkrper"/>
      </w:pPr>
    </w:p>
    <w:p w14:paraId="167A4778" w14:textId="44DD5FC0" w:rsidR="00DE51E9" w:rsidRPr="00B530DE" w:rsidRDefault="00DE51E9" w:rsidP="00DE51E9">
      <w:pPr>
        <w:pStyle w:val="Textkrper"/>
        <w:rPr>
          <w:lang w:val="en-GB"/>
        </w:rPr>
      </w:pPr>
      <w:r>
        <w:t xml:space="preserve">Eine einfache Methode, einen genesten tibble herzustellen ist einfach über group_by() + nest(), wobei die Gruppierungsdatei irgendeine Variable sein kann. </w:t>
      </w:r>
      <w:r w:rsidRPr="00B530DE">
        <w:rPr>
          <w:lang w:val="en-GB"/>
        </w:rPr>
        <w:t>Beispiel</w:t>
      </w:r>
    </w:p>
    <w:p w14:paraId="7BAF19AB" w14:textId="0778BBEC" w:rsidR="00DE51E9" w:rsidRPr="00B530DE" w:rsidRDefault="00DE51E9" w:rsidP="00DE51E9">
      <w:pPr>
        <w:pStyle w:val="Textkrper"/>
        <w:rPr>
          <w:lang w:val="en-GB"/>
        </w:rPr>
      </w:pPr>
    </w:p>
    <w:p w14:paraId="28A08ECE" w14:textId="38D789FA" w:rsidR="00DE51E9" w:rsidRPr="00B530DE" w:rsidRDefault="00DE51E9" w:rsidP="00DE51E9">
      <w:pPr>
        <w:pStyle w:val="Textkrper"/>
        <w:rPr>
          <w:lang w:val="en-GB"/>
        </w:rPr>
      </w:pPr>
      <w:r w:rsidRPr="00B530DE">
        <w:rPr>
          <w:lang w:val="en-GB"/>
        </w:rPr>
        <w:t xml:space="preserve">Daten-Simulation </w:t>
      </w:r>
    </w:p>
    <w:p w14:paraId="3C18F121" w14:textId="6FC9B7E4" w:rsidR="00DE51E9" w:rsidRPr="00B530DE" w:rsidRDefault="00DE51E9" w:rsidP="00F63DE7">
      <w:pPr>
        <w:pStyle w:val="R"/>
      </w:pPr>
      <w:r w:rsidRPr="00B530DE">
        <w:t>F = round(runif(1000, 0,2)); x = rnorm(1000); data = tibble(F,x)</w:t>
      </w:r>
    </w:p>
    <w:p w14:paraId="23E75023" w14:textId="77777777" w:rsidR="00DE51E9" w:rsidRPr="00B530DE" w:rsidRDefault="00DE51E9" w:rsidP="00DE51E9">
      <w:pPr>
        <w:pStyle w:val="Textkrper"/>
        <w:rPr>
          <w:lang w:val="en-GB"/>
        </w:rPr>
      </w:pPr>
    </w:p>
    <w:p w14:paraId="7BFA1DB0" w14:textId="0A8ABB8C" w:rsidR="00DE51E9" w:rsidRPr="00B530DE" w:rsidRDefault="00DE51E9" w:rsidP="00F63DE7">
      <w:pPr>
        <w:pStyle w:val="R"/>
      </w:pPr>
      <w:r w:rsidRPr="00B530DE">
        <w:t xml:space="preserve">data </w:t>
      </w:r>
      <w:r w:rsidR="00162218">
        <w:t>%&gt;%</w:t>
      </w:r>
      <w:r w:rsidRPr="00B530DE">
        <w:t xml:space="preserve"> </w:t>
      </w:r>
    </w:p>
    <w:p w14:paraId="4551D403" w14:textId="2EBE1710" w:rsidR="00DE51E9" w:rsidRPr="00B530DE" w:rsidRDefault="00DE51E9" w:rsidP="00F63DE7">
      <w:pPr>
        <w:pStyle w:val="R"/>
      </w:pPr>
      <w:r w:rsidRPr="00B530DE">
        <w:lastRenderedPageBreak/>
        <w:t xml:space="preserve">  group_by(F) </w:t>
      </w:r>
      <w:r w:rsidR="00162218">
        <w:t>%&gt;%</w:t>
      </w:r>
      <w:r w:rsidRPr="00B530DE">
        <w:t xml:space="preserve"> </w:t>
      </w:r>
    </w:p>
    <w:p w14:paraId="3DCDF785" w14:textId="6F3F404B" w:rsidR="00DE51E9" w:rsidRPr="00B530DE" w:rsidRDefault="00DE51E9" w:rsidP="00F63DE7">
      <w:pPr>
        <w:pStyle w:val="R"/>
      </w:pPr>
      <w:r w:rsidRPr="00B530DE">
        <w:t xml:space="preserve">  nest()</w:t>
      </w:r>
    </w:p>
    <w:p w14:paraId="730D6B98" w14:textId="3FD508B2" w:rsidR="00DE51E9" w:rsidRPr="00B530DE" w:rsidRDefault="00DE51E9" w:rsidP="00DE51E9">
      <w:pPr>
        <w:pStyle w:val="Textkrper"/>
        <w:rPr>
          <w:lang w:val="en-GB"/>
        </w:rPr>
      </w:pPr>
    </w:p>
    <w:p w14:paraId="60823ABD" w14:textId="77777777" w:rsidR="00DE51E9" w:rsidRDefault="00DE51E9" w:rsidP="00362BD5">
      <w:pPr>
        <w:pStyle w:val="ROutput"/>
      </w:pPr>
      <w:r>
        <w:t># A tibble: 3 x 2</w:t>
      </w:r>
    </w:p>
    <w:p w14:paraId="7F14476A" w14:textId="77777777" w:rsidR="00DE51E9" w:rsidRDefault="00DE51E9" w:rsidP="00362BD5">
      <w:pPr>
        <w:pStyle w:val="ROutput"/>
      </w:pPr>
      <w:r>
        <w:t># Groups:   F [3]</w:t>
      </w:r>
    </w:p>
    <w:p w14:paraId="480496C8" w14:textId="77777777" w:rsidR="00DE51E9" w:rsidRDefault="00DE51E9" w:rsidP="00362BD5">
      <w:pPr>
        <w:pStyle w:val="ROutput"/>
      </w:pPr>
      <w:r>
        <w:t xml:space="preserve">      F data              </w:t>
      </w:r>
    </w:p>
    <w:p w14:paraId="7319586F" w14:textId="77777777" w:rsidR="00DE51E9" w:rsidRDefault="00DE51E9" w:rsidP="00362BD5">
      <w:pPr>
        <w:pStyle w:val="ROutput"/>
      </w:pPr>
      <w:r>
        <w:t xml:space="preserve">  &lt;dbl&gt; &lt;list&gt;            </w:t>
      </w:r>
    </w:p>
    <w:p w14:paraId="2E629C1A" w14:textId="77777777" w:rsidR="00DE51E9" w:rsidRDefault="00DE51E9" w:rsidP="00362BD5">
      <w:pPr>
        <w:pStyle w:val="ROutput"/>
      </w:pPr>
      <w:r>
        <w:t>1     1 &lt;tibble [487 x 1]&gt;</w:t>
      </w:r>
    </w:p>
    <w:p w14:paraId="180B5C00" w14:textId="77777777" w:rsidR="00DE51E9" w:rsidRDefault="00DE51E9" w:rsidP="00362BD5">
      <w:pPr>
        <w:pStyle w:val="ROutput"/>
      </w:pPr>
      <w:r>
        <w:t>2     2 &lt;tibble [262 x 1]&gt;</w:t>
      </w:r>
    </w:p>
    <w:p w14:paraId="6ABB7C70" w14:textId="72C9420D" w:rsidR="00DE51E9" w:rsidRDefault="00DE51E9" w:rsidP="00362BD5">
      <w:pPr>
        <w:pStyle w:val="ROutput"/>
      </w:pPr>
      <w:r>
        <w:t>3     0 &lt;tibble [251 x 1]&gt;</w:t>
      </w:r>
    </w:p>
    <w:p w14:paraId="2DF7D240" w14:textId="1749BFE3" w:rsidR="00DE51E9" w:rsidRDefault="00DE51E9" w:rsidP="00362BD5">
      <w:pPr>
        <w:pStyle w:val="ROutput"/>
      </w:pPr>
    </w:p>
    <w:p w14:paraId="03532AC1" w14:textId="289BE5F0" w:rsidR="00DE51E9" w:rsidRDefault="00DE51E9" w:rsidP="00362BD5">
      <w:pPr>
        <w:pStyle w:val="ROutput"/>
      </w:pPr>
    </w:p>
    <w:p w14:paraId="7FD0E806" w14:textId="77777777" w:rsidR="00DE51E9" w:rsidRDefault="00DE51E9" w:rsidP="00362BD5">
      <w:pPr>
        <w:pStyle w:val="ROutput"/>
      </w:pPr>
    </w:p>
    <w:p w14:paraId="5784E21F" w14:textId="77777777" w:rsidR="00DE51E9" w:rsidRPr="00B530DE" w:rsidRDefault="00DE51E9" w:rsidP="00DE51E9">
      <w:pPr>
        <w:pStyle w:val="Textkrper"/>
        <w:rPr>
          <w:lang w:val="en-GB"/>
        </w:rPr>
      </w:pPr>
    </w:p>
    <w:p w14:paraId="25267CA0" w14:textId="3494777A" w:rsidR="00952A74" w:rsidRDefault="00984154" w:rsidP="00984154">
      <w:pPr>
        <w:pStyle w:val="berschrift2"/>
      </w:pPr>
      <w:bookmarkStart w:id="94" w:name="_Toc164239463"/>
      <w:r>
        <w:t>Nutzen</w:t>
      </w:r>
      <w:bookmarkEnd w:id="94"/>
    </w:p>
    <w:p w14:paraId="2FDE3068" w14:textId="77777777" w:rsidR="00724F2E" w:rsidRDefault="00724F2E" w:rsidP="00984154">
      <w:pPr>
        <w:pStyle w:val="Textkrper"/>
      </w:pPr>
    </w:p>
    <w:p w14:paraId="1C5242E0" w14:textId="50CCA150" w:rsidR="00724F2E" w:rsidRDefault="00724F2E" w:rsidP="00314F8E">
      <w:pPr>
        <w:pStyle w:val="berschrift3"/>
      </w:pPr>
      <w:r>
        <w:t>Veranschaulichung</w:t>
      </w:r>
    </w:p>
    <w:p w14:paraId="77755C25" w14:textId="79F3E2D7" w:rsidR="00984154" w:rsidRDefault="00984154" w:rsidP="00984154">
      <w:pPr>
        <w:pStyle w:val="Textkrper"/>
      </w:pPr>
      <w:r>
        <w:t>Damit kann man dann z.B. Modellkoeffizienten grafisch darstellen</w:t>
      </w:r>
    </w:p>
    <w:p w14:paraId="0AE1F553" w14:textId="77777777" w:rsidR="00984154" w:rsidRPr="0076094A" w:rsidRDefault="00984154" w:rsidP="00F63DE7">
      <w:pPr>
        <w:pStyle w:val="R"/>
      </w:pPr>
      <w:r w:rsidRPr="0076094A">
        <w:t>ggplot(td, aes(estimate, term, color=term))+</w:t>
      </w:r>
    </w:p>
    <w:p w14:paraId="198D2B39" w14:textId="77777777" w:rsidR="00984154" w:rsidRPr="0076094A" w:rsidRDefault="00984154" w:rsidP="00F63DE7">
      <w:pPr>
        <w:pStyle w:val="R"/>
      </w:pPr>
      <w:r w:rsidRPr="0076094A">
        <w:t xml:space="preserve">  geom_point()+</w:t>
      </w:r>
    </w:p>
    <w:p w14:paraId="6398917B" w14:textId="57BFFAC7" w:rsidR="00984154" w:rsidRPr="0076094A" w:rsidRDefault="00984154" w:rsidP="00F63DE7">
      <w:pPr>
        <w:pStyle w:val="R"/>
      </w:pPr>
      <w:r w:rsidRPr="0076094A">
        <w:t xml:space="preserve">  geom_errorbarh(aes(xmin=conf.low, xmax=conf.high))</w:t>
      </w:r>
    </w:p>
    <w:p w14:paraId="3E4EC459" w14:textId="6ECF4E37" w:rsidR="00984154" w:rsidRPr="0076094A" w:rsidRDefault="00984154" w:rsidP="00984154">
      <w:pPr>
        <w:pStyle w:val="Textkrper"/>
        <w:rPr>
          <w:lang w:val="en-GB"/>
        </w:rPr>
      </w:pPr>
    </w:p>
    <w:p w14:paraId="21F8838D" w14:textId="7B0492A9" w:rsidR="00984154" w:rsidRDefault="00984154" w:rsidP="00984154">
      <w:pPr>
        <w:pStyle w:val="Textkrper"/>
        <w:ind w:firstLine="708"/>
      </w:pPr>
      <w:r>
        <w:rPr>
          <w:noProof/>
          <w:lang w:val="en-GB" w:eastAsia="en-GB"/>
        </w:rPr>
        <w:drawing>
          <wp:inline distT="0" distB="0" distL="0" distR="0" wp14:anchorId="683F03DC" wp14:editId="1254A7B7">
            <wp:extent cx="2910177" cy="1255891"/>
            <wp:effectExtent l="0" t="0" r="508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34851" cy="1266539"/>
                    </a:xfrm>
                    <a:prstGeom prst="rect">
                      <a:avLst/>
                    </a:prstGeom>
                  </pic:spPr>
                </pic:pic>
              </a:graphicData>
            </a:graphic>
          </wp:inline>
        </w:drawing>
      </w:r>
    </w:p>
    <w:p w14:paraId="797B4C96" w14:textId="55FBB8BC" w:rsidR="00984154" w:rsidRDefault="00984154" w:rsidP="00984154">
      <w:pPr>
        <w:pStyle w:val="Textkrper"/>
        <w:ind w:firstLine="708"/>
      </w:pPr>
    </w:p>
    <w:p w14:paraId="34EAF42A" w14:textId="34A5D05E" w:rsidR="00984154" w:rsidRDefault="00984154" w:rsidP="00984154">
      <w:pPr>
        <w:pStyle w:val="Textkrper"/>
        <w:ind w:firstLine="708"/>
      </w:pPr>
    </w:p>
    <w:p w14:paraId="58376935" w14:textId="4378138C" w:rsidR="00984154" w:rsidRDefault="00984154" w:rsidP="00984154">
      <w:pPr>
        <w:pStyle w:val="Textkrper"/>
      </w:pPr>
      <w:r>
        <w:t>(Dadurch könnte man auch intuitiv Differenzen zwischen Koeffizienten bzgl. ihrer sign. Differenz ablesen können)</w:t>
      </w:r>
    </w:p>
    <w:p w14:paraId="7092BA32" w14:textId="47FE1649" w:rsidR="00816116" w:rsidRDefault="00816116" w:rsidP="00984154">
      <w:pPr>
        <w:pStyle w:val="Textkrper"/>
      </w:pPr>
    </w:p>
    <w:p w14:paraId="79A9CDC0" w14:textId="7A94571B" w:rsidR="00816116" w:rsidRDefault="00816116" w:rsidP="00816116">
      <w:pPr>
        <w:pStyle w:val="Aufzhlung"/>
      </w:pPr>
      <w:r>
        <w:t>In diesem Video macht er so einen plot aber verändert mit str_replace() die Begriff der Prädiktoren, was in dem Fall, wo er dummies benutz sehr schick ist:</w:t>
      </w:r>
    </w:p>
    <w:p w14:paraId="27DE903C" w14:textId="54366423" w:rsidR="00816116" w:rsidRPr="004D6A37" w:rsidRDefault="00000000" w:rsidP="00816116">
      <w:pPr>
        <w:pStyle w:val="Aufzhlung"/>
        <w:numPr>
          <w:ilvl w:val="0"/>
          <w:numId w:val="0"/>
        </w:numPr>
        <w:ind w:left="360"/>
        <w:rPr>
          <w:lang w:val="en-GB"/>
        </w:rPr>
      </w:pPr>
      <w:hyperlink r:id="rId104" w:history="1">
        <w:r w:rsidR="00816116" w:rsidRPr="004D6A37">
          <w:rPr>
            <w:rStyle w:val="Hyperlink"/>
            <w:lang w:val="en-GB"/>
          </w:rPr>
          <w:t>https://www.youtube.com/watch?v=AQzZNIyjyWM</w:t>
        </w:r>
      </w:hyperlink>
      <w:r w:rsidR="00816116" w:rsidRPr="004D6A37">
        <w:rPr>
          <w:lang w:val="en-GB"/>
        </w:rPr>
        <w:t xml:space="preserve"> by min. 28:00</w:t>
      </w:r>
    </w:p>
    <w:p w14:paraId="0BCE411C" w14:textId="1CE46922" w:rsidR="00816116" w:rsidRDefault="00816116" w:rsidP="00816116">
      <w:pPr>
        <w:pStyle w:val="Aufzhlung"/>
        <w:numPr>
          <w:ilvl w:val="0"/>
          <w:numId w:val="0"/>
        </w:numPr>
        <w:ind w:left="360"/>
      </w:pPr>
      <w:r>
        <w:t>Vorher</w:t>
      </w:r>
    </w:p>
    <w:p w14:paraId="01A1EEA9" w14:textId="07F51451" w:rsidR="00816116" w:rsidRDefault="00816116" w:rsidP="00816116">
      <w:pPr>
        <w:pStyle w:val="Aufzhlung"/>
        <w:numPr>
          <w:ilvl w:val="0"/>
          <w:numId w:val="0"/>
        </w:numPr>
        <w:ind w:left="360"/>
      </w:pPr>
      <w:r>
        <w:rPr>
          <w:noProof/>
          <w:lang w:val="en-GB" w:eastAsia="en-GB"/>
        </w:rPr>
        <w:drawing>
          <wp:inline distT="0" distB="0" distL="0" distR="0" wp14:anchorId="5030C01A" wp14:editId="2E04C48D">
            <wp:extent cx="4890052" cy="1739710"/>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01399" cy="1743747"/>
                    </a:xfrm>
                    <a:prstGeom prst="rect">
                      <a:avLst/>
                    </a:prstGeom>
                  </pic:spPr>
                </pic:pic>
              </a:graphicData>
            </a:graphic>
          </wp:inline>
        </w:drawing>
      </w:r>
    </w:p>
    <w:p w14:paraId="724687D2" w14:textId="68C888E3" w:rsidR="00816116" w:rsidRDefault="00816116" w:rsidP="00816116">
      <w:pPr>
        <w:pStyle w:val="Aufzhlung"/>
        <w:numPr>
          <w:ilvl w:val="0"/>
          <w:numId w:val="0"/>
        </w:numPr>
        <w:ind w:left="360"/>
      </w:pPr>
      <w:r>
        <w:t>Nachher</w:t>
      </w:r>
    </w:p>
    <w:p w14:paraId="703866E5" w14:textId="3D2297C4" w:rsidR="00816116" w:rsidRDefault="00816116" w:rsidP="00816116">
      <w:pPr>
        <w:pStyle w:val="Aufzhlung"/>
        <w:numPr>
          <w:ilvl w:val="0"/>
          <w:numId w:val="0"/>
        </w:numPr>
        <w:ind w:left="360"/>
      </w:pPr>
      <w:r>
        <w:rPr>
          <w:noProof/>
          <w:lang w:val="en-GB" w:eastAsia="en-GB"/>
        </w:rPr>
        <w:lastRenderedPageBreak/>
        <w:drawing>
          <wp:inline distT="0" distB="0" distL="0" distR="0" wp14:anchorId="3ABD187D" wp14:editId="5A6A5A99">
            <wp:extent cx="4889500" cy="1585756"/>
            <wp:effectExtent l="0" t="0" r="635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13584" cy="1593567"/>
                    </a:xfrm>
                    <a:prstGeom prst="rect">
                      <a:avLst/>
                    </a:prstGeom>
                  </pic:spPr>
                </pic:pic>
              </a:graphicData>
            </a:graphic>
          </wp:inline>
        </w:drawing>
      </w:r>
    </w:p>
    <w:p w14:paraId="73252187" w14:textId="0DA90745" w:rsidR="00816116" w:rsidRDefault="00816116" w:rsidP="00816116">
      <w:pPr>
        <w:pStyle w:val="Aufzhlung"/>
        <w:numPr>
          <w:ilvl w:val="0"/>
          <w:numId w:val="0"/>
        </w:numPr>
        <w:ind w:left="360"/>
      </w:pPr>
      <w:r>
        <w:t>Befehl dazu ist</w:t>
      </w:r>
    </w:p>
    <w:p w14:paraId="28888B5B" w14:textId="2AC6EF6A" w:rsidR="00816116" w:rsidRDefault="00816116" w:rsidP="00816116">
      <w:pPr>
        <w:pStyle w:val="Aufzhlung"/>
        <w:numPr>
          <w:ilvl w:val="0"/>
          <w:numId w:val="0"/>
        </w:numPr>
        <w:ind w:left="360"/>
      </w:pPr>
    </w:p>
    <w:p w14:paraId="2CDB7DD1" w14:textId="62371906" w:rsidR="00816116" w:rsidRPr="00B42F3A" w:rsidRDefault="00816116" w:rsidP="00F63DE7">
      <w:pPr>
        <w:pStyle w:val="R"/>
        <w:rPr>
          <w:lang w:val="de-DE"/>
        </w:rPr>
      </w:pPr>
      <w:r w:rsidRPr="00B42F3A">
        <w:rPr>
          <w:lang w:val="de-DE"/>
        </w:rPr>
        <w:t xml:space="preserve">model </w:t>
      </w:r>
      <w:r w:rsidR="00162218" w:rsidRPr="00B42F3A">
        <w:rPr>
          <w:lang w:val="de-DE"/>
        </w:rPr>
        <w:t>%&gt;%</w:t>
      </w:r>
    </w:p>
    <w:p w14:paraId="1FB25E15" w14:textId="6FAD9FA9" w:rsidR="00816116" w:rsidRPr="00B42F3A" w:rsidRDefault="00816116" w:rsidP="00F63DE7">
      <w:pPr>
        <w:pStyle w:val="R"/>
        <w:rPr>
          <w:lang w:val="de-DE"/>
        </w:rPr>
      </w:pPr>
      <w:r w:rsidRPr="00B42F3A">
        <w:rPr>
          <w:lang w:val="de-DE"/>
        </w:rPr>
        <w:t xml:space="preserve">tidy(conf.int = TRUE) </w:t>
      </w:r>
      <w:r w:rsidR="00162218" w:rsidRPr="00B42F3A">
        <w:rPr>
          <w:lang w:val="de-DE"/>
        </w:rPr>
        <w:t>%&gt;%</w:t>
      </w:r>
    </w:p>
    <w:p w14:paraId="5CFA7F0B" w14:textId="25C94C55" w:rsidR="00816116" w:rsidRPr="004D6A37" w:rsidRDefault="00816116" w:rsidP="00F63DE7">
      <w:pPr>
        <w:pStyle w:val="R"/>
      </w:pPr>
      <w:r w:rsidRPr="004D6A37">
        <w:t xml:space="preserve">filter(term != " (Intercept)") </w:t>
      </w:r>
      <w:r w:rsidR="00162218">
        <w:t>%&gt;%</w:t>
      </w:r>
    </w:p>
    <w:p w14:paraId="5BD82AEF" w14:textId="6A237915" w:rsidR="00816116" w:rsidRPr="004D6A37" w:rsidRDefault="00816116" w:rsidP="00F63DE7">
      <w:pPr>
        <w:pStyle w:val="R"/>
      </w:pPr>
      <w:r w:rsidRPr="004D6A37">
        <w:t>mutate(term = str_replace(term, "country", "Country: "),</w:t>
      </w:r>
    </w:p>
    <w:p w14:paraId="61D095AE" w14:textId="46848E65" w:rsidR="00816116" w:rsidRPr="004D6A37" w:rsidRDefault="00816116" w:rsidP="00F63DE7">
      <w:pPr>
        <w:pStyle w:val="R"/>
      </w:pPr>
      <w:r w:rsidRPr="004D6A37">
        <w:t xml:space="preserve"> term = str_replace(term, "taster_name", "Taster: "),</w:t>
      </w:r>
    </w:p>
    <w:p w14:paraId="2FF7297A" w14:textId="39C426D4" w:rsidR="00816116" w:rsidRPr="004D6A37" w:rsidRDefault="00816116" w:rsidP="00F63DE7">
      <w:pPr>
        <w:pStyle w:val="R"/>
      </w:pPr>
      <w:r w:rsidRPr="004D6A37">
        <w:t xml:space="preserve"> term = fct_rorder(term, estimate)) </w:t>
      </w:r>
      <w:r w:rsidR="00162218">
        <w:t>%&gt;%</w:t>
      </w:r>
    </w:p>
    <w:p w14:paraId="11D3AA21" w14:textId="4A787064" w:rsidR="00816116" w:rsidRPr="00B42F3A" w:rsidRDefault="00816116" w:rsidP="00F63DE7">
      <w:pPr>
        <w:pStyle w:val="R"/>
        <w:rPr>
          <w:lang w:val="de-DE"/>
        </w:rPr>
      </w:pPr>
      <w:r w:rsidRPr="00B42F3A">
        <w:rPr>
          <w:lang w:val="de-DE"/>
        </w:rPr>
        <w:t>ggplot(.....)</w:t>
      </w:r>
    </w:p>
    <w:p w14:paraId="33C654E2" w14:textId="5AB323BD" w:rsidR="00816116" w:rsidRDefault="00816116" w:rsidP="00816116">
      <w:pPr>
        <w:pStyle w:val="Aufzhlung"/>
        <w:numPr>
          <w:ilvl w:val="0"/>
          <w:numId w:val="0"/>
        </w:numPr>
        <w:ind w:left="360"/>
      </w:pPr>
    </w:p>
    <w:p w14:paraId="256EE7FF" w14:textId="2EB33679" w:rsidR="00816116" w:rsidRPr="00984154" w:rsidRDefault="00816116" w:rsidP="00816116">
      <w:pPr>
        <w:pStyle w:val="Aufzhlung"/>
        <w:numPr>
          <w:ilvl w:val="0"/>
          <w:numId w:val="0"/>
        </w:numPr>
        <w:ind w:left="360" w:hanging="360"/>
      </w:pPr>
      <w:r>
        <w:t>fct_reorder() sortiert die level eines Faktors entlang der Werte einer anderen Var</w:t>
      </w:r>
      <w:r w:rsidR="004D6A37">
        <w:t>i</w:t>
      </w:r>
      <w:r>
        <w:t>able, hier wird der Faktor „term“ (der Prädiktor im model-Datensatz, der die Koeff. eines Regressionsmodels enthält) entlang des estimates ge-re-levelt (wobei das Käse ist weil er völlig unterschiedliche Effekte sortier, aber egal).</w:t>
      </w:r>
    </w:p>
    <w:p w14:paraId="297A54A9" w14:textId="77777777" w:rsidR="009903BA" w:rsidRDefault="009903BA" w:rsidP="009903BA">
      <w:pPr>
        <w:pStyle w:val="Aufzhlung"/>
        <w:numPr>
          <w:ilvl w:val="0"/>
          <w:numId w:val="0"/>
        </w:numPr>
        <w:ind w:left="360"/>
      </w:pPr>
    </w:p>
    <w:p w14:paraId="7E738A8A" w14:textId="250B37B7" w:rsidR="00724F2E" w:rsidRDefault="00724F2E" w:rsidP="00724F2E">
      <w:pPr>
        <w:pStyle w:val="Aufzhlung"/>
        <w:numPr>
          <w:ilvl w:val="0"/>
          <w:numId w:val="0"/>
        </w:numPr>
        <w:ind w:left="360" w:hanging="360"/>
      </w:pPr>
    </w:p>
    <w:p w14:paraId="3A653615" w14:textId="77777777" w:rsidR="009903BA" w:rsidRDefault="009903BA" w:rsidP="00724F2E">
      <w:pPr>
        <w:pStyle w:val="Aufzhlung"/>
        <w:numPr>
          <w:ilvl w:val="0"/>
          <w:numId w:val="0"/>
        </w:numPr>
        <w:ind w:left="360" w:hanging="360"/>
      </w:pPr>
    </w:p>
    <w:p w14:paraId="7E706B44" w14:textId="2EC9DC97" w:rsidR="00724F2E" w:rsidRDefault="00724F2E" w:rsidP="00314F8E">
      <w:pPr>
        <w:pStyle w:val="berschrift3"/>
      </w:pPr>
      <w:r>
        <w:t>Kombinieren und Vergleichen verschiedener Modelle</w:t>
      </w:r>
    </w:p>
    <w:p w14:paraId="11206114" w14:textId="4D21E891" w:rsidR="00724F2E" w:rsidRDefault="00E249F0" w:rsidP="00E249F0">
      <w:pPr>
        <w:pStyle w:val="berschrift4"/>
      </w:pPr>
      <w:r>
        <w:t>Stacken über Gruppen</w:t>
      </w:r>
    </w:p>
    <w:p w14:paraId="43B754B0" w14:textId="77777777" w:rsidR="00E249F0" w:rsidRDefault="00E249F0" w:rsidP="00724F2E">
      <w:pPr>
        <w:pStyle w:val="Textkrper"/>
      </w:pPr>
    </w:p>
    <w:p w14:paraId="7E4392D4" w14:textId="29AAFE29" w:rsidR="00724F2E" w:rsidRDefault="00724F2E" w:rsidP="00724F2E">
      <w:pPr>
        <w:pStyle w:val="Textkrper"/>
      </w:pPr>
      <w:r>
        <w:sym w:font="Wingdings" w:char="F0E0"/>
      </w:r>
      <w:r>
        <w:t xml:space="preserve"> Man kann verschiedene Modelle </w:t>
      </w:r>
      <w:r w:rsidRPr="009903BA">
        <w:rPr>
          <w:b/>
        </w:rPr>
        <w:t>stacken</w:t>
      </w:r>
      <w:r w:rsidR="009903BA">
        <w:t>. Hier Beispieldatensatz mtcars; es wird ein Modell für zwei Gruppen gemacht („am“) und gestackt</w:t>
      </w:r>
    </w:p>
    <w:p w14:paraId="29585C45" w14:textId="3DD87F02" w:rsidR="00724F2E" w:rsidRDefault="00724F2E" w:rsidP="00724F2E">
      <w:pPr>
        <w:pStyle w:val="Textkrper"/>
      </w:pPr>
    </w:p>
    <w:p w14:paraId="358D558E" w14:textId="1FF51313" w:rsidR="00724F2E" w:rsidRPr="0076094A" w:rsidRDefault="00724F2E" w:rsidP="00F63DE7">
      <w:pPr>
        <w:pStyle w:val="R"/>
      </w:pPr>
      <w:r w:rsidRPr="0076094A">
        <w:t xml:space="preserve">mtcars </w:t>
      </w:r>
      <w:r w:rsidR="00162218">
        <w:t>%&gt;%</w:t>
      </w:r>
    </w:p>
    <w:p w14:paraId="4E8E7C5F" w14:textId="771AE6EF" w:rsidR="00724F2E" w:rsidRPr="0076094A" w:rsidRDefault="009903BA" w:rsidP="00F63DE7">
      <w:pPr>
        <w:pStyle w:val="R"/>
      </w:pPr>
      <w:r w:rsidRPr="0076094A">
        <w:t xml:space="preserve">   </w:t>
      </w:r>
      <w:r w:rsidR="00552670">
        <w:t>group_by(am</w:t>
      </w:r>
      <w:r w:rsidR="00D21769">
        <w:t>)</w:t>
      </w:r>
      <w:r w:rsidR="00552670">
        <w:t xml:space="preserve"> </w:t>
      </w:r>
      <w:r w:rsidR="00162218">
        <w:t>%&gt;%</w:t>
      </w:r>
    </w:p>
    <w:p w14:paraId="78C9E6EE" w14:textId="550E93C9" w:rsidR="00724F2E" w:rsidRPr="0076094A" w:rsidRDefault="00724F2E" w:rsidP="00F63DE7">
      <w:pPr>
        <w:pStyle w:val="R"/>
      </w:pPr>
      <w:r w:rsidRPr="0076094A">
        <w:t>do(tidy(lm(mpg ~ wt, .)))</w:t>
      </w:r>
    </w:p>
    <w:p w14:paraId="2B486F4C" w14:textId="14E271F5" w:rsidR="009903BA" w:rsidRPr="0076094A" w:rsidRDefault="009903BA" w:rsidP="00F63DE7">
      <w:pPr>
        <w:pStyle w:val="R"/>
      </w:pPr>
    </w:p>
    <w:p w14:paraId="511DA10A" w14:textId="77777777" w:rsidR="009903BA" w:rsidRDefault="009903BA" w:rsidP="00362BD5">
      <w:pPr>
        <w:pStyle w:val="ROutput"/>
      </w:pPr>
      <w:r>
        <w:t># A tibble: 4 x 6</w:t>
      </w:r>
    </w:p>
    <w:p w14:paraId="78B7D62B" w14:textId="77777777" w:rsidR="009903BA" w:rsidRDefault="009903BA" w:rsidP="00362BD5">
      <w:pPr>
        <w:pStyle w:val="ROutput"/>
      </w:pPr>
      <w:r>
        <w:t># Groups:   am [2]</w:t>
      </w:r>
    </w:p>
    <w:p w14:paraId="3FA03226" w14:textId="77777777" w:rsidR="009903BA" w:rsidRDefault="009903BA" w:rsidP="00362BD5">
      <w:pPr>
        <w:pStyle w:val="ROutput"/>
      </w:pPr>
      <w:r>
        <w:t xml:space="preserve">     am term        estimate std.error statistic       p.value</w:t>
      </w:r>
    </w:p>
    <w:p w14:paraId="7FB09F76" w14:textId="77777777" w:rsidR="009903BA" w:rsidRDefault="009903BA" w:rsidP="00362BD5">
      <w:pPr>
        <w:pStyle w:val="ROutput"/>
      </w:pPr>
      <w:r>
        <w:t xml:space="preserve">  &lt;dbl&gt; &lt;chr&gt;          &lt;dbl&gt;     &lt;dbl&gt;     &lt;dbl&gt;         &lt;dbl&gt;</w:t>
      </w:r>
    </w:p>
    <w:p w14:paraId="35E272E5" w14:textId="77777777" w:rsidR="009903BA" w:rsidRPr="007F33F9" w:rsidRDefault="009903BA" w:rsidP="00362BD5">
      <w:pPr>
        <w:pStyle w:val="ROutput"/>
        <w:rPr>
          <w:lang w:val="de-DE"/>
        </w:rPr>
      </w:pPr>
      <w:r w:rsidRPr="007F33F9">
        <w:rPr>
          <w:lang w:val="de-DE"/>
        </w:rPr>
        <w:t>1     0 (Intercept)    31.4      2.95      10.7  0.00000000601</w:t>
      </w:r>
    </w:p>
    <w:p w14:paraId="4B5E8CF0" w14:textId="77777777" w:rsidR="009903BA" w:rsidRPr="007F33F9" w:rsidRDefault="009903BA" w:rsidP="00362BD5">
      <w:pPr>
        <w:pStyle w:val="ROutput"/>
        <w:rPr>
          <w:lang w:val="de-DE"/>
        </w:rPr>
      </w:pPr>
      <w:r w:rsidRPr="007F33F9">
        <w:rPr>
          <w:lang w:val="de-DE"/>
        </w:rPr>
        <w:t xml:space="preserve">2     0 wt             -3.79     0.767     -4.94 0.000125     </w:t>
      </w:r>
    </w:p>
    <w:p w14:paraId="0551B38D" w14:textId="77777777" w:rsidR="009903BA" w:rsidRPr="007F33F9" w:rsidRDefault="009903BA" w:rsidP="00362BD5">
      <w:pPr>
        <w:pStyle w:val="ROutput"/>
        <w:rPr>
          <w:lang w:val="de-DE"/>
        </w:rPr>
      </w:pPr>
      <w:r w:rsidRPr="007F33F9">
        <w:rPr>
          <w:lang w:val="de-DE"/>
        </w:rPr>
        <w:t xml:space="preserve">3     1 (Intercept)    46.3      3.12      14.8  0.0000000128 </w:t>
      </w:r>
    </w:p>
    <w:p w14:paraId="4E3A7216" w14:textId="2A61CBF7" w:rsidR="009903BA" w:rsidRPr="007F33F9" w:rsidRDefault="009903BA" w:rsidP="00362BD5">
      <w:pPr>
        <w:pStyle w:val="ROutput"/>
        <w:rPr>
          <w:lang w:val="de-DE"/>
        </w:rPr>
      </w:pPr>
      <w:r w:rsidRPr="007F33F9">
        <w:rPr>
          <w:lang w:val="de-DE"/>
        </w:rPr>
        <w:t>4     1 wt             -9.08     1.26      -7.23 0.0000169</w:t>
      </w:r>
    </w:p>
    <w:p w14:paraId="563AB016" w14:textId="0BD214EE" w:rsidR="00724F2E" w:rsidRDefault="00724F2E" w:rsidP="00724F2E">
      <w:pPr>
        <w:pStyle w:val="Aufzhlung"/>
        <w:numPr>
          <w:ilvl w:val="0"/>
          <w:numId w:val="0"/>
        </w:numPr>
        <w:ind w:left="360"/>
      </w:pPr>
    </w:p>
    <w:p w14:paraId="28D07174" w14:textId="5F9D472E" w:rsidR="00724F2E" w:rsidRDefault="00724F2E" w:rsidP="00724F2E">
      <w:pPr>
        <w:pStyle w:val="Aufzhlung"/>
        <w:numPr>
          <w:ilvl w:val="0"/>
          <w:numId w:val="0"/>
        </w:numPr>
        <w:ind w:left="360"/>
      </w:pPr>
    </w:p>
    <w:p w14:paraId="7F56F6CD" w14:textId="77777777" w:rsidR="00282E77" w:rsidRDefault="00D20C78" w:rsidP="00724F2E">
      <w:pPr>
        <w:pStyle w:val="Aufzhlung"/>
        <w:numPr>
          <w:ilvl w:val="0"/>
          <w:numId w:val="0"/>
        </w:numPr>
        <w:ind w:left="360"/>
      </w:pPr>
      <w:r>
        <w:lastRenderedPageBreak/>
        <w:t>Man kann damit auch bootstraps machen (irgendwie mit replicate) und jeden einzelnen grafisch darstellen</w:t>
      </w:r>
    </w:p>
    <w:p w14:paraId="2E18B539" w14:textId="77777777" w:rsidR="00282E77" w:rsidRDefault="00282E77" w:rsidP="00724F2E">
      <w:pPr>
        <w:pStyle w:val="Aufzhlung"/>
        <w:numPr>
          <w:ilvl w:val="0"/>
          <w:numId w:val="0"/>
        </w:numPr>
        <w:ind w:left="360"/>
      </w:pPr>
    </w:p>
    <w:p w14:paraId="2FC099F6" w14:textId="05D57258" w:rsidR="00724F2E" w:rsidRDefault="00282E77" w:rsidP="00724F2E">
      <w:pPr>
        <w:pStyle w:val="Aufzhlung"/>
        <w:numPr>
          <w:ilvl w:val="0"/>
          <w:numId w:val="0"/>
        </w:numPr>
        <w:ind w:left="360"/>
      </w:pPr>
      <w:r>
        <w:t xml:space="preserve">[Es gibt noch das paket tidymodels dass Julia Silge oft nutzt. Das ist ein Sammelpaekt, das broom und andere hilfreiche pakete umfasst, siehe </w:t>
      </w:r>
      <w:hyperlink r:id="rId107" w:history="1">
        <w:r w:rsidRPr="00282E77">
          <w:rPr>
            <w:rStyle w:val="Hyperlink"/>
          </w:rPr>
          <w:t>link</w:t>
        </w:r>
      </w:hyperlink>
      <w:r>
        <w:t>)</w:t>
      </w:r>
    </w:p>
    <w:p w14:paraId="495E7C50" w14:textId="41D4AA1B" w:rsidR="00E249F0" w:rsidRDefault="00E249F0" w:rsidP="00E249F0">
      <w:pPr>
        <w:pStyle w:val="berschrift4"/>
      </w:pPr>
      <w:r>
        <w:t>Stacken über Variablen / Regressionsmodelle</w:t>
      </w:r>
    </w:p>
    <w:p w14:paraId="168EB73C" w14:textId="5DC35C17" w:rsidR="00E249F0" w:rsidRDefault="00E249F0" w:rsidP="00E249F0">
      <w:pPr>
        <w:rPr>
          <w:lang w:val="en-GB"/>
        </w:rPr>
      </w:pPr>
    </w:p>
    <w:p w14:paraId="2AB0D3D8" w14:textId="3876737C" w:rsidR="00E249F0" w:rsidRPr="00135A53" w:rsidRDefault="00E249F0" w:rsidP="00E249F0">
      <w:pPr>
        <w:pStyle w:val="Textkrper"/>
      </w:pPr>
      <w:r w:rsidRPr="00135A53">
        <w:t>Ziel ist hier, verschiedene Regressionen zu stacken</w:t>
      </w:r>
    </w:p>
    <w:p w14:paraId="49ABC578" w14:textId="77777777" w:rsidR="00E249F0" w:rsidRPr="00135A53" w:rsidRDefault="00E249F0" w:rsidP="00E249F0"/>
    <w:p w14:paraId="2A926FF5" w14:textId="34C22108" w:rsidR="00E61AE5" w:rsidRPr="00135A53" w:rsidRDefault="00E61AE5" w:rsidP="00F63DE7">
      <w:pPr>
        <w:pStyle w:val="R"/>
      </w:pPr>
      <w:r w:rsidRPr="00135A53">
        <w:t xml:space="preserve">mtcars </w:t>
      </w:r>
      <w:r w:rsidR="00162218" w:rsidRPr="00135A53">
        <w:t>%&gt;%</w:t>
      </w:r>
    </w:p>
    <w:p w14:paraId="4EDDC725" w14:textId="62929908" w:rsidR="00E61AE5" w:rsidRPr="00135A53" w:rsidRDefault="00E61AE5" w:rsidP="00F63DE7">
      <w:pPr>
        <w:pStyle w:val="R"/>
      </w:pPr>
      <w:r w:rsidRPr="00135A53">
        <w:t xml:space="preserve">  pivot_longer(names_to = "predictor", values_to = "measure", -mpg) </w:t>
      </w:r>
      <w:r w:rsidR="00162218" w:rsidRPr="00135A53">
        <w:t>%&gt;%</w:t>
      </w:r>
      <w:r w:rsidRPr="00135A53">
        <w:t xml:space="preserve"> </w:t>
      </w:r>
    </w:p>
    <w:p w14:paraId="2D2DB8AD" w14:textId="4EBE6FAB" w:rsidR="00E61AE5" w:rsidRPr="00135A53" w:rsidRDefault="00E61AE5" w:rsidP="00F63DE7">
      <w:pPr>
        <w:pStyle w:val="R"/>
      </w:pPr>
      <w:r w:rsidRPr="00135A53">
        <w:t xml:space="preserve">  group_by(predictor) </w:t>
      </w:r>
      <w:r w:rsidR="00162218" w:rsidRPr="00135A53">
        <w:t>%&gt;%</w:t>
      </w:r>
    </w:p>
    <w:p w14:paraId="5A0C6594" w14:textId="365F7129" w:rsidR="00724F2E" w:rsidRPr="00135A53" w:rsidRDefault="00E61AE5" w:rsidP="00F63DE7">
      <w:pPr>
        <w:pStyle w:val="R"/>
      </w:pPr>
      <w:r w:rsidRPr="00135A53">
        <w:t xml:space="preserve">  do(tidy(lm(mpg ~ measure, .)))</w:t>
      </w:r>
    </w:p>
    <w:p w14:paraId="068503B8" w14:textId="77777777" w:rsidR="00E61AE5" w:rsidRPr="00135A53" w:rsidRDefault="00E61AE5" w:rsidP="00E61AE5">
      <w:pPr>
        <w:pStyle w:val="Aufzhlung"/>
        <w:numPr>
          <w:ilvl w:val="0"/>
          <w:numId w:val="0"/>
        </w:numPr>
        <w:ind w:left="360" w:hanging="360"/>
        <w:rPr>
          <w:lang w:val="en-GB"/>
        </w:rPr>
      </w:pPr>
    </w:p>
    <w:p w14:paraId="55651CE4" w14:textId="77777777" w:rsidR="00E249F0" w:rsidRDefault="00E249F0" w:rsidP="00362BD5">
      <w:pPr>
        <w:pStyle w:val="ROutput"/>
      </w:pPr>
      <w:r>
        <w:t># Groups:   predictor [10]</w:t>
      </w:r>
    </w:p>
    <w:p w14:paraId="23123457" w14:textId="77777777" w:rsidR="00E249F0" w:rsidRDefault="00E249F0" w:rsidP="00362BD5">
      <w:pPr>
        <w:pStyle w:val="ROutput"/>
      </w:pPr>
      <w:r>
        <w:t>predictor term        estimate std.error statistic  p.value</w:t>
      </w:r>
    </w:p>
    <w:p w14:paraId="0C6EBB76" w14:textId="77777777" w:rsidR="00E249F0" w:rsidRPr="007F33F9" w:rsidRDefault="00E249F0" w:rsidP="00362BD5">
      <w:pPr>
        <w:pStyle w:val="ROutput"/>
        <w:rPr>
          <w:lang w:val="de-DE"/>
        </w:rPr>
      </w:pPr>
      <w:r w:rsidRPr="007F33F9">
        <w:rPr>
          <w:lang w:val="de-DE"/>
        </w:rPr>
        <w:t>&lt;chr&gt;     &lt;chr&gt;          &lt;dbl&gt;     &lt;dbl&gt;     &lt;dbl&gt;    &lt;dbl&gt;</w:t>
      </w:r>
    </w:p>
    <w:p w14:paraId="0F1A46C8" w14:textId="3F0E2453" w:rsidR="00E249F0" w:rsidRPr="007F33F9" w:rsidRDefault="00E249F0" w:rsidP="00362BD5">
      <w:pPr>
        <w:pStyle w:val="ROutput"/>
        <w:rPr>
          <w:lang w:val="de-DE"/>
        </w:rPr>
      </w:pPr>
      <w:r w:rsidRPr="007F33F9">
        <w:rPr>
          <w:lang w:val="de-DE"/>
        </w:rPr>
        <w:t>1 am        (Intercept)  17.1      1.12       15.2   1.13e-15</w:t>
      </w:r>
    </w:p>
    <w:p w14:paraId="7E1A20DF" w14:textId="77777777" w:rsidR="00E249F0" w:rsidRDefault="00E249F0" w:rsidP="00362BD5">
      <w:pPr>
        <w:pStyle w:val="ROutput"/>
      </w:pPr>
      <w:r>
        <w:t>2 am        measure       7.24     1.76        4.11  2.85e- 4</w:t>
      </w:r>
    </w:p>
    <w:p w14:paraId="4B6C1062" w14:textId="77777777" w:rsidR="00E249F0" w:rsidRDefault="00E249F0" w:rsidP="00362BD5">
      <w:pPr>
        <w:pStyle w:val="ROutput"/>
      </w:pPr>
      <w:r>
        <w:t>3 carb      (Intercept)  25.9      1.84       14.1   9.22e-15</w:t>
      </w:r>
    </w:p>
    <w:p w14:paraId="0BBD65BB" w14:textId="77777777" w:rsidR="00E249F0" w:rsidRDefault="00E249F0" w:rsidP="00362BD5">
      <w:pPr>
        <w:pStyle w:val="ROutput"/>
      </w:pPr>
      <w:r>
        <w:t>4 carb      measure      -2.06     0.569      -3.62  1.08e- 3</w:t>
      </w:r>
    </w:p>
    <w:p w14:paraId="7BF48083" w14:textId="77777777" w:rsidR="00E249F0" w:rsidRDefault="00E249F0" w:rsidP="00362BD5">
      <w:pPr>
        <w:pStyle w:val="ROutput"/>
      </w:pPr>
      <w:r>
        <w:t>5 cyl       (Intercept)  37.9      2.07       18.3   8.37e-18</w:t>
      </w:r>
    </w:p>
    <w:p w14:paraId="6DF309AA" w14:textId="77777777" w:rsidR="00E249F0" w:rsidRDefault="00E249F0" w:rsidP="00362BD5">
      <w:pPr>
        <w:pStyle w:val="ROutput"/>
      </w:pPr>
      <w:r>
        <w:t>6 cyl       measure      -2.88     0.322      -8.92  6.11e-10</w:t>
      </w:r>
    </w:p>
    <w:p w14:paraId="1FC6A423" w14:textId="77777777" w:rsidR="00E249F0" w:rsidRDefault="00E249F0" w:rsidP="00362BD5">
      <w:pPr>
        <w:pStyle w:val="ROutput"/>
      </w:pPr>
      <w:r>
        <w:t>7 disp      (Intercept)  29.6      1.23       24.1   3.58e-21</w:t>
      </w:r>
    </w:p>
    <w:p w14:paraId="2293A36A" w14:textId="77777777" w:rsidR="00E249F0" w:rsidRDefault="00E249F0" w:rsidP="00362BD5">
      <w:pPr>
        <w:pStyle w:val="ROutput"/>
      </w:pPr>
      <w:r>
        <w:t>8 disp      measure      -0.0412   0.00471    -8.75  9.38e-10</w:t>
      </w:r>
    </w:p>
    <w:p w14:paraId="14F0E50A" w14:textId="77777777" w:rsidR="00E249F0" w:rsidRPr="007F33F9" w:rsidRDefault="00E249F0" w:rsidP="00362BD5">
      <w:pPr>
        <w:pStyle w:val="ROutput"/>
        <w:rPr>
          <w:lang w:val="de-DE"/>
        </w:rPr>
      </w:pPr>
      <w:r w:rsidRPr="007F33F9">
        <w:rPr>
          <w:lang w:val="de-DE"/>
        </w:rPr>
        <w:t>9 drat      (Intercept)  -7.52     5.48       -1.37  1.80e- 1</w:t>
      </w:r>
    </w:p>
    <w:p w14:paraId="788F67B4" w14:textId="0AE1830E" w:rsidR="00E249F0" w:rsidRPr="007F33F9" w:rsidRDefault="00E249F0" w:rsidP="00362BD5">
      <w:pPr>
        <w:pStyle w:val="ROutput"/>
        <w:rPr>
          <w:lang w:val="de-DE"/>
        </w:rPr>
      </w:pPr>
      <w:r w:rsidRPr="007F33F9">
        <w:rPr>
          <w:lang w:val="de-DE"/>
        </w:rPr>
        <w:t>10 drat     measure       7.68     1.51        5.10  1.78e- 5</w:t>
      </w:r>
    </w:p>
    <w:p w14:paraId="308A51A3" w14:textId="086D5ED8" w:rsidR="00E249F0" w:rsidRDefault="00E249F0" w:rsidP="00362BD5">
      <w:pPr>
        <w:pStyle w:val="ROutput"/>
      </w:pPr>
      <w:r>
        <w:t>11 gear     (Intercept)   5.62     4.92        1.14  2.62e- 1</w:t>
      </w:r>
    </w:p>
    <w:p w14:paraId="456AADC3" w14:textId="66DC4521" w:rsidR="00E249F0" w:rsidRDefault="00E249F0" w:rsidP="00362BD5">
      <w:pPr>
        <w:pStyle w:val="ROutput"/>
      </w:pPr>
      <w:r>
        <w:t>12 gear     measure       3.92     1.31        3.00  5.40e- 3</w:t>
      </w:r>
    </w:p>
    <w:p w14:paraId="310C62B9" w14:textId="2B54F9D3" w:rsidR="00E249F0" w:rsidRDefault="00E249F0" w:rsidP="00362BD5">
      <w:pPr>
        <w:pStyle w:val="ROutput"/>
      </w:pPr>
      <w:r>
        <w:t>13 hp       (Intercept)  30.1      1.63       18.4   6.64e-18</w:t>
      </w:r>
    </w:p>
    <w:p w14:paraId="3F080CB4" w14:textId="32DC1EAC" w:rsidR="00E249F0" w:rsidRDefault="00E249F0" w:rsidP="00724F2E">
      <w:pPr>
        <w:pStyle w:val="Aufzhlung"/>
        <w:numPr>
          <w:ilvl w:val="0"/>
          <w:numId w:val="0"/>
        </w:numPr>
        <w:ind w:left="360" w:hanging="360"/>
      </w:pPr>
    </w:p>
    <w:p w14:paraId="419178B0" w14:textId="18484A88" w:rsidR="00E249F0" w:rsidRDefault="00E61AE5" w:rsidP="00E249F0">
      <w:pPr>
        <w:pStyle w:val="Aufzhlung"/>
      </w:pPr>
      <w:r>
        <w:t xml:space="preserve">Mit pivot_longer wird jedes X-Y-Segment für alles X’s übereinander-gestackt (geht natürlich auch für mehrere Y-Variablen und 1 X oder mehrere X-Y-Kombinationen. </w:t>
      </w:r>
    </w:p>
    <w:p w14:paraId="44F7012F" w14:textId="228F5111" w:rsidR="00E249F0" w:rsidRDefault="00E249F0" w:rsidP="00E249F0">
      <w:pPr>
        <w:pStyle w:val="Aufzhlung"/>
      </w:pPr>
      <w:r>
        <w:t>Predictor ist einfach der Name der ganzen Var</w:t>
      </w:r>
      <w:r w:rsidR="00E61AE5">
        <w:t xml:space="preserve">iablen; measure ist ihr Wert </w:t>
      </w:r>
    </w:p>
    <w:p w14:paraId="6F25CDD8" w14:textId="3B741395" w:rsidR="00E61AE5" w:rsidRDefault="00E61AE5" w:rsidP="00E249F0">
      <w:pPr>
        <w:pStyle w:val="Aufzhlung"/>
      </w:pPr>
      <w:r>
        <w:t>Dann wird gruppiert</w:t>
      </w:r>
      <w:r w:rsidR="003C02F1">
        <w:t xml:space="preserve"> und die einzelnen Regressionen für die gruppierten Segmente berechnet</w:t>
      </w:r>
    </w:p>
    <w:p w14:paraId="322002F1" w14:textId="111DAE52" w:rsidR="00E249F0" w:rsidRDefault="00E249F0" w:rsidP="00724F2E">
      <w:pPr>
        <w:pStyle w:val="Aufzhlung"/>
        <w:numPr>
          <w:ilvl w:val="0"/>
          <w:numId w:val="0"/>
        </w:numPr>
        <w:ind w:left="360" w:hanging="360"/>
      </w:pPr>
    </w:p>
    <w:p w14:paraId="3AB5404E" w14:textId="5670B2DF" w:rsidR="00E249F0" w:rsidRDefault="00E249F0" w:rsidP="00724F2E">
      <w:pPr>
        <w:pStyle w:val="Aufzhlung"/>
        <w:numPr>
          <w:ilvl w:val="0"/>
          <w:numId w:val="0"/>
        </w:numPr>
        <w:ind w:left="360" w:hanging="360"/>
      </w:pPr>
    </w:p>
    <w:p w14:paraId="3C8AFA3E" w14:textId="3AAEDF36" w:rsidR="00E249F0" w:rsidRDefault="00E249F0" w:rsidP="00724F2E">
      <w:pPr>
        <w:pStyle w:val="Aufzhlung"/>
        <w:numPr>
          <w:ilvl w:val="0"/>
          <w:numId w:val="0"/>
        </w:numPr>
        <w:ind w:left="360" w:hanging="360"/>
      </w:pPr>
    </w:p>
    <w:p w14:paraId="61B5E76B" w14:textId="77777777" w:rsidR="00E249F0" w:rsidRDefault="00E249F0" w:rsidP="00724F2E">
      <w:pPr>
        <w:pStyle w:val="Aufzhlung"/>
        <w:numPr>
          <w:ilvl w:val="0"/>
          <w:numId w:val="0"/>
        </w:numPr>
        <w:ind w:left="360" w:hanging="360"/>
      </w:pPr>
    </w:p>
    <w:p w14:paraId="62AC1C04" w14:textId="00DBF047" w:rsidR="00724F2E" w:rsidRDefault="00282E77" w:rsidP="0090703D">
      <w:pPr>
        <w:pStyle w:val="berschrift4"/>
      </w:pPr>
      <w:r>
        <w:t>Bootstrapping</w:t>
      </w:r>
    </w:p>
    <w:p w14:paraId="109D8181" w14:textId="1A6B75B3" w:rsidR="00282E77" w:rsidRDefault="00282E77" w:rsidP="00282E77">
      <w:pPr>
        <w:rPr>
          <w:lang w:val="en-GB"/>
        </w:rPr>
      </w:pPr>
    </w:p>
    <w:p w14:paraId="278F0EA0" w14:textId="02E0E120" w:rsidR="00D2416C" w:rsidRPr="0076094A" w:rsidRDefault="00D2416C" w:rsidP="00D2416C">
      <w:pPr>
        <w:pStyle w:val="Textkrper"/>
      </w:pPr>
      <w:r w:rsidRPr="0076094A">
        <w:t xml:space="preserve">Video2 (von J. Silge): </w:t>
      </w:r>
      <w:hyperlink r:id="rId108" w:history="1">
        <w:r>
          <w:rPr>
            <w:rStyle w:val="Hyperlink"/>
          </w:rPr>
          <w:t>https://www.youtube.com/watch?v=7LGR1sEUXoI</w:t>
        </w:r>
      </w:hyperlink>
    </w:p>
    <w:p w14:paraId="60A53F7F" w14:textId="77777777" w:rsidR="00D2416C" w:rsidRPr="0076094A" w:rsidRDefault="00D2416C" w:rsidP="00282E77"/>
    <w:p w14:paraId="00850948" w14:textId="77777777" w:rsidR="00282E77" w:rsidRPr="00282E77" w:rsidRDefault="00282E77" w:rsidP="00F63DE7">
      <w:pPr>
        <w:pStyle w:val="R"/>
      </w:pPr>
      <w:r w:rsidRPr="00282E77">
        <w:t>library(rsample)</w:t>
      </w:r>
    </w:p>
    <w:p w14:paraId="0AC1CDA6" w14:textId="77777777" w:rsidR="00282E77" w:rsidRPr="00282E77" w:rsidRDefault="00282E77" w:rsidP="00F63DE7">
      <w:pPr>
        <w:pStyle w:val="R"/>
      </w:pPr>
    </w:p>
    <w:p w14:paraId="47FB1F83" w14:textId="77777777" w:rsidR="00282E77" w:rsidRPr="00282E77" w:rsidRDefault="00282E77" w:rsidP="00F63DE7">
      <w:pPr>
        <w:pStyle w:val="R"/>
      </w:pPr>
      <w:r w:rsidRPr="00282E77">
        <w:t>set.seed(123)</w:t>
      </w:r>
    </w:p>
    <w:p w14:paraId="07F4D180" w14:textId="77777777" w:rsidR="00282E77" w:rsidRPr="00282E77" w:rsidRDefault="00282E77" w:rsidP="00F63DE7">
      <w:pPr>
        <w:pStyle w:val="R"/>
      </w:pPr>
      <w:r w:rsidRPr="00282E77">
        <w:t>data_boot &lt;- bootstraps(data,</w:t>
      </w:r>
    </w:p>
    <w:p w14:paraId="5615E2AE" w14:textId="77777777" w:rsidR="00282E77" w:rsidRPr="00F63DE7" w:rsidRDefault="00282E77" w:rsidP="00F63DE7">
      <w:pPr>
        <w:pStyle w:val="R"/>
        <w:rPr>
          <w:lang w:val="de-DE"/>
        </w:rPr>
      </w:pPr>
      <w:r w:rsidRPr="00282E77">
        <w:t xml:space="preserve">                        </w:t>
      </w:r>
      <w:r w:rsidRPr="00F63DE7">
        <w:rPr>
          <w:lang w:val="de-DE"/>
        </w:rPr>
        <w:t>times=1e3,</w:t>
      </w:r>
    </w:p>
    <w:p w14:paraId="20A61C7B" w14:textId="77777777" w:rsidR="00282E77" w:rsidRPr="00B42F3A" w:rsidRDefault="00282E77" w:rsidP="00F63DE7">
      <w:pPr>
        <w:pStyle w:val="R"/>
        <w:rPr>
          <w:lang w:val="de-DE"/>
        </w:rPr>
      </w:pPr>
      <w:r w:rsidRPr="00B42F3A">
        <w:rPr>
          <w:lang w:val="de-DE"/>
        </w:rPr>
        <w:lastRenderedPageBreak/>
        <w:t xml:space="preserve">                        apparant=TRUE)</w:t>
      </w:r>
    </w:p>
    <w:p w14:paraId="48AEE4F8" w14:textId="00F530E1" w:rsidR="00282E77" w:rsidRPr="0076094A" w:rsidRDefault="00282E77" w:rsidP="00282E77">
      <w:pPr>
        <w:pStyle w:val="Textkrper"/>
      </w:pPr>
      <w:r w:rsidRPr="00282E77">
        <w:rPr>
          <w:lang w:val="en-GB"/>
        </w:rPr>
        <w:sym w:font="Wingdings" w:char="F0E0"/>
      </w:r>
      <w:r w:rsidRPr="0076094A">
        <w:t xml:space="preserve"> Es werden 1000 subsamples gezogen</w:t>
      </w:r>
    </w:p>
    <w:p w14:paraId="06598B92" w14:textId="654EA7B6" w:rsidR="00282E77" w:rsidRPr="0076094A" w:rsidRDefault="00282E77" w:rsidP="00282E77">
      <w:pPr>
        <w:pStyle w:val="Textkrper"/>
      </w:pPr>
    </w:p>
    <w:p w14:paraId="1584DA52" w14:textId="194D77B3" w:rsidR="00E2678B" w:rsidRDefault="00E2678B" w:rsidP="00F63DE7">
      <w:pPr>
        <w:pStyle w:val="R"/>
      </w:pPr>
      <w:r>
        <w:t>data_boot</w:t>
      </w:r>
    </w:p>
    <w:p w14:paraId="2DA2E852" w14:textId="77777777" w:rsidR="00E2678B" w:rsidRDefault="00E2678B" w:rsidP="00362BD5">
      <w:pPr>
        <w:pStyle w:val="ROutput"/>
      </w:pPr>
    </w:p>
    <w:p w14:paraId="43006A3C" w14:textId="4BF5BEBB" w:rsidR="00282E77" w:rsidRPr="00282E77" w:rsidRDefault="00282E77" w:rsidP="00362BD5">
      <w:pPr>
        <w:pStyle w:val="ROutput"/>
      </w:pPr>
      <w:r w:rsidRPr="00282E77">
        <w:t># A tibble: 1,000 x 2</w:t>
      </w:r>
    </w:p>
    <w:p w14:paraId="01F84E07" w14:textId="77777777" w:rsidR="00282E77" w:rsidRPr="00282E77" w:rsidRDefault="00282E77" w:rsidP="00362BD5">
      <w:pPr>
        <w:pStyle w:val="ROutput"/>
      </w:pPr>
      <w:r w:rsidRPr="00282E77">
        <w:t xml:space="preserve">   splits           id           </w:t>
      </w:r>
    </w:p>
    <w:p w14:paraId="2DD607EF" w14:textId="77777777" w:rsidR="00282E77" w:rsidRPr="00282E77" w:rsidRDefault="00282E77" w:rsidP="00362BD5">
      <w:pPr>
        <w:pStyle w:val="ROutput"/>
      </w:pPr>
      <w:r w:rsidRPr="00282E77">
        <w:t xml:space="preserve">   &lt;list&gt;           &lt;chr&gt;        </w:t>
      </w:r>
    </w:p>
    <w:p w14:paraId="06FB27CF" w14:textId="77777777" w:rsidR="00282E77" w:rsidRPr="00282E77" w:rsidRDefault="00282E77" w:rsidP="00362BD5">
      <w:pPr>
        <w:pStyle w:val="ROutput"/>
      </w:pPr>
      <w:r w:rsidRPr="00282E77">
        <w:t xml:space="preserve"> 1 &lt;split [1K/359]&gt; Bootstrap0001</w:t>
      </w:r>
    </w:p>
    <w:p w14:paraId="6C32DB5B" w14:textId="77777777" w:rsidR="00282E77" w:rsidRPr="00282E77" w:rsidRDefault="00282E77" w:rsidP="00362BD5">
      <w:pPr>
        <w:pStyle w:val="ROutput"/>
      </w:pPr>
      <w:r w:rsidRPr="00282E77">
        <w:t xml:space="preserve"> 2 &lt;split [1K/389]&gt; Bootstrap0002</w:t>
      </w:r>
    </w:p>
    <w:p w14:paraId="761623DF" w14:textId="77777777" w:rsidR="00282E77" w:rsidRPr="00282E77" w:rsidRDefault="00282E77" w:rsidP="00362BD5">
      <w:pPr>
        <w:pStyle w:val="ROutput"/>
      </w:pPr>
      <w:r w:rsidRPr="00282E77">
        <w:t xml:space="preserve"> 3 &lt;split [1K/389]&gt; Bootstrap0003</w:t>
      </w:r>
    </w:p>
    <w:p w14:paraId="4A6B1EEB" w14:textId="77777777" w:rsidR="00282E77" w:rsidRPr="00282E77" w:rsidRDefault="00282E77" w:rsidP="00362BD5">
      <w:pPr>
        <w:pStyle w:val="ROutput"/>
      </w:pPr>
      <w:r w:rsidRPr="00282E77">
        <w:t xml:space="preserve"> 4 &lt;split [1K/370]&gt; Bootstrap0004</w:t>
      </w:r>
    </w:p>
    <w:p w14:paraId="0A8DEF6C" w14:textId="77777777" w:rsidR="00282E77" w:rsidRPr="00282E77" w:rsidRDefault="00282E77" w:rsidP="00362BD5">
      <w:pPr>
        <w:pStyle w:val="ROutput"/>
      </w:pPr>
      <w:r w:rsidRPr="00282E77">
        <w:t xml:space="preserve"> 5 &lt;split [1K/359]&gt; Bootstrap0005</w:t>
      </w:r>
    </w:p>
    <w:p w14:paraId="0226B1BE" w14:textId="77777777" w:rsidR="00282E77" w:rsidRPr="00282E77" w:rsidRDefault="00282E77" w:rsidP="00362BD5">
      <w:pPr>
        <w:pStyle w:val="ROutput"/>
      </w:pPr>
      <w:r w:rsidRPr="00282E77">
        <w:t xml:space="preserve"> 6 &lt;split [1K/362]&gt; Bootstrap0006</w:t>
      </w:r>
    </w:p>
    <w:p w14:paraId="217D7FA5" w14:textId="77777777" w:rsidR="00282E77" w:rsidRPr="00282E77" w:rsidRDefault="00282E77" w:rsidP="00362BD5">
      <w:pPr>
        <w:pStyle w:val="ROutput"/>
      </w:pPr>
      <w:r w:rsidRPr="00282E77">
        <w:t xml:space="preserve"> 7 &lt;split [1K/360]&gt; Bootstrap0007</w:t>
      </w:r>
    </w:p>
    <w:p w14:paraId="635C5A3B" w14:textId="7CAD7046" w:rsidR="00282E77" w:rsidRPr="007F33F9" w:rsidRDefault="00282E77" w:rsidP="00362BD5">
      <w:pPr>
        <w:pStyle w:val="ROutput"/>
        <w:rPr>
          <w:lang w:val="de-DE"/>
        </w:rPr>
      </w:pPr>
      <w:r w:rsidRPr="00282E77">
        <w:t xml:space="preserve"> </w:t>
      </w:r>
      <w:r w:rsidRPr="007F33F9">
        <w:rPr>
          <w:lang w:val="de-DE"/>
        </w:rPr>
        <w:t>8 &lt;split [1K/381]&gt; Bootstrap0008</w:t>
      </w:r>
    </w:p>
    <w:p w14:paraId="24B935BA" w14:textId="704EE3A1" w:rsidR="00E2678B" w:rsidRPr="0076094A" w:rsidRDefault="00E2678B" w:rsidP="00282E77">
      <w:pPr>
        <w:pStyle w:val="Textkrper"/>
      </w:pPr>
    </w:p>
    <w:p w14:paraId="1D7F8722" w14:textId="33637CCE" w:rsidR="00E2678B" w:rsidRPr="0076094A" w:rsidRDefault="00E65B5C" w:rsidP="00282E77">
      <w:pPr>
        <w:pStyle w:val="Textkrper"/>
      </w:pPr>
      <w:r>
        <w:t>Jedes der samples sind 1000 Ziehungen mit Zurücklegen, die Zahl danach ist der „remainder"—dieser Teil sind die Fälle die nicht gezogen wurden. Das ist bei Machine Learning-Ansätzen nötig, weil die Modelle im ersten Teil gefittet und am 2. Teil getestet werden.</w:t>
      </w:r>
    </w:p>
    <w:p w14:paraId="13E4D282" w14:textId="06593FA5" w:rsidR="00952A74" w:rsidRDefault="00952A74" w:rsidP="00952A74">
      <w:pPr>
        <w:pStyle w:val="Aufzhlung"/>
        <w:numPr>
          <w:ilvl w:val="0"/>
          <w:numId w:val="0"/>
        </w:numPr>
        <w:ind w:left="360" w:hanging="360"/>
      </w:pPr>
    </w:p>
    <w:p w14:paraId="28EB5118" w14:textId="6692C961" w:rsidR="00E2678B" w:rsidRDefault="00E2678B" w:rsidP="00952A74">
      <w:pPr>
        <w:pStyle w:val="Aufzhlung"/>
        <w:numPr>
          <w:ilvl w:val="0"/>
          <w:numId w:val="0"/>
        </w:numPr>
        <w:ind w:left="360" w:hanging="360"/>
      </w:pPr>
    </w:p>
    <w:p w14:paraId="3C539560" w14:textId="3B769416" w:rsidR="00E2678B" w:rsidRDefault="00E2678B" w:rsidP="00E2678B">
      <w:pPr>
        <w:pStyle w:val="Textkrper"/>
      </w:pPr>
      <w:r>
        <w:t>Nun wird das Modell auf jeden der splits angewendet. Mittels map() werden die einzelnen Modellergebnisse in den bootstrap-tibble integriert:</w:t>
      </w:r>
    </w:p>
    <w:p w14:paraId="284468E7" w14:textId="77777777" w:rsidR="00E2678B" w:rsidRDefault="00E2678B" w:rsidP="00952A74">
      <w:pPr>
        <w:pStyle w:val="Aufzhlung"/>
        <w:numPr>
          <w:ilvl w:val="0"/>
          <w:numId w:val="0"/>
        </w:numPr>
        <w:ind w:left="360" w:hanging="360"/>
      </w:pPr>
    </w:p>
    <w:p w14:paraId="0840D6AC" w14:textId="69213BFB" w:rsidR="00070221" w:rsidRPr="0076094A" w:rsidRDefault="00070221" w:rsidP="00F63DE7">
      <w:pPr>
        <w:pStyle w:val="R"/>
      </w:pPr>
      <w:r w:rsidRPr="0076094A">
        <w:t xml:space="preserve">boot_models &lt;- data_boot </w:t>
      </w:r>
      <w:r w:rsidR="00162218">
        <w:t>%&gt;%</w:t>
      </w:r>
      <w:r w:rsidRPr="0076094A">
        <w:t xml:space="preserve"> </w:t>
      </w:r>
    </w:p>
    <w:p w14:paraId="3A784945" w14:textId="77777777" w:rsidR="00070221" w:rsidRPr="0076094A" w:rsidRDefault="00070221" w:rsidP="00F63DE7">
      <w:pPr>
        <w:pStyle w:val="R"/>
      </w:pPr>
      <w:r w:rsidRPr="0076094A">
        <w:t xml:space="preserve">  mutate(model = map(splits, ~ lm(y ~ x, data=.)),</w:t>
      </w:r>
    </w:p>
    <w:p w14:paraId="7B5F73A3" w14:textId="339FAC2A" w:rsidR="00E2678B" w:rsidRPr="0076094A" w:rsidRDefault="00070221" w:rsidP="00F63DE7">
      <w:pPr>
        <w:pStyle w:val="R"/>
      </w:pPr>
      <w:r w:rsidRPr="0076094A">
        <w:t xml:space="preserve">        coef.info = map(model, tidy))</w:t>
      </w:r>
    </w:p>
    <w:p w14:paraId="0444D2EA" w14:textId="6DF3991B" w:rsidR="00070221" w:rsidRDefault="00070221" w:rsidP="00070221">
      <w:pPr>
        <w:pStyle w:val="Textkrper"/>
      </w:pPr>
      <w:r>
        <w:t>Map bedeudet, das eine Funktion über „etwas“ wiederholt druchgeführt wird:</w:t>
      </w:r>
    </w:p>
    <w:p w14:paraId="266B9943" w14:textId="6D3BD7FB" w:rsidR="00E2678B" w:rsidRDefault="00070221" w:rsidP="00070221">
      <w:pPr>
        <w:pStyle w:val="Aufzhlung"/>
      </w:pPr>
      <w:r>
        <w:t>Im ersten Schritt wird wird die lm()-Funktion über die einzelnen splits wiederholt durchgeführt. Ergebnis ist das model. Dies wird boot_data hinzugefügt</w:t>
      </w:r>
    </w:p>
    <w:p w14:paraId="2BD9B6BD" w14:textId="72C92F17" w:rsidR="00070221" w:rsidRDefault="00070221" w:rsidP="00070221">
      <w:pPr>
        <w:pStyle w:val="Aufzhlung"/>
      </w:pPr>
      <w:r>
        <w:t>Im zweiten Schritt wird über die einzelnen models gemaped und die tidy()-Funktion angewendet. Dadurch werden die Koeffizienten boot_data hinzugefügt. Da das ja mehrere sind, fürht das dazu, dass jeder Eintrag jetzt ein eigenes tibble ist</w:t>
      </w:r>
    </w:p>
    <w:p w14:paraId="2B2070E1" w14:textId="16973465" w:rsidR="00070221" w:rsidRDefault="00070221" w:rsidP="00070221">
      <w:pPr>
        <w:pStyle w:val="Aufzhlung"/>
        <w:numPr>
          <w:ilvl w:val="0"/>
          <w:numId w:val="0"/>
        </w:numPr>
        <w:ind w:left="360" w:hanging="360"/>
      </w:pPr>
    </w:p>
    <w:p w14:paraId="0FA4A442" w14:textId="77777777" w:rsidR="00070221" w:rsidRDefault="00070221" w:rsidP="00362BD5">
      <w:pPr>
        <w:pStyle w:val="ROutput"/>
      </w:pPr>
      <w:r>
        <w:t># A tibble: 1,000 x 4</w:t>
      </w:r>
    </w:p>
    <w:p w14:paraId="3A3E380A" w14:textId="77777777" w:rsidR="00070221" w:rsidRDefault="00070221" w:rsidP="00362BD5">
      <w:pPr>
        <w:pStyle w:val="ROutput"/>
      </w:pPr>
      <w:r>
        <w:t xml:space="preserve">   splits           id            model  coef.info       </w:t>
      </w:r>
    </w:p>
    <w:p w14:paraId="7FF8BD15" w14:textId="77777777" w:rsidR="00070221" w:rsidRDefault="00070221" w:rsidP="00362BD5">
      <w:pPr>
        <w:pStyle w:val="ROutput"/>
      </w:pPr>
      <w:r>
        <w:t xml:space="preserve">   &lt;list&gt;           &lt;chr&gt;         &lt;list&gt; &lt;list&gt;          </w:t>
      </w:r>
    </w:p>
    <w:p w14:paraId="047ACC96" w14:textId="77777777" w:rsidR="00070221" w:rsidRDefault="00070221" w:rsidP="00362BD5">
      <w:pPr>
        <w:pStyle w:val="ROutput"/>
      </w:pPr>
      <w:r>
        <w:t xml:space="preserve"> 1 &lt;split [1K/359]&gt; Bootstrap0001 &lt;lm&gt;   &lt;tibble [2 x 5]&gt;</w:t>
      </w:r>
    </w:p>
    <w:p w14:paraId="76075701" w14:textId="77777777" w:rsidR="00070221" w:rsidRDefault="00070221" w:rsidP="00362BD5">
      <w:pPr>
        <w:pStyle w:val="ROutput"/>
      </w:pPr>
      <w:r>
        <w:t xml:space="preserve"> 2 &lt;split [1K/389]&gt; Bootstrap0002 &lt;lm&gt;   &lt;tibble [2 x 5]&gt;</w:t>
      </w:r>
    </w:p>
    <w:p w14:paraId="12A1AA44" w14:textId="77777777" w:rsidR="00070221" w:rsidRDefault="00070221" w:rsidP="00362BD5">
      <w:pPr>
        <w:pStyle w:val="ROutput"/>
      </w:pPr>
      <w:r>
        <w:t xml:space="preserve"> 3 &lt;split [1K/389]&gt; Bootstrap0003 &lt;lm&gt;   &lt;tibble [2 x 5]&gt;</w:t>
      </w:r>
    </w:p>
    <w:p w14:paraId="5F0DB191" w14:textId="77777777" w:rsidR="00070221" w:rsidRDefault="00070221" w:rsidP="00362BD5">
      <w:pPr>
        <w:pStyle w:val="ROutput"/>
      </w:pPr>
      <w:r>
        <w:t xml:space="preserve"> 4 &lt;split [1K/370]&gt; Bootstrap0004 &lt;lm&gt;   &lt;tibble [2 x 5]&gt;</w:t>
      </w:r>
    </w:p>
    <w:p w14:paraId="2B61F0BA" w14:textId="77777777" w:rsidR="00070221" w:rsidRDefault="00070221" w:rsidP="00362BD5">
      <w:pPr>
        <w:pStyle w:val="ROutput"/>
      </w:pPr>
      <w:r>
        <w:t xml:space="preserve"> 5 &lt;split [1K/359]&gt; Bootstrap0005 &lt;lm&gt;   &lt;tibble [2 x 5]&gt;</w:t>
      </w:r>
    </w:p>
    <w:p w14:paraId="675CDC5F" w14:textId="77777777" w:rsidR="00070221" w:rsidRDefault="00070221" w:rsidP="00362BD5">
      <w:pPr>
        <w:pStyle w:val="ROutput"/>
      </w:pPr>
      <w:r>
        <w:t xml:space="preserve"> 6 &lt;split [1K/362]&gt; Bootstrap0006 &lt;lm&gt;   &lt;tibble [2 x 5]&gt;</w:t>
      </w:r>
    </w:p>
    <w:p w14:paraId="41C1B333" w14:textId="707F0951" w:rsidR="00070221" w:rsidRPr="00070221" w:rsidRDefault="00070221" w:rsidP="00362BD5">
      <w:pPr>
        <w:pStyle w:val="ROutput"/>
      </w:pPr>
      <w:r>
        <w:t xml:space="preserve"> 7 &lt;split [1K/360]&gt; Bootstrap0007 &lt;lm&gt;   &lt;tibble [2 x 5]&gt;</w:t>
      </w:r>
    </w:p>
    <w:p w14:paraId="08D2A72A" w14:textId="77777777" w:rsidR="00E2678B" w:rsidRPr="0076094A" w:rsidRDefault="00E2678B" w:rsidP="00F63DE7">
      <w:pPr>
        <w:pStyle w:val="R"/>
      </w:pPr>
    </w:p>
    <w:p w14:paraId="79033BB0" w14:textId="7B31A1B2" w:rsidR="00952A74" w:rsidRPr="00070221" w:rsidRDefault="00070221" w:rsidP="00070221">
      <w:pPr>
        <w:pStyle w:val="Textkrper"/>
      </w:pPr>
      <w:r>
        <w:sym w:font="Wingdings" w:char="F0E0"/>
      </w:r>
      <w:r>
        <w:t xml:space="preserve"> Wie coef.info zeigt, ist das ein tibble mit 2 Vairalben (x,y) und 5 Koeffizienten</w:t>
      </w:r>
    </w:p>
    <w:p w14:paraId="3AF212D3" w14:textId="3A1514D0" w:rsidR="00952A74" w:rsidRDefault="00952A74" w:rsidP="00952A74">
      <w:pPr>
        <w:pStyle w:val="Aufzhlung"/>
        <w:numPr>
          <w:ilvl w:val="0"/>
          <w:numId w:val="0"/>
        </w:numPr>
        <w:ind w:left="360" w:hanging="360"/>
      </w:pPr>
    </w:p>
    <w:p w14:paraId="55CC3FCF" w14:textId="413CDC4D" w:rsidR="00070221" w:rsidRDefault="00070221" w:rsidP="00952A74">
      <w:pPr>
        <w:pStyle w:val="Aufzhlung"/>
        <w:numPr>
          <w:ilvl w:val="0"/>
          <w:numId w:val="0"/>
        </w:numPr>
        <w:ind w:left="360" w:hanging="360"/>
      </w:pPr>
      <w:r>
        <w:t>Durch unnest() werden die jetzt entpackt:</w:t>
      </w:r>
    </w:p>
    <w:p w14:paraId="776A02B8" w14:textId="77777777" w:rsidR="00070221" w:rsidRPr="00B42F3A" w:rsidRDefault="00070221" w:rsidP="00F63DE7">
      <w:pPr>
        <w:pStyle w:val="R"/>
        <w:rPr>
          <w:lang w:val="de-DE"/>
        </w:rPr>
      </w:pPr>
    </w:p>
    <w:p w14:paraId="47C72490" w14:textId="130F41B7" w:rsidR="00070221" w:rsidRPr="0076094A" w:rsidRDefault="00D2416C" w:rsidP="00F63DE7">
      <w:pPr>
        <w:pStyle w:val="R"/>
      </w:pPr>
      <w:r w:rsidRPr="0076094A">
        <w:t>boot_coefs</w:t>
      </w:r>
      <w:r w:rsidR="00070221" w:rsidRPr="0076094A">
        <w:t xml:space="preserve"> &lt;- boot_models </w:t>
      </w:r>
      <w:r w:rsidR="00162218">
        <w:t>%&gt;%</w:t>
      </w:r>
      <w:r w:rsidR="00070221" w:rsidRPr="0076094A">
        <w:t xml:space="preserve"> </w:t>
      </w:r>
    </w:p>
    <w:p w14:paraId="56DC47A5" w14:textId="3DD2744A" w:rsidR="00070221" w:rsidRPr="0076094A" w:rsidRDefault="00070221" w:rsidP="00F63DE7">
      <w:pPr>
        <w:pStyle w:val="R"/>
      </w:pPr>
      <w:r w:rsidRPr="0076094A">
        <w:t xml:space="preserve">  unnest(coef.info)</w:t>
      </w:r>
    </w:p>
    <w:p w14:paraId="03DB4D31" w14:textId="77777777" w:rsidR="0098430D" w:rsidRDefault="0098430D" w:rsidP="00362BD5">
      <w:pPr>
        <w:pStyle w:val="ROutput"/>
      </w:pPr>
      <w:r>
        <w:lastRenderedPageBreak/>
        <w:t># A tibble: 2,000 x 8</w:t>
      </w:r>
    </w:p>
    <w:p w14:paraId="0F2CFB5D" w14:textId="77777777" w:rsidR="0098430D" w:rsidRDefault="0098430D" w:rsidP="00362BD5">
      <w:pPr>
        <w:pStyle w:val="ROutput"/>
      </w:pPr>
      <w:r>
        <w:t xml:space="preserve">   splits     id       model term   estimate std.error statistic  p.value</w:t>
      </w:r>
    </w:p>
    <w:p w14:paraId="4BB3D8DB" w14:textId="77777777" w:rsidR="0098430D" w:rsidRDefault="0098430D" w:rsidP="00362BD5">
      <w:pPr>
        <w:pStyle w:val="ROutput"/>
      </w:pPr>
      <w:r>
        <w:t xml:space="preserve">   &lt;list&gt;     &lt;chr&gt;    &lt;lis&gt; &lt;chr&gt;     &lt;dbl&gt;     &lt;dbl&gt;     &lt;dbl&gt;    &lt;dbl&gt;</w:t>
      </w:r>
    </w:p>
    <w:p w14:paraId="4D931AA1" w14:textId="77777777" w:rsidR="0098430D" w:rsidRDefault="0098430D" w:rsidP="00362BD5">
      <w:pPr>
        <w:pStyle w:val="ROutput"/>
      </w:pPr>
      <w:r>
        <w:t xml:space="preserve"> 1 &lt;split [1~ Bootstr~ &lt;lm&gt;  (Inte~  0.0222     0.0308     0.719 4.72e- 1</w:t>
      </w:r>
    </w:p>
    <w:p w14:paraId="1F7180DC" w14:textId="77777777" w:rsidR="0098430D" w:rsidRDefault="0098430D" w:rsidP="00362BD5">
      <w:pPr>
        <w:pStyle w:val="ROutput"/>
      </w:pPr>
      <w:r>
        <w:t xml:space="preserve"> 2 &lt;split [1~ Bootstr~ &lt;lm&gt;  x       0.456      0.0313    14.6   1.07e-43</w:t>
      </w:r>
    </w:p>
    <w:p w14:paraId="606940C0" w14:textId="77777777" w:rsidR="0098430D" w:rsidRDefault="0098430D" w:rsidP="00362BD5">
      <w:pPr>
        <w:pStyle w:val="ROutput"/>
      </w:pPr>
      <w:r>
        <w:t xml:space="preserve"> 3 &lt;split [1~ Bootstr~ &lt;lm&gt;  (Inte~  0.00698    0.0315     0.221 8.25e- 1</w:t>
      </w:r>
    </w:p>
    <w:p w14:paraId="40E5F4DE" w14:textId="77777777" w:rsidR="0098430D" w:rsidRDefault="0098430D" w:rsidP="00362BD5">
      <w:pPr>
        <w:pStyle w:val="ROutput"/>
      </w:pPr>
      <w:r>
        <w:t xml:space="preserve"> 4 &lt;split [1~ Bootstr~ &lt;lm&gt;  x       0.464      0.0325    14.3   2.94e-42</w:t>
      </w:r>
    </w:p>
    <w:p w14:paraId="50EFD0CC" w14:textId="77777777" w:rsidR="0098430D" w:rsidRDefault="0098430D" w:rsidP="00362BD5">
      <w:pPr>
        <w:pStyle w:val="ROutput"/>
      </w:pPr>
      <w:r>
        <w:t xml:space="preserve"> 5 &lt;split [1~ Bootstr~ &lt;lm&gt;  (Inte~ -0.0264     0.0312    -0.846 3.98e- 1</w:t>
      </w:r>
    </w:p>
    <w:p w14:paraId="00159D19" w14:textId="1B2A0E62" w:rsidR="00952A74" w:rsidRDefault="0098430D" w:rsidP="00362BD5">
      <w:pPr>
        <w:pStyle w:val="ROutput"/>
      </w:pPr>
      <w:r>
        <w:t xml:space="preserve"> 6 &lt;split [1~ Bootstr~ &lt;lm&gt;  x       0.459      0.0322    14.2   6.00e-42</w:t>
      </w:r>
    </w:p>
    <w:p w14:paraId="09D7AF67" w14:textId="37768B23" w:rsidR="00952A74" w:rsidRPr="0076094A" w:rsidRDefault="00952A74" w:rsidP="00952A74">
      <w:pPr>
        <w:pStyle w:val="Aufzhlung"/>
        <w:numPr>
          <w:ilvl w:val="0"/>
          <w:numId w:val="0"/>
        </w:numPr>
        <w:ind w:left="360" w:hanging="360"/>
        <w:rPr>
          <w:lang w:val="en-US"/>
        </w:rPr>
      </w:pPr>
    </w:p>
    <w:p w14:paraId="59C486C5" w14:textId="5AA32816" w:rsidR="0098430D" w:rsidRDefault="0098430D" w:rsidP="0098430D">
      <w:pPr>
        <w:pStyle w:val="Textkrper"/>
      </w:pPr>
      <w:r>
        <w:t>Die Zeilen haben sich jetzt verdoppelt. Das ist ein ganz normaler genesteter Datensatz und „id“ ist die ID des bootstraps</w:t>
      </w:r>
    </w:p>
    <w:p w14:paraId="28EDA4A4" w14:textId="25CE3894" w:rsidR="00952A74" w:rsidRDefault="0098430D" w:rsidP="0098430D">
      <w:pPr>
        <w:pStyle w:val="Textkrper"/>
      </w:pPr>
      <w:r>
        <w:t>Und mit dem kann man ganz normal arbeiten, z.B. nur die Bs für „x“ extrahieren oder noch was nachschießen (hier ein nettes histogramm der Koeffizienten von x</w:t>
      </w:r>
    </w:p>
    <w:p w14:paraId="179EE368" w14:textId="4586B877" w:rsidR="0098430D" w:rsidRDefault="0098430D" w:rsidP="00952A74">
      <w:pPr>
        <w:pStyle w:val="Aufzhlung"/>
        <w:numPr>
          <w:ilvl w:val="0"/>
          <w:numId w:val="0"/>
        </w:numPr>
        <w:ind w:left="360" w:hanging="360"/>
      </w:pPr>
    </w:p>
    <w:p w14:paraId="35CF5118" w14:textId="29807035" w:rsidR="0098430D" w:rsidRPr="0076094A" w:rsidRDefault="00D2416C" w:rsidP="00F63DE7">
      <w:pPr>
        <w:pStyle w:val="R"/>
      </w:pPr>
      <w:r w:rsidRPr="0076094A">
        <w:t xml:space="preserve">boot_coefs </w:t>
      </w:r>
      <w:r w:rsidR="0098430D" w:rsidRPr="0076094A">
        <w:t xml:space="preserve">2 </w:t>
      </w:r>
      <w:r w:rsidR="00162218">
        <w:t>%&gt;%</w:t>
      </w:r>
      <w:r w:rsidR="0098430D" w:rsidRPr="0076094A">
        <w:t xml:space="preserve"> </w:t>
      </w:r>
    </w:p>
    <w:p w14:paraId="6D66DAC3" w14:textId="7E87AD90" w:rsidR="0098430D" w:rsidRPr="0076094A" w:rsidRDefault="0098430D" w:rsidP="00F63DE7">
      <w:pPr>
        <w:pStyle w:val="R"/>
      </w:pPr>
      <w:r w:rsidRPr="0076094A">
        <w:t xml:space="preserve">  filter(term=="x") </w:t>
      </w:r>
      <w:r w:rsidR="00162218">
        <w:t>%&gt;%</w:t>
      </w:r>
      <w:r w:rsidRPr="0076094A">
        <w:t xml:space="preserve"> </w:t>
      </w:r>
    </w:p>
    <w:p w14:paraId="1DE34AE6" w14:textId="77777777" w:rsidR="0098430D" w:rsidRPr="0076094A" w:rsidRDefault="0098430D" w:rsidP="00F63DE7">
      <w:pPr>
        <w:pStyle w:val="R"/>
      </w:pPr>
      <w:r w:rsidRPr="0076094A">
        <w:t xml:space="preserve">  ggplot(aes(x=estimate))+</w:t>
      </w:r>
    </w:p>
    <w:p w14:paraId="5C5F8319" w14:textId="735D3EC9" w:rsidR="0098430D" w:rsidRPr="0076094A" w:rsidRDefault="0098430D" w:rsidP="00F63DE7">
      <w:pPr>
        <w:pStyle w:val="R"/>
      </w:pPr>
      <w:r w:rsidRPr="0076094A">
        <w:t xml:space="preserve">  geom_histogram()</w:t>
      </w:r>
    </w:p>
    <w:p w14:paraId="5B3E87A0" w14:textId="08E5E077" w:rsidR="0098430D" w:rsidRPr="0076094A" w:rsidRDefault="0098430D" w:rsidP="00F63DE7">
      <w:pPr>
        <w:pStyle w:val="R"/>
      </w:pPr>
    </w:p>
    <w:p w14:paraId="75E0F8D0" w14:textId="15189144" w:rsidR="0098430D" w:rsidRDefault="00D2416C" w:rsidP="00F63DE7">
      <w:pPr>
        <w:pStyle w:val="R"/>
      </w:pPr>
      <w:r w:rsidRPr="0076094A">
        <w:t xml:space="preserve">   </w:t>
      </w:r>
      <w:r w:rsidR="0098430D">
        <w:rPr>
          <w:noProof/>
          <w:lang w:eastAsia="en-GB"/>
        </w:rPr>
        <w:drawing>
          <wp:inline distT="0" distB="0" distL="0" distR="0" wp14:anchorId="044AD432" wp14:editId="58255B85">
            <wp:extent cx="3427012" cy="1713506"/>
            <wp:effectExtent l="0" t="0" r="2540" b="127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65104" cy="1732552"/>
                    </a:xfrm>
                    <a:prstGeom prst="rect">
                      <a:avLst/>
                    </a:prstGeom>
                  </pic:spPr>
                </pic:pic>
              </a:graphicData>
            </a:graphic>
          </wp:inline>
        </w:drawing>
      </w:r>
    </w:p>
    <w:p w14:paraId="038D9B6E" w14:textId="7E34679E" w:rsidR="0098430D" w:rsidRDefault="0098430D" w:rsidP="00F63DE7">
      <w:pPr>
        <w:pStyle w:val="R"/>
      </w:pPr>
    </w:p>
    <w:p w14:paraId="3B781DFF" w14:textId="0A239462" w:rsidR="0098430D" w:rsidRDefault="0098430D" w:rsidP="00F63DE7">
      <w:pPr>
        <w:pStyle w:val="R"/>
      </w:pPr>
    </w:p>
    <w:p w14:paraId="120037CA" w14:textId="37F00E40" w:rsidR="0098430D" w:rsidRDefault="0098430D" w:rsidP="0098430D">
      <w:pPr>
        <w:pStyle w:val="Textkrper"/>
      </w:pPr>
      <w:r w:rsidRPr="00D2416C">
        <w:rPr>
          <w:b/>
        </w:rPr>
        <w:t>Konfidenzintervalle</w:t>
      </w:r>
      <w:r>
        <w:t xml:space="preserve"> bekommt man mit</w:t>
      </w:r>
    </w:p>
    <w:p w14:paraId="40A5AF3E" w14:textId="77777777" w:rsidR="0098430D" w:rsidRPr="00B42F3A" w:rsidRDefault="0098430D" w:rsidP="00F63DE7">
      <w:pPr>
        <w:pStyle w:val="R"/>
        <w:rPr>
          <w:lang w:val="de-DE"/>
        </w:rPr>
      </w:pPr>
    </w:p>
    <w:p w14:paraId="0F5F8598" w14:textId="2F40C646" w:rsidR="0098430D" w:rsidRPr="00B42F3A" w:rsidRDefault="0098430D" w:rsidP="00F63DE7">
      <w:pPr>
        <w:pStyle w:val="R"/>
        <w:rPr>
          <w:lang w:val="de-DE"/>
        </w:rPr>
      </w:pPr>
      <w:r w:rsidRPr="00B42F3A">
        <w:rPr>
          <w:lang w:val="de-DE"/>
        </w:rPr>
        <w:t>int_pctl(boot_models, coef.info)</w:t>
      </w:r>
    </w:p>
    <w:p w14:paraId="630342B8" w14:textId="746ECAB7" w:rsidR="0098430D" w:rsidRPr="00B42F3A" w:rsidRDefault="0098430D" w:rsidP="00F63DE7">
      <w:pPr>
        <w:pStyle w:val="R"/>
        <w:rPr>
          <w:lang w:val="de-DE"/>
        </w:rPr>
      </w:pPr>
    </w:p>
    <w:p w14:paraId="0C274DC2" w14:textId="77777777" w:rsidR="00762F86" w:rsidRDefault="00762F86" w:rsidP="00362BD5">
      <w:pPr>
        <w:pStyle w:val="ROutput"/>
      </w:pPr>
      <w:r>
        <w:t># A tibble: 2 x 6</w:t>
      </w:r>
    </w:p>
    <w:p w14:paraId="5ADED25B" w14:textId="77777777" w:rsidR="00762F86" w:rsidRDefault="00762F86" w:rsidP="00362BD5">
      <w:pPr>
        <w:pStyle w:val="ROutput"/>
      </w:pPr>
      <w:r>
        <w:t xml:space="preserve">  term         .lower .estimate .upper .alpha .method   </w:t>
      </w:r>
    </w:p>
    <w:p w14:paraId="3138E6D1" w14:textId="77777777" w:rsidR="00762F86" w:rsidRDefault="00762F86" w:rsidP="00362BD5">
      <w:pPr>
        <w:pStyle w:val="ROutput"/>
      </w:pPr>
      <w:r>
        <w:t xml:space="preserve">  &lt;chr&gt;         &lt;dbl&gt;     &lt;dbl&gt;  &lt;dbl&gt;  &lt;dbl&gt; &lt;chr&gt;     </w:t>
      </w:r>
    </w:p>
    <w:p w14:paraId="6EFBC022" w14:textId="77777777" w:rsidR="00762F86" w:rsidRDefault="00762F86" w:rsidP="00362BD5">
      <w:pPr>
        <w:pStyle w:val="ROutput"/>
      </w:pPr>
      <w:r>
        <w:t>1 (Intercept) -0.0706  -0.00952 0.0516   0.05 percentile</w:t>
      </w:r>
    </w:p>
    <w:p w14:paraId="5963C863" w14:textId="4B06BAE2" w:rsidR="00762F86" w:rsidRDefault="00762F86" w:rsidP="00362BD5">
      <w:pPr>
        <w:pStyle w:val="ROutput"/>
      </w:pPr>
      <w:r>
        <w:t>2 x            0.428    0.489   0.554    0.05 percentile</w:t>
      </w:r>
    </w:p>
    <w:p w14:paraId="5FAAD0C4" w14:textId="5C3C448B" w:rsidR="0098430D" w:rsidRPr="0076094A" w:rsidRDefault="0098430D" w:rsidP="00F63DE7">
      <w:pPr>
        <w:pStyle w:val="R"/>
      </w:pPr>
    </w:p>
    <w:p w14:paraId="0F1E7D8A" w14:textId="462D48D5" w:rsidR="00762F86" w:rsidRPr="00D2416C" w:rsidRDefault="00D2416C" w:rsidP="00D2416C">
      <w:pPr>
        <w:pStyle w:val="Textkrper"/>
      </w:pPr>
      <w:r w:rsidRPr="0076094A">
        <w:rPr>
          <w:lang w:val="en-GB"/>
        </w:rPr>
        <w:t xml:space="preserve">(Note. </w:t>
      </w:r>
      <w:r w:rsidRPr="00D2416C">
        <w:t>Den genesteten Original-bootstrap Datensatz nehmen)</w:t>
      </w:r>
    </w:p>
    <w:p w14:paraId="56E67142" w14:textId="3EA75C3F" w:rsidR="00B52909" w:rsidRDefault="00B52909">
      <w:pPr>
        <w:rPr>
          <w:rFonts w:ascii="Courier New" w:hAnsi="Courier New"/>
          <w:color w:val="FF0000"/>
          <w:sz w:val="20"/>
        </w:rPr>
      </w:pPr>
      <w:r>
        <w:rPr>
          <w:rFonts w:ascii="Courier New" w:hAnsi="Courier New"/>
          <w:color w:val="FF0000"/>
          <w:sz w:val="20"/>
        </w:rPr>
        <w:br w:type="page"/>
      </w:r>
    </w:p>
    <w:p w14:paraId="288F60A3" w14:textId="7C66EC91" w:rsidR="00B52909" w:rsidRDefault="00B52909" w:rsidP="00B52909">
      <w:pPr>
        <w:pStyle w:val="berschrift4"/>
      </w:pPr>
      <w:r>
        <w:lastRenderedPageBreak/>
        <w:t>Manuelles bootstrapping indirekter Effekte</w:t>
      </w:r>
    </w:p>
    <w:p w14:paraId="5D681127" w14:textId="77777777" w:rsidR="00B52909" w:rsidRPr="00B52909" w:rsidRDefault="00B52909" w:rsidP="00B52909">
      <w:pPr>
        <w:rPr>
          <w:lang w:val="en-GB"/>
        </w:rPr>
      </w:pPr>
    </w:p>
    <w:p w14:paraId="3B1ABC3F" w14:textId="4C644B3E" w:rsidR="00B52909" w:rsidRDefault="00B52909" w:rsidP="00B52909">
      <w:pPr>
        <w:pStyle w:val="Textkrper"/>
      </w:pPr>
      <w:r>
        <w:t>Hier mal der Code für ein boostrapping eines indirekten Effekts aus zwei hintereinander geschaltetetn OLS-Regressionen. Hintergrund war die Idee, dass man auf die Art auch jedes SEM mittels Regression rechnen können müsste. Ergebnis: Es klappt, aber die SEs (SD der Verteilung) sind nicht 100% identisch mit denen aus lavaan. Für mich aber ausreichend. Müsste aber mal wissen, wie lavaan das intern genau macht</w:t>
      </w:r>
    </w:p>
    <w:p w14:paraId="296ED619" w14:textId="53D12A7D" w:rsidR="00B52909" w:rsidRDefault="00B52909" w:rsidP="00B52909">
      <w:pPr>
        <w:pStyle w:val="Textkrper"/>
      </w:pPr>
    </w:p>
    <w:p w14:paraId="1A57E7BC" w14:textId="21FC9F33" w:rsidR="00B52909" w:rsidRPr="003C56DB" w:rsidRDefault="00B52909" w:rsidP="00B52909">
      <w:pPr>
        <w:pStyle w:val="Textkrper"/>
        <w:rPr>
          <w:b/>
          <w:lang w:val="en-GB"/>
        </w:rPr>
      </w:pPr>
      <w:r w:rsidRPr="003C56DB">
        <w:rPr>
          <w:b/>
          <w:lang w:val="en-GB"/>
        </w:rPr>
        <w:t xml:space="preserve">Daten </w:t>
      </w:r>
    </w:p>
    <w:p w14:paraId="55C2FDA3" w14:textId="77777777" w:rsidR="00B52909" w:rsidRPr="003C56DB" w:rsidRDefault="00B52909" w:rsidP="00F63DE7">
      <w:pPr>
        <w:pStyle w:val="R"/>
      </w:pPr>
      <w:r w:rsidRPr="003C56DB">
        <w:t>x = rnorm(100)</w:t>
      </w:r>
    </w:p>
    <w:p w14:paraId="34894795" w14:textId="77777777" w:rsidR="00B52909" w:rsidRPr="00B52909" w:rsidRDefault="00B52909" w:rsidP="00F63DE7">
      <w:pPr>
        <w:pStyle w:val="R"/>
      </w:pPr>
      <w:r w:rsidRPr="00B52909">
        <w:t>m = .5*x + rnorm(100)</w:t>
      </w:r>
    </w:p>
    <w:p w14:paraId="118BF227" w14:textId="77777777" w:rsidR="00B52909" w:rsidRPr="00B52909" w:rsidRDefault="00B52909" w:rsidP="00F63DE7">
      <w:pPr>
        <w:pStyle w:val="R"/>
      </w:pPr>
      <w:r w:rsidRPr="00B52909">
        <w:t>y = .5*m + rnorm(100)</w:t>
      </w:r>
    </w:p>
    <w:p w14:paraId="40D57F89" w14:textId="77777777" w:rsidR="00B52909" w:rsidRPr="00B52909" w:rsidRDefault="00B52909" w:rsidP="00F63DE7">
      <w:pPr>
        <w:pStyle w:val="R"/>
      </w:pPr>
      <w:r w:rsidRPr="00B52909">
        <w:t>data = tibble(x,m, y)</w:t>
      </w:r>
    </w:p>
    <w:p w14:paraId="598A7B8A" w14:textId="77777777" w:rsidR="00B52909" w:rsidRPr="00B52909" w:rsidRDefault="00B52909" w:rsidP="00F63DE7">
      <w:pPr>
        <w:pStyle w:val="R"/>
      </w:pPr>
    </w:p>
    <w:p w14:paraId="30B255FE" w14:textId="77777777" w:rsidR="00B52909" w:rsidRPr="00B52909" w:rsidRDefault="00B52909" w:rsidP="00F63DE7">
      <w:pPr>
        <w:pStyle w:val="R"/>
      </w:pPr>
    </w:p>
    <w:p w14:paraId="50A6B9F0" w14:textId="2577658A" w:rsidR="00B52909" w:rsidRPr="003C56DB" w:rsidRDefault="00B52909" w:rsidP="00B52909">
      <w:pPr>
        <w:pStyle w:val="Textkrper"/>
        <w:rPr>
          <w:b/>
          <w:lang w:val="en-GB"/>
        </w:rPr>
      </w:pPr>
      <w:r w:rsidRPr="003C56DB">
        <w:rPr>
          <w:b/>
          <w:lang w:val="en-GB"/>
        </w:rPr>
        <w:t>Bootstrapping</w:t>
      </w:r>
    </w:p>
    <w:p w14:paraId="4499CA97" w14:textId="4A1CDF13" w:rsidR="00B52909" w:rsidRPr="00B52909" w:rsidRDefault="00B52909" w:rsidP="00F63DE7">
      <w:pPr>
        <w:pStyle w:val="R"/>
      </w:pPr>
      <w:r w:rsidRPr="00B52909">
        <w:t>library(rsample)</w:t>
      </w:r>
    </w:p>
    <w:p w14:paraId="5AFDCA1C" w14:textId="77777777" w:rsidR="00B52909" w:rsidRPr="00B52909" w:rsidRDefault="00B52909" w:rsidP="00F63DE7">
      <w:pPr>
        <w:pStyle w:val="R"/>
      </w:pPr>
      <w:r w:rsidRPr="00B52909">
        <w:t>set.seed(123)</w:t>
      </w:r>
    </w:p>
    <w:p w14:paraId="553F8A68" w14:textId="77777777" w:rsidR="00B52909" w:rsidRPr="00B52909" w:rsidRDefault="00B52909" w:rsidP="00F63DE7">
      <w:pPr>
        <w:pStyle w:val="R"/>
      </w:pPr>
      <w:r w:rsidRPr="00B52909">
        <w:t>data_boot &lt;- bootstraps(data,</w:t>
      </w:r>
    </w:p>
    <w:p w14:paraId="01ADA9C0" w14:textId="77777777" w:rsidR="00B52909" w:rsidRPr="00B52909" w:rsidRDefault="00B52909" w:rsidP="00F63DE7">
      <w:pPr>
        <w:pStyle w:val="R"/>
      </w:pPr>
      <w:r w:rsidRPr="00B52909">
        <w:t xml:space="preserve">                        times=1e3,</w:t>
      </w:r>
    </w:p>
    <w:p w14:paraId="7E55E8CA" w14:textId="77777777" w:rsidR="00B52909" w:rsidRPr="00F63DE7" w:rsidRDefault="00B52909" w:rsidP="00F63DE7">
      <w:pPr>
        <w:pStyle w:val="R"/>
        <w:rPr>
          <w:lang w:val="de-DE"/>
        </w:rPr>
      </w:pPr>
      <w:r w:rsidRPr="00B52909">
        <w:t xml:space="preserve">                        </w:t>
      </w:r>
      <w:r w:rsidRPr="00F63DE7">
        <w:rPr>
          <w:lang w:val="de-DE"/>
        </w:rPr>
        <w:t>apparant=TRUE)</w:t>
      </w:r>
    </w:p>
    <w:p w14:paraId="40D07683" w14:textId="77777777" w:rsidR="00B52909" w:rsidRPr="005001B5" w:rsidRDefault="00B52909" w:rsidP="00F63DE7">
      <w:pPr>
        <w:pStyle w:val="R"/>
        <w:rPr>
          <w:lang w:val="de-DE"/>
        </w:rPr>
      </w:pPr>
    </w:p>
    <w:p w14:paraId="185F4401" w14:textId="55C2AD1B" w:rsidR="00B52909" w:rsidRPr="00B52909" w:rsidRDefault="00B52909" w:rsidP="00B52909">
      <w:pPr>
        <w:pStyle w:val="Textkrper"/>
        <w:rPr>
          <w:b/>
        </w:rPr>
      </w:pPr>
      <w:r w:rsidRPr="00B52909">
        <w:rPr>
          <w:b/>
        </w:rPr>
        <w:t>Rechnen der Modelle mit den Einzel-Efffekten</w:t>
      </w:r>
    </w:p>
    <w:p w14:paraId="19C0879F" w14:textId="2D728384" w:rsidR="00B52909" w:rsidRPr="003C56DB" w:rsidRDefault="00B52909" w:rsidP="00F63DE7">
      <w:pPr>
        <w:pStyle w:val="R"/>
      </w:pPr>
      <w:r w:rsidRPr="003C56DB">
        <w:t xml:space="preserve">boot_models &lt;- data_boot </w:t>
      </w:r>
      <w:r w:rsidR="00162218">
        <w:t>%&gt;%</w:t>
      </w:r>
      <w:r w:rsidRPr="003C56DB">
        <w:t xml:space="preserve"> </w:t>
      </w:r>
    </w:p>
    <w:p w14:paraId="0A1FAD84" w14:textId="77777777" w:rsidR="00B52909" w:rsidRPr="00B52909" w:rsidRDefault="00B52909" w:rsidP="00F63DE7">
      <w:pPr>
        <w:pStyle w:val="R"/>
      </w:pPr>
      <w:r w:rsidRPr="003C56DB">
        <w:t xml:space="preserve">  </w:t>
      </w:r>
      <w:r w:rsidRPr="00B52909">
        <w:t>mutate(model1 = map(splits, ~ lm(y ~ m, data=.)),</w:t>
      </w:r>
    </w:p>
    <w:p w14:paraId="7C5050C1" w14:textId="3F922EB6" w:rsidR="00B52909" w:rsidRPr="00B52909" w:rsidRDefault="00B52909" w:rsidP="00F63DE7">
      <w:pPr>
        <w:pStyle w:val="R"/>
      </w:pPr>
      <w:r w:rsidRPr="00B52909">
        <w:t xml:space="preserve">         coef.info1 = map(model1, tidy)) </w:t>
      </w:r>
      <w:r w:rsidR="00162218">
        <w:t>%&gt;%</w:t>
      </w:r>
      <w:r w:rsidRPr="00B52909">
        <w:t xml:space="preserve"> </w:t>
      </w:r>
    </w:p>
    <w:p w14:paraId="3036F7F9" w14:textId="77777777" w:rsidR="00B52909" w:rsidRPr="00B52909" w:rsidRDefault="00B52909" w:rsidP="00F63DE7">
      <w:pPr>
        <w:pStyle w:val="R"/>
      </w:pPr>
      <w:r w:rsidRPr="00B52909">
        <w:t xml:space="preserve">  mutate(model2 = map(splits, ~ lm(m ~ x, data=.)),</w:t>
      </w:r>
    </w:p>
    <w:p w14:paraId="47D3C8AC" w14:textId="77777777" w:rsidR="00B52909" w:rsidRPr="00B52909" w:rsidRDefault="00B52909" w:rsidP="00F63DE7">
      <w:pPr>
        <w:pStyle w:val="R"/>
      </w:pPr>
      <w:r w:rsidRPr="00B52909">
        <w:t xml:space="preserve">         coef.info2 = map(model2, tidy))</w:t>
      </w:r>
    </w:p>
    <w:p w14:paraId="22C657B0" w14:textId="77777777" w:rsidR="00B52909" w:rsidRPr="00B52909" w:rsidRDefault="00B52909" w:rsidP="00F63DE7">
      <w:pPr>
        <w:pStyle w:val="R"/>
      </w:pPr>
    </w:p>
    <w:p w14:paraId="2E1EAF50" w14:textId="0503A7C3" w:rsidR="00B52909" w:rsidRPr="00B52909" w:rsidRDefault="00B52909" w:rsidP="00B52909">
      <w:pPr>
        <w:pStyle w:val="Textkrper"/>
        <w:rPr>
          <w:b/>
        </w:rPr>
      </w:pPr>
      <w:r w:rsidRPr="00B52909">
        <w:rPr>
          <w:b/>
        </w:rPr>
        <w:t>Unnesten und Multiplikation zum indirekten Effekt</w:t>
      </w:r>
    </w:p>
    <w:p w14:paraId="78479B6F" w14:textId="21513010" w:rsidR="00B52909" w:rsidRPr="00B52909" w:rsidRDefault="00B52909" w:rsidP="00B52909">
      <w:pPr>
        <w:pStyle w:val="Textkrper"/>
      </w:pPr>
      <w:r>
        <w:t>(das war etwas tricky, weil ich die Variablen in coef.info umbenennen musste)</w:t>
      </w:r>
    </w:p>
    <w:p w14:paraId="6A3868A0" w14:textId="12AB25BE" w:rsidR="00B52909" w:rsidRPr="00B52909" w:rsidRDefault="00B52909" w:rsidP="00F63DE7">
      <w:pPr>
        <w:pStyle w:val="R"/>
      </w:pPr>
      <w:r w:rsidRPr="00B52909">
        <w:t xml:space="preserve">boot_models </w:t>
      </w:r>
      <w:r w:rsidR="00162218">
        <w:t>%&gt;%</w:t>
      </w:r>
      <w:r w:rsidRPr="00B52909">
        <w:t xml:space="preserve"> </w:t>
      </w:r>
    </w:p>
    <w:p w14:paraId="1112B6CB" w14:textId="3505D563" w:rsidR="00B52909" w:rsidRPr="00B52909" w:rsidRDefault="00B52909" w:rsidP="00F63DE7">
      <w:pPr>
        <w:pStyle w:val="R"/>
      </w:pPr>
      <w:r w:rsidRPr="00B52909">
        <w:t xml:space="preserve">  unnest(coef.info1) </w:t>
      </w:r>
      <w:r w:rsidR="00162218">
        <w:t>%&gt;%</w:t>
      </w:r>
      <w:r w:rsidRPr="00B52909">
        <w:t xml:space="preserve"> </w:t>
      </w:r>
    </w:p>
    <w:p w14:paraId="15FB361B" w14:textId="68773E1F" w:rsidR="00B52909" w:rsidRPr="00B52909" w:rsidRDefault="00B52909" w:rsidP="00F63DE7">
      <w:pPr>
        <w:pStyle w:val="R"/>
      </w:pPr>
      <w:r w:rsidRPr="00B52909">
        <w:t xml:space="preserve">  select(splits, id, term, estimate, model2, coef.info2) </w:t>
      </w:r>
      <w:r w:rsidR="00162218">
        <w:t>%&gt;%</w:t>
      </w:r>
      <w:r w:rsidRPr="00B52909">
        <w:t xml:space="preserve"> </w:t>
      </w:r>
    </w:p>
    <w:p w14:paraId="615771AA" w14:textId="5D0CC130" w:rsidR="00B52909" w:rsidRPr="00B52909" w:rsidRDefault="00B52909" w:rsidP="00F63DE7">
      <w:pPr>
        <w:pStyle w:val="R"/>
      </w:pPr>
      <w:r w:rsidRPr="00B52909">
        <w:t xml:space="preserve">  rename(term1 = term, estimate1 = estimate) </w:t>
      </w:r>
      <w:r w:rsidR="00162218">
        <w:t>%&gt;%</w:t>
      </w:r>
      <w:r w:rsidRPr="00B52909">
        <w:t xml:space="preserve"> </w:t>
      </w:r>
    </w:p>
    <w:p w14:paraId="72B06803" w14:textId="6744F223" w:rsidR="00B52909" w:rsidRPr="00B52909" w:rsidRDefault="00B52909" w:rsidP="00F63DE7">
      <w:pPr>
        <w:pStyle w:val="R"/>
      </w:pPr>
      <w:r w:rsidRPr="00B52909">
        <w:t xml:space="preserve">  unnest(coef.info2) </w:t>
      </w:r>
      <w:r w:rsidR="00162218">
        <w:t>%&gt;%</w:t>
      </w:r>
      <w:r w:rsidRPr="00B52909">
        <w:t xml:space="preserve"> </w:t>
      </w:r>
    </w:p>
    <w:p w14:paraId="74933273" w14:textId="2FD370EA" w:rsidR="00B52909" w:rsidRPr="00B52909" w:rsidRDefault="00B52909" w:rsidP="00F63DE7">
      <w:pPr>
        <w:pStyle w:val="R"/>
      </w:pPr>
      <w:r w:rsidRPr="00B52909">
        <w:t xml:space="preserve">  rename(term2 = term, estimate2 = estimate) </w:t>
      </w:r>
      <w:r w:rsidR="00162218">
        <w:t>%&gt;%</w:t>
      </w:r>
      <w:r w:rsidRPr="00B52909">
        <w:t xml:space="preserve"> </w:t>
      </w:r>
    </w:p>
    <w:p w14:paraId="4E034D41" w14:textId="4E54F064" w:rsidR="00B52909" w:rsidRPr="00B52909" w:rsidRDefault="00B52909" w:rsidP="00F63DE7">
      <w:pPr>
        <w:pStyle w:val="R"/>
      </w:pPr>
      <w:r w:rsidRPr="00B52909">
        <w:t xml:space="preserve">  select(-std.error, -statistic, -p.value, -model2) </w:t>
      </w:r>
      <w:r w:rsidR="00162218">
        <w:t>%&gt;%</w:t>
      </w:r>
      <w:r w:rsidRPr="00B52909">
        <w:t xml:space="preserve"> </w:t>
      </w:r>
    </w:p>
    <w:p w14:paraId="6FB78A9B" w14:textId="5EF0AD78" w:rsidR="00B52909" w:rsidRPr="00B52909" w:rsidRDefault="00B52909" w:rsidP="00F63DE7">
      <w:pPr>
        <w:pStyle w:val="R"/>
      </w:pPr>
      <w:r w:rsidRPr="00B52909">
        <w:t xml:space="preserve">  filter(term1 !="(Intercept)" &amp; term2 !="(Intercept)") </w:t>
      </w:r>
      <w:r w:rsidR="00162218">
        <w:t>%&gt;%</w:t>
      </w:r>
      <w:r w:rsidRPr="00B52909">
        <w:t xml:space="preserve"> </w:t>
      </w:r>
    </w:p>
    <w:p w14:paraId="6F4D4DE6" w14:textId="57F5BA9B" w:rsidR="00B52909" w:rsidRPr="00B52909" w:rsidRDefault="00B52909" w:rsidP="00F63DE7">
      <w:pPr>
        <w:pStyle w:val="R"/>
      </w:pPr>
      <w:r w:rsidRPr="00B52909">
        <w:t xml:space="preserve">  select(-term1, -term2, -splits, -id) </w:t>
      </w:r>
      <w:r w:rsidR="00162218">
        <w:t>%&gt;%</w:t>
      </w:r>
      <w:r w:rsidRPr="00B52909">
        <w:t xml:space="preserve"> </w:t>
      </w:r>
    </w:p>
    <w:p w14:paraId="03B2587C" w14:textId="1394A3E6" w:rsidR="00B52909" w:rsidRPr="00B52909" w:rsidRDefault="00B52909" w:rsidP="00F63DE7">
      <w:pPr>
        <w:pStyle w:val="R"/>
      </w:pPr>
      <w:r w:rsidRPr="00B52909">
        <w:t xml:space="preserve">  mutate(indirect = estimate1*estimate2) </w:t>
      </w:r>
      <w:r w:rsidR="00162218">
        <w:t>%&gt;%</w:t>
      </w:r>
      <w:r w:rsidRPr="00B52909">
        <w:t xml:space="preserve"> </w:t>
      </w:r>
    </w:p>
    <w:p w14:paraId="6BF93E1F" w14:textId="5984FDBA" w:rsidR="00B52909" w:rsidRPr="00B52909" w:rsidRDefault="00B52909" w:rsidP="00F63DE7">
      <w:pPr>
        <w:pStyle w:val="R"/>
      </w:pPr>
      <w:r>
        <w:t xml:space="preserve">  </w:t>
      </w:r>
      <w:r w:rsidRPr="00B52909">
        <w:t>summarise(mean_ind = mean(indirect), sd = sd(indirect), z = mean_ind/sd)</w:t>
      </w:r>
    </w:p>
    <w:p w14:paraId="0D4B66B6" w14:textId="0BB492C2" w:rsidR="00DF1154" w:rsidRPr="00B52909" w:rsidRDefault="00DF1154" w:rsidP="00B52909">
      <w:pPr>
        <w:pStyle w:val="Textkrper"/>
        <w:rPr>
          <w:lang w:val="en-GB"/>
        </w:rPr>
      </w:pPr>
      <w:r w:rsidRPr="00B52909">
        <w:rPr>
          <w:lang w:val="en-GB"/>
        </w:rPr>
        <w:br w:type="page"/>
      </w:r>
    </w:p>
    <w:sectPr w:rsidR="00DF1154" w:rsidRPr="00B52909" w:rsidSect="00A909E9">
      <w:pgSz w:w="11906" w:h="16838"/>
      <w:pgMar w:top="1440" w:right="1106" w:bottom="1440" w:left="12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2D875" w14:textId="77777777" w:rsidR="00A909E9" w:rsidRDefault="00A909E9" w:rsidP="001A2D0F">
      <w:r>
        <w:separator/>
      </w:r>
    </w:p>
  </w:endnote>
  <w:endnote w:type="continuationSeparator" w:id="0">
    <w:p w14:paraId="05DDEA22" w14:textId="77777777" w:rsidR="00A909E9" w:rsidRDefault="00A909E9" w:rsidP="001A2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Mono-Regular">
    <w:altName w:val="MS UI Gothic"/>
    <w:panose1 w:val="00000000000000000000"/>
    <w:charset w:val="80"/>
    <w:family w:val="moder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12581" w14:textId="77777777" w:rsidR="00A909E9" w:rsidRDefault="00A909E9" w:rsidP="001A2D0F">
      <w:r>
        <w:separator/>
      </w:r>
    </w:p>
  </w:footnote>
  <w:footnote w:type="continuationSeparator" w:id="0">
    <w:p w14:paraId="67AC1D45" w14:textId="77777777" w:rsidR="00A909E9" w:rsidRDefault="00A909E9" w:rsidP="001A2D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AA6CA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894143"/>
    <w:multiLevelType w:val="hybridMultilevel"/>
    <w:tmpl w:val="3A2AAB4A"/>
    <w:lvl w:ilvl="0" w:tplc="41E2052C">
      <w:start w:val="1"/>
      <w:numFmt w:val="bullet"/>
      <w:pStyle w:val="Aufzhlung"/>
      <w:lvlText w:val=""/>
      <w:lvlJc w:val="left"/>
      <w:pPr>
        <w:tabs>
          <w:tab w:val="num" w:pos="360"/>
        </w:tabs>
        <w:ind w:left="360" w:hanging="360"/>
      </w:pPr>
      <w:rPr>
        <w:rFonts w:ascii="Symbol" w:hAnsi="Symbol" w:hint="default"/>
        <w:color w:val="auto"/>
        <w:sz w:val="20"/>
        <w:szCs w:val="20"/>
      </w:rPr>
    </w:lvl>
    <w:lvl w:ilvl="1" w:tplc="34C00C58">
      <w:start w:val="1"/>
      <w:numFmt w:val="bullet"/>
      <w:lvlText w:val="o"/>
      <w:lvlJc w:val="left"/>
      <w:pPr>
        <w:tabs>
          <w:tab w:val="num" w:pos="1080"/>
        </w:tabs>
        <w:ind w:left="1080" w:hanging="360"/>
      </w:pPr>
      <w:rPr>
        <w:rFonts w:ascii="Courier New" w:hAnsi="Courier New" w:cs="Courier New" w:hint="default"/>
      </w:rPr>
    </w:lvl>
    <w:lvl w:ilvl="2" w:tplc="5DBC8214">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5C574C2"/>
    <w:multiLevelType w:val="hybridMultilevel"/>
    <w:tmpl w:val="3AA40C22"/>
    <w:lvl w:ilvl="0" w:tplc="41E2052C">
      <w:start w:val="1"/>
      <w:numFmt w:val="bullet"/>
      <w:lvlText w:val=""/>
      <w:lvlJc w:val="left"/>
      <w:pPr>
        <w:tabs>
          <w:tab w:val="num" w:pos="360"/>
        </w:tabs>
        <w:ind w:left="360" w:hanging="360"/>
      </w:pPr>
      <w:rPr>
        <w:rFonts w:ascii="Symbol" w:hAnsi="Symbol" w:hint="default"/>
        <w:color w:val="auto"/>
        <w:sz w:val="20"/>
        <w:szCs w:val="20"/>
      </w:rPr>
    </w:lvl>
    <w:lvl w:ilvl="1" w:tplc="EDDEE800">
      <w:start w:val="1"/>
      <w:numFmt w:val="bullet"/>
      <w:pStyle w:val="Aufzhlung2"/>
      <w:lvlText w:val="­"/>
      <w:lvlJc w:val="left"/>
      <w:pPr>
        <w:tabs>
          <w:tab w:val="num" w:pos="1080"/>
        </w:tabs>
        <w:ind w:left="1080" w:hanging="360"/>
      </w:pPr>
      <w:rPr>
        <w:rFonts w:ascii="Courier New" w:hAnsi="Courier New" w:hint="default"/>
      </w:rPr>
    </w:lvl>
    <w:lvl w:ilvl="2" w:tplc="5DBC8214">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660363B"/>
    <w:multiLevelType w:val="hybridMultilevel"/>
    <w:tmpl w:val="30FA72AE"/>
    <w:lvl w:ilvl="0" w:tplc="904C5592">
      <w:start w:val="10"/>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6ED7394"/>
    <w:multiLevelType w:val="hybridMultilevel"/>
    <w:tmpl w:val="53A2CC90"/>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15A73C4"/>
    <w:multiLevelType w:val="hybridMultilevel"/>
    <w:tmpl w:val="3C18C4C2"/>
    <w:lvl w:ilvl="0" w:tplc="8CA06DFE">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B6C5515"/>
    <w:multiLevelType w:val="multilevel"/>
    <w:tmpl w:val="1450C0F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667"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4B710098"/>
    <w:multiLevelType w:val="hybridMultilevel"/>
    <w:tmpl w:val="6064404A"/>
    <w:lvl w:ilvl="0" w:tplc="B53EBB24">
      <w:start w:val="1"/>
      <w:numFmt w:val="bullet"/>
      <w:lvlText w:val=""/>
      <w:lvlJc w:val="left"/>
      <w:pPr>
        <w:tabs>
          <w:tab w:val="num" w:pos="360"/>
        </w:tabs>
        <w:ind w:left="360" w:hanging="360"/>
      </w:pPr>
      <w:rPr>
        <w:rFonts w:ascii="Symbol" w:hAnsi="Symbol" w:hint="default"/>
        <w:color w:val="auto"/>
        <w:sz w:val="20"/>
        <w:szCs w:val="20"/>
      </w:rPr>
    </w:lvl>
    <w:lvl w:ilvl="1" w:tplc="C9BCC97E">
      <w:start w:val="1"/>
      <w:numFmt w:val="bullet"/>
      <w:pStyle w:val="Aufzhlung3"/>
      <w:lvlText w:val=""/>
      <w:lvlJc w:val="left"/>
      <w:pPr>
        <w:tabs>
          <w:tab w:val="num" w:pos="1080"/>
        </w:tabs>
        <w:ind w:left="1080" w:hanging="360"/>
      </w:pPr>
      <w:rPr>
        <w:rFonts w:ascii="Wingdings" w:hAnsi="Wingdings" w:hint="default"/>
      </w:rPr>
    </w:lvl>
    <w:lvl w:ilvl="2" w:tplc="5DBC8214">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4E27000E"/>
    <w:multiLevelType w:val="hybridMultilevel"/>
    <w:tmpl w:val="5076254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77B2766"/>
    <w:multiLevelType w:val="hybridMultilevel"/>
    <w:tmpl w:val="3B827B9A"/>
    <w:lvl w:ilvl="0" w:tplc="4A10B56A">
      <w:start w:val="1"/>
      <w:numFmt w:val="decimal"/>
      <w:lvlText w:val="(%1)"/>
      <w:lvlJc w:val="left"/>
      <w:pPr>
        <w:ind w:left="1429" w:hanging="720"/>
      </w:pPr>
      <w:rPr>
        <w:rFonts w:hint="default"/>
        <w:b w:val="0"/>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0" w15:restartNumberingAfterBreak="0">
    <w:nsid w:val="7328270E"/>
    <w:multiLevelType w:val="hybridMultilevel"/>
    <w:tmpl w:val="40042A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ADE664D"/>
    <w:multiLevelType w:val="hybridMultilevel"/>
    <w:tmpl w:val="7AA479C6"/>
    <w:lvl w:ilvl="0" w:tplc="289E7FD2">
      <w:start w:val="1"/>
      <w:numFmt w:val="decimal"/>
      <w:pStyle w:val="Nummerierung"/>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start w:val="1"/>
      <w:numFmt w:val="decimal"/>
      <w:lvlText w:val="%4."/>
      <w:lvlJc w:val="left"/>
      <w:pPr>
        <w:ind w:left="2520" w:hanging="360"/>
      </w:pPr>
    </w:lvl>
    <w:lvl w:ilvl="4" w:tplc="04070019">
      <w:start w:val="1"/>
      <w:numFmt w:val="lowerLetter"/>
      <w:lvlText w:val="%5."/>
      <w:lvlJc w:val="left"/>
      <w:pPr>
        <w:ind w:left="3240" w:hanging="360"/>
      </w:pPr>
    </w:lvl>
    <w:lvl w:ilvl="5" w:tplc="0407001B">
      <w:start w:val="1"/>
      <w:numFmt w:val="lowerRoman"/>
      <w:lvlText w:val="%6."/>
      <w:lvlJc w:val="right"/>
      <w:pPr>
        <w:ind w:left="3960" w:hanging="180"/>
      </w:pPr>
    </w:lvl>
    <w:lvl w:ilvl="6" w:tplc="0407000F">
      <w:start w:val="1"/>
      <w:numFmt w:val="decimal"/>
      <w:lvlText w:val="%7."/>
      <w:lvlJc w:val="left"/>
      <w:pPr>
        <w:ind w:left="4680" w:hanging="360"/>
      </w:pPr>
    </w:lvl>
    <w:lvl w:ilvl="7" w:tplc="04070019">
      <w:start w:val="1"/>
      <w:numFmt w:val="lowerLetter"/>
      <w:lvlText w:val="%8."/>
      <w:lvlJc w:val="left"/>
      <w:pPr>
        <w:ind w:left="5400" w:hanging="360"/>
      </w:pPr>
    </w:lvl>
    <w:lvl w:ilvl="8" w:tplc="0407001B">
      <w:start w:val="1"/>
      <w:numFmt w:val="lowerRoman"/>
      <w:lvlText w:val="%9."/>
      <w:lvlJc w:val="right"/>
      <w:pPr>
        <w:ind w:left="6120" w:hanging="180"/>
      </w:pPr>
    </w:lvl>
  </w:abstractNum>
  <w:abstractNum w:abstractNumId="12" w15:restartNumberingAfterBreak="0">
    <w:nsid w:val="7B845D5A"/>
    <w:multiLevelType w:val="hybridMultilevel"/>
    <w:tmpl w:val="2904C9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60328777">
    <w:abstractNumId w:val="1"/>
  </w:num>
  <w:num w:numId="2" w16cid:durableId="1708025530">
    <w:abstractNumId w:val="0"/>
  </w:num>
  <w:num w:numId="3" w16cid:durableId="175585910">
    <w:abstractNumId w:val="6"/>
  </w:num>
  <w:num w:numId="4" w16cid:durableId="129981862">
    <w:abstractNumId w:val="7"/>
  </w:num>
  <w:num w:numId="5" w16cid:durableId="57746258">
    <w:abstractNumId w:val="4"/>
  </w:num>
  <w:num w:numId="6" w16cid:durableId="428157651">
    <w:abstractNumId w:val="8"/>
  </w:num>
  <w:num w:numId="7" w16cid:durableId="730617386">
    <w:abstractNumId w:val="9"/>
  </w:num>
  <w:num w:numId="8" w16cid:durableId="1579707335">
    <w:abstractNumId w:val="5"/>
  </w:num>
  <w:num w:numId="9" w16cid:durableId="745691777">
    <w:abstractNumId w:val="10"/>
  </w:num>
  <w:num w:numId="10" w16cid:durableId="1477988434">
    <w:abstractNumId w:val="3"/>
  </w:num>
  <w:num w:numId="11" w16cid:durableId="609900576">
    <w:abstractNumId w:val="2"/>
  </w:num>
  <w:num w:numId="12" w16cid:durableId="2078238307">
    <w:abstractNumId w:val="11"/>
  </w:num>
  <w:num w:numId="13" w16cid:durableId="2017537574">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1&lt;/Suspended&gt;&lt;/ENInstantFormat&gt;"/>
    <w:docVar w:name="EN.Layout" w:val="_x000a_耀耀耀耀敨҇耀耀昀҇̆析Ӯ̆楰Ӯ̆橸Ӯ̆汘Ӯ̆浠Ӯ̆歨Ӯ̆湐Ӯ̆潀Ӯ̆梀Ӯ֠̇提Ӯـ̇磐Ӯހ̇箐Ӯࠠ̇粀Ӯઠ̇絰Ӯ楠Ω焠Ӯ⅀ϻ爐Ӯ技Ͼ繠Ӯ楠Ͼ罐Ӯ湠Я猀ӮǠђ琈ӮѠђ瓸Ӯ֠ђ瘀"/>
  </w:docVars>
  <w:rsids>
    <w:rsidRoot w:val="00F91C8D"/>
    <w:rsid w:val="00000470"/>
    <w:rsid w:val="00000AD8"/>
    <w:rsid w:val="00000C9F"/>
    <w:rsid w:val="00001C7C"/>
    <w:rsid w:val="000028DB"/>
    <w:rsid w:val="00003072"/>
    <w:rsid w:val="00003287"/>
    <w:rsid w:val="000035A9"/>
    <w:rsid w:val="00003C1C"/>
    <w:rsid w:val="000041EC"/>
    <w:rsid w:val="00004E2B"/>
    <w:rsid w:val="00005D10"/>
    <w:rsid w:val="000064DC"/>
    <w:rsid w:val="00006812"/>
    <w:rsid w:val="00006A6D"/>
    <w:rsid w:val="000079DC"/>
    <w:rsid w:val="00007AC8"/>
    <w:rsid w:val="00007D03"/>
    <w:rsid w:val="00007F68"/>
    <w:rsid w:val="0001039C"/>
    <w:rsid w:val="00010505"/>
    <w:rsid w:val="00011082"/>
    <w:rsid w:val="000116E1"/>
    <w:rsid w:val="00012411"/>
    <w:rsid w:val="000124A3"/>
    <w:rsid w:val="00012B53"/>
    <w:rsid w:val="00012DB2"/>
    <w:rsid w:val="00013396"/>
    <w:rsid w:val="00013680"/>
    <w:rsid w:val="000148D2"/>
    <w:rsid w:val="0001495A"/>
    <w:rsid w:val="00014A3B"/>
    <w:rsid w:val="00015044"/>
    <w:rsid w:val="00015662"/>
    <w:rsid w:val="0001590B"/>
    <w:rsid w:val="00015989"/>
    <w:rsid w:val="00016024"/>
    <w:rsid w:val="000161A7"/>
    <w:rsid w:val="00016AED"/>
    <w:rsid w:val="00016B6C"/>
    <w:rsid w:val="00016FB0"/>
    <w:rsid w:val="000202A1"/>
    <w:rsid w:val="00020348"/>
    <w:rsid w:val="000207FC"/>
    <w:rsid w:val="00020C57"/>
    <w:rsid w:val="00020EA3"/>
    <w:rsid w:val="00020EAC"/>
    <w:rsid w:val="00021F09"/>
    <w:rsid w:val="000222E3"/>
    <w:rsid w:val="00022720"/>
    <w:rsid w:val="0002289E"/>
    <w:rsid w:val="00023194"/>
    <w:rsid w:val="000232E5"/>
    <w:rsid w:val="0002360F"/>
    <w:rsid w:val="0002361F"/>
    <w:rsid w:val="00024749"/>
    <w:rsid w:val="00024C0C"/>
    <w:rsid w:val="00024C53"/>
    <w:rsid w:val="00024CF1"/>
    <w:rsid w:val="00024DBF"/>
    <w:rsid w:val="000250B7"/>
    <w:rsid w:val="000253D1"/>
    <w:rsid w:val="00025931"/>
    <w:rsid w:val="00025A51"/>
    <w:rsid w:val="00026B9D"/>
    <w:rsid w:val="00027352"/>
    <w:rsid w:val="00027958"/>
    <w:rsid w:val="000305DA"/>
    <w:rsid w:val="00030667"/>
    <w:rsid w:val="0003096F"/>
    <w:rsid w:val="000313F3"/>
    <w:rsid w:val="0003162E"/>
    <w:rsid w:val="000319BE"/>
    <w:rsid w:val="00031A3A"/>
    <w:rsid w:val="00032583"/>
    <w:rsid w:val="00032D4C"/>
    <w:rsid w:val="000330C9"/>
    <w:rsid w:val="0003347F"/>
    <w:rsid w:val="000347B7"/>
    <w:rsid w:val="00034B47"/>
    <w:rsid w:val="00034E22"/>
    <w:rsid w:val="00034F5B"/>
    <w:rsid w:val="000352BB"/>
    <w:rsid w:val="00035561"/>
    <w:rsid w:val="00035AD4"/>
    <w:rsid w:val="0003600D"/>
    <w:rsid w:val="0003639D"/>
    <w:rsid w:val="0003670C"/>
    <w:rsid w:val="00036DDC"/>
    <w:rsid w:val="00036F30"/>
    <w:rsid w:val="0003711F"/>
    <w:rsid w:val="00037508"/>
    <w:rsid w:val="000407FD"/>
    <w:rsid w:val="00040D08"/>
    <w:rsid w:val="000418F5"/>
    <w:rsid w:val="00041F93"/>
    <w:rsid w:val="00042603"/>
    <w:rsid w:val="000427EB"/>
    <w:rsid w:val="00042EEE"/>
    <w:rsid w:val="0004300C"/>
    <w:rsid w:val="000437D2"/>
    <w:rsid w:val="00043873"/>
    <w:rsid w:val="00044899"/>
    <w:rsid w:val="00044A0A"/>
    <w:rsid w:val="00045279"/>
    <w:rsid w:val="00045E1E"/>
    <w:rsid w:val="00046BB9"/>
    <w:rsid w:val="00046EA0"/>
    <w:rsid w:val="00047878"/>
    <w:rsid w:val="0005065D"/>
    <w:rsid w:val="00053C5C"/>
    <w:rsid w:val="00054111"/>
    <w:rsid w:val="0005422E"/>
    <w:rsid w:val="000542E6"/>
    <w:rsid w:val="000544B7"/>
    <w:rsid w:val="00054B6B"/>
    <w:rsid w:val="000557E2"/>
    <w:rsid w:val="00055E48"/>
    <w:rsid w:val="000561A4"/>
    <w:rsid w:val="00056F34"/>
    <w:rsid w:val="00057831"/>
    <w:rsid w:val="0005788A"/>
    <w:rsid w:val="00057B49"/>
    <w:rsid w:val="00057BC6"/>
    <w:rsid w:val="00057D37"/>
    <w:rsid w:val="00060958"/>
    <w:rsid w:val="0006120E"/>
    <w:rsid w:val="000615FE"/>
    <w:rsid w:val="0006164A"/>
    <w:rsid w:val="00061D76"/>
    <w:rsid w:val="0006240C"/>
    <w:rsid w:val="0006264E"/>
    <w:rsid w:val="00062ADE"/>
    <w:rsid w:val="00062BB8"/>
    <w:rsid w:val="00062D9A"/>
    <w:rsid w:val="00062E3D"/>
    <w:rsid w:val="0006327A"/>
    <w:rsid w:val="00064253"/>
    <w:rsid w:val="0006439E"/>
    <w:rsid w:val="0006469B"/>
    <w:rsid w:val="00064C0F"/>
    <w:rsid w:val="00064E65"/>
    <w:rsid w:val="000658BE"/>
    <w:rsid w:val="0006595E"/>
    <w:rsid w:val="00065B8F"/>
    <w:rsid w:val="00065E0B"/>
    <w:rsid w:val="00066374"/>
    <w:rsid w:val="000669B7"/>
    <w:rsid w:val="000676AE"/>
    <w:rsid w:val="000700FF"/>
    <w:rsid w:val="00070221"/>
    <w:rsid w:val="000715FE"/>
    <w:rsid w:val="00071DB7"/>
    <w:rsid w:val="00072497"/>
    <w:rsid w:val="000726B1"/>
    <w:rsid w:val="0007278D"/>
    <w:rsid w:val="0007289C"/>
    <w:rsid w:val="00072F12"/>
    <w:rsid w:val="00074465"/>
    <w:rsid w:val="00074F83"/>
    <w:rsid w:val="00075111"/>
    <w:rsid w:val="000754D8"/>
    <w:rsid w:val="0007568D"/>
    <w:rsid w:val="00075855"/>
    <w:rsid w:val="000760F7"/>
    <w:rsid w:val="00077188"/>
    <w:rsid w:val="00077A16"/>
    <w:rsid w:val="00077C6C"/>
    <w:rsid w:val="00077E5E"/>
    <w:rsid w:val="000811BB"/>
    <w:rsid w:val="00081943"/>
    <w:rsid w:val="0008232F"/>
    <w:rsid w:val="0008293A"/>
    <w:rsid w:val="00082CF6"/>
    <w:rsid w:val="0008307A"/>
    <w:rsid w:val="000847F1"/>
    <w:rsid w:val="00084EBA"/>
    <w:rsid w:val="000850EF"/>
    <w:rsid w:val="00086948"/>
    <w:rsid w:val="00086B4B"/>
    <w:rsid w:val="0008727D"/>
    <w:rsid w:val="000878F8"/>
    <w:rsid w:val="00090280"/>
    <w:rsid w:val="000904BC"/>
    <w:rsid w:val="00090781"/>
    <w:rsid w:val="00091886"/>
    <w:rsid w:val="000924CA"/>
    <w:rsid w:val="00092769"/>
    <w:rsid w:val="00092882"/>
    <w:rsid w:val="000934FB"/>
    <w:rsid w:val="00093891"/>
    <w:rsid w:val="00093CBC"/>
    <w:rsid w:val="000942E9"/>
    <w:rsid w:val="00094966"/>
    <w:rsid w:val="00094E75"/>
    <w:rsid w:val="00095156"/>
    <w:rsid w:val="0009628B"/>
    <w:rsid w:val="0009672F"/>
    <w:rsid w:val="0009675B"/>
    <w:rsid w:val="000968E3"/>
    <w:rsid w:val="00096B7A"/>
    <w:rsid w:val="00096FF0"/>
    <w:rsid w:val="000970AE"/>
    <w:rsid w:val="000975F0"/>
    <w:rsid w:val="0009786A"/>
    <w:rsid w:val="000A008F"/>
    <w:rsid w:val="000A0670"/>
    <w:rsid w:val="000A07A7"/>
    <w:rsid w:val="000A0C9F"/>
    <w:rsid w:val="000A1342"/>
    <w:rsid w:val="000A22CD"/>
    <w:rsid w:val="000A2491"/>
    <w:rsid w:val="000A3543"/>
    <w:rsid w:val="000A3E4E"/>
    <w:rsid w:val="000A402D"/>
    <w:rsid w:val="000A46C8"/>
    <w:rsid w:val="000A4979"/>
    <w:rsid w:val="000A4A42"/>
    <w:rsid w:val="000A5052"/>
    <w:rsid w:val="000A5930"/>
    <w:rsid w:val="000A633C"/>
    <w:rsid w:val="000A63F3"/>
    <w:rsid w:val="000A6936"/>
    <w:rsid w:val="000A710E"/>
    <w:rsid w:val="000A77B7"/>
    <w:rsid w:val="000A7D3D"/>
    <w:rsid w:val="000B0102"/>
    <w:rsid w:val="000B03FC"/>
    <w:rsid w:val="000B0E3B"/>
    <w:rsid w:val="000B1BC7"/>
    <w:rsid w:val="000B1BD3"/>
    <w:rsid w:val="000B1C43"/>
    <w:rsid w:val="000B2A19"/>
    <w:rsid w:val="000B312E"/>
    <w:rsid w:val="000B36B4"/>
    <w:rsid w:val="000B3783"/>
    <w:rsid w:val="000B3FF6"/>
    <w:rsid w:val="000B425C"/>
    <w:rsid w:val="000B4613"/>
    <w:rsid w:val="000B461B"/>
    <w:rsid w:val="000B4A62"/>
    <w:rsid w:val="000B4ACA"/>
    <w:rsid w:val="000B4AF7"/>
    <w:rsid w:val="000B540B"/>
    <w:rsid w:val="000B5CCE"/>
    <w:rsid w:val="000B610F"/>
    <w:rsid w:val="000B6B9C"/>
    <w:rsid w:val="000B7D0E"/>
    <w:rsid w:val="000C0DEA"/>
    <w:rsid w:val="000C0E62"/>
    <w:rsid w:val="000C0E8F"/>
    <w:rsid w:val="000C103C"/>
    <w:rsid w:val="000C2070"/>
    <w:rsid w:val="000C2B51"/>
    <w:rsid w:val="000C3620"/>
    <w:rsid w:val="000C38D3"/>
    <w:rsid w:val="000C3E52"/>
    <w:rsid w:val="000C4945"/>
    <w:rsid w:val="000C4FD2"/>
    <w:rsid w:val="000C5ED7"/>
    <w:rsid w:val="000C698B"/>
    <w:rsid w:val="000C69B2"/>
    <w:rsid w:val="000C729D"/>
    <w:rsid w:val="000C7B00"/>
    <w:rsid w:val="000C7D17"/>
    <w:rsid w:val="000D088B"/>
    <w:rsid w:val="000D11F7"/>
    <w:rsid w:val="000D19B0"/>
    <w:rsid w:val="000D1A09"/>
    <w:rsid w:val="000D1F90"/>
    <w:rsid w:val="000D25FD"/>
    <w:rsid w:val="000D2BC9"/>
    <w:rsid w:val="000D2E39"/>
    <w:rsid w:val="000D34B6"/>
    <w:rsid w:val="000D34EE"/>
    <w:rsid w:val="000D3F41"/>
    <w:rsid w:val="000D50A5"/>
    <w:rsid w:val="000D5A92"/>
    <w:rsid w:val="000D5C47"/>
    <w:rsid w:val="000D5D7A"/>
    <w:rsid w:val="000D7275"/>
    <w:rsid w:val="000D72E5"/>
    <w:rsid w:val="000D76F8"/>
    <w:rsid w:val="000E018A"/>
    <w:rsid w:val="000E0F56"/>
    <w:rsid w:val="000E1914"/>
    <w:rsid w:val="000E1BC5"/>
    <w:rsid w:val="000E1C65"/>
    <w:rsid w:val="000E2583"/>
    <w:rsid w:val="000E28AA"/>
    <w:rsid w:val="000E35B6"/>
    <w:rsid w:val="000E37C8"/>
    <w:rsid w:val="000E4C1B"/>
    <w:rsid w:val="000E4CE1"/>
    <w:rsid w:val="000E58B6"/>
    <w:rsid w:val="000E5B15"/>
    <w:rsid w:val="000E668C"/>
    <w:rsid w:val="000E7362"/>
    <w:rsid w:val="000E744E"/>
    <w:rsid w:val="000E77E3"/>
    <w:rsid w:val="000E7994"/>
    <w:rsid w:val="000E7A20"/>
    <w:rsid w:val="000E7ACF"/>
    <w:rsid w:val="000E7FFC"/>
    <w:rsid w:val="000F026D"/>
    <w:rsid w:val="000F0CEE"/>
    <w:rsid w:val="000F10E4"/>
    <w:rsid w:val="000F1BCF"/>
    <w:rsid w:val="000F1D59"/>
    <w:rsid w:val="000F2114"/>
    <w:rsid w:val="000F2391"/>
    <w:rsid w:val="000F2513"/>
    <w:rsid w:val="000F2FCC"/>
    <w:rsid w:val="000F3B05"/>
    <w:rsid w:val="000F4195"/>
    <w:rsid w:val="000F48F0"/>
    <w:rsid w:val="000F578D"/>
    <w:rsid w:val="000F622B"/>
    <w:rsid w:val="000F671B"/>
    <w:rsid w:val="000F70B0"/>
    <w:rsid w:val="000F75C3"/>
    <w:rsid w:val="000F7689"/>
    <w:rsid w:val="001004FB"/>
    <w:rsid w:val="001014C2"/>
    <w:rsid w:val="00101933"/>
    <w:rsid w:val="00101F66"/>
    <w:rsid w:val="00102CB7"/>
    <w:rsid w:val="00102F4F"/>
    <w:rsid w:val="0010342D"/>
    <w:rsid w:val="00104735"/>
    <w:rsid w:val="00104800"/>
    <w:rsid w:val="00105C24"/>
    <w:rsid w:val="00106269"/>
    <w:rsid w:val="001062BD"/>
    <w:rsid w:val="001064D7"/>
    <w:rsid w:val="00106D62"/>
    <w:rsid w:val="00106E32"/>
    <w:rsid w:val="00106F1A"/>
    <w:rsid w:val="0010787C"/>
    <w:rsid w:val="001103F7"/>
    <w:rsid w:val="00110867"/>
    <w:rsid w:val="00111262"/>
    <w:rsid w:val="001113A6"/>
    <w:rsid w:val="0011142B"/>
    <w:rsid w:val="0011181C"/>
    <w:rsid w:val="0011186D"/>
    <w:rsid w:val="00111A51"/>
    <w:rsid w:val="00111A54"/>
    <w:rsid w:val="0011216E"/>
    <w:rsid w:val="00112A98"/>
    <w:rsid w:val="00112EE2"/>
    <w:rsid w:val="00113658"/>
    <w:rsid w:val="00113A87"/>
    <w:rsid w:val="00114F5B"/>
    <w:rsid w:val="0011578A"/>
    <w:rsid w:val="001158A1"/>
    <w:rsid w:val="00115958"/>
    <w:rsid w:val="00115B60"/>
    <w:rsid w:val="00115C44"/>
    <w:rsid w:val="00115D09"/>
    <w:rsid w:val="001166A7"/>
    <w:rsid w:val="0011675B"/>
    <w:rsid w:val="00116B50"/>
    <w:rsid w:val="00117034"/>
    <w:rsid w:val="0011706A"/>
    <w:rsid w:val="00117B2B"/>
    <w:rsid w:val="001200EA"/>
    <w:rsid w:val="001207F2"/>
    <w:rsid w:val="001209F4"/>
    <w:rsid w:val="00122422"/>
    <w:rsid w:val="00122865"/>
    <w:rsid w:val="00122902"/>
    <w:rsid w:val="00122B5F"/>
    <w:rsid w:val="00122B8F"/>
    <w:rsid w:val="00122C47"/>
    <w:rsid w:val="00122E83"/>
    <w:rsid w:val="001231F3"/>
    <w:rsid w:val="00123501"/>
    <w:rsid w:val="00123F86"/>
    <w:rsid w:val="0012477E"/>
    <w:rsid w:val="00124E23"/>
    <w:rsid w:val="00125774"/>
    <w:rsid w:val="001258F2"/>
    <w:rsid w:val="00125D1A"/>
    <w:rsid w:val="001264F9"/>
    <w:rsid w:val="00126818"/>
    <w:rsid w:val="00126C66"/>
    <w:rsid w:val="00130B97"/>
    <w:rsid w:val="00131FA6"/>
    <w:rsid w:val="001320A7"/>
    <w:rsid w:val="001332EE"/>
    <w:rsid w:val="00133446"/>
    <w:rsid w:val="0013346C"/>
    <w:rsid w:val="00133ECC"/>
    <w:rsid w:val="0013462D"/>
    <w:rsid w:val="001348C9"/>
    <w:rsid w:val="00134D28"/>
    <w:rsid w:val="001350EE"/>
    <w:rsid w:val="0013528E"/>
    <w:rsid w:val="001358CF"/>
    <w:rsid w:val="00135A53"/>
    <w:rsid w:val="00135E2E"/>
    <w:rsid w:val="00136189"/>
    <w:rsid w:val="00136EE1"/>
    <w:rsid w:val="00136F53"/>
    <w:rsid w:val="001376F8"/>
    <w:rsid w:val="00137C57"/>
    <w:rsid w:val="00140DD6"/>
    <w:rsid w:val="00140ECD"/>
    <w:rsid w:val="00141671"/>
    <w:rsid w:val="00141EC2"/>
    <w:rsid w:val="00141ECD"/>
    <w:rsid w:val="00142B07"/>
    <w:rsid w:val="00142C2A"/>
    <w:rsid w:val="00142E08"/>
    <w:rsid w:val="0014343A"/>
    <w:rsid w:val="0014385D"/>
    <w:rsid w:val="00143D34"/>
    <w:rsid w:val="00144350"/>
    <w:rsid w:val="0014483B"/>
    <w:rsid w:val="00145992"/>
    <w:rsid w:val="001459AB"/>
    <w:rsid w:val="0014689A"/>
    <w:rsid w:val="001471E1"/>
    <w:rsid w:val="00147D07"/>
    <w:rsid w:val="00147D7C"/>
    <w:rsid w:val="00147FD4"/>
    <w:rsid w:val="00147FD5"/>
    <w:rsid w:val="00150019"/>
    <w:rsid w:val="00151656"/>
    <w:rsid w:val="00151A75"/>
    <w:rsid w:val="00151C3E"/>
    <w:rsid w:val="00151D4F"/>
    <w:rsid w:val="00151F5A"/>
    <w:rsid w:val="00152042"/>
    <w:rsid w:val="00152536"/>
    <w:rsid w:val="0015367F"/>
    <w:rsid w:val="00153BDE"/>
    <w:rsid w:val="00153C55"/>
    <w:rsid w:val="00154745"/>
    <w:rsid w:val="00154CBB"/>
    <w:rsid w:val="00154FFC"/>
    <w:rsid w:val="00155110"/>
    <w:rsid w:val="00155409"/>
    <w:rsid w:val="00155B52"/>
    <w:rsid w:val="001560D8"/>
    <w:rsid w:val="00156A58"/>
    <w:rsid w:val="001574AC"/>
    <w:rsid w:val="0015792D"/>
    <w:rsid w:val="0016006C"/>
    <w:rsid w:val="0016076E"/>
    <w:rsid w:val="001609ED"/>
    <w:rsid w:val="0016149B"/>
    <w:rsid w:val="00161D1E"/>
    <w:rsid w:val="001621D9"/>
    <w:rsid w:val="00162218"/>
    <w:rsid w:val="001624DC"/>
    <w:rsid w:val="00163A3B"/>
    <w:rsid w:val="00163C26"/>
    <w:rsid w:val="00163FEF"/>
    <w:rsid w:val="0016460C"/>
    <w:rsid w:val="001649FC"/>
    <w:rsid w:val="00164F01"/>
    <w:rsid w:val="00165DB0"/>
    <w:rsid w:val="00165E20"/>
    <w:rsid w:val="00166659"/>
    <w:rsid w:val="00166AFE"/>
    <w:rsid w:val="00166C9F"/>
    <w:rsid w:val="0016772C"/>
    <w:rsid w:val="00167FEA"/>
    <w:rsid w:val="00170123"/>
    <w:rsid w:val="00170222"/>
    <w:rsid w:val="0017083E"/>
    <w:rsid w:val="001708A1"/>
    <w:rsid w:val="00170C71"/>
    <w:rsid w:val="001710B6"/>
    <w:rsid w:val="0017164D"/>
    <w:rsid w:val="0017176E"/>
    <w:rsid w:val="00173370"/>
    <w:rsid w:val="001737D5"/>
    <w:rsid w:val="00173E25"/>
    <w:rsid w:val="00173E56"/>
    <w:rsid w:val="0017478F"/>
    <w:rsid w:val="00175836"/>
    <w:rsid w:val="0017587F"/>
    <w:rsid w:val="00175E80"/>
    <w:rsid w:val="00176585"/>
    <w:rsid w:val="0017678A"/>
    <w:rsid w:val="0017705B"/>
    <w:rsid w:val="001774C6"/>
    <w:rsid w:val="0017759C"/>
    <w:rsid w:val="00177A9B"/>
    <w:rsid w:val="00180C2E"/>
    <w:rsid w:val="0018142C"/>
    <w:rsid w:val="00181C3F"/>
    <w:rsid w:val="00182110"/>
    <w:rsid w:val="00182633"/>
    <w:rsid w:val="00182D23"/>
    <w:rsid w:val="00182F1B"/>
    <w:rsid w:val="0018324E"/>
    <w:rsid w:val="0018348F"/>
    <w:rsid w:val="00183CB4"/>
    <w:rsid w:val="001843C1"/>
    <w:rsid w:val="00184A79"/>
    <w:rsid w:val="00184D13"/>
    <w:rsid w:val="00185DBE"/>
    <w:rsid w:val="00186076"/>
    <w:rsid w:val="001863A8"/>
    <w:rsid w:val="001863DF"/>
    <w:rsid w:val="001867CC"/>
    <w:rsid w:val="001904FD"/>
    <w:rsid w:val="0019070D"/>
    <w:rsid w:val="00190926"/>
    <w:rsid w:val="00190EFA"/>
    <w:rsid w:val="00191DF8"/>
    <w:rsid w:val="00191F25"/>
    <w:rsid w:val="00191FB5"/>
    <w:rsid w:val="0019245B"/>
    <w:rsid w:val="001926DC"/>
    <w:rsid w:val="00192810"/>
    <w:rsid w:val="00192DE9"/>
    <w:rsid w:val="00192E0D"/>
    <w:rsid w:val="0019323A"/>
    <w:rsid w:val="00194980"/>
    <w:rsid w:val="001950D5"/>
    <w:rsid w:val="00195567"/>
    <w:rsid w:val="00195839"/>
    <w:rsid w:val="00195D2F"/>
    <w:rsid w:val="001963F7"/>
    <w:rsid w:val="0019666E"/>
    <w:rsid w:val="00196E42"/>
    <w:rsid w:val="001973A7"/>
    <w:rsid w:val="00197CA0"/>
    <w:rsid w:val="001A0DB0"/>
    <w:rsid w:val="001A1BE2"/>
    <w:rsid w:val="001A2701"/>
    <w:rsid w:val="001A281D"/>
    <w:rsid w:val="001A2A8C"/>
    <w:rsid w:val="001A2D0F"/>
    <w:rsid w:val="001A379F"/>
    <w:rsid w:val="001A3C12"/>
    <w:rsid w:val="001A451E"/>
    <w:rsid w:val="001A53A4"/>
    <w:rsid w:val="001A562D"/>
    <w:rsid w:val="001A5910"/>
    <w:rsid w:val="001A6A29"/>
    <w:rsid w:val="001A6B92"/>
    <w:rsid w:val="001B0117"/>
    <w:rsid w:val="001B03C4"/>
    <w:rsid w:val="001B046F"/>
    <w:rsid w:val="001B05CA"/>
    <w:rsid w:val="001B05EA"/>
    <w:rsid w:val="001B0840"/>
    <w:rsid w:val="001B0B34"/>
    <w:rsid w:val="001B10A2"/>
    <w:rsid w:val="001B19B4"/>
    <w:rsid w:val="001B1B21"/>
    <w:rsid w:val="001B1F7E"/>
    <w:rsid w:val="001B2406"/>
    <w:rsid w:val="001B2509"/>
    <w:rsid w:val="001B253E"/>
    <w:rsid w:val="001B2959"/>
    <w:rsid w:val="001B29BC"/>
    <w:rsid w:val="001B2DD7"/>
    <w:rsid w:val="001B31CE"/>
    <w:rsid w:val="001B3424"/>
    <w:rsid w:val="001B40CC"/>
    <w:rsid w:val="001B4738"/>
    <w:rsid w:val="001B57C6"/>
    <w:rsid w:val="001B5DF6"/>
    <w:rsid w:val="001B6CEF"/>
    <w:rsid w:val="001B6FCD"/>
    <w:rsid w:val="001B7096"/>
    <w:rsid w:val="001B78ED"/>
    <w:rsid w:val="001C016D"/>
    <w:rsid w:val="001C0214"/>
    <w:rsid w:val="001C0394"/>
    <w:rsid w:val="001C0FC2"/>
    <w:rsid w:val="001C16C9"/>
    <w:rsid w:val="001C1854"/>
    <w:rsid w:val="001C1B6E"/>
    <w:rsid w:val="001C22C2"/>
    <w:rsid w:val="001C265A"/>
    <w:rsid w:val="001C29E1"/>
    <w:rsid w:val="001C2C46"/>
    <w:rsid w:val="001C2D48"/>
    <w:rsid w:val="001C4004"/>
    <w:rsid w:val="001C4148"/>
    <w:rsid w:val="001C440C"/>
    <w:rsid w:val="001C496B"/>
    <w:rsid w:val="001C4B26"/>
    <w:rsid w:val="001C4E90"/>
    <w:rsid w:val="001C4EE7"/>
    <w:rsid w:val="001C4F9E"/>
    <w:rsid w:val="001C5A17"/>
    <w:rsid w:val="001C5C22"/>
    <w:rsid w:val="001C608A"/>
    <w:rsid w:val="001C64CF"/>
    <w:rsid w:val="001C6C0C"/>
    <w:rsid w:val="001C6E66"/>
    <w:rsid w:val="001C729E"/>
    <w:rsid w:val="001D07B2"/>
    <w:rsid w:val="001D0CA9"/>
    <w:rsid w:val="001D0D2F"/>
    <w:rsid w:val="001D2178"/>
    <w:rsid w:val="001D4D42"/>
    <w:rsid w:val="001D4E49"/>
    <w:rsid w:val="001D56D4"/>
    <w:rsid w:val="001D599C"/>
    <w:rsid w:val="001D5D00"/>
    <w:rsid w:val="001D6217"/>
    <w:rsid w:val="001D626C"/>
    <w:rsid w:val="001D643B"/>
    <w:rsid w:val="001D696E"/>
    <w:rsid w:val="001D77B2"/>
    <w:rsid w:val="001E10F1"/>
    <w:rsid w:val="001E272D"/>
    <w:rsid w:val="001E3410"/>
    <w:rsid w:val="001E3A1A"/>
    <w:rsid w:val="001E3E6C"/>
    <w:rsid w:val="001E434D"/>
    <w:rsid w:val="001E4739"/>
    <w:rsid w:val="001E4C89"/>
    <w:rsid w:val="001E50BA"/>
    <w:rsid w:val="001E737F"/>
    <w:rsid w:val="001E7C52"/>
    <w:rsid w:val="001F045A"/>
    <w:rsid w:val="001F05A3"/>
    <w:rsid w:val="001F12F8"/>
    <w:rsid w:val="001F14ED"/>
    <w:rsid w:val="001F18BE"/>
    <w:rsid w:val="001F1945"/>
    <w:rsid w:val="001F1CE4"/>
    <w:rsid w:val="001F276B"/>
    <w:rsid w:val="001F4421"/>
    <w:rsid w:val="001F449F"/>
    <w:rsid w:val="001F55A4"/>
    <w:rsid w:val="001F5D76"/>
    <w:rsid w:val="001F5E2C"/>
    <w:rsid w:val="001F5E34"/>
    <w:rsid w:val="001F5F94"/>
    <w:rsid w:val="001F62EC"/>
    <w:rsid w:val="001F67E7"/>
    <w:rsid w:val="001F6BF7"/>
    <w:rsid w:val="001F72D5"/>
    <w:rsid w:val="001F78C7"/>
    <w:rsid w:val="001F799F"/>
    <w:rsid w:val="001F7FB6"/>
    <w:rsid w:val="002002EF"/>
    <w:rsid w:val="0020044C"/>
    <w:rsid w:val="002006A5"/>
    <w:rsid w:val="00200870"/>
    <w:rsid w:val="002010BD"/>
    <w:rsid w:val="00201869"/>
    <w:rsid w:val="00201EC7"/>
    <w:rsid w:val="002026F7"/>
    <w:rsid w:val="00202924"/>
    <w:rsid w:val="00204564"/>
    <w:rsid w:val="0020465F"/>
    <w:rsid w:val="00204CF7"/>
    <w:rsid w:val="00204D5A"/>
    <w:rsid w:val="00204EB2"/>
    <w:rsid w:val="00204FFF"/>
    <w:rsid w:val="00205175"/>
    <w:rsid w:val="002056D6"/>
    <w:rsid w:val="002058B7"/>
    <w:rsid w:val="002059BF"/>
    <w:rsid w:val="0020602E"/>
    <w:rsid w:val="00207561"/>
    <w:rsid w:val="00207A93"/>
    <w:rsid w:val="00207AC3"/>
    <w:rsid w:val="00207EA7"/>
    <w:rsid w:val="00210651"/>
    <w:rsid w:val="0021086A"/>
    <w:rsid w:val="00210957"/>
    <w:rsid w:val="00210DB4"/>
    <w:rsid w:val="00211608"/>
    <w:rsid w:val="00211BE4"/>
    <w:rsid w:val="0021213F"/>
    <w:rsid w:val="0021230B"/>
    <w:rsid w:val="002127FA"/>
    <w:rsid w:val="00212A3E"/>
    <w:rsid w:val="00212B28"/>
    <w:rsid w:val="002132F9"/>
    <w:rsid w:val="00213967"/>
    <w:rsid w:val="00215152"/>
    <w:rsid w:val="00215311"/>
    <w:rsid w:val="00215321"/>
    <w:rsid w:val="002162C7"/>
    <w:rsid w:val="00216970"/>
    <w:rsid w:val="00217311"/>
    <w:rsid w:val="002208B8"/>
    <w:rsid w:val="00221212"/>
    <w:rsid w:val="0022123B"/>
    <w:rsid w:val="00222894"/>
    <w:rsid w:val="00222A5B"/>
    <w:rsid w:val="00222CAA"/>
    <w:rsid w:val="00222D6B"/>
    <w:rsid w:val="00223021"/>
    <w:rsid w:val="00223556"/>
    <w:rsid w:val="00224100"/>
    <w:rsid w:val="0022432C"/>
    <w:rsid w:val="0022479E"/>
    <w:rsid w:val="002252D5"/>
    <w:rsid w:val="00225474"/>
    <w:rsid w:val="002255AF"/>
    <w:rsid w:val="00225604"/>
    <w:rsid w:val="002257D5"/>
    <w:rsid w:val="0022591F"/>
    <w:rsid w:val="00225DCA"/>
    <w:rsid w:val="002262BC"/>
    <w:rsid w:val="00226458"/>
    <w:rsid w:val="002279A8"/>
    <w:rsid w:val="00230572"/>
    <w:rsid w:val="002308A0"/>
    <w:rsid w:val="00230AD3"/>
    <w:rsid w:val="002311C9"/>
    <w:rsid w:val="002317FD"/>
    <w:rsid w:val="00231D2E"/>
    <w:rsid w:val="0023200F"/>
    <w:rsid w:val="00232651"/>
    <w:rsid w:val="002328C4"/>
    <w:rsid w:val="00233117"/>
    <w:rsid w:val="002338DF"/>
    <w:rsid w:val="0023395E"/>
    <w:rsid w:val="00233C2D"/>
    <w:rsid w:val="00233E64"/>
    <w:rsid w:val="0023432C"/>
    <w:rsid w:val="002346A1"/>
    <w:rsid w:val="00234785"/>
    <w:rsid w:val="00235FFC"/>
    <w:rsid w:val="002362AF"/>
    <w:rsid w:val="002365E3"/>
    <w:rsid w:val="00236E1A"/>
    <w:rsid w:val="00237463"/>
    <w:rsid w:val="00237829"/>
    <w:rsid w:val="00237BE8"/>
    <w:rsid w:val="00237D7E"/>
    <w:rsid w:val="00237F65"/>
    <w:rsid w:val="00240BE9"/>
    <w:rsid w:val="00241281"/>
    <w:rsid w:val="002413C1"/>
    <w:rsid w:val="00242AF1"/>
    <w:rsid w:val="00242B46"/>
    <w:rsid w:val="00243025"/>
    <w:rsid w:val="002432C5"/>
    <w:rsid w:val="00243712"/>
    <w:rsid w:val="0024378F"/>
    <w:rsid w:val="00243EBC"/>
    <w:rsid w:val="00244ADD"/>
    <w:rsid w:val="002457E7"/>
    <w:rsid w:val="00245F4A"/>
    <w:rsid w:val="00246331"/>
    <w:rsid w:val="00246631"/>
    <w:rsid w:val="00246A4A"/>
    <w:rsid w:val="002473C3"/>
    <w:rsid w:val="00247F38"/>
    <w:rsid w:val="002502A8"/>
    <w:rsid w:val="002502BE"/>
    <w:rsid w:val="00250488"/>
    <w:rsid w:val="00250867"/>
    <w:rsid w:val="00251A1A"/>
    <w:rsid w:val="00252BD0"/>
    <w:rsid w:val="00252C55"/>
    <w:rsid w:val="00252D3A"/>
    <w:rsid w:val="0025346D"/>
    <w:rsid w:val="002547BD"/>
    <w:rsid w:val="00255071"/>
    <w:rsid w:val="0025621B"/>
    <w:rsid w:val="002562DC"/>
    <w:rsid w:val="00256492"/>
    <w:rsid w:val="00256749"/>
    <w:rsid w:val="00256D68"/>
    <w:rsid w:val="002607C6"/>
    <w:rsid w:val="002608EC"/>
    <w:rsid w:val="00260AAB"/>
    <w:rsid w:val="002613BD"/>
    <w:rsid w:val="0026181E"/>
    <w:rsid w:val="002619B3"/>
    <w:rsid w:val="00261A8D"/>
    <w:rsid w:val="00261CC0"/>
    <w:rsid w:val="00262053"/>
    <w:rsid w:val="002624B8"/>
    <w:rsid w:val="0026267C"/>
    <w:rsid w:val="002632F6"/>
    <w:rsid w:val="002655AF"/>
    <w:rsid w:val="00265767"/>
    <w:rsid w:val="00265E6D"/>
    <w:rsid w:val="00266325"/>
    <w:rsid w:val="0026643F"/>
    <w:rsid w:val="002670B6"/>
    <w:rsid w:val="0027005F"/>
    <w:rsid w:val="0027026A"/>
    <w:rsid w:val="00270D64"/>
    <w:rsid w:val="00271190"/>
    <w:rsid w:val="002717E8"/>
    <w:rsid w:val="00271B9C"/>
    <w:rsid w:val="00271D21"/>
    <w:rsid w:val="00271E23"/>
    <w:rsid w:val="00272799"/>
    <w:rsid w:val="00273208"/>
    <w:rsid w:val="00273265"/>
    <w:rsid w:val="002734BC"/>
    <w:rsid w:val="00273C64"/>
    <w:rsid w:val="00273DBE"/>
    <w:rsid w:val="0027402F"/>
    <w:rsid w:val="0027440C"/>
    <w:rsid w:val="0027522A"/>
    <w:rsid w:val="00275704"/>
    <w:rsid w:val="00276DB1"/>
    <w:rsid w:val="0027713B"/>
    <w:rsid w:val="00277A0A"/>
    <w:rsid w:val="00277ABA"/>
    <w:rsid w:val="00277B9A"/>
    <w:rsid w:val="00280172"/>
    <w:rsid w:val="00280422"/>
    <w:rsid w:val="002804BF"/>
    <w:rsid w:val="00280D1A"/>
    <w:rsid w:val="00281CE6"/>
    <w:rsid w:val="0028286D"/>
    <w:rsid w:val="00282E77"/>
    <w:rsid w:val="00283346"/>
    <w:rsid w:val="00283DE6"/>
    <w:rsid w:val="00284F82"/>
    <w:rsid w:val="002857EA"/>
    <w:rsid w:val="00285916"/>
    <w:rsid w:val="00285AE5"/>
    <w:rsid w:val="00285CD6"/>
    <w:rsid w:val="00285FB7"/>
    <w:rsid w:val="00286372"/>
    <w:rsid w:val="0028671B"/>
    <w:rsid w:val="002877C8"/>
    <w:rsid w:val="00287C5B"/>
    <w:rsid w:val="00287F6A"/>
    <w:rsid w:val="002903BE"/>
    <w:rsid w:val="00290E2D"/>
    <w:rsid w:val="00291E53"/>
    <w:rsid w:val="00292269"/>
    <w:rsid w:val="00292858"/>
    <w:rsid w:val="00292B17"/>
    <w:rsid w:val="00293448"/>
    <w:rsid w:val="00293A19"/>
    <w:rsid w:val="00294E1D"/>
    <w:rsid w:val="0029570A"/>
    <w:rsid w:val="00295959"/>
    <w:rsid w:val="00295EFB"/>
    <w:rsid w:val="0029634A"/>
    <w:rsid w:val="002969F2"/>
    <w:rsid w:val="002978D5"/>
    <w:rsid w:val="002979B4"/>
    <w:rsid w:val="00297BC9"/>
    <w:rsid w:val="00297C83"/>
    <w:rsid w:val="002A00DF"/>
    <w:rsid w:val="002A0497"/>
    <w:rsid w:val="002A222E"/>
    <w:rsid w:val="002A2A8B"/>
    <w:rsid w:val="002A2B3C"/>
    <w:rsid w:val="002A3CD0"/>
    <w:rsid w:val="002A3FC2"/>
    <w:rsid w:val="002A4BC0"/>
    <w:rsid w:val="002A55FE"/>
    <w:rsid w:val="002A5757"/>
    <w:rsid w:val="002A5E8C"/>
    <w:rsid w:val="002A6C63"/>
    <w:rsid w:val="002A7836"/>
    <w:rsid w:val="002B0087"/>
    <w:rsid w:val="002B1149"/>
    <w:rsid w:val="002B13D2"/>
    <w:rsid w:val="002B1B25"/>
    <w:rsid w:val="002B1BB1"/>
    <w:rsid w:val="002B20BF"/>
    <w:rsid w:val="002B27E2"/>
    <w:rsid w:val="002B2D80"/>
    <w:rsid w:val="002B3038"/>
    <w:rsid w:val="002B334C"/>
    <w:rsid w:val="002B352B"/>
    <w:rsid w:val="002B376A"/>
    <w:rsid w:val="002B3F89"/>
    <w:rsid w:val="002B54DF"/>
    <w:rsid w:val="002B664E"/>
    <w:rsid w:val="002B69B5"/>
    <w:rsid w:val="002B6F92"/>
    <w:rsid w:val="002B723C"/>
    <w:rsid w:val="002B752B"/>
    <w:rsid w:val="002B7BD8"/>
    <w:rsid w:val="002C0074"/>
    <w:rsid w:val="002C00B1"/>
    <w:rsid w:val="002C027E"/>
    <w:rsid w:val="002C057D"/>
    <w:rsid w:val="002C07A3"/>
    <w:rsid w:val="002C0C60"/>
    <w:rsid w:val="002C1FDC"/>
    <w:rsid w:val="002C2108"/>
    <w:rsid w:val="002C33C8"/>
    <w:rsid w:val="002C3753"/>
    <w:rsid w:val="002C3E74"/>
    <w:rsid w:val="002C41A9"/>
    <w:rsid w:val="002C448A"/>
    <w:rsid w:val="002C6E5E"/>
    <w:rsid w:val="002C6E6A"/>
    <w:rsid w:val="002C7182"/>
    <w:rsid w:val="002D01A3"/>
    <w:rsid w:val="002D0257"/>
    <w:rsid w:val="002D0586"/>
    <w:rsid w:val="002D0D19"/>
    <w:rsid w:val="002D2EA2"/>
    <w:rsid w:val="002D38B8"/>
    <w:rsid w:val="002D3E03"/>
    <w:rsid w:val="002D3E0E"/>
    <w:rsid w:val="002D4DCA"/>
    <w:rsid w:val="002D51A0"/>
    <w:rsid w:val="002D5BDC"/>
    <w:rsid w:val="002D652B"/>
    <w:rsid w:val="002D6692"/>
    <w:rsid w:val="002D6B62"/>
    <w:rsid w:val="002D6FF6"/>
    <w:rsid w:val="002D76AF"/>
    <w:rsid w:val="002D7C86"/>
    <w:rsid w:val="002E247D"/>
    <w:rsid w:val="002E24BA"/>
    <w:rsid w:val="002E24DF"/>
    <w:rsid w:val="002E2921"/>
    <w:rsid w:val="002E2C8C"/>
    <w:rsid w:val="002E3810"/>
    <w:rsid w:val="002E464B"/>
    <w:rsid w:val="002E4BAD"/>
    <w:rsid w:val="002E541F"/>
    <w:rsid w:val="002E5650"/>
    <w:rsid w:val="002E60B4"/>
    <w:rsid w:val="002E60BA"/>
    <w:rsid w:val="002E6150"/>
    <w:rsid w:val="002E69A1"/>
    <w:rsid w:val="002E6F5C"/>
    <w:rsid w:val="002E7B6B"/>
    <w:rsid w:val="002E7D64"/>
    <w:rsid w:val="002E7DCB"/>
    <w:rsid w:val="002F0401"/>
    <w:rsid w:val="002F09B5"/>
    <w:rsid w:val="002F0CA1"/>
    <w:rsid w:val="002F0FA1"/>
    <w:rsid w:val="002F15A9"/>
    <w:rsid w:val="002F1BA2"/>
    <w:rsid w:val="002F2239"/>
    <w:rsid w:val="002F2520"/>
    <w:rsid w:val="002F2818"/>
    <w:rsid w:val="002F291F"/>
    <w:rsid w:val="002F29C2"/>
    <w:rsid w:val="002F3E34"/>
    <w:rsid w:val="002F4E28"/>
    <w:rsid w:val="002F507D"/>
    <w:rsid w:val="002F5C78"/>
    <w:rsid w:val="002F5F40"/>
    <w:rsid w:val="002F6484"/>
    <w:rsid w:val="002F6817"/>
    <w:rsid w:val="002F7682"/>
    <w:rsid w:val="002F7BC4"/>
    <w:rsid w:val="00300E6D"/>
    <w:rsid w:val="00301A58"/>
    <w:rsid w:val="003026EE"/>
    <w:rsid w:val="0030485A"/>
    <w:rsid w:val="003048FD"/>
    <w:rsid w:val="003050AB"/>
    <w:rsid w:val="003051D5"/>
    <w:rsid w:val="00305AA0"/>
    <w:rsid w:val="00305E03"/>
    <w:rsid w:val="003071D8"/>
    <w:rsid w:val="003100C0"/>
    <w:rsid w:val="003114DE"/>
    <w:rsid w:val="003128B3"/>
    <w:rsid w:val="00312A4C"/>
    <w:rsid w:val="003135F9"/>
    <w:rsid w:val="00313E30"/>
    <w:rsid w:val="003142DA"/>
    <w:rsid w:val="00314899"/>
    <w:rsid w:val="00314BBA"/>
    <w:rsid w:val="00314F8E"/>
    <w:rsid w:val="00315BB5"/>
    <w:rsid w:val="00315C61"/>
    <w:rsid w:val="00315D6B"/>
    <w:rsid w:val="00316045"/>
    <w:rsid w:val="00316289"/>
    <w:rsid w:val="003165FB"/>
    <w:rsid w:val="00316F50"/>
    <w:rsid w:val="003175C9"/>
    <w:rsid w:val="00317768"/>
    <w:rsid w:val="00317BEB"/>
    <w:rsid w:val="00320026"/>
    <w:rsid w:val="00320603"/>
    <w:rsid w:val="00320769"/>
    <w:rsid w:val="0032115A"/>
    <w:rsid w:val="00321CC1"/>
    <w:rsid w:val="00322195"/>
    <w:rsid w:val="003221A0"/>
    <w:rsid w:val="0032243D"/>
    <w:rsid w:val="00322447"/>
    <w:rsid w:val="00323225"/>
    <w:rsid w:val="003237F4"/>
    <w:rsid w:val="0032384A"/>
    <w:rsid w:val="00323F5B"/>
    <w:rsid w:val="0032415E"/>
    <w:rsid w:val="00325399"/>
    <w:rsid w:val="00325D8E"/>
    <w:rsid w:val="00325E3E"/>
    <w:rsid w:val="003264D1"/>
    <w:rsid w:val="0032695A"/>
    <w:rsid w:val="00326D5E"/>
    <w:rsid w:val="00326FF2"/>
    <w:rsid w:val="0032773A"/>
    <w:rsid w:val="00327761"/>
    <w:rsid w:val="003301D0"/>
    <w:rsid w:val="00330574"/>
    <w:rsid w:val="00331280"/>
    <w:rsid w:val="00331E3F"/>
    <w:rsid w:val="00331F5D"/>
    <w:rsid w:val="003327A5"/>
    <w:rsid w:val="003332DF"/>
    <w:rsid w:val="0033378B"/>
    <w:rsid w:val="00333A8A"/>
    <w:rsid w:val="00333E12"/>
    <w:rsid w:val="00334885"/>
    <w:rsid w:val="00334AEC"/>
    <w:rsid w:val="00334CD4"/>
    <w:rsid w:val="00334CE0"/>
    <w:rsid w:val="003354FF"/>
    <w:rsid w:val="003357BF"/>
    <w:rsid w:val="00335A73"/>
    <w:rsid w:val="00335BE1"/>
    <w:rsid w:val="00335D9A"/>
    <w:rsid w:val="00335DC5"/>
    <w:rsid w:val="00337698"/>
    <w:rsid w:val="00337E0F"/>
    <w:rsid w:val="0034039C"/>
    <w:rsid w:val="00340789"/>
    <w:rsid w:val="0034152C"/>
    <w:rsid w:val="00341D95"/>
    <w:rsid w:val="00341E49"/>
    <w:rsid w:val="0034222F"/>
    <w:rsid w:val="00343066"/>
    <w:rsid w:val="003430A2"/>
    <w:rsid w:val="003433A1"/>
    <w:rsid w:val="00343815"/>
    <w:rsid w:val="00343AB2"/>
    <w:rsid w:val="00344BF8"/>
    <w:rsid w:val="00345105"/>
    <w:rsid w:val="003458C5"/>
    <w:rsid w:val="00345A16"/>
    <w:rsid w:val="00346545"/>
    <w:rsid w:val="003466ED"/>
    <w:rsid w:val="00346B68"/>
    <w:rsid w:val="00346C41"/>
    <w:rsid w:val="00346E2F"/>
    <w:rsid w:val="00347099"/>
    <w:rsid w:val="003473E1"/>
    <w:rsid w:val="003476EE"/>
    <w:rsid w:val="003479C0"/>
    <w:rsid w:val="00350629"/>
    <w:rsid w:val="003507F3"/>
    <w:rsid w:val="00350A37"/>
    <w:rsid w:val="00350B94"/>
    <w:rsid w:val="0035287F"/>
    <w:rsid w:val="00352C4E"/>
    <w:rsid w:val="00352DC0"/>
    <w:rsid w:val="00352DE5"/>
    <w:rsid w:val="00352F24"/>
    <w:rsid w:val="00352F48"/>
    <w:rsid w:val="00353B52"/>
    <w:rsid w:val="00354A64"/>
    <w:rsid w:val="0035543F"/>
    <w:rsid w:val="00355A0E"/>
    <w:rsid w:val="00355C86"/>
    <w:rsid w:val="00355E25"/>
    <w:rsid w:val="00355E79"/>
    <w:rsid w:val="00355F5E"/>
    <w:rsid w:val="0035649B"/>
    <w:rsid w:val="003568C5"/>
    <w:rsid w:val="003573AD"/>
    <w:rsid w:val="0035781A"/>
    <w:rsid w:val="003579EE"/>
    <w:rsid w:val="00357F12"/>
    <w:rsid w:val="003604A7"/>
    <w:rsid w:val="00360763"/>
    <w:rsid w:val="00360A89"/>
    <w:rsid w:val="00360B25"/>
    <w:rsid w:val="0036212C"/>
    <w:rsid w:val="00362BD5"/>
    <w:rsid w:val="00362D9D"/>
    <w:rsid w:val="00363377"/>
    <w:rsid w:val="00363423"/>
    <w:rsid w:val="00363725"/>
    <w:rsid w:val="00363D50"/>
    <w:rsid w:val="003643F2"/>
    <w:rsid w:val="00365B58"/>
    <w:rsid w:val="00365BAA"/>
    <w:rsid w:val="00365C45"/>
    <w:rsid w:val="0036648A"/>
    <w:rsid w:val="003667B3"/>
    <w:rsid w:val="00366F98"/>
    <w:rsid w:val="0036754F"/>
    <w:rsid w:val="00367914"/>
    <w:rsid w:val="00370155"/>
    <w:rsid w:val="00370408"/>
    <w:rsid w:val="0037079E"/>
    <w:rsid w:val="00370C34"/>
    <w:rsid w:val="00370C6A"/>
    <w:rsid w:val="00370E77"/>
    <w:rsid w:val="00370F0C"/>
    <w:rsid w:val="003710B6"/>
    <w:rsid w:val="003714DD"/>
    <w:rsid w:val="00372886"/>
    <w:rsid w:val="00373354"/>
    <w:rsid w:val="00373644"/>
    <w:rsid w:val="00373933"/>
    <w:rsid w:val="003740A3"/>
    <w:rsid w:val="00374403"/>
    <w:rsid w:val="0037487B"/>
    <w:rsid w:val="003748FA"/>
    <w:rsid w:val="00374C38"/>
    <w:rsid w:val="00375D24"/>
    <w:rsid w:val="003761C7"/>
    <w:rsid w:val="00376280"/>
    <w:rsid w:val="003762E9"/>
    <w:rsid w:val="00376B96"/>
    <w:rsid w:val="003772F2"/>
    <w:rsid w:val="003776F3"/>
    <w:rsid w:val="00377D15"/>
    <w:rsid w:val="0038005B"/>
    <w:rsid w:val="003802B0"/>
    <w:rsid w:val="003803FA"/>
    <w:rsid w:val="00380606"/>
    <w:rsid w:val="003820E6"/>
    <w:rsid w:val="003822C2"/>
    <w:rsid w:val="0038262E"/>
    <w:rsid w:val="00382895"/>
    <w:rsid w:val="00382C4E"/>
    <w:rsid w:val="003831F8"/>
    <w:rsid w:val="0038346E"/>
    <w:rsid w:val="0038351A"/>
    <w:rsid w:val="0038467E"/>
    <w:rsid w:val="003846C0"/>
    <w:rsid w:val="00384FBC"/>
    <w:rsid w:val="003853EF"/>
    <w:rsid w:val="00385B08"/>
    <w:rsid w:val="003869C5"/>
    <w:rsid w:val="00386CDC"/>
    <w:rsid w:val="0038747C"/>
    <w:rsid w:val="003874DA"/>
    <w:rsid w:val="0038756A"/>
    <w:rsid w:val="003878D7"/>
    <w:rsid w:val="00387A8D"/>
    <w:rsid w:val="00387E27"/>
    <w:rsid w:val="00387E58"/>
    <w:rsid w:val="00390613"/>
    <w:rsid w:val="003906A7"/>
    <w:rsid w:val="00390783"/>
    <w:rsid w:val="0039137A"/>
    <w:rsid w:val="00391674"/>
    <w:rsid w:val="00392889"/>
    <w:rsid w:val="0039288B"/>
    <w:rsid w:val="003929A3"/>
    <w:rsid w:val="00392C21"/>
    <w:rsid w:val="00393118"/>
    <w:rsid w:val="00393236"/>
    <w:rsid w:val="00393C3F"/>
    <w:rsid w:val="00394247"/>
    <w:rsid w:val="0039435F"/>
    <w:rsid w:val="003950BE"/>
    <w:rsid w:val="00395369"/>
    <w:rsid w:val="00395CF9"/>
    <w:rsid w:val="00397DC3"/>
    <w:rsid w:val="003A03AC"/>
    <w:rsid w:val="003A06FF"/>
    <w:rsid w:val="003A094E"/>
    <w:rsid w:val="003A096A"/>
    <w:rsid w:val="003A112A"/>
    <w:rsid w:val="003A1728"/>
    <w:rsid w:val="003A1B3F"/>
    <w:rsid w:val="003A20C6"/>
    <w:rsid w:val="003A2217"/>
    <w:rsid w:val="003A227C"/>
    <w:rsid w:val="003A2320"/>
    <w:rsid w:val="003A2A83"/>
    <w:rsid w:val="003A300E"/>
    <w:rsid w:val="003A40A5"/>
    <w:rsid w:val="003A4241"/>
    <w:rsid w:val="003A51A1"/>
    <w:rsid w:val="003A5416"/>
    <w:rsid w:val="003A5823"/>
    <w:rsid w:val="003A5DC4"/>
    <w:rsid w:val="003A5EA7"/>
    <w:rsid w:val="003A5EF4"/>
    <w:rsid w:val="003A616E"/>
    <w:rsid w:val="003A61B3"/>
    <w:rsid w:val="003A62F4"/>
    <w:rsid w:val="003A6716"/>
    <w:rsid w:val="003A6861"/>
    <w:rsid w:val="003A6E02"/>
    <w:rsid w:val="003A742E"/>
    <w:rsid w:val="003A7BBE"/>
    <w:rsid w:val="003B0259"/>
    <w:rsid w:val="003B09BB"/>
    <w:rsid w:val="003B0F3F"/>
    <w:rsid w:val="003B1250"/>
    <w:rsid w:val="003B12C2"/>
    <w:rsid w:val="003B1EA3"/>
    <w:rsid w:val="003B24EF"/>
    <w:rsid w:val="003B268A"/>
    <w:rsid w:val="003B28C0"/>
    <w:rsid w:val="003B2FB3"/>
    <w:rsid w:val="003B3172"/>
    <w:rsid w:val="003B3251"/>
    <w:rsid w:val="003B325D"/>
    <w:rsid w:val="003B3306"/>
    <w:rsid w:val="003B41B5"/>
    <w:rsid w:val="003B44C1"/>
    <w:rsid w:val="003B4898"/>
    <w:rsid w:val="003B49E1"/>
    <w:rsid w:val="003B5944"/>
    <w:rsid w:val="003B5F33"/>
    <w:rsid w:val="003B612C"/>
    <w:rsid w:val="003B62E3"/>
    <w:rsid w:val="003B6F33"/>
    <w:rsid w:val="003B79AB"/>
    <w:rsid w:val="003B7A18"/>
    <w:rsid w:val="003B7F7D"/>
    <w:rsid w:val="003C02F1"/>
    <w:rsid w:val="003C080C"/>
    <w:rsid w:val="003C1444"/>
    <w:rsid w:val="003C1628"/>
    <w:rsid w:val="003C34F9"/>
    <w:rsid w:val="003C3B45"/>
    <w:rsid w:val="003C45D6"/>
    <w:rsid w:val="003C486D"/>
    <w:rsid w:val="003C4C5C"/>
    <w:rsid w:val="003C4C5E"/>
    <w:rsid w:val="003C4E61"/>
    <w:rsid w:val="003C51F8"/>
    <w:rsid w:val="003C56DB"/>
    <w:rsid w:val="003C6FAF"/>
    <w:rsid w:val="003D02A0"/>
    <w:rsid w:val="003D0602"/>
    <w:rsid w:val="003D06A2"/>
    <w:rsid w:val="003D2968"/>
    <w:rsid w:val="003D299D"/>
    <w:rsid w:val="003D2DC9"/>
    <w:rsid w:val="003D44BC"/>
    <w:rsid w:val="003D4E7E"/>
    <w:rsid w:val="003D5FFB"/>
    <w:rsid w:val="003D7E3B"/>
    <w:rsid w:val="003E036F"/>
    <w:rsid w:val="003E10ED"/>
    <w:rsid w:val="003E1D06"/>
    <w:rsid w:val="003E1DAA"/>
    <w:rsid w:val="003E2CE3"/>
    <w:rsid w:val="003E3A1C"/>
    <w:rsid w:val="003E45D1"/>
    <w:rsid w:val="003E485C"/>
    <w:rsid w:val="003E570D"/>
    <w:rsid w:val="003E5789"/>
    <w:rsid w:val="003E59C2"/>
    <w:rsid w:val="003E5EA2"/>
    <w:rsid w:val="003E7AB3"/>
    <w:rsid w:val="003E7F06"/>
    <w:rsid w:val="003F0279"/>
    <w:rsid w:val="003F066D"/>
    <w:rsid w:val="003F0C38"/>
    <w:rsid w:val="003F0EE5"/>
    <w:rsid w:val="003F1491"/>
    <w:rsid w:val="003F1720"/>
    <w:rsid w:val="003F181A"/>
    <w:rsid w:val="003F1F62"/>
    <w:rsid w:val="003F1FB5"/>
    <w:rsid w:val="003F1FB8"/>
    <w:rsid w:val="003F2424"/>
    <w:rsid w:val="003F2787"/>
    <w:rsid w:val="003F304A"/>
    <w:rsid w:val="003F3084"/>
    <w:rsid w:val="003F3457"/>
    <w:rsid w:val="003F359B"/>
    <w:rsid w:val="003F3713"/>
    <w:rsid w:val="003F3C6E"/>
    <w:rsid w:val="003F3E67"/>
    <w:rsid w:val="003F480A"/>
    <w:rsid w:val="003F4862"/>
    <w:rsid w:val="003F4A52"/>
    <w:rsid w:val="003F4C65"/>
    <w:rsid w:val="003F5574"/>
    <w:rsid w:val="003F58FC"/>
    <w:rsid w:val="003F5D48"/>
    <w:rsid w:val="003F629A"/>
    <w:rsid w:val="003F71E0"/>
    <w:rsid w:val="003F7205"/>
    <w:rsid w:val="004000DE"/>
    <w:rsid w:val="00400267"/>
    <w:rsid w:val="004007DB"/>
    <w:rsid w:val="0040169F"/>
    <w:rsid w:val="00401D25"/>
    <w:rsid w:val="00402803"/>
    <w:rsid w:val="0040330A"/>
    <w:rsid w:val="00403525"/>
    <w:rsid w:val="0040359D"/>
    <w:rsid w:val="00403788"/>
    <w:rsid w:val="0040420C"/>
    <w:rsid w:val="00404414"/>
    <w:rsid w:val="00404925"/>
    <w:rsid w:val="00404C89"/>
    <w:rsid w:val="00404FDA"/>
    <w:rsid w:val="004058A6"/>
    <w:rsid w:val="00406203"/>
    <w:rsid w:val="00406294"/>
    <w:rsid w:val="004068AB"/>
    <w:rsid w:val="00407E5A"/>
    <w:rsid w:val="00410811"/>
    <w:rsid w:val="00410990"/>
    <w:rsid w:val="004114F0"/>
    <w:rsid w:val="0041153D"/>
    <w:rsid w:val="00413154"/>
    <w:rsid w:val="0041316C"/>
    <w:rsid w:val="004131A5"/>
    <w:rsid w:val="00413395"/>
    <w:rsid w:val="0041409A"/>
    <w:rsid w:val="00415A7E"/>
    <w:rsid w:val="00415EC6"/>
    <w:rsid w:val="00416561"/>
    <w:rsid w:val="00416973"/>
    <w:rsid w:val="00417220"/>
    <w:rsid w:val="00420FCE"/>
    <w:rsid w:val="0042109E"/>
    <w:rsid w:val="00421159"/>
    <w:rsid w:val="004216F1"/>
    <w:rsid w:val="004217B6"/>
    <w:rsid w:val="0042274B"/>
    <w:rsid w:val="00422F53"/>
    <w:rsid w:val="00423328"/>
    <w:rsid w:val="004255EF"/>
    <w:rsid w:val="00426287"/>
    <w:rsid w:val="00426456"/>
    <w:rsid w:val="00426A8B"/>
    <w:rsid w:val="00426D6C"/>
    <w:rsid w:val="00427445"/>
    <w:rsid w:val="00427697"/>
    <w:rsid w:val="004278D0"/>
    <w:rsid w:val="00431947"/>
    <w:rsid w:val="0043223F"/>
    <w:rsid w:val="0043284D"/>
    <w:rsid w:val="00432A7D"/>
    <w:rsid w:val="00432CFC"/>
    <w:rsid w:val="00432F1D"/>
    <w:rsid w:val="0043357B"/>
    <w:rsid w:val="00433B00"/>
    <w:rsid w:val="00433C58"/>
    <w:rsid w:val="00434131"/>
    <w:rsid w:val="00434762"/>
    <w:rsid w:val="00434B25"/>
    <w:rsid w:val="0043520B"/>
    <w:rsid w:val="0043576B"/>
    <w:rsid w:val="0043631B"/>
    <w:rsid w:val="004365C6"/>
    <w:rsid w:val="00437E13"/>
    <w:rsid w:val="00440087"/>
    <w:rsid w:val="00440350"/>
    <w:rsid w:val="00440D0A"/>
    <w:rsid w:val="00440D0E"/>
    <w:rsid w:val="00441498"/>
    <w:rsid w:val="004425D7"/>
    <w:rsid w:val="00442629"/>
    <w:rsid w:val="00442B7A"/>
    <w:rsid w:val="00442BB9"/>
    <w:rsid w:val="00442E5A"/>
    <w:rsid w:val="00443596"/>
    <w:rsid w:val="004436D9"/>
    <w:rsid w:val="004438D4"/>
    <w:rsid w:val="00443983"/>
    <w:rsid w:val="004440AE"/>
    <w:rsid w:val="0044412C"/>
    <w:rsid w:val="0044423F"/>
    <w:rsid w:val="0044453D"/>
    <w:rsid w:val="00444D0E"/>
    <w:rsid w:val="00445BDF"/>
    <w:rsid w:val="004460F0"/>
    <w:rsid w:val="00446315"/>
    <w:rsid w:val="0044660B"/>
    <w:rsid w:val="004466E8"/>
    <w:rsid w:val="00447017"/>
    <w:rsid w:val="00447DF9"/>
    <w:rsid w:val="00447E36"/>
    <w:rsid w:val="004502B6"/>
    <w:rsid w:val="00450428"/>
    <w:rsid w:val="0045042D"/>
    <w:rsid w:val="004507D7"/>
    <w:rsid w:val="004508C3"/>
    <w:rsid w:val="004508FD"/>
    <w:rsid w:val="00450E6C"/>
    <w:rsid w:val="00451EB7"/>
    <w:rsid w:val="00452567"/>
    <w:rsid w:val="00453013"/>
    <w:rsid w:val="004535C3"/>
    <w:rsid w:val="0045394B"/>
    <w:rsid w:val="00453B45"/>
    <w:rsid w:val="00453C8F"/>
    <w:rsid w:val="00453EE3"/>
    <w:rsid w:val="00453FDC"/>
    <w:rsid w:val="004540A4"/>
    <w:rsid w:val="0045462C"/>
    <w:rsid w:val="00454BF8"/>
    <w:rsid w:val="00455640"/>
    <w:rsid w:val="00455CAE"/>
    <w:rsid w:val="00456339"/>
    <w:rsid w:val="00456588"/>
    <w:rsid w:val="0045670F"/>
    <w:rsid w:val="00456849"/>
    <w:rsid w:val="00456F2D"/>
    <w:rsid w:val="0045706A"/>
    <w:rsid w:val="00457DA5"/>
    <w:rsid w:val="004604AD"/>
    <w:rsid w:val="00460D32"/>
    <w:rsid w:val="004610FF"/>
    <w:rsid w:val="0046192D"/>
    <w:rsid w:val="00461C95"/>
    <w:rsid w:val="00462104"/>
    <w:rsid w:val="0046399C"/>
    <w:rsid w:val="00463A91"/>
    <w:rsid w:val="00463F81"/>
    <w:rsid w:val="00464E71"/>
    <w:rsid w:val="00465044"/>
    <w:rsid w:val="004659C5"/>
    <w:rsid w:val="00466135"/>
    <w:rsid w:val="00466440"/>
    <w:rsid w:val="0046697D"/>
    <w:rsid w:val="00467A49"/>
    <w:rsid w:val="00467A81"/>
    <w:rsid w:val="00467D64"/>
    <w:rsid w:val="00470562"/>
    <w:rsid w:val="00470D4F"/>
    <w:rsid w:val="00471C8E"/>
    <w:rsid w:val="00472FCF"/>
    <w:rsid w:val="00473542"/>
    <w:rsid w:val="00473619"/>
    <w:rsid w:val="004736C5"/>
    <w:rsid w:val="0047477F"/>
    <w:rsid w:val="004748C6"/>
    <w:rsid w:val="00474F8C"/>
    <w:rsid w:val="0047549B"/>
    <w:rsid w:val="004758B9"/>
    <w:rsid w:val="00476EA1"/>
    <w:rsid w:val="004770F2"/>
    <w:rsid w:val="004779F3"/>
    <w:rsid w:val="004802DD"/>
    <w:rsid w:val="004810DD"/>
    <w:rsid w:val="00482005"/>
    <w:rsid w:val="00482EFB"/>
    <w:rsid w:val="00482F07"/>
    <w:rsid w:val="0048366A"/>
    <w:rsid w:val="0048397D"/>
    <w:rsid w:val="00483B86"/>
    <w:rsid w:val="0048471D"/>
    <w:rsid w:val="00484B33"/>
    <w:rsid w:val="00484C17"/>
    <w:rsid w:val="00484F1F"/>
    <w:rsid w:val="00485FC2"/>
    <w:rsid w:val="0048610A"/>
    <w:rsid w:val="004869AE"/>
    <w:rsid w:val="00486E02"/>
    <w:rsid w:val="004873D5"/>
    <w:rsid w:val="0048752B"/>
    <w:rsid w:val="0048756A"/>
    <w:rsid w:val="0049119A"/>
    <w:rsid w:val="004912D2"/>
    <w:rsid w:val="0049236F"/>
    <w:rsid w:val="00492FBF"/>
    <w:rsid w:val="00493650"/>
    <w:rsid w:val="00493946"/>
    <w:rsid w:val="00493F08"/>
    <w:rsid w:val="00494079"/>
    <w:rsid w:val="004947AC"/>
    <w:rsid w:val="004950AA"/>
    <w:rsid w:val="0049543A"/>
    <w:rsid w:val="004955A2"/>
    <w:rsid w:val="00496C8D"/>
    <w:rsid w:val="00497F14"/>
    <w:rsid w:val="004A0044"/>
    <w:rsid w:val="004A02C0"/>
    <w:rsid w:val="004A0FF8"/>
    <w:rsid w:val="004A1251"/>
    <w:rsid w:val="004A1393"/>
    <w:rsid w:val="004A2546"/>
    <w:rsid w:val="004A27B2"/>
    <w:rsid w:val="004A2C53"/>
    <w:rsid w:val="004A2F15"/>
    <w:rsid w:val="004A380B"/>
    <w:rsid w:val="004A3E64"/>
    <w:rsid w:val="004A3EBC"/>
    <w:rsid w:val="004A4504"/>
    <w:rsid w:val="004A5197"/>
    <w:rsid w:val="004A5941"/>
    <w:rsid w:val="004A7073"/>
    <w:rsid w:val="004A725E"/>
    <w:rsid w:val="004A7897"/>
    <w:rsid w:val="004B0897"/>
    <w:rsid w:val="004B15B2"/>
    <w:rsid w:val="004B16D3"/>
    <w:rsid w:val="004B2690"/>
    <w:rsid w:val="004B278E"/>
    <w:rsid w:val="004B3175"/>
    <w:rsid w:val="004B3203"/>
    <w:rsid w:val="004B344A"/>
    <w:rsid w:val="004B35AE"/>
    <w:rsid w:val="004B3AD5"/>
    <w:rsid w:val="004B4283"/>
    <w:rsid w:val="004B42F2"/>
    <w:rsid w:val="004B5327"/>
    <w:rsid w:val="004B5393"/>
    <w:rsid w:val="004B59D0"/>
    <w:rsid w:val="004B5E7C"/>
    <w:rsid w:val="004B5E86"/>
    <w:rsid w:val="004B6310"/>
    <w:rsid w:val="004B6584"/>
    <w:rsid w:val="004B696A"/>
    <w:rsid w:val="004B6CE5"/>
    <w:rsid w:val="004B6FDB"/>
    <w:rsid w:val="004B6FFD"/>
    <w:rsid w:val="004C0CA7"/>
    <w:rsid w:val="004C0E8E"/>
    <w:rsid w:val="004C0F14"/>
    <w:rsid w:val="004C0F1F"/>
    <w:rsid w:val="004C1994"/>
    <w:rsid w:val="004C1C1E"/>
    <w:rsid w:val="004C21F8"/>
    <w:rsid w:val="004C243B"/>
    <w:rsid w:val="004C3D1A"/>
    <w:rsid w:val="004C3EE0"/>
    <w:rsid w:val="004C3F57"/>
    <w:rsid w:val="004C41C8"/>
    <w:rsid w:val="004C42C8"/>
    <w:rsid w:val="004C49C3"/>
    <w:rsid w:val="004C5E3E"/>
    <w:rsid w:val="004C60C9"/>
    <w:rsid w:val="004C68CC"/>
    <w:rsid w:val="004C6904"/>
    <w:rsid w:val="004C7106"/>
    <w:rsid w:val="004C73D6"/>
    <w:rsid w:val="004C74B4"/>
    <w:rsid w:val="004C76AF"/>
    <w:rsid w:val="004C777A"/>
    <w:rsid w:val="004C77FC"/>
    <w:rsid w:val="004C7ADC"/>
    <w:rsid w:val="004D02A9"/>
    <w:rsid w:val="004D0387"/>
    <w:rsid w:val="004D183B"/>
    <w:rsid w:val="004D268F"/>
    <w:rsid w:val="004D27BC"/>
    <w:rsid w:val="004D285A"/>
    <w:rsid w:val="004D2925"/>
    <w:rsid w:val="004D2AF6"/>
    <w:rsid w:val="004D2BF2"/>
    <w:rsid w:val="004D350B"/>
    <w:rsid w:val="004D36F4"/>
    <w:rsid w:val="004D4659"/>
    <w:rsid w:val="004D50EE"/>
    <w:rsid w:val="004D5340"/>
    <w:rsid w:val="004D5511"/>
    <w:rsid w:val="004D6A37"/>
    <w:rsid w:val="004D6D6D"/>
    <w:rsid w:val="004D75B9"/>
    <w:rsid w:val="004D7647"/>
    <w:rsid w:val="004E01D6"/>
    <w:rsid w:val="004E0250"/>
    <w:rsid w:val="004E09DC"/>
    <w:rsid w:val="004E0BB7"/>
    <w:rsid w:val="004E1097"/>
    <w:rsid w:val="004E1596"/>
    <w:rsid w:val="004E2644"/>
    <w:rsid w:val="004E2FFA"/>
    <w:rsid w:val="004E35C9"/>
    <w:rsid w:val="004E36CF"/>
    <w:rsid w:val="004E3CA9"/>
    <w:rsid w:val="004E4821"/>
    <w:rsid w:val="004E51BE"/>
    <w:rsid w:val="004E53DF"/>
    <w:rsid w:val="004E59E2"/>
    <w:rsid w:val="004E5E73"/>
    <w:rsid w:val="004E5FFB"/>
    <w:rsid w:val="004E6B59"/>
    <w:rsid w:val="004E7785"/>
    <w:rsid w:val="004E7D4E"/>
    <w:rsid w:val="004F0AB9"/>
    <w:rsid w:val="004F1597"/>
    <w:rsid w:val="004F1B57"/>
    <w:rsid w:val="004F3663"/>
    <w:rsid w:val="004F3984"/>
    <w:rsid w:val="004F3DA4"/>
    <w:rsid w:val="004F3F06"/>
    <w:rsid w:val="004F3FD9"/>
    <w:rsid w:val="004F4485"/>
    <w:rsid w:val="004F492D"/>
    <w:rsid w:val="004F4F3B"/>
    <w:rsid w:val="004F6687"/>
    <w:rsid w:val="004F66D6"/>
    <w:rsid w:val="004F689B"/>
    <w:rsid w:val="004F73EF"/>
    <w:rsid w:val="004F754A"/>
    <w:rsid w:val="004F7875"/>
    <w:rsid w:val="005000E1"/>
    <w:rsid w:val="005001B5"/>
    <w:rsid w:val="005005AD"/>
    <w:rsid w:val="00501941"/>
    <w:rsid w:val="00501F00"/>
    <w:rsid w:val="00501F46"/>
    <w:rsid w:val="00501F9C"/>
    <w:rsid w:val="00502D7F"/>
    <w:rsid w:val="00503235"/>
    <w:rsid w:val="005038F4"/>
    <w:rsid w:val="00503E41"/>
    <w:rsid w:val="005041A8"/>
    <w:rsid w:val="005041D3"/>
    <w:rsid w:val="00504D8F"/>
    <w:rsid w:val="00505B09"/>
    <w:rsid w:val="005070F8"/>
    <w:rsid w:val="0050721F"/>
    <w:rsid w:val="005102E5"/>
    <w:rsid w:val="0051035D"/>
    <w:rsid w:val="00510364"/>
    <w:rsid w:val="00510536"/>
    <w:rsid w:val="005107DA"/>
    <w:rsid w:val="005109CF"/>
    <w:rsid w:val="00511008"/>
    <w:rsid w:val="005113F5"/>
    <w:rsid w:val="00511EDF"/>
    <w:rsid w:val="00512080"/>
    <w:rsid w:val="00512138"/>
    <w:rsid w:val="005126E5"/>
    <w:rsid w:val="005129AE"/>
    <w:rsid w:val="00512DB3"/>
    <w:rsid w:val="005130DF"/>
    <w:rsid w:val="00513307"/>
    <w:rsid w:val="005143A8"/>
    <w:rsid w:val="005144D3"/>
    <w:rsid w:val="005159C8"/>
    <w:rsid w:val="005159E1"/>
    <w:rsid w:val="00515B3A"/>
    <w:rsid w:val="00515F7A"/>
    <w:rsid w:val="00516093"/>
    <w:rsid w:val="005160FB"/>
    <w:rsid w:val="0051629D"/>
    <w:rsid w:val="005168BE"/>
    <w:rsid w:val="00517DBB"/>
    <w:rsid w:val="00520C57"/>
    <w:rsid w:val="00520D31"/>
    <w:rsid w:val="00521A1F"/>
    <w:rsid w:val="005232C8"/>
    <w:rsid w:val="0052334F"/>
    <w:rsid w:val="00523363"/>
    <w:rsid w:val="00523F2C"/>
    <w:rsid w:val="00524034"/>
    <w:rsid w:val="00524A25"/>
    <w:rsid w:val="00524ACA"/>
    <w:rsid w:val="005261FF"/>
    <w:rsid w:val="005265B7"/>
    <w:rsid w:val="0052662F"/>
    <w:rsid w:val="0052678D"/>
    <w:rsid w:val="00527E8D"/>
    <w:rsid w:val="00530102"/>
    <w:rsid w:val="0053037C"/>
    <w:rsid w:val="0053086C"/>
    <w:rsid w:val="00530B62"/>
    <w:rsid w:val="00531078"/>
    <w:rsid w:val="00531205"/>
    <w:rsid w:val="005313B7"/>
    <w:rsid w:val="00531426"/>
    <w:rsid w:val="00531A05"/>
    <w:rsid w:val="0053220F"/>
    <w:rsid w:val="00532A9D"/>
    <w:rsid w:val="00532FA4"/>
    <w:rsid w:val="00533165"/>
    <w:rsid w:val="005332CF"/>
    <w:rsid w:val="00533675"/>
    <w:rsid w:val="00534386"/>
    <w:rsid w:val="0053514D"/>
    <w:rsid w:val="00535881"/>
    <w:rsid w:val="00535BDE"/>
    <w:rsid w:val="00536B0B"/>
    <w:rsid w:val="005371CE"/>
    <w:rsid w:val="005378CA"/>
    <w:rsid w:val="005409DE"/>
    <w:rsid w:val="00541212"/>
    <w:rsid w:val="00541B5F"/>
    <w:rsid w:val="00542177"/>
    <w:rsid w:val="005425F5"/>
    <w:rsid w:val="005433AB"/>
    <w:rsid w:val="00543D09"/>
    <w:rsid w:val="00543E1B"/>
    <w:rsid w:val="00543EB5"/>
    <w:rsid w:val="00544301"/>
    <w:rsid w:val="005443E3"/>
    <w:rsid w:val="0054442F"/>
    <w:rsid w:val="00544613"/>
    <w:rsid w:val="00545901"/>
    <w:rsid w:val="00545AE9"/>
    <w:rsid w:val="00545AF1"/>
    <w:rsid w:val="00545CAE"/>
    <w:rsid w:val="005462E3"/>
    <w:rsid w:val="00546879"/>
    <w:rsid w:val="00547B6A"/>
    <w:rsid w:val="005508AE"/>
    <w:rsid w:val="005512EE"/>
    <w:rsid w:val="005513E5"/>
    <w:rsid w:val="005514C8"/>
    <w:rsid w:val="005519D3"/>
    <w:rsid w:val="00551C71"/>
    <w:rsid w:val="00551C8A"/>
    <w:rsid w:val="00551F34"/>
    <w:rsid w:val="00552670"/>
    <w:rsid w:val="005526D4"/>
    <w:rsid w:val="00552885"/>
    <w:rsid w:val="00552C3E"/>
    <w:rsid w:val="00552E88"/>
    <w:rsid w:val="005531BB"/>
    <w:rsid w:val="005537AC"/>
    <w:rsid w:val="00553875"/>
    <w:rsid w:val="0055483D"/>
    <w:rsid w:val="0055488A"/>
    <w:rsid w:val="00554A07"/>
    <w:rsid w:val="00555017"/>
    <w:rsid w:val="00555135"/>
    <w:rsid w:val="005553C5"/>
    <w:rsid w:val="00555718"/>
    <w:rsid w:val="0055665B"/>
    <w:rsid w:val="005568A4"/>
    <w:rsid w:val="0055690F"/>
    <w:rsid w:val="00556FD7"/>
    <w:rsid w:val="00561932"/>
    <w:rsid w:val="00564AD6"/>
    <w:rsid w:val="0056520F"/>
    <w:rsid w:val="00565454"/>
    <w:rsid w:val="005656AF"/>
    <w:rsid w:val="00565C73"/>
    <w:rsid w:val="0056610C"/>
    <w:rsid w:val="005662D3"/>
    <w:rsid w:val="005663C4"/>
    <w:rsid w:val="00566A3B"/>
    <w:rsid w:val="00566B2D"/>
    <w:rsid w:val="00566FEC"/>
    <w:rsid w:val="00567508"/>
    <w:rsid w:val="00567B65"/>
    <w:rsid w:val="005713A8"/>
    <w:rsid w:val="005717D9"/>
    <w:rsid w:val="005718D8"/>
    <w:rsid w:val="00571AF1"/>
    <w:rsid w:val="00571C8C"/>
    <w:rsid w:val="005727C8"/>
    <w:rsid w:val="00572C26"/>
    <w:rsid w:val="00572DA3"/>
    <w:rsid w:val="00573956"/>
    <w:rsid w:val="00573A02"/>
    <w:rsid w:val="00574A9D"/>
    <w:rsid w:val="0057518C"/>
    <w:rsid w:val="00575576"/>
    <w:rsid w:val="0057587D"/>
    <w:rsid w:val="00575FB3"/>
    <w:rsid w:val="00576F03"/>
    <w:rsid w:val="005774BA"/>
    <w:rsid w:val="00577695"/>
    <w:rsid w:val="0057775B"/>
    <w:rsid w:val="005777B1"/>
    <w:rsid w:val="005778B9"/>
    <w:rsid w:val="00577D00"/>
    <w:rsid w:val="00580C2D"/>
    <w:rsid w:val="005812E5"/>
    <w:rsid w:val="00581BE5"/>
    <w:rsid w:val="00581D8B"/>
    <w:rsid w:val="005824C8"/>
    <w:rsid w:val="00582BAA"/>
    <w:rsid w:val="00583B89"/>
    <w:rsid w:val="00583CB8"/>
    <w:rsid w:val="00584E25"/>
    <w:rsid w:val="005850D8"/>
    <w:rsid w:val="005857F3"/>
    <w:rsid w:val="00585C32"/>
    <w:rsid w:val="005861C0"/>
    <w:rsid w:val="005863A0"/>
    <w:rsid w:val="005869A0"/>
    <w:rsid w:val="00586B82"/>
    <w:rsid w:val="00586B95"/>
    <w:rsid w:val="005873EB"/>
    <w:rsid w:val="00587529"/>
    <w:rsid w:val="00587B00"/>
    <w:rsid w:val="00590A27"/>
    <w:rsid w:val="00590C9F"/>
    <w:rsid w:val="00591398"/>
    <w:rsid w:val="00591640"/>
    <w:rsid w:val="00592A43"/>
    <w:rsid w:val="00592EAE"/>
    <w:rsid w:val="00593215"/>
    <w:rsid w:val="005936A0"/>
    <w:rsid w:val="00593768"/>
    <w:rsid w:val="00593B34"/>
    <w:rsid w:val="00593C64"/>
    <w:rsid w:val="00593F25"/>
    <w:rsid w:val="00594423"/>
    <w:rsid w:val="00594626"/>
    <w:rsid w:val="0059469A"/>
    <w:rsid w:val="00594BFB"/>
    <w:rsid w:val="00594D93"/>
    <w:rsid w:val="00595FA6"/>
    <w:rsid w:val="005969C1"/>
    <w:rsid w:val="00596F98"/>
    <w:rsid w:val="0059734D"/>
    <w:rsid w:val="00597AAC"/>
    <w:rsid w:val="00597C66"/>
    <w:rsid w:val="00597F34"/>
    <w:rsid w:val="005A0516"/>
    <w:rsid w:val="005A0665"/>
    <w:rsid w:val="005A07D0"/>
    <w:rsid w:val="005A1822"/>
    <w:rsid w:val="005A1974"/>
    <w:rsid w:val="005A1C3A"/>
    <w:rsid w:val="005A23DF"/>
    <w:rsid w:val="005A2524"/>
    <w:rsid w:val="005A26F9"/>
    <w:rsid w:val="005A2F39"/>
    <w:rsid w:val="005A2FE5"/>
    <w:rsid w:val="005A3166"/>
    <w:rsid w:val="005A341B"/>
    <w:rsid w:val="005A348E"/>
    <w:rsid w:val="005A3C05"/>
    <w:rsid w:val="005A3CD5"/>
    <w:rsid w:val="005A47AA"/>
    <w:rsid w:val="005A5612"/>
    <w:rsid w:val="005A5765"/>
    <w:rsid w:val="005A576A"/>
    <w:rsid w:val="005A578A"/>
    <w:rsid w:val="005A68D8"/>
    <w:rsid w:val="005A69C8"/>
    <w:rsid w:val="005A6BD1"/>
    <w:rsid w:val="005A6DA8"/>
    <w:rsid w:val="005A6FEB"/>
    <w:rsid w:val="005A7DBC"/>
    <w:rsid w:val="005A7DF9"/>
    <w:rsid w:val="005B03EC"/>
    <w:rsid w:val="005B0449"/>
    <w:rsid w:val="005B0516"/>
    <w:rsid w:val="005B06E4"/>
    <w:rsid w:val="005B11C1"/>
    <w:rsid w:val="005B1C62"/>
    <w:rsid w:val="005B2B59"/>
    <w:rsid w:val="005B44F1"/>
    <w:rsid w:val="005B5137"/>
    <w:rsid w:val="005B5555"/>
    <w:rsid w:val="005B5D9A"/>
    <w:rsid w:val="005B640C"/>
    <w:rsid w:val="005B668D"/>
    <w:rsid w:val="005B6796"/>
    <w:rsid w:val="005B68C9"/>
    <w:rsid w:val="005B6941"/>
    <w:rsid w:val="005B6A88"/>
    <w:rsid w:val="005B716F"/>
    <w:rsid w:val="005B7439"/>
    <w:rsid w:val="005B797F"/>
    <w:rsid w:val="005B7E61"/>
    <w:rsid w:val="005C0A9D"/>
    <w:rsid w:val="005C0AC3"/>
    <w:rsid w:val="005C11E6"/>
    <w:rsid w:val="005C1374"/>
    <w:rsid w:val="005C1A19"/>
    <w:rsid w:val="005C26D1"/>
    <w:rsid w:val="005C394A"/>
    <w:rsid w:val="005C3A9F"/>
    <w:rsid w:val="005C554F"/>
    <w:rsid w:val="005C5D29"/>
    <w:rsid w:val="005C6675"/>
    <w:rsid w:val="005C6E1A"/>
    <w:rsid w:val="005C7E20"/>
    <w:rsid w:val="005C7E43"/>
    <w:rsid w:val="005D00B1"/>
    <w:rsid w:val="005D02F2"/>
    <w:rsid w:val="005D039F"/>
    <w:rsid w:val="005D1847"/>
    <w:rsid w:val="005D1A15"/>
    <w:rsid w:val="005D21D8"/>
    <w:rsid w:val="005D276D"/>
    <w:rsid w:val="005D2FB1"/>
    <w:rsid w:val="005D3552"/>
    <w:rsid w:val="005D381E"/>
    <w:rsid w:val="005D384F"/>
    <w:rsid w:val="005D3BBD"/>
    <w:rsid w:val="005D4178"/>
    <w:rsid w:val="005D4776"/>
    <w:rsid w:val="005D5C91"/>
    <w:rsid w:val="005D6280"/>
    <w:rsid w:val="005D6939"/>
    <w:rsid w:val="005D6ACC"/>
    <w:rsid w:val="005D6CCA"/>
    <w:rsid w:val="005D76BC"/>
    <w:rsid w:val="005E04D8"/>
    <w:rsid w:val="005E064B"/>
    <w:rsid w:val="005E1C1E"/>
    <w:rsid w:val="005E21D2"/>
    <w:rsid w:val="005E232E"/>
    <w:rsid w:val="005E2372"/>
    <w:rsid w:val="005E2A5E"/>
    <w:rsid w:val="005E329A"/>
    <w:rsid w:val="005E3305"/>
    <w:rsid w:val="005E366D"/>
    <w:rsid w:val="005E3CA1"/>
    <w:rsid w:val="005E40AC"/>
    <w:rsid w:val="005E4161"/>
    <w:rsid w:val="005E4699"/>
    <w:rsid w:val="005E483B"/>
    <w:rsid w:val="005E4E4A"/>
    <w:rsid w:val="005E5375"/>
    <w:rsid w:val="005E5B62"/>
    <w:rsid w:val="005E6012"/>
    <w:rsid w:val="005E6253"/>
    <w:rsid w:val="005E65E5"/>
    <w:rsid w:val="005E6664"/>
    <w:rsid w:val="005E6693"/>
    <w:rsid w:val="005E6CB2"/>
    <w:rsid w:val="005F0F52"/>
    <w:rsid w:val="005F148D"/>
    <w:rsid w:val="005F2249"/>
    <w:rsid w:val="005F2292"/>
    <w:rsid w:val="005F25B6"/>
    <w:rsid w:val="005F3D9D"/>
    <w:rsid w:val="005F3DF7"/>
    <w:rsid w:val="005F4B65"/>
    <w:rsid w:val="005F5907"/>
    <w:rsid w:val="005F5BBA"/>
    <w:rsid w:val="005F6260"/>
    <w:rsid w:val="005F6730"/>
    <w:rsid w:val="005F6884"/>
    <w:rsid w:val="005F6DA2"/>
    <w:rsid w:val="005F7153"/>
    <w:rsid w:val="005F76E7"/>
    <w:rsid w:val="005F7D08"/>
    <w:rsid w:val="006015CA"/>
    <w:rsid w:val="00601A63"/>
    <w:rsid w:val="00603229"/>
    <w:rsid w:val="0060327C"/>
    <w:rsid w:val="00603516"/>
    <w:rsid w:val="0060359F"/>
    <w:rsid w:val="00604782"/>
    <w:rsid w:val="00604B6B"/>
    <w:rsid w:val="00604BA6"/>
    <w:rsid w:val="00604E65"/>
    <w:rsid w:val="00604EA6"/>
    <w:rsid w:val="0060549F"/>
    <w:rsid w:val="00605AFA"/>
    <w:rsid w:val="00606010"/>
    <w:rsid w:val="00606236"/>
    <w:rsid w:val="0060643D"/>
    <w:rsid w:val="00606840"/>
    <w:rsid w:val="006068F4"/>
    <w:rsid w:val="00606F37"/>
    <w:rsid w:val="0060747A"/>
    <w:rsid w:val="00607CD2"/>
    <w:rsid w:val="00607E9F"/>
    <w:rsid w:val="00607EF3"/>
    <w:rsid w:val="00610316"/>
    <w:rsid w:val="00610690"/>
    <w:rsid w:val="0061071F"/>
    <w:rsid w:val="00610778"/>
    <w:rsid w:val="00610BB5"/>
    <w:rsid w:val="0061105E"/>
    <w:rsid w:val="006112B7"/>
    <w:rsid w:val="00611636"/>
    <w:rsid w:val="00611B5F"/>
    <w:rsid w:val="00611D0A"/>
    <w:rsid w:val="00611EF0"/>
    <w:rsid w:val="006121F4"/>
    <w:rsid w:val="00612E1F"/>
    <w:rsid w:val="00613651"/>
    <w:rsid w:val="00613DA7"/>
    <w:rsid w:val="006140FA"/>
    <w:rsid w:val="0061425A"/>
    <w:rsid w:val="00614543"/>
    <w:rsid w:val="006147E7"/>
    <w:rsid w:val="00614B3F"/>
    <w:rsid w:val="00614B4D"/>
    <w:rsid w:val="0061514A"/>
    <w:rsid w:val="0061545A"/>
    <w:rsid w:val="0061557E"/>
    <w:rsid w:val="00615795"/>
    <w:rsid w:val="00615F83"/>
    <w:rsid w:val="00616521"/>
    <w:rsid w:val="006167F5"/>
    <w:rsid w:val="00616AFD"/>
    <w:rsid w:val="00616DFE"/>
    <w:rsid w:val="0061724C"/>
    <w:rsid w:val="0061772C"/>
    <w:rsid w:val="00617A3D"/>
    <w:rsid w:val="00617DF3"/>
    <w:rsid w:val="00617E18"/>
    <w:rsid w:val="00620379"/>
    <w:rsid w:val="0062064C"/>
    <w:rsid w:val="00621C49"/>
    <w:rsid w:val="00622AD9"/>
    <w:rsid w:val="00622E95"/>
    <w:rsid w:val="00623641"/>
    <w:rsid w:val="006241B6"/>
    <w:rsid w:val="006248A1"/>
    <w:rsid w:val="00624A89"/>
    <w:rsid w:val="006258D7"/>
    <w:rsid w:val="006260EE"/>
    <w:rsid w:val="00626ACE"/>
    <w:rsid w:val="00627C9D"/>
    <w:rsid w:val="00627D10"/>
    <w:rsid w:val="006313F2"/>
    <w:rsid w:val="00631486"/>
    <w:rsid w:val="00631C0A"/>
    <w:rsid w:val="00632C96"/>
    <w:rsid w:val="00632E15"/>
    <w:rsid w:val="00632E65"/>
    <w:rsid w:val="0063330B"/>
    <w:rsid w:val="00633CBD"/>
    <w:rsid w:val="00634031"/>
    <w:rsid w:val="00634AFA"/>
    <w:rsid w:val="00635737"/>
    <w:rsid w:val="00635C95"/>
    <w:rsid w:val="00636657"/>
    <w:rsid w:val="00636DF0"/>
    <w:rsid w:val="00637151"/>
    <w:rsid w:val="006372B9"/>
    <w:rsid w:val="00637A0D"/>
    <w:rsid w:val="00637B17"/>
    <w:rsid w:val="00640180"/>
    <w:rsid w:val="00640491"/>
    <w:rsid w:val="00640B60"/>
    <w:rsid w:val="0064112B"/>
    <w:rsid w:val="00641C74"/>
    <w:rsid w:val="00641CDB"/>
    <w:rsid w:val="00642524"/>
    <w:rsid w:val="006428B9"/>
    <w:rsid w:val="0064363A"/>
    <w:rsid w:val="00643890"/>
    <w:rsid w:val="00643993"/>
    <w:rsid w:val="006439A9"/>
    <w:rsid w:val="00643C0D"/>
    <w:rsid w:val="006440DA"/>
    <w:rsid w:val="00644471"/>
    <w:rsid w:val="006447D1"/>
    <w:rsid w:val="00644D10"/>
    <w:rsid w:val="006450AA"/>
    <w:rsid w:val="0064698D"/>
    <w:rsid w:val="006501D7"/>
    <w:rsid w:val="00650A34"/>
    <w:rsid w:val="00651242"/>
    <w:rsid w:val="006513AB"/>
    <w:rsid w:val="006523E3"/>
    <w:rsid w:val="00652968"/>
    <w:rsid w:val="00653BDD"/>
    <w:rsid w:val="0065411D"/>
    <w:rsid w:val="00654FE3"/>
    <w:rsid w:val="00655016"/>
    <w:rsid w:val="006560B2"/>
    <w:rsid w:val="00656F3A"/>
    <w:rsid w:val="00657B2F"/>
    <w:rsid w:val="006607A8"/>
    <w:rsid w:val="00661452"/>
    <w:rsid w:val="00661E0B"/>
    <w:rsid w:val="0066294B"/>
    <w:rsid w:val="00662AB0"/>
    <w:rsid w:val="00662C0E"/>
    <w:rsid w:val="00662E3C"/>
    <w:rsid w:val="006633D7"/>
    <w:rsid w:val="00663D3D"/>
    <w:rsid w:val="006650A9"/>
    <w:rsid w:val="006666E7"/>
    <w:rsid w:val="00667562"/>
    <w:rsid w:val="0066786C"/>
    <w:rsid w:val="0067006A"/>
    <w:rsid w:val="006700DF"/>
    <w:rsid w:val="00670100"/>
    <w:rsid w:val="00670C9D"/>
    <w:rsid w:val="006717E3"/>
    <w:rsid w:val="00671BC4"/>
    <w:rsid w:val="006723A5"/>
    <w:rsid w:val="00672491"/>
    <w:rsid w:val="00672C83"/>
    <w:rsid w:val="00672FA4"/>
    <w:rsid w:val="00673D8A"/>
    <w:rsid w:val="0067433D"/>
    <w:rsid w:val="00674F69"/>
    <w:rsid w:val="006759AF"/>
    <w:rsid w:val="006759B2"/>
    <w:rsid w:val="00676FB1"/>
    <w:rsid w:val="0067771E"/>
    <w:rsid w:val="0068076E"/>
    <w:rsid w:val="006809E6"/>
    <w:rsid w:val="00681143"/>
    <w:rsid w:val="00681899"/>
    <w:rsid w:val="00681D71"/>
    <w:rsid w:val="00681E0A"/>
    <w:rsid w:val="006823E2"/>
    <w:rsid w:val="006833FC"/>
    <w:rsid w:val="00683876"/>
    <w:rsid w:val="00683D04"/>
    <w:rsid w:val="00683E62"/>
    <w:rsid w:val="006842A1"/>
    <w:rsid w:val="00684A02"/>
    <w:rsid w:val="00684CFD"/>
    <w:rsid w:val="0068511E"/>
    <w:rsid w:val="006853FF"/>
    <w:rsid w:val="00685708"/>
    <w:rsid w:val="00686017"/>
    <w:rsid w:val="0068640C"/>
    <w:rsid w:val="00686624"/>
    <w:rsid w:val="006867DE"/>
    <w:rsid w:val="00686B87"/>
    <w:rsid w:val="0068740B"/>
    <w:rsid w:val="006876B4"/>
    <w:rsid w:val="00687937"/>
    <w:rsid w:val="00687B64"/>
    <w:rsid w:val="00690DB6"/>
    <w:rsid w:val="00691D23"/>
    <w:rsid w:val="00692AF6"/>
    <w:rsid w:val="00692B53"/>
    <w:rsid w:val="00692BA3"/>
    <w:rsid w:val="00692CEF"/>
    <w:rsid w:val="006936BE"/>
    <w:rsid w:val="0069372F"/>
    <w:rsid w:val="00694139"/>
    <w:rsid w:val="0069593B"/>
    <w:rsid w:val="00695CDA"/>
    <w:rsid w:val="0069632C"/>
    <w:rsid w:val="00696CA6"/>
    <w:rsid w:val="0069789D"/>
    <w:rsid w:val="00697C55"/>
    <w:rsid w:val="006A0027"/>
    <w:rsid w:val="006A0146"/>
    <w:rsid w:val="006A0162"/>
    <w:rsid w:val="006A08D1"/>
    <w:rsid w:val="006A1060"/>
    <w:rsid w:val="006A1233"/>
    <w:rsid w:val="006A143F"/>
    <w:rsid w:val="006A1B7F"/>
    <w:rsid w:val="006A1BE8"/>
    <w:rsid w:val="006A1D5E"/>
    <w:rsid w:val="006A1E86"/>
    <w:rsid w:val="006A3095"/>
    <w:rsid w:val="006A3108"/>
    <w:rsid w:val="006A356F"/>
    <w:rsid w:val="006A434B"/>
    <w:rsid w:val="006A55B2"/>
    <w:rsid w:val="006A5774"/>
    <w:rsid w:val="006A58A3"/>
    <w:rsid w:val="006A58CE"/>
    <w:rsid w:val="006A5FC6"/>
    <w:rsid w:val="006A69DE"/>
    <w:rsid w:val="006A6AEA"/>
    <w:rsid w:val="006A753B"/>
    <w:rsid w:val="006A7DE7"/>
    <w:rsid w:val="006B0259"/>
    <w:rsid w:val="006B064A"/>
    <w:rsid w:val="006B0B8F"/>
    <w:rsid w:val="006B0DAD"/>
    <w:rsid w:val="006B16E8"/>
    <w:rsid w:val="006B234F"/>
    <w:rsid w:val="006B25F3"/>
    <w:rsid w:val="006B2886"/>
    <w:rsid w:val="006B2DD4"/>
    <w:rsid w:val="006B2F13"/>
    <w:rsid w:val="006B30D9"/>
    <w:rsid w:val="006B3478"/>
    <w:rsid w:val="006B36C8"/>
    <w:rsid w:val="006B396F"/>
    <w:rsid w:val="006B4515"/>
    <w:rsid w:val="006B45D1"/>
    <w:rsid w:val="006B4800"/>
    <w:rsid w:val="006B51D7"/>
    <w:rsid w:val="006B57DA"/>
    <w:rsid w:val="006B5F82"/>
    <w:rsid w:val="006B62D5"/>
    <w:rsid w:val="006B74DA"/>
    <w:rsid w:val="006B7712"/>
    <w:rsid w:val="006C1431"/>
    <w:rsid w:val="006C154F"/>
    <w:rsid w:val="006C1AC8"/>
    <w:rsid w:val="006C2A9A"/>
    <w:rsid w:val="006C2AB2"/>
    <w:rsid w:val="006C2C2B"/>
    <w:rsid w:val="006C2C69"/>
    <w:rsid w:val="006C32F0"/>
    <w:rsid w:val="006C34C6"/>
    <w:rsid w:val="006C515D"/>
    <w:rsid w:val="006C544C"/>
    <w:rsid w:val="006C5A7B"/>
    <w:rsid w:val="006C5B2B"/>
    <w:rsid w:val="006C5B65"/>
    <w:rsid w:val="006C5DC6"/>
    <w:rsid w:val="006C6372"/>
    <w:rsid w:val="006C639A"/>
    <w:rsid w:val="006C6554"/>
    <w:rsid w:val="006C6D38"/>
    <w:rsid w:val="006C7799"/>
    <w:rsid w:val="006D0390"/>
    <w:rsid w:val="006D064C"/>
    <w:rsid w:val="006D0F13"/>
    <w:rsid w:val="006D1E15"/>
    <w:rsid w:val="006D273C"/>
    <w:rsid w:val="006D27AB"/>
    <w:rsid w:val="006D27CF"/>
    <w:rsid w:val="006D3DBE"/>
    <w:rsid w:val="006D46C1"/>
    <w:rsid w:val="006D504C"/>
    <w:rsid w:val="006D5168"/>
    <w:rsid w:val="006D60E3"/>
    <w:rsid w:val="006D6404"/>
    <w:rsid w:val="006D677E"/>
    <w:rsid w:val="006D68E7"/>
    <w:rsid w:val="006D6A19"/>
    <w:rsid w:val="006D7E2E"/>
    <w:rsid w:val="006E10A6"/>
    <w:rsid w:val="006E1542"/>
    <w:rsid w:val="006E174F"/>
    <w:rsid w:val="006E1BB9"/>
    <w:rsid w:val="006E1C74"/>
    <w:rsid w:val="006E32B0"/>
    <w:rsid w:val="006E3EC2"/>
    <w:rsid w:val="006E4C4E"/>
    <w:rsid w:val="006E52EE"/>
    <w:rsid w:val="006E55AE"/>
    <w:rsid w:val="006E5E8E"/>
    <w:rsid w:val="006E6C2F"/>
    <w:rsid w:val="006E6DE2"/>
    <w:rsid w:val="006E73CB"/>
    <w:rsid w:val="006E79F6"/>
    <w:rsid w:val="006E7B1B"/>
    <w:rsid w:val="006E7C8E"/>
    <w:rsid w:val="006F04FD"/>
    <w:rsid w:val="006F08F7"/>
    <w:rsid w:val="006F0C33"/>
    <w:rsid w:val="006F1643"/>
    <w:rsid w:val="006F1D7B"/>
    <w:rsid w:val="006F24B5"/>
    <w:rsid w:val="006F25B2"/>
    <w:rsid w:val="006F374E"/>
    <w:rsid w:val="006F3BF3"/>
    <w:rsid w:val="006F4037"/>
    <w:rsid w:val="006F451A"/>
    <w:rsid w:val="006F4764"/>
    <w:rsid w:val="006F4910"/>
    <w:rsid w:val="006F52F6"/>
    <w:rsid w:val="006F598B"/>
    <w:rsid w:val="006F5C26"/>
    <w:rsid w:val="006F6848"/>
    <w:rsid w:val="006F725E"/>
    <w:rsid w:val="00700273"/>
    <w:rsid w:val="00700884"/>
    <w:rsid w:val="00700E1E"/>
    <w:rsid w:val="00700E6E"/>
    <w:rsid w:val="0070159A"/>
    <w:rsid w:val="00701A5C"/>
    <w:rsid w:val="00701CCF"/>
    <w:rsid w:val="007020EF"/>
    <w:rsid w:val="00702C44"/>
    <w:rsid w:val="00703208"/>
    <w:rsid w:val="007034AD"/>
    <w:rsid w:val="00703AF5"/>
    <w:rsid w:val="00703C4A"/>
    <w:rsid w:val="007051A8"/>
    <w:rsid w:val="0070528F"/>
    <w:rsid w:val="00705BC8"/>
    <w:rsid w:val="0070653F"/>
    <w:rsid w:val="0070668F"/>
    <w:rsid w:val="007068B2"/>
    <w:rsid w:val="00706F48"/>
    <w:rsid w:val="00706F89"/>
    <w:rsid w:val="00707403"/>
    <w:rsid w:val="00707CA5"/>
    <w:rsid w:val="00710243"/>
    <w:rsid w:val="0071086F"/>
    <w:rsid w:val="00710A50"/>
    <w:rsid w:val="00710DEE"/>
    <w:rsid w:val="007110BF"/>
    <w:rsid w:val="007122FF"/>
    <w:rsid w:val="00712352"/>
    <w:rsid w:val="007123F2"/>
    <w:rsid w:val="00712D57"/>
    <w:rsid w:val="00713ED0"/>
    <w:rsid w:val="00714F4E"/>
    <w:rsid w:val="0071527C"/>
    <w:rsid w:val="00715295"/>
    <w:rsid w:val="0071678A"/>
    <w:rsid w:val="00716A3E"/>
    <w:rsid w:val="00716B51"/>
    <w:rsid w:val="00716FBC"/>
    <w:rsid w:val="007171E6"/>
    <w:rsid w:val="007178FF"/>
    <w:rsid w:val="00717A80"/>
    <w:rsid w:val="007210D7"/>
    <w:rsid w:val="00722D5C"/>
    <w:rsid w:val="00723224"/>
    <w:rsid w:val="00723970"/>
    <w:rsid w:val="0072425B"/>
    <w:rsid w:val="007244BF"/>
    <w:rsid w:val="00724A2F"/>
    <w:rsid w:val="00724F0D"/>
    <w:rsid w:val="00724F2E"/>
    <w:rsid w:val="007250A2"/>
    <w:rsid w:val="00725707"/>
    <w:rsid w:val="0072592F"/>
    <w:rsid w:val="00725C72"/>
    <w:rsid w:val="0072696A"/>
    <w:rsid w:val="00726DE5"/>
    <w:rsid w:val="00727338"/>
    <w:rsid w:val="00727F9E"/>
    <w:rsid w:val="00730577"/>
    <w:rsid w:val="007306C3"/>
    <w:rsid w:val="00730EFF"/>
    <w:rsid w:val="00731A00"/>
    <w:rsid w:val="00731EA4"/>
    <w:rsid w:val="00732965"/>
    <w:rsid w:val="00732E06"/>
    <w:rsid w:val="007330E9"/>
    <w:rsid w:val="007333D6"/>
    <w:rsid w:val="00733A58"/>
    <w:rsid w:val="00733AF6"/>
    <w:rsid w:val="00733DAF"/>
    <w:rsid w:val="00733FDE"/>
    <w:rsid w:val="00734EA9"/>
    <w:rsid w:val="007356BC"/>
    <w:rsid w:val="00736172"/>
    <w:rsid w:val="007361E9"/>
    <w:rsid w:val="00736307"/>
    <w:rsid w:val="007369C5"/>
    <w:rsid w:val="0074072B"/>
    <w:rsid w:val="00741123"/>
    <w:rsid w:val="007413A9"/>
    <w:rsid w:val="00741643"/>
    <w:rsid w:val="00741A1A"/>
    <w:rsid w:val="00741E8C"/>
    <w:rsid w:val="0074236C"/>
    <w:rsid w:val="0074365B"/>
    <w:rsid w:val="0074388B"/>
    <w:rsid w:val="00744BCA"/>
    <w:rsid w:val="007451DF"/>
    <w:rsid w:val="00745428"/>
    <w:rsid w:val="007454AE"/>
    <w:rsid w:val="0074551D"/>
    <w:rsid w:val="00745AED"/>
    <w:rsid w:val="00745C6A"/>
    <w:rsid w:val="007460B9"/>
    <w:rsid w:val="007466B1"/>
    <w:rsid w:val="0074751B"/>
    <w:rsid w:val="0075016C"/>
    <w:rsid w:val="00750C3A"/>
    <w:rsid w:val="0075130D"/>
    <w:rsid w:val="007516F2"/>
    <w:rsid w:val="00751920"/>
    <w:rsid w:val="00751B7F"/>
    <w:rsid w:val="007523E8"/>
    <w:rsid w:val="00753660"/>
    <w:rsid w:val="0075376F"/>
    <w:rsid w:val="00753849"/>
    <w:rsid w:val="00753BBD"/>
    <w:rsid w:val="0075444E"/>
    <w:rsid w:val="00754698"/>
    <w:rsid w:val="00755A07"/>
    <w:rsid w:val="00755A88"/>
    <w:rsid w:val="0075673D"/>
    <w:rsid w:val="00756F41"/>
    <w:rsid w:val="007571B7"/>
    <w:rsid w:val="00757280"/>
    <w:rsid w:val="0075793D"/>
    <w:rsid w:val="00760565"/>
    <w:rsid w:val="00760823"/>
    <w:rsid w:val="0076094A"/>
    <w:rsid w:val="00760BFC"/>
    <w:rsid w:val="00760CC3"/>
    <w:rsid w:val="00761463"/>
    <w:rsid w:val="0076231E"/>
    <w:rsid w:val="007627B1"/>
    <w:rsid w:val="00762870"/>
    <w:rsid w:val="00762A2A"/>
    <w:rsid w:val="00762E18"/>
    <w:rsid w:val="00762F86"/>
    <w:rsid w:val="00763135"/>
    <w:rsid w:val="007631EE"/>
    <w:rsid w:val="007634DC"/>
    <w:rsid w:val="00764262"/>
    <w:rsid w:val="007643A3"/>
    <w:rsid w:val="00764987"/>
    <w:rsid w:val="00764A50"/>
    <w:rsid w:val="00764DDF"/>
    <w:rsid w:val="007654D9"/>
    <w:rsid w:val="00765B38"/>
    <w:rsid w:val="007715EA"/>
    <w:rsid w:val="007716A9"/>
    <w:rsid w:val="007718D1"/>
    <w:rsid w:val="007722B8"/>
    <w:rsid w:val="00772D93"/>
    <w:rsid w:val="00772ED0"/>
    <w:rsid w:val="00772F09"/>
    <w:rsid w:val="00773219"/>
    <w:rsid w:val="007732F2"/>
    <w:rsid w:val="00773332"/>
    <w:rsid w:val="007735BE"/>
    <w:rsid w:val="0077419E"/>
    <w:rsid w:val="00774F89"/>
    <w:rsid w:val="007754FC"/>
    <w:rsid w:val="00775AC2"/>
    <w:rsid w:val="00775D3A"/>
    <w:rsid w:val="0077643E"/>
    <w:rsid w:val="007771B9"/>
    <w:rsid w:val="007771EA"/>
    <w:rsid w:val="00777B4E"/>
    <w:rsid w:val="00777BDD"/>
    <w:rsid w:val="007803BD"/>
    <w:rsid w:val="00780BE2"/>
    <w:rsid w:val="00780F3D"/>
    <w:rsid w:val="0078141E"/>
    <w:rsid w:val="007815C0"/>
    <w:rsid w:val="00782077"/>
    <w:rsid w:val="00782384"/>
    <w:rsid w:val="0078262A"/>
    <w:rsid w:val="00782797"/>
    <w:rsid w:val="00782935"/>
    <w:rsid w:val="00782CAC"/>
    <w:rsid w:val="00783B56"/>
    <w:rsid w:val="00783BAD"/>
    <w:rsid w:val="00783CE3"/>
    <w:rsid w:val="007844D4"/>
    <w:rsid w:val="0078472E"/>
    <w:rsid w:val="00784E1B"/>
    <w:rsid w:val="00785540"/>
    <w:rsid w:val="007864EA"/>
    <w:rsid w:val="0078679F"/>
    <w:rsid w:val="00786A5E"/>
    <w:rsid w:val="007870B8"/>
    <w:rsid w:val="00787110"/>
    <w:rsid w:val="00787557"/>
    <w:rsid w:val="0079005A"/>
    <w:rsid w:val="00790094"/>
    <w:rsid w:val="00790455"/>
    <w:rsid w:val="00790AE0"/>
    <w:rsid w:val="0079103A"/>
    <w:rsid w:val="00791396"/>
    <w:rsid w:val="00791423"/>
    <w:rsid w:val="007919DA"/>
    <w:rsid w:val="0079233D"/>
    <w:rsid w:val="00792D23"/>
    <w:rsid w:val="0079455A"/>
    <w:rsid w:val="00794DF4"/>
    <w:rsid w:val="007953BC"/>
    <w:rsid w:val="00795B5C"/>
    <w:rsid w:val="007962A2"/>
    <w:rsid w:val="007967D6"/>
    <w:rsid w:val="007968E9"/>
    <w:rsid w:val="00796AB6"/>
    <w:rsid w:val="00796AED"/>
    <w:rsid w:val="00796B41"/>
    <w:rsid w:val="00796B49"/>
    <w:rsid w:val="00796DA7"/>
    <w:rsid w:val="00797AF6"/>
    <w:rsid w:val="007A0386"/>
    <w:rsid w:val="007A0C9E"/>
    <w:rsid w:val="007A121C"/>
    <w:rsid w:val="007A1984"/>
    <w:rsid w:val="007A1C56"/>
    <w:rsid w:val="007A1F22"/>
    <w:rsid w:val="007A27E0"/>
    <w:rsid w:val="007A29F7"/>
    <w:rsid w:val="007A3769"/>
    <w:rsid w:val="007A3C0D"/>
    <w:rsid w:val="007A4E00"/>
    <w:rsid w:val="007A5432"/>
    <w:rsid w:val="007A5466"/>
    <w:rsid w:val="007A5877"/>
    <w:rsid w:val="007A6102"/>
    <w:rsid w:val="007A69CA"/>
    <w:rsid w:val="007A6D69"/>
    <w:rsid w:val="007A73D1"/>
    <w:rsid w:val="007A7AA4"/>
    <w:rsid w:val="007A7D1B"/>
    <w:rsid w:val="007A7ED1"/>
    <w:rsid w:val="007B0A1F"/>
    <w:rsid w:val="007B1353"/>
    <w:rsid w:val="007B13B5"/>
    <w:rsid w:val="007B1BA4"/>
    <w:rsid w:val="007B2E8F"/>
    <w:rsid w:val="007B3219"/>
    <w:rsid w:val="007B339A"/>
    <w:rsid w:val="007B37F2"/>
    <w:rsid w:val="007B3975"/>
    <w:rsid w:val="007B3E3C"/>
    <w:rsid w:val="007B414F"/>
    <w:rsid w:val="007B440F"/>
    <w:rsid w:val="007B45C8"/>
    <w:rsid w:val="007B4985"/>
    <w:rsid w:val="007B4DCE"/>
    <w:rsid w:val="007B5060"/>
    <w:rsid w:val="007B519C"/>
    <w:rsid w:val="007B5369"/>
    <w:rsid w:val="007B53C1"/>
    <w:rsid w:val="007B554F"/>
    <w:rsid w:val="007B58A0"/>
    <w:rsid w:val="007B5CB0"/>
    <w:rsid w:val="007B5EB6"/>
    <w:rsid w:val="007B5F67"/>
    <w:rsid w:val="007B5FDC"/>
    <w:rsid w:val="007B63BF"/>
    <w:rsid w:val="007B68AC"/>
    <w:rsid w:val="007B74ED"/>
    <w:rsid w:val="007B7987"/>
    <w:rsid w:val="007C0D3A"/>
    <w:rsid w:val="007C0F37"/>
    <w:rsid w:val="007C1028"/>
    <w:rsid w:val="007C1162"/>
    <w:rsid w:val="007C154B"/>
    <w:rsid w:val="007C1CA0"/>
    <w:rsid w:val="007C2769"/>
    <w:rsid w:val="007C2786"/>
    <w:rsid w:val="007C2C16"/>
    <w:rsid w:val="007C33D4"/>
    <w:rsid w:val="007C3B59"/>
    <w:rsid w:val="007C3B98"/>
    <w:rsid w:val="007C4143"/>
    <w:rsid w:val="007C55A2"/>
    <w:rsid w:val="007C5773"/>
    <w:rsid w:val="007C66C5"/>
    <w:rsid w:val="007C7034"/>
    <w:rsid w:val="007C7201"/>
    <w:rsid w:val="007C7350"/>
    <w:rsid w:val="007C78F0"/>
    <w:rsid w:val="007C7AA1"/>
    <w:rsid w:val="007C7CC6"/>
    <w:rsid w:val="007C7E6D"/>
    <w:rsid w:val="007C7EDB"/>
    <w:rsid w:val="007D00D4"/>
    <w:rsid w:val="007D0756"/>
    <w:rsid w:val="007D08D0"/>
    <w:rsid w:val="007D0AFA"/>
    <w:rsid w:val="007D1377"/>
    <w:rsid w:val="007D1CFE"/>
    <w:rsid w:val="007D254F"/>
    <w:rsid w:val="007D2A28"/>
    <w:rsid w:val="007D30E0"/>
    <w:rsid w:val="007D32DF"/>
    <w:rsid w:val="007D3388"/>
    <w:rsid w:val="007D3CBB"/>
    <w:rsid w:val="007D4BC3"/>
    <w:rsid w:val="007D4D6A"/>
    <w:rsid w:val="007D519E"/>
    <w:rsid w:val="007D5324"/>
    <w:rsid w:val="007D57E9"/>
    <w:rsid w:val="007D58A9"/>
    <w:rsid w:val="007D6046"/>
    <w:rsid w:val="007D6AB0"/>
    <w:rsid w:val="007D783C"/>
    <w:rsid w:val="007D7B17"/>
    <w:rsid w:val="007E01E6"/>
    <w:rsid w:val="007E0507"/>
    <w:rsid w:val="007E0BB8"/>
    <w:rsid w:val="007E117D"/>
    <w:rsid w:val="007E1591"/>
    <w:rsid w:val="007E1A6F"/>
    <w:rsid w:val="007E210E"/>
    <w:rsid w:val="007E2E65"/>
    <w:rsid w:val="007E3AED"/>
    <w:rsid w:val="007E427F"/>
    <w:rsid w:val="007E4C36"/>
    <w:rsid w:val="007E632B"/>
    <w:rsid w:val="007E6706"/>
    <w:rsid w:val="007E71F9"/>
    <w:rsid w:val="007E74C3"/>
    <w:rsid w:val="007E7566"/>
    <w:rsid w:val="007F0252"/>
    <w:rsid w:val="007F0899"/>
    <w:rsid w:val="007F130C"/>
    <w:rsid w:val="007F19A7"/>
    <w:rsid w:val="007F2716"/>
    <w:rsid w:val="007F33F9"/>
    <w:rsid w:val="007F35B1"/>
    <w:rsid w:val="007F49BD"/>
    <w:rsid w:val="007F4C79"/>
    <w:rsid w:val="007F4FC1"/>
    <w:rsid w:val="007F52A3"/>
    <w:rsid w:val="007F5E4A"/>
    <w:rsid w:val="007F5E58"/>
    <w:rsid w:val="007F60C7"/>
    <w:rsid w:val="007F6139"/>
    <w:rsid w:val="007F6387"/>
    <w:rsid w:val="007F657E"/>
    <w:rsid w:val="007F710F"/>
    <w:rsid w:val="007F7117"/>
    <w:rsid w:val="007F7B5E"/>
    <w:rsid w:val="00800059"/>
    <w:rsid w:val="00800C54"/>
    <w:rsid w:val="00800FA6"/>
    <w:rsid w:val="0080131E"/>
    <w:rsid w:val="00801906"/>
    <w:rsid w:val="008024E1"/>
    <w:rsid w:val="00803217"/>
    <w:rsid w:val="00803999"/>
    <w:rsid w:val="00803A07"/>
    <w:rsid w:val="00804D5D"/>
    <w:rsid w:val="0080501C"/>
    <w:rsid w:val="00805190"/>
    <w:rsid w:val="00805471"/>
    <w:rsid w:val="00806710"/>
    <w:rsid w:val="0080699E"/>
    <w:rsid w:val="00806B1D"/>
    <w:rsid w:val="008073F5"/>
    <w:rsid w:val="008076F5"/>
    <w:rsid w:val="008107E6"/>
    <w:rsid w:val="0081124B"/>
    <w:rsid w:val="00811391"/>
    <w:rsid w:val="00811C50"/>
    <w:rsid w:val="00812355"/>
    <w:rsid w:val="00812D8D"/>
    <w:rsid w:val="00813844"/>
    <w:rsid w:val="008138B3"/>
    <w:rsid w:val="00813B2C"/>
    <w:rsid w:val="00814750"/>
    <w:rsid w:val="00814BF9"/>
    <w:rsid w:val="00814D2A"/>
    <w:rsid w:val="00814E90"/>
    <w:rsid w:val="00814EA3"/>
    <w:rsid w:val="008152BD"/>
    <w:rsid w:val="00815A37"/>
    <w:rsid w:val="0081609F"/>
    <w:rsid w:val="00816116"/>
    <w:rsid w:val="00817771"/>
    <w:rsid w:val="008178A8"/>
    <w:rsid w:val="00820AE3"/>
    <w:rsid w:val="00820DEC"/>
    <w:rsid w:val="0082171B"/>
    <w:rsid w:val="00822128"/>
    <w:rsid w:val="00822466"/>
    <w:rsid w:val="00822CA9"/>
    <w:rsid w:val="00822E48"/>
    <w:rsid w:val="00823C7D"/>
    <w:rsid w:val="0082617E"/>
    <w:rsid w:val="00826AD5"/>
    <w:rsid w:val="00826D58"/>
    <w:rsid w:val="00826F8D"/>
    <w:rsid w:val="00827325"/>
    <w:rsid w:val="0082748C"/>
    <w:rsid w:val="00827F9C"/>
    <w:rsid w:val="008300C7"/>
    <w:rsid w:val="008301C5"/>
    <w:rsid w:val="008302F8"/>
    <w:rsid w:val="0083045D"/>
    <w:rsid w:val="008306CD"/>
    <w:rsid w:val="00830B38"/>
    <w:rsid w:val="00830E44"/>
    <w:rsid w:val="00831682"/>
    <w:rsid w:val="00831AF9"/>
    <w:rsid w:val="008326F4"/>
    <w:rsid w:val="00832778"/>
    <w:rsid w:val="00832B90"/>
    <w:rsid w:val="008337D3"/>
    <w:rsid w:val="00833B51"/>
    <w:rsid w:val="00835236"/>
    <w:rsid w:val="00835329"/>
    <w:rsid w:val="0083545A"/>
    <w:rsid w:val="00835F54"/>
    <w:rsid w:val="008360AE"/>
    <w:rsid w:val="008360D2"/>
    <w:rsid w:val="00836945"/>
    <w:rsid w:val="00836E30"/>
    <w:rsid w:val="00837030"/>
    <w:rsid w:val="0083711F"/>
    <w:rsid w:val="00837162"/>
    <w:rsid w:val="0083726E"/>
    <w:rsid w:val="0083791C"/>
    <w:rsid w:val="008405AE"/>
    <w:rsid w:val="008409D9"/>
    <w:rsid w:val="00841191"/>
    <w:rsid w:val="00842478"/>
    <w:rsid w:val="00843554"/>
    <w:rsid w:val="00843FDC"/>
    <w:rsid w:val="00844240"/>
    <w:rsid w:val="0084444D"/>
    <w:rsid w:val="00844AFF"/>
    <w:rsid w:val="00846032"/>
    <w:rsid w:val="008466ED"/>
    <w:rsid w:val="00847225"/>
    <w:rsid w:val="0084728C"/>
    <w:rsid w:val="008477A7"/>
    <w:rsid w:val="00847FA4"/>
    <w:rsid w:val="008503F3"/>
    <w:rsid w:val="00850CDC"/>
    <w:rsid w:val="008514D8"/>
    <w:rsid w:val="00851650"/>
    <w:rsid w:val="00851B11"/>
    <w:rsid w:val="00851CF8"/>
    <w:rsid w:val="00852938"/>
    <w:rsid w:val="00852A8D"/>
    <w:rsid w:val="0085333D"/>
    <w:rsid w:val="0085344D"/>
    <w:rsid w:val="0085477D"/>
    <w:rsid w:val="008550CE"/>
    <w:rsid w:val="00855D63"/>
    <w:rsid w:val="00855E59"/>
    <w:rsid w:val="00855E96"/>
    <w:rsid w:val="00856202"/>
    <w:rsid w:val="0085657E"/>
    <w:rsid w:val="00856606"/>
    <w:rsid w:val="008566EE"/>
    <w:rsid w:val="0085690C"/>
    <w:rsid w:val="00856BEE"/>
    <w:rsid w:val="0085728E"/>
    <w:rsid w:val="0085766C"/>
    <w:rsid w:val="0085784D"/>
    <w:rsid w:val="008578B3"/>
    <w:rsid w:val="00857DC9"/>
    <w:rsid w:val="0086048E"/>
    <w:rsid w:val="00860B09"/>
    <w:rsid w:val="00860C9A"/>
    <w:rsid w:val="00860FA4"/>
    <w:rsid w:val="00862269"/>
    <w:rsid w:val="008631BD"/>
    <w:rsid w:val="00863374"/>
    <w:rsid w:val="00864CAC"/>
    <w:rsid w:val="00864DA2"/>
    <w:rsid w:val="00865472"/>
    <w:rsid w:val="00865D2C"/>
    <w:rsid w:val="00866B7A"/>
    <w:rsid w:val="00867227"/>
    <w:rsid w:val="00867758"/>
    <w:rsid w:val="00867F9B"/>
    <w:rsid w:val="0087053C"/>
    <w:rsid w:val="0087144C"/>
    <w:rsid w:val="008716EC"/>
    <w:rsid w:val="00871807"/>
    <w:rsid w:val="00871AC4"/>
    <w:rsid w:val="00872631"/>
    <w:rsid w:val="00873A34"/>
    <w:rsid w:val="008753A4"/>
    <w:rsid w:val="00875A16"/>
    <w:rsid w:val="00875DE4"/>
    <w:rsid w:val="0087629C"/>
    <w:rsid w:val="00876DF9"/>
    <w:rsid w:val="00876EBA"/>
    <w:rsid w:val="00877026"/>
    <w:rsid w:val="008775A9"/>
    <w:rsid w:val="0087796A"/>
    <w:rsid w:val="00877C22"/>
    <w:rsid w:val="00877ECB"/>
    <w:rsid w:val="008801D3"/>
    <w:rsid w:val="00880323"/>
    <w:rsid w:val="00880951"/>
    <w:rsid w:val="00880B25"/>
    <w:rsid w:val="00880D4F"/>
    <w:rsid w:val="00880FE8"/>
    <w:rsid w:val="008811E3"/>
    <w:rsid w:val="00881D8E"/>
    <w:rsid w:val="008822BA"/>
    <w:rsid w:val="00882451"/>
    <w:rsid w:val="008825A1"/>
    <w:rsid w:val="00882C52"/>
    <w:rsid w:val="00882EA1"/>
    <w:rsid w:val="008830B2"/>
    <w:rsid w:val="008831A5"/>
    <w:rsid w:val="00883411"/>
    <w:rsid w:val="00883998"/>
    <w:rsid w:val="00883A01"/>
    <w:rsid w:val="008841F1"/>
    <w:rsid w:val="008855B2"/>
    <w:rsid w:val="00885BA7"/>
    <w:rsid w:val="00886080"/>
    <w:rsid w:val="00886552"/>
    <w:rsid w:val="008872B9"/>
    <w:rsid w:val="00887674"/>
    <w:rsid w:val="0088793E"/>
    <w:rsid w:val="00887CBE"/>
    <w:rsid w:val="00890051"/>
    <w:rsid w:val="00890570"/>
    <w:rsid w:val="0089158E"/>
    <w:rsid w:val="008915D7"/>
    <w:rsid w:val="00891F4D"/>
    <w:rsid w:val="00892E03"/>
    <w:rsid w:val="0089367D"/>
    <w:rsid w:val="00893767"/>
    <w:rsid w:val="00894353"/>
    <w:rsid w:val="008951B8"/>
    <w:rsid w:val="00896235"/>
    <w:rsid w:val="008971D0"/>
    <w:rsid w:val="008A084C"/>
    <w:rsid w:val="008A0854"/>
    <w:rsid w:val="008A0A9D"/>
    <w:rsid w:val="008A1161"/>
    <w:rsid w:val="008A1276"/>
    <w:rsid w:val="008A16FF"/>
    <w:rsid w:val="008A1A79"/>
    <w:rsid w:val="008A1C11"/>
    <w:rsid w:val="008A23E3"/>
    <w:rsid w:val="008A2719"/>
    <w:rsid w:val="008A2AC9"/>
    <w:rsid w:val="008A3744"/>
    <w:rsid w:val="008A45E8"/>
    <w:rsid w:val="008A5124"/>
    <w:rsid w:val="008A5346"/>
    <w:rsid w:val="008A5CE3"/>
    <w:rsid w:val="008A61EA"/>
    <w:rsid w:val="008A7391"/>
    <w:rsid w:val="008B002F"/>
    <w:rsid w:val="008B0703"/>
    <w:rsid w:val="008B16B1"/>
    <w:rsid w:val="008B1886"/>
    <w:rsid w:val="008B1B7E"/>
    <w:rsid w:val="008B1FEF"/>
    <w:rsid w:val="008B287A"/>
    <w:rsid w:val="008B3338"/>
    <w:rsid w:val="008B353C"/>
    <w:rsid w:val="008B446C"/>
    <w:rsid w:val="008B4B4C"/>
    <w:rsid w:val="008B4EA6"/>
    <w:rsid w:val="008B5A4F"/>
    <w:rsid w:val="008B6535"/>
    <w:rsid w:val="008B6778"/>
    <w:rsid w:val="008B693E"/>
    <w:rsid w:val="008B6A6B"/>
    <w:rsid w:val="008B6F31"/>
    <w:rsid w:val="008B7F36"/>
    <w:rsid w:val="008C04FC"/>
    <w:rsid w:val="008C0D31"/>
    <w:rsid w:val="008C1570"/>
    <w:rsid w:val="008C3C09"/>
    <w:rsid w:val="008C46E3"/>
    <w:rsid w:val="008C4C3E"/>
    <w:rsid w:val="008C55B0"/>
    <w:rsid w:val="008C56C1"/>
    <w:rsid w:val="008C5A1B"/>
    <w:rsid w:val="008C6452"/>
    <w:rsid w:val="008C64FD"/>
    <w:rsid w:val="008C65C5"/>
    <w:rsid w:val="008C708A"/>
    <w:rsid w:val="008C7211"/>
    <w:rsid w:val="008C7413"/>
    <w:rsid w:val="008C7A8C"/>
    <w:rsid w:val="008D00D7"/>
    <w:rsid w:val="008D0CE0"/>
    <w:rsid w:val="008D1003"/>
    <w:rsid w:val="008D104E"/>
    <w:rsid w:val="008D120D"/>
    <w:rsid w:val="008D1CFA"/>
    <w:rsid w:val="008D293E"/>
    <w:rsid w:val="008D2CD9"/>
    <w:rsid w:val="008D359F"/>
    <w:rsid w:val="008D3A28"/>
    <w:rsid w:val="008D3E54"/>
    <w:rsid w:val="008D68A7"/>
    <w:rsid w:val="008D68C8"/>
    <w:rsid w:val="008D6AA8"/>
    <w:rsid w:val="008D6C98"/>
    <w:rsid w:val="008D73DE"/>
    <w:rsid w:val="008D78B0"/>
    <w:rsid w:val="008D78FB"/>
    <w:rsid w:val="008D7DF2"/>
    <w:rsid w:val="008D7EE6"/>
    <w:rsid w:val="008E052B"/>
    <w:rsid w:val="008E084A"/>
    <w:rsid w:val="008E1045"/>
    <w:rsid w:val="008E1156"/>
    <w:rsid w:val="008E1A4C"/>
    <w:rsid w:val="008E1C99"/>
    <w:rsid w:val="008E2557"/>
    <w:rsid w:val="008E3FC4"/>
    <w:rsid w:val="008E4769"/>
    <w:rsid w:val="008E506D"/>
    <w:rsid w:val="008E529B"/>
    <w:rsid w:val="008E5D98"/>
    <w:rsid w:val="008E5F8E"/>
    <w:rsid w:val="008E6024"/>
    <w:rsid w:val="008E6235"/>
    <w:rsid w:val="008E6638"/>
    <w:rsid w:val="008E6B5A"/>
    <w:rsid w:val="008F07DB"/>
    <w:rsid w:val="008F0E56"/>
    <w:rsid w:val="008F0FD6"/>
    <w:rsid w:val="008F1C1D"/>
    <w:rsid w:val="008F1C6D"/>
    <w:rsid w:val="008F1E98"/>
    <w:rsid w:val="008F2FFE"/>
    <w:rsid w:val="008F301F"/>
    <w:rsid w:val="008F3FEE"/>
    <w:rsid w:val="008F4101"/>
    <w:rsid w:val="008F459D"/>
    <w:rsid w:val="008F478F"/>
    <w:rsid w:val="008F48C5"/>
    <w:rsid w:val="008F4A88"/>
    <w:rsid w:val="008F5350"/>
    <w:rsid w:val="008F53E3"/>
    <w:rsid w:val="008F541B"/>
    <w:rsid w:val="008F54FA"/>
    <w:rsid w:val="008F5CFB"/>
    <w:rsid w:val="008F5D53"/>
    <w:rsid w:val="008F627B"/>
    <w:rsid w:val="008F6B51"/>
    <w:rsid w:val="008F74E0"/>
    <w:rsid w:val="008F77E2"/>
    <w:rsid w:val="009001F2"/>
    <w:rsid w:val="009016D9"/>
    <w:rsid w:val="0090197B"/>
    <w:rsid w:val="00901CC6"/>
    <w:rsid w:val="0090216B"/>
    <w:rsid w:val="0090243E"/>
    <w:rsid w:val="00902471"/>
    <w:rsid w:val="00902A87"/>
    <w:rsid w:val="00902DE2"/>
    <w:rsid w:val="00902E05"/>
    <w:rsid w:val="00902E6D"/>
    <w:rsid w:val="0090323D"/>
    <w:rsid w:val="00903BE4"/>
    <w:rsid w:val="00903F06"/>
    <w:rsid w:val="00903F68"/>
    <w:rsid w:val="009046B6"/>
    <w:rsid w:val="00904C81"/>
    <w:rsid w:val="0090567C"/>
    <w:rsid w:val="00905B29"/>
    <w:rsid w:val="009063E1"/>
    <w:rsid w:val="00906BF9"/>
    <w:rsid w:val="0090703D"/>
    <w:rsid w:val="0090712B"/>
    <w:rsid w:val="0090768D"/>
    <w:rsid w:val="00907C82"/>
    <w:rsid w:val="009108DC"/>
    <w:rsid w:val="0091090C"/>
    <w:rsid w:val="00910DC5"/>
    <w:rsid w:val="00910E71"/>
    <w:rsid w:val="0091107D"/>
    <w:rsid w:val="00912760"/>
    <w:rsid w:val="00912DD8"/>
    <w:rsid w:val="00912FB9"/>
    <w:rsid w:val="00913AE8"/>
    <w:rsid w:val="00913B58"/>
    <w:rsid w:val="00913EA2"/>
    <w:rsid w:val="00914048"/>
    <w:rsid w:val="009140AF"/>
    <w:rsid w:val="009156EA"/>
    <w:rsid w:val="00915956"/>
    <w:rsid w:val="0091612A"/>
    <w:rsid w:val="00916150"/>
    <w:rsid w:val="009163C0"/>
    <w:rsid w:val="009171A7"/>
    <w:rsid w:val="009172E6"/>
    <w:rsid w:val="00917428"/>
    <w:rsid w:val="009175EE"/>
    <w:rsid w:val="00917C43"/>
    <w:rsid w:val="00917EC9"/>
    <w:rsid w:val="0092099E"/>
    <w:rsid w:val="00920DFF"/>
    <w:rsid w:val="00921907"/>
    <w:rsid w:val="009225A9"/>
    <w:rsid w:val="00922D52"/>
    <w:rsid w:val="00923657"/>
    <w:rsid w:val="00923BD3"/>
    <w:rsid w:val="009247E3"/>
    <w:rsid w:val="0092492C"/>
    <w:rsid w:val="0092495C"/>
    <w:rsid w:val="00924B8A"/>
    <w:rsid w:val="00924CCB"/>
    <w:rsid w:val="00925FD2"/>
    <w:rsid w:val="0092777D"/>
    <w:rsid w:val="0093007B"/>
    <w:rsid w:val="00930C93"/>
    <w:rsid w:val="0093143B"/>
    <w:rsid w:val="009316E1"/>
    <w:rsid w:val="00931769"/>
    <w:rsid w:val="00932915"/>
    <w:rsid w:val="00932A43"/>
    <w:rsid w:val="00932BB6"/>
    <w:rsid w:val="00933B1C"/>
    <w:rsid w:val="00933C80"/>
    <w:rsid w:val="00933D00"/>
    <w:rsid w:val="00934145"/>
    <w:rsid w:val="0093447F"/>
    <w:rsid w:val="00935128"/>
    <w:rsid w:val="0093538B"/>
    <w:rsid w:val="00935FB6"/>
    <w:rsid w:val="0093674E"/>
    <w:rsid w:val="00936ADE"/>
    <w:rsid w:val="00936E46"/>
    <w:rsid w:val="00936E9B"/>
    <w:rsid w:val="00936EDD"/>
    <w:rsid w:val="00937545"/>
    <w:rsid w:val="0094005C"/>
    <w:rsid w:val="00940A82"/>
    <w:rsid w:val="009413FD"/>
    <w:rsid w:val="009417B8"/>
    <w:rsid w:val="009419E2"/>
    <w:rsid w:val="00942279"/>
    <w:rsid w:val="009426CE"/>
    <w:rsid w:val="00942907"/>
    <w:rsid w:val="009430F2"/>
    <w:rsid w:val="009437FC"/>
    <w:rsid w:val="00943890"/>
    <w:rsid w:val="00943D17"/>
    <w:rsid w:val="00943E05"/>
    <w:rsid w:val="00943EA4"/>
    <w:rsid w:val="00943F8A"/>
    <w:rsid w:val="00944025"/>
    <w:rsid w:val="00944C10"/>
    <w:rsid w:val="00944C21"/>
    <w:rsid w:val="00944D52"/>
    <w:rsid w:val="0094505E"/>
    <w:rsid w:val="0094613D"/>
    <w:rsid w:val="0094626C"/>
    <w:rsid w:val="00946CF4"/>
    <w:rsid w:val="009471AB"/>
    <w:rsid w:val="009507F4"/>
    <w:rsid w:val="00950847"/>
    <w:rsid w:val="00950ED1"/>
    <w:rsid w:val="00951025"/>
    <w:rsid w:val="00951418"/>
    <w:rsid w:val="009515AD"/>
    <w:rsid w:val="00951B9B"/>
    <w:rsid w:val="00951DE8"/>
    <w:rsid w:val="00951E3B"/>
    <w:rsid w:val="00952A74"/>
    <w:rsid w:val="00952C09"/>
    <w:rsid w:val="00952C43"/>
    <w:rsid w:val="009533FC"/>
    <w:rsid w:val="009536EB"/>
    <w:rsid w:val="00953B0F"/>
    <w:rsid w:val="00954072"/>
    <w:rsid w:val="009541B1"/>
    <w:rsid w:val="009546BC"/>
    <w:rsid w:val="00954EB4"/>
    <w:rsid w:val="00954FF7"/>
    <w:rsid w:val="009554B6"/>
    <w:rsid w:val="009557BB"/>
    <w:rsid w:val="00955873"/>
    <w:rsid w:val="00956155"/>
    <w:rsid w:val="00956D82"/>
    <w:rsid w:val="00957152"/>
    <w:rsid w:val="009604E3"/>
    <w:rsid w:val="009605CB"/>
    <w:rsid w:val="00960715"/>
    <w:rsid w:val="00961709"/>
    <w:rsid w:val="0096201A"/>
    <w:rsid w:val="0096246E"/>
    <w:rsid w:val="0096248D"/>
    <w:rsid w:val="00962563"/>
    <w:rsid w:val="009626A2"/>
    <w:rsid w:val="00962DC3"/>
    <w:rsid w:val="00963480"/>
    <w:rsid w:val="00963643"/>
    <w:rsid w:val="00963EF1"/>
    <w:rsid w:val="00964E93"/>
    <w:rsid w:val="00965111"/>
    <w:rsid w:val="00965419"/>
    <w:rsid w:val="009664CE"/>
    <w:rsid w:val="009666EA"/>
    <w:rsid w:val="00966CA7"/>
    <w:rsid w:val="00966FE0"/>
    <w:rsid w:val="00967954"/>
    <w:rsid w:val="009679A8"/>
    <w:rsid w:val="00967D68"/>
    <w:rsid w:val="00967DDA"/>
    <w:rsid w:val="00967E70"/>
    <w:rsid w:val="00967F9E"/>
    <w:rsid w:val="009709C7"/>
    <w:rsid w:val="00970ECC"/>
    <w:rsid w:val="009710CF"/>
    <w:rsid w:val="00971B48"/>
    <w:rsid w:val="00971D56"/>
    <w:rsid w:val="0097238A"/>
    <w:rsid w:val="00972B3F"/>
    <w:rsid w:val="00972D7B"/>
    <w:rsid w:val="00973883"/>
    <w:rsid w:val="00973F59"/>
    <w:rsid w:val="0097412C"/>
    <w:rsid w:val="009743EC"/>
    <w:rsid w:val="00974749"/>
    <w:rsid w:val="00974ADC"/>
    <w:rsid w:val="00975CE4"/>
    <w:rsid w:val="009760CA"/>
    <w:rsid w:val="00976599"/>
    <w:rsid w:val="009770EA"/>
    <w:rsid w:val="0097715D"/>
    <w:rsid w:val="00977BAA"/>
    <w:rsid w:val="00977C0A"/>
    <w:rsid w:val="00980657"/>
    <w:rsid w:val="0098123C"/>
    <w:rsid w:val="00981368"/>
    <w:rsid w:val="00981738"/>
    <w:rsid w:val="00981E4A"/>
    <w:rsid w:val="00981FF8"/>
    <w:rsid w:val="00982014"/>
    <w:rsid w:val="00982166"/>
    <w:rsid w:val="009821B3"/>
    <w:rsid w:val="00982B03"/>
    <w:rsid w:val="00983CC1"/>
    <w:rsid w:val="00983FAB"/>
    <w:rsid w:val="00984154"/>
    <w:rsid w:val="0098430D"/>
    <w:rsid w:val="00984FBC"/>
    <w:rsid w:val="009854EA"/>
    <w:rsid w:val="00985D9F"/>
    <w:rsid w:val="0098661E"/>
    <w:rsid w:val="00986684"/>
    <w:rsid w:val="00986CBB"/>
    <w:rsid w:val="00986ED9"/>
    <w:rsid w:val="00987163"/>
    <w:rsid w:val="00987851"/>
    <w:rsid w:val="00990187"/>
    <w:rsid w:val="0099019E"/>
    <w:rsid w:val="009903BA"/>
    <w:rsid w:val="00990AC5"/>
    <w:rsid w:val="00990F7C"/>
    <w:rsid w:val="00991154"/>
    <w:rsid w:val="00991410"/>
    <w:rsid w:val="00991D42"/>
    <w:rsid w:val="0099227E"/>
    <w:rsid w:val="00993C2C"/>
    <w:rsid w:val="00993EDD"/>
    <w:rsid w:val="00993FC2"/>
    <w:rsid w:val="009943E1"/>
    <w:rsid w:val="00994636"/>
    <w:rsid w:val="009948CA"/>
    <w:rsid w:val="009958F5"/>
    <w:rsid w:val="009961B4"/>
    <w:rsid w:val="00996225"/>
    <w:rsid w:val="009962E9"/>
    <w:rsid w:val="0099631E"/>
    <w:rsid w:val="009969E4"/>
    <w:rsid w:val="00996E99"/>
    <w:rsid w:val="00996F8A"/>
    <w:rsid w:val="0099706B"/>
    <w:rsid w:val="009A051D"/>
    <w:rsid w:val="009A0A21"/>
    <w:rsid w:val="009A0D46"/>
    <w:rsid w:val="009A0F98"/>
    <w:rsid w:val="009A10AB"/>
    <w:rsid w:val="009A1D1E"/>
    <w:rsid w:val="009A254B"/>
    <w:rsid w:val="009A2FB9"/>
    <w:rsid w:val="009A31A8"/>
    <w:rsid w:val="009A3E70"/>
    <w:rsid w:val="009A3EC5"/>
    <w:rsid w:val="009A444D"/>
    <w:rsid w:val="009A46B6"/>
    <w:rsid w:val="009A48EC"/>
    <w:rsid w:val="009A4E92"/>
    <w:rsid w:val="009A4EC5"/>
    <w:rsid w:val="009A5240"/>
    <w:rsid w:val="009A59A1"/>
    <w:rsid w:val="009A5B6A"/>
    <w:rsid w:val="009A612C"/>
    <w:rsid w:val="009A62E9"/>
    <w:rsid w:val="009A6485"/>
    <w:rsid w:val="009A69BA"/>
    <w:rsid w:val="009A6D0A"/>
    <w:rsid w:val="009A75A5"/>
    <w:rsid w:val="009A7B44"/>
    <w:rsid w:val="009A7F70"/>
    <w:rsid w:val="009B02BF"/>
    <w:rsid w:val="009B04DD"/>
    <w:rsid w:val="009B0AF2"/>
    <w:rsid w:val="009B1265"/>
    <w:rsid w:val="009B1F1F"/>
    <w:rsid w:val="009B21A3"/>
    <w:rsid w:val="009B2406"/>
    <w:rsid w:val="009B283F"/>
    <w:rsid w:val="009B2D06"/>
    <w:rsid w:val="009B33B9"/>
    <w:rsid w:val="009B3644"/>
    <w:rsid w:val="009B3859"/>
    <w:rsid w:val="009B4200"/>
    <w:rsid w:val="009B4682"/>
    <w:rsid w:val="009B4839"/>
    <w:rsid w:val="009B496B"/>
    <w:rsid w:val="009B4AC2"/>
    <w:rsid w:val="009B52E6"/>
    <w:rsid w:val="009B6D05"/>
    <w:rsid w:val="009B6D66"/>
    <w:rsid w:val="009B794E"/>
    <w:rsid w:val="009B7D11"/>
    <w:rsid w:val="009C0176"/>
    <w:rsid w:val="009C01D6"/>
    <w:rsid w:val="009C08B5"/>
    <w:rsid w:val="009C0AB4"/>
    <w:rsid w:val="009C0F8D"/>
    <w:rsid w:val="009C1DB0"/>
    <w:rsid w:val="009C24DB"/>
    <w:rsid w:val="009C2548"/>
    <w:rsid w:val="009C26F3"/>
    <w:rsid w:val="009C2AC4"/>
    <w:rsid w:val="009C36F4"/>
    <w:rsid w:val="009C396D"/>
    <w:rsid w:val="009C3E56"/>
    <w:rsid w:val="009C3E61"/>
    <w:rsid w:val="009C42D2"/>
    <w:rsid w:val="009C51F7"/>
    <w:rsid w:val="009C5A3A"/>
    <w:rsid w:val="009C5E9F"/>
    <w:rsid w:val="009C5EC1"/>
    <w:rsid w:val="009C6D72"/>
    <w:rsid w:val="009C7708"/>
    <w:rsid w:val="009C7ECF"/>
    <w:rsid w:val="009D06FD"/>
    <w:rsid w:val="009D0EEB"/>
    <w:rsid w:val="009D1A23"/>
    <w:rsid w:val="009D2900"/>
    <w:rsid w:val="009D2D02"/>
    <w:rsid w:val="009D4189"/>
    <w:rsid w:val="009D422B"/>
    <w:rsid w:val="009D4BF3"/>
    <w:rsid w:val="009D4CB2"/>
    <w:rsid w:val="009D4CE8"/>
    <w:rsid w:val="009D4F9F"/>
    <w:rsid w:val="009D5169"/>
    <w:rsid w:val="009D5DA1"/>
    <w:rsid w:val="009D6EEC"/>
    <w:rsid w:val="009D7392"/>
    <w:rsid w:val="009D73A8"/>
    <w:rsid w:val="009E02FE"/>
    <w:rsid w:val="009E050C"/>
    <w:rsid w:val="009E0985"/>
    <w:rsid w:val="009E1336"/>
    <w:rsid w:val="009E1346"/>
    <w:rsid w:val="009E1568"/>
    <w:rsid w:val="009E1FB5"/>
    <w:rsid w:val="009E32ED"/>
    <w:rsid w:val="009E3300"/>
    <w:rsid w:val="009E33C3"/>
    <w:rsid w:val="009E37DE"/>
    <w:rsid w:val="009E4A9B"/>
    <w:rsid w:val="009E4D86"/>
    <w:rsid w:val="009E577E"/>
    <w:rsid w:val="009E5BAA"/>
    <w:rsid w:val="009E5EB1"/>
    <w:rsid w:val="009E7FFC"/>
    <w:rsid w:val="009F00AF"/>
    <w:rsid w:val="009F00D4"/>
    <w:rsid w:val="009F060B"/>
    <w:rsid w:val="009F0795"/>
    <w:rsid w:val="009F0F32"/>
    <w:rsid w:val="009F132F"/>
    <w:rsid w:val="009F1359"/>
    <w:rsid w:val="009F1ADD"/>
    <w:rsid w:val="009F1CBD"/>
    <w:rsid w:val="009F294B"/>
    <w:rsid w:val="009F2EEB"/>
    <w:rsid w:val="009F398E"/>
    <w:rsid w:val="009F3AA2"/>
    <w:rsid w:val="009F3D19"/>
    <w:rsid w:val="009F3D64"/>
    <w:rsid w:val="009F3DCC"/>
    <w:rsid w:val="009F4077"/>
    <w:rsid w:val="009F45D9"/>
    <w:rsid w:val="009F47C1"/>
    <w:rsid w:val="009F58CE"/>
    <w:rsid w:val="009F5C9A"/>
    <w:rsid w:val="009F6CEF"/>
    <w:rsid w:val="009F741A"/>
    <w:rsid w:val="00A00578"/>
    <w:rsid w:val="00A00F72"/>
    <w:rsid w:val="00A01398"/>
    <w:rsid w:val="00A01AA5"/>
    <w:rsid w:val="00A01D38"/>
    <w:rsid w:val="00A01F70"/>
    <w:rsid w:val="00A0242E"/>
    <w:rsid w:val="00A029B7"/>
    <w:rsid w:val="00A032F7"/>
    <w:rsid w:val="00A03350"/>
    <w:rsid w:val="00A03B2B"/>
    <w:rsid w:val="00A03F1B"/>
    <w:rsid w:val="00A043BE"/>
    <w:rsid w:val="00A04638"/>
    <w:rsid w:val="00A04761"/>
    <w:rsid w:val="00A047A6"/>
    <w:rsid w:val="00A04D57"/>
    <w:rsid w:val="00A051EA"/>
    <w:rsid w:val="00A053BB"/>
    <w:rsid w:val="00A053FA"/>
    <w:rsid w:val="00A06829"/>
    <w:rsid w:val="00A06CF2"/>
    <w:rsid w:val="00A06DB9"/>
    <w:rsid w:val="00A06E77"/>
    <w:rsid w:val="00A06F5F"/>
    <w:rsid w:val="00A074D3"/>
    <w:rsid w:val="00A07E6C"/>
    <w:rsid w:val="00A10168"/>
    <w:rsid w:val="00A1026F"/>
    <w:rsid w:val="00A110BF"/>
    <w:rsid w:val="00A11C0A"/>
    <w:rsid w:val="00A12518"/>
    <w:rsid w:val="00A1282E"/>
    <w:rsid w:val="00A12A4C"/>
    <w:rsid w:val="00A12C96"/>
    <w:rsid w:val="00A13C51"/>
    <w:rsid w:val="00A14A21"/>
    <w:rsid w:val="00A14CF8"/>
    <w:rsid w:val="00A15334"/>
    <w:rsid w:val="00A1610C"/>
    <w:rsid w:val="00A16954"/>
    <w:rsid w:val="00A16C00"/>
    <w:rsid w:val="00A16D8D"/>
    <w:rsid w:val="00A200F8"/>
    <w:rsid w:val="00A20145"/>
    <w:rsid w:val="00A20222"/>
    <w:rsid w:val="00A2031C"/>
    <w:rsid w:val="00A20E0C"/>
    <w:rsid w:val="00A210F5"/>
    <w:rsid w:val="00A21250"/>
    <w:rsid w:val="00A2160B"/>
    <w:rsid w:val="00A21AFA"/>
    <w:rsid w:val="00A21F81"/>
    <w:rsid w:val="00A21FF4"/>
    <w:rsid w:val="00A2238A"/>
    <w:rsid w:val="00A223C5"/>
    <w:rsid w:val="00A22888"/>
    <w:rsid w:val="00A23718"/>
    <w:rsid w:val="00A23C7E"/>
    <w:rsid w:val="00A2406F"/>
    <w:rsid w:val="00A240B0"/>
    <w:rsid w:val="00A24156"/>
    <w:rsid w:val="00A24688"/>
    <w:rsid w:val="00A24847"/>
    <w:rsid w:val="00A253E8"/>
    <w:rsid w:val="00A254A5"/>
    <w:rsid w:val="00A25836"/>
    <w:rsid w:val="00A25C50"/>
    <w:rsid w:val="00A266C7"/>
    <w:rsid w:val="00A26802"/>
    <w:rsid w:val="00A268F0"/>
    <w:rsid w:val="00A26C79"/>
    <w:rsid w:val="00A3016B"/>
    <w:rsid w:val="00A303FC"/>
    <w:rsid w:val="00A3092C"/>
    <w:rsid w:val="00A316FB"/>
    <w:rsid w:val="00A318D2"/>
    <w:rsid w:val="00A3325A"/>
    <w:rsid w:val="00A335C8"/>
    <w:rsid w:val="00A33A5C"/>
    <w:rsid w:val="00A33C3A"/>
    <w:rsid w:val="00A34329"/>
    <w:rsid w:val="00A3557E"/>
    <w:rsid w:val="00A35831"/>
    <w:rsid w:val="00A361A8"/>
    <w:rsid w:val="00A36363"/>
    <w:rsid w:val="00A373F8"/>
    <w:rsid w:val="00A37FF7"/>
    <w:rsid w:val="00A40584"/>
    <w:rsid w:val="00A40A02"/>
    <w:rsid w:val="00A40C09"/>
    <w:rsid w:val="00A40C8E"/>
    <w:rsid w:val="00A40D49"/>
    <w:rsid w:val="00A40DAC"/>
    <w:rsid w:val="00A40E15"/>
    <w:rsid w:val="00A4119B"/>
    <w:rsid w:val="00A411EC"/>
    <w:rsid w:val="00A41476"/>
    <w:rsid w:val="00A41738"/>
    <w:rsid w:val="00A42A56"/>
    <w:rsid w:val="00A42B9B"/>
    <w:rsid w:val="00A42E3E"/>
    <w:rsid w:val="00A43124"/>
    <w:rsid w:val="00A4318E"/>
    <w:rsid w:val="00A44103"/>
    <w:rsid w:val="00A44871"/>
    <w:rsid w:val="00A4487F"/>
    <w:rsid w:val="00A46280"/>
    <w:rsid w:val="00A46707"/>
    <w:rsid w:val="00A47D30"/>
    <w:rsid w:val="00A5041C"/>
    <w:rsid w:val="00A50719"/>
    <w:rsid w:val="00A50A7E"/>
    <w:rsid w:val="00A50B33"/>
    <w:rsid w:val="00A50F9F"/>
    <w:rsid w:val="00A53073"/>
    <w:rsid w:val="00A531C7"/>
    <w:rsid w:val="00A531D9"/>
    <w:rsid w:val="00A53D90"/>
    <w:rsid w:val="00A53F84"/>
    <w:rsid w:val="00A54316"/>
    <w:rsid w:val="00A5480C"/>
    <w:rsid w:val="00A54A38"/>
    <w:rsid w:val="00A551FA"/>
    <w:rsid w:val="00A5543F"/>
    <w:rsid w:val="00A55983"/>
    <w:rsid w:val="00A55A23"/>
    <w:rsid w:val="00A55B8F"/>
    <w:rsid w:val="00A55D51"/>
    <w:rsid w:val="00A55DF9"/>
    <w:rsid w:val="00A56377"/>
    <w:rsid w:val="00A570FD"/>
    <w:rsid w:val="00A5754E"/>
    <w:rsid w:val="00A6025E"/>
    <w:rsid w:val="00A60F61"/>
    <w:rsid w:val="00A612F5"/>
    <w:rsid w:val="00A61893"/>
    <w:rsid w:val="00A625A7"/>
    <w:rsid w:val="00A63395"/>
    <w:rsid w:val="00A63538"/>
    <w:rsid w:val="00A63717"/>
    <w:rsid w:val="00A645FF"/>
    <w:rsid w:val="00A6657A"/>
    <w:rsid w:val="00A666E6"/>
    <w:rsid w:val="00A66CA6"/>
    <w:rsid w:val="00A66D1F"/>
    <w:rsid w:val="00A6765A"/>
    <w:rsid w:val="00A67C09"/>
    <w:rsid w:val="00A67DEA"/>
    <w:rsid w:val="00A70FAB"/>
    <w:rsid w:val="00A71007"/>
    <w:rsid w:val="00A71068"/>
    <w:rsid w:val="00A7189E"/>
    <w:rsid w:val="00A71FC4"/>
    <w:rsid w:val="00A72185"/>
    <w:rsid w:val="00A72A24"/>
    <w:rsid w:val="00A72B08"/>
    <w:rsid w:val="00A72BCC"/>
    <w:rsid w:val="00A7321C"/>
    <w:rsid w:val="00A7333B"/>
    <w:rsid w:val="00A7352E"/>
    <w:rsid w:val="00A73AFC"/>
    <w:rsid w:val="00A73D42"/>
    <w:rsid w:val="00A73FB4"/>
    <w:rsid w:val="00A745CC"/>
    <w:rsid w:val="00A74C13"/>
    <w:rsid w:val="00A74C91"/>
    <w:rsid w:val="00A74D90"/>
    <w:rsid w:val="00A75CDE"/>
    <w:rsid w:val="00A75EEA"/>
    <w:rsid w:val="00A76658"/>
    <w:rsid w:val="00A76C02"/>
    <w:rsid w:val="00A80700"/>
    <w:rsid w:val="00A80A90"/>
    <w:rsid w:val="00A81C82"/>
    <w:rsid w:val="00A81F48"/>
    <w:rsid w:val="00A823E2"/>
    <w:rsid w:val="00A82AB1"/>
    <w:rsid w:val="00A82E3A"/>
    <w:rsid w:val="00A83333"/>
    <w:rsid w:val="00A83369"/>
    <w:rsid w:val="00A83CDC"/>
    <w:rsid w:val="00A83E42"/>
    <w:rsid w:val="00A84163"/>
    <w:rsid w:val="00A84722"/>
    <w:rsid w:val="00A84B52"/>
    <w:rsid w:val="00A84E84"/>
    <w:rsid w:val="00A84F86"/>
    <w:rsid w:val="00A85F5A"/>
    <w:rsid w:val="00A865D0"/>
    <w:rsid w:val="00A86686"/>
    <w:rsid w:val="00A86D7A"/>
    <w:rsid w:val="00A8749D"/>
    <w:rsid w:val="00A906FB"/>
    <w:rsid w:val="00A909E9"/>
    <w:rsid w:val="00A90E66"/>
    <w:rsid w:val="00A915F1"/>
    <w:rsid w:val="00A9189E"/>
    <w:rsid w:val="00A9198F"/>
    <w:rsid w:val="00A91999"/>
    <w:rsid w:val="00A9216B"/>
    <w:rsid w:val="00A92500"/>
    <w:rsid w:val="00A92C6F"/>
    <w:rsid w:val="00A92EDC"/>
    <w:rsid w:val="00A93A04"/>
    <w:rsid w:val="00A952B8"/>
    <w:rsid w:val="00A95DC6"/>
    <w:rsid w:val="00A9648A"/>
    <w:rsid w:val="00A967CE"/>
    <w:rsid w:val="00A9685A"/>
    <w:rsid w:val="00A96866"/>
    <w:rsid w:val="00A97FBA"/>
    <w:rsid w:val="00AA0347"/>
    <w:rsid w:val="00AA05EB"/>
    <w:rsid w:val="00AA116D"/>
    <w:rsid w:val="00AA1216"/>
    <w:rsid w:val="00AA24CB"/>
    <w:rsid w:val="00AA2971"/>
    <w:rsid w:val="00AA2ADA"/>
    <w:rsid w:val="00AA2FE6"/>
    <w:rsid w:val="00AA3087"/>
    <w:rsid w:val="00AA3A0F"/>
    <w:rsid w:val="00AA442D"/>
    <w:rsid w:val="00AA4B67"/>
    <w:rsid w:val="00AA5008"/>
    <w:rsid w:val="00AA512E"/>
    <w:rsid w:val="00AA5E03"/>
    <w:rsid w:val="00AA5F3B"/>
    <w:rsid w:val="00AA6362"/>
    <w:rsid w:val="00AA63D7"/>
    <w:rsid w:val="00AA67A9"/>
    <w:rsid w:val="00AB0B42"/>
    <w:rsid w:val="00AB0C77"/>
    <w:rsid w:val="00AB12DF"/>
    <w:rsid w:val="00AB1C6F"/>
    <w:rsid w:val="00AB1FAC"/>
    <w:rsid w:val="00AB1FD0"/>
    <w:rsid w:val="00AB248E"/>
    <w:rsid w:val="00AB2BFE"/>
    <w:rsid w:val="00AB30EA"/>
    <w:rsid w:val="00AB3646"/>
    <w:rsid w:val="00AB3AE6"/>
    <w:rsid w:val="00AB473B"/>
    <w:rsid w:val="00AB4D8F"/>
    <w:rsid w:val="00AB4F76"/>
    <w:rsid w:val="00AB524D"/>
    <w:rsid w:val="00AB59D9"/>
    <w:rsid w:val="00AB5BD6"/>
    <w:rsid w:val="00AB5DD9"/>
    <w:rsid w:val="00AB6098"/>
    <w:rsid w:val="00AB713D"/>
    <w:rsid w:val="00AB7277"/>
    <w:rsid w:val="00AC0617"/>
    <w:rsid w:val="00AC0727"/>
    <w:rsid w:val="00AC19BE"/>
    <w:rsid w:val="00AC23FB"/>
    <w:rsid w:val="00AC3933"/>
    <w:rsid w:val="00AC3D25"/>
    <w:rsid w:val="00AC4164"/>
    <w:rsid w:val="00AC49F4"/>
    <w:rsid w:val="00AC5A1C"/>
    <w:rsid w:val="00AC5C28"/>
    <w:rsid w:val="00AC5CB4"/>
    <w:rsid w:val="00AC5FAA"/>
    <w:rsid w:val="00AC679B"/>
    <w:rsid w:val="00AC67E3"/>
    <w:rsid w:val="00AC68B3"/>
    <w:rsid w:val="00AC79CF"/>
    <w:rsid w:val="00AC7C57"/>
    <w:rsid w:val="00AD0450"/>
    <w:rsid w:val="00AD0B53"/>
    <w:rsid w:val="00AD0BF0"/>
    <w:rsid w:val="00AD0BF7"/>
    <w:rsid w:val="00AD0D00"/>
    <w:rsid w:val="00AD10B5"/>
    <w:rsid w:val="00AD1BB9"/>
    <w:rsid w:val="00AD2051"/>
    <w:rsid w:val="00AD2AC1"/>
    <w:rsid w:val="00AD3A7F"/>
    <w:rsid w:val="00AD3B7B"/>
    <w:rsid w:val="00AD4361"/>
    <w:rsid w:val="00AD4777"/>
    <w:rsid w:val="00AD49A9"/>
    <w:rsid w:val="00AD5E64"/>
    <w:rsid w:val="00AD67B2"/>
    <w:rsid w:val="00AD68B2"/>
    <w:rsid w:val="00AD6D7F"/>
    <w:rsid w:val="00AD6E32"/>
    <w:rsid w:val="00AD7163"/>
    <w:rsid w:val="00AD7201"/>
    <w:rsid w:val="00AD74B1"/>
    <w:rsid w:val="00AE00F5"/>
    <w:rsid w:val="00AE04B9"/>
    <w:rsid w:val="00AE0649"/>
    <w:rsid w:val="00AE0945"/>
    <w:rsid w:val="00AE0D41"/>
    <w:rsid w:val="00AE0DEA"/>
    <w:rsid w:val="00AE0E00"/>
    <w:rsid w:val="00AE1901"/>
    <w:rsid w:val="00AE1DB4"/>
    <w:rsid w:val="00AE20C9"/>
    <w:rsid w:val="00AE22E4"/>
    <w:rsid w:val="00AE2FAB"/>
    <w:rsid w:val="00AE3242"/>
    <w:rsid w:val="00AE390D"/>
    <w:rsid w:val="00AE3D8B"/>
    <w:rsid w:val="00AE3FB3"/>
    <w:rsid w:val="00AE412C"/>
    <w:rsid w:val="00AE4509"/>
    <w:rsid w:val="00AE4D10"/>
    <w:rsid w:val="00AE52CE"/>
    <w:rsid w:val="00AE5828"/>
    <w:rsid w:val="00AE659B"/>
    <w:rsid w:val="00AE69B1"/>
    <w:rsid w:val="00AE6C42"/>
    <w:rsid w:val="00AE6EA7"/>
    <w:rsid w:val="00AE7178"/>
    <w:rsid w:val="00AE72EB"/>
    <w:rsid w:val="00AE74F6"/>
    <w:rsid w:val="00AF01C4"/>
    <w:rsid w:val="00AF0568"/>
    <w:rsid w:val="00AF0586"/>
    <w:rsid w:val="00AF0AF8"/>
    <w:rsid w:val="00AF0DCD"/>
    <w:rsid w:val="00AF1080"/>
    <w:rsid w:val="00AF16A3"/>
    <w:rsid w:val="00AF17FF"/>
    <w:rsid w:val="00AF1AFB"/>
    <w:rsid w:val="00AF2CC1"/>
    <w:rsid w:val="00AF2F44"/>
    <w:rsid w:val="00AF3192"/>
    <w:rsid w:val="00AF3CC3"/>
    <w:rsid w:val="00AF4287"/>
    <w:rsid w:val="00AF5525"/>
    <w:rsid w:val="00AF5AAB"/>
    <w:rsid w:val="00AF5D7A"/>
    <w:rsid w:val="00AF5D88"/>
    <w:rsid w:val="00AF63D7"/>
    <w:rsid w:val="00AF6855"/>
    <w:rsid w:val="00AF6A49"/>
    <w:rsid w:val="00AF6A8A"/>
    <w:rsid w:val="00AF6D49"/>
    <w:rsid w:val="00AF71A6"/>
    <w:rsid w:val="00AF7315"/>
    <w:rsid w:val="00AF7929"/>
    <w:rsid w:val="00AF7C2F"/>
    <w:rsid w:val="00AF7CE3"/>
    <w:rsid w:val="00AF7EAF"/>
    <w:rsid w:val="00B003FE"/>
    <w:rsid w:val="00B00465"/>
    <w:rsid w:val="00B008B9"/>
    <w:rsid w:val="00B01310"/>
    <w:rsid w:val="00B01431"/>
    <w:rsid w:val="00B019AD"/>
    <w:rsid w:val="00B01B51"/>
    <w:rsid w:val="00B01C43"/>
    <w:rsid w:val="00B01C6C"/>
    <w:rsid w:val="00B01E47"/>
    <w:rsid w:val="00B02E89"/>
    <w:rsid w:val="00B032F8"/>
    <w:rsid w:val="00B03F98"/>
    <w:rsid w:val="00B05665"/>
    <w:rsid w:val="00B05826"/>
    <w:rsid w:val="00B0608A"/>
    <w:rsid w:val="00B063A1"/>
    <w:rsid w:val="00B06A8B"/>
    <w:rsid w:val="00B06AC3"/>
    <w:rsid w:val="00B06FE9"/>
    <w:rsid w:val="00B07575"/>
    <w:rsid w:val="00B07F54"/>
    <w:rsid w:val="00B1016D"/>
    <w:rsid w:val="00B102B5"/>
    <w:rsid w:val="00B10388"/>
    <w:rsid w:val="00B119A3"/>
    <w:rsid w:val="00B12393"/>
    <w:rsid w:val="00B12653"/>
    <w:rsid w:val="00B130D6"/>
    <w:rsid w:val="00B1315E"/>
    <w:rsid w:val="00B1412B"/>
    <w:rsid w:val="00B157E9"/>
    <w:rsid w:val="00B15D15"/>
    <w:rsid w:val="00B1601C"/>
    <w:rsid w:val="00B16145"/>
    <w:rsid w:val="00B162D0"/>
    <w:rsid w:val="00B165F9"/>
    <w:rsid w:val="00B16738"/>
    <w:rsid w:val="00B1756F"/>
    <w:rsid w:val="00B17F20"/>
    <w:rsid w:val="00B20049"/>
    <w:rsid w:val="00B209DF"/>
    <w:rsid w:val="00B20D20"/>
    <w:rsid w:val="00B21628"/>
    <w:rsid w:val="00B223D1"/>
    <w:rsid w:val="00B2312A"/>
    <w:rsid w:val="00B236A3"/>
    <w:rsid w:val="00B23C90"/>
    <w:rsid w:val="00B24151"/>
    <w:rsid w:val="00B24B3B"/>
    <w:rsid w:val="00B26287"/>
    <w:rsid w:val="00B26474"/>
    <w:rsid w:val="00B268D6"/>
    <w:rsid w:val="00B26E71"/>
    <w:rsid w:val="00B2705B"/>
    <w:rsid w:val="00B2755B"/>
    <w:rsid w:val="00B27CC7"/>
    <w:rsid w:val="00B301A7"/>
    <w:rsid w:val="00B3085D"/>
    <w:rsid w:val="00B3183B"/>
    <w:rsid w:val="00B31B9B"/>
    <w:rsid w:val="00B320B6"/>
    <w:rsid w:val="00B3213E"/>
    <w:rsid w:val="00B32AE4"/>
    <w:rsid w:val="00B3310C"/>
    <w:rsid w:val="00B33212"/>
    <w:rsid w:val="00B33D31"/>
    <w:rsid w:val="00B345F4"/>
    <w:rsid w:val="00B34EEA"/>
    <w:rsid w:val="00B34FC9"/>
    <w:rsid w:val="00B35C64"/>
    <w:rsid w:val="00B35DF5"/>
    <w:rsid w:val="00B36020"/>
    <w:rsid w:val="00B36A40"/>
    <w:rsid w:val="00B36B04"/>
    <w:rsid w:val="00B36DBE"/>
    <w:rsid w:val="00B376A3"/>
    <w:rsid w:val="00B37CD6"/>
    <w:rsid w:val="00B40A9A"/>
    <w:rsid w:val="00B4177A"/>
    <w:rsid w:val="00B41DF1"/>
    <w:rsid w:val="00B42226"/>
    <w:rsid w:val="00B4224D"/>
    <w:rsid w:val="00B42F3A"/>
    <w:rsid w:val="00B4331C"/>
    <w:rsid w:val="00B439E4"/>
    <w:rsid w:val="00B43F0A"/>
    <w:rsid w:val="00B45340"/>
    <w:rsid w:val="00B4544F"/>
    <w:rsid w:val="00B45A42"/>
    <w:rsid w:val="00B45E3B"/>
    <w:rsid w:val="00B46D6A"/>
    <w:rsid w:val="00B4737C"/>
    <w:rsid w:val="00B476D9"/>
    <w:rsid w:val="00B507CF"/>
    <w:rsid w:val="00B508AC"/>
    <w:rsid w:val="00B51828"/>
    <w:rsid w:val="00B52155"/>
    <w:rsid w:val="00B52520"/>
    <w:rsid w:val="00B52749"/>
    <w:rsid w:val="00B52909"/>
    <w:rsid w:val="00B52CC7"/>
    <w:rsid w:val="00B530DE"/>
    <w:rsid w:val="00B53218"/>
    <w:rsid w:val="00B54877"/>
    <w:rsid w:val="00B54A79"/>
    <w:rsid w:val="00B54C67"/>
    <w:rsid w:val="00B55562"/>
    <w:rsid w:val="00B558D8"/>
    <w:rsid w:val="00B5593F"/>
    <w:rsid w:val="00B55B45"/>
    <w:rsid w:val="00B56847"/>
    <w:rsid w:val="00B569CE"/>
    <w:rsid w:val="00B56EB4"/>
    <w:rsid w:val="00B601A1"/>
    <w:rsid w:val="00B6035E"/>
    <w:rsid w:val="00B6091D"/>
    <w:rsid w:val="00B60F75"/>
    <w:rsid w:val="00B61769"/>
    <w:rsid w:val="00B61C70"/>
    <w:rsid w:val="00B62943"/>
    <w:rsid w:val="00B63031"/>
    <w:rsid w:val="00B639F1"/>
    <w:rsid w:val="00B63ADB"/>
    <w:rsid w:val="00B648D6"/>
    <w:rsid w:val="00B64A3E"/>
    <w:rsid w:val="00B6581E"/>
    <w:rsid w:val="00B65A04"/>
    <w:rsid w:val="00B65BBB"/>
    <w:rsid w:val="00B6606F"/>
    <w:rsid w:val="00B665E2"/>
    <w:rsid w:val="00B66664"/>
    <w:rsid w:val="00B667E8"/>
    <w:rsid w:val="00B6715B"/>
    <w:rsid w:val="00B67281"/>
    <w:rsid w:val="00B67568"/>
    <w:rsid w:val="00B67FE5"/>
    <w:rsid w:val="00B70684"/>
    <w:rsid w:val="00B71E11"/>
    <w:rsid w:val="00B71FB8"/>
    <w:rsid w:val="00B724A4"/>
    <w:rsid w:val="00B73431"/>
    <w:rsid w:val="00B73489"/>
    <w:rsid w:val="00B73CAE"/>
    <w:rsid w:val="00B73DD7"/>
    <w:rsid w:val="00B7416D"/>
    <w:rsid w:val="00B743E9"/>
    <w:rsid w:val="00B7472B"/>
    <w:rsid w:val="00B74756"/>
    <w:rsid w:val="00B747C5"/>
    <w:rsid w:val="00B74970"/>
    <w:rsid w:val="00B74CAA"/>
    <w:rsid w:val="00B75A49"/>
    <w:rsid w:val="00B7623A"/>
    <w:rsid w:val="00B76C3E"/>
    <w:rsid w:val="00B76DC0"/>
    <w:rsid w:val="00B77234"/>
    <w:rsid w:val="00B77ACE"/>
    <w:rsid w:val="00B818CE"/>
    <w:rsid w:val="00B8215A"/>
    <w:rsid w:val="00B82751"/>
    <w:rsid w:val="00B830A9"/>
    <w:rsid w:val="00B83687"/>
    <w:rsid w:val="00B83BBE"/>
    <w:rsid w:val="00B83CA0"/>
    <w:rsid w:val="00B847AF"/>
    <w:rsid w:val="00B84A8D"/>
    <w:rsid w:val="00B84BFC"/>
    <w:rsid w:val="00B85650"/>
    <w:rsid w:val="00B85AEF"/>
    <w:rsid w:val="00B85B14"/>
    <w:rsid w:val="00B860AB"/>
    <w:rsid w:val="00B86335"/>
    <w:rsid w:val="00B87777"/>
    <w:rsid w:val="00B87F02"/>
    <w:rsid w:val="00B90253"/>
    <w:rsid w:val="00B9211D"/>
    <w:rsid w:val="00B923B1"/>
    <w:rsid w:val="00B926CF"/>
    <w:rsid w:val="00B929EF"/>
    <w:rsid w:val="00B930A6"/>
    <w:rsid w:val="00B9318C"/>
    <w:rsid w:val="00B9335E"/>
    <w:rsid w:val="00B93FE0"/>
    <w:rsid w:val="00B946BA"/>
    <w:rsid w:val="00B9477C"/>
    <w:rsid w:val="00B947F5"/>
    <w:rsid w:val="00B94F64"/>
    <w:rsid w:val="00B9577F"/>
    <w:rsid w:val="00B957B4"/>
    <w:rsid w:val="00B95AB2"/>
    <w:rsid w:val="00B961C7"/>
    <w:rsid w:val="00B96EA8"/>
    <w:rsid w:val="00B977CD"/>
    <w:rsid w:val="00BA02AC"/>
    <w:rsid w:val="00BA0EE1"/>
    <w:rsid w:val="00BA1294"/>
    <w:rsid w:val="00BA1DCB"/>
    <w:rsid w:val="00BA2359"/>
    <w:rsid w:val="00BA2749"/>
    <w:rsid w:val="00BA2A32"/>
    <w:rsid w:val="00BA2E68"/>
    <w:rsid w:val="00BA3243"/>
    <w:rsid w:val="00BA332C"/>
    <w:rsid w:val="00BA3798"/>
    <w:rsid w:val="00BA3C27"/>
    <w:rsid w:val="00BA4093"/>
    <w:rsid w:val="00BA4BFE"/>
    <w:rsid w:val="00BA4D01"/>
    <w:rsid w:val="00BA584C"/>
    <w:rsid w:val="00BA5DA0"/>
    <w:rsid w:val="00BA612A"/>
    <w:rsid w:val="00BA6D19"/>
    <w:rsid w:val="00BA7AC1"/>
    <w:rsid w:val="00BA7D2A"/>
    <w:rsid w:val="00BA7DBF"/>
    <w:rsid w:val="00BB034F"/>
    <w:rsid w:val="00BB0AE7"/>
    <w:rsid w:val="00BB16F8"/>
    <w:rsid w:val="00BB19A9"/>
    <w:rsid w:val="00BB1A88"/>
    <w:rsid w:val="00BB1D39"/>
    <w:rsid w:val="00BB1FE3"/>
    <w:rsid w:val="00BB21A8"/>
    <w:rsid w:val="00BB26AD"/>
    <w:rsid w:val="00BB2D30"/>
    <w:rsid w:val="00BB38DE"/>
    <w:rsid w:val="00BB4251"/>
    <w:rsid w:val="00BB44A2"/>
    <w:rsid w:val="00BB5143"/>
    <w:rsid w:val="00BB63DF"/>
    <w:rsid w:val="00BB68D2"/>
    <w:rsid w:val="00BB797C"/>
    <w:rsid w:val="00BC0895"/>
    <w:rsid w:val="00BC1EDD"/>
    <w:rsid w:val="00BC20E8"/>
    <w:rsid w:val="00BC2375"/>
    <w:rsid w:val="00BC2F2A"/>
    <w:rsid w:val="00BC2FD0"/>
    <w:rsid w:val="00BC3772"/>
    <w:rsid w:val="00BC4BB3"/>
    <w:rsid w:val="00BC50C7"/>
    <w:rsid w:val="00BC5CFC"/>
    <w:rsid w:val="00BC6409"/>
    <w:rsid w:val="00BC657B"/>
    <w:rsid w:val="00BC685E"/>
    <w:rsid w:val="00BC6D81"/>
    <w:rsid w:val="00BC6E36"/>
    <w:rsid w:val="00BC7C04"/>
    <w:rsid w:val="00BD00C8"/>
    <w:rsid w:val="00BD038A"/>
    <w:rsid w:val="00BD06D9"/>
    <w:rsid w:val="00BD0E97"/>
    <w:rsid w:val="00BD1089"/>
    <w:rsid w:val="00BD1318"/>
    <w:rsid w:val="00BD1613"/>
    <w:rsid w:val="00BD1759"/>
    <w:rsid w:val="00BD1F00"/>
    <w:rsid w:val="00BD29EA"/>
    <w:rsid w:val="00BD309F"/>
    <w:rsid w:val="00BD3925"/>
    <w:rsid w:val="00BD3D62"/>
    <w:rsid w:val="00BD41F4"/>
    <w:rsid w:val="00BD426D"/>
    <w:rsid w:val="00BD4774"/>
    <w:rsid w:val="00BD4C49"/>
    <w:rsid w:val="00BD4CC2"/>
    <w:rsid w:val="00BD508A"/>
    <w:rsid w:val="00BD5162"/>
    <w:rsid w:val="00BD5296"/>
    <w:rsid w:val="00BD5328"/>
    <w:rsid w:val="00BD6F25"/>
    <w:rsid w:val="00BD7A2F"/>
    <w:rsid w:val="00BD7A63"/>
    <w:rsid w:val="00BD7C6D"/>
    <w:rsid w:val="00BE0C65"/>
    <w:rsid w:val="00BE0F22"/>
    <w:rsid w:val="00BE0F6D"/>
    <w:rsid w:val="00BE0F95"/>
    <w:rsid w:val="00BE13C8"/>
    <w:rsid w:val="00BE2111"/>
    <w:rsid w:val="00BE2F25"/>
    <w:rsid w:val="00BE3020"/>
    <w:rsid w:val="00BE37CB"/>
    <w:rsid w:val="00BE3CCD"/>
    <w:rsid w:val="00BE3DFA"/>
    <w:rsid w:val="00BE4065"/>
    <w:rsid w:val="00BE40BE"/>
    <w:rsid w:val="00BE42AE"/>
    <w:rsid w:val="00BE669D"/>
    <w:rsid w:val="00BE6743"/>
    <w:rsid w:val="00BE76EB"/>
    <w:rsid w:val="00BE7A38"/>
    <w:rsid w:val="00BE7DE2"/>
    <w:rsid w:val="00BF0F31"/>
    <w:rsid w:val="00BF113B"/>
    <w:rsid w:val="00BF1EA6"/>
    <w:rsid w:val="00BF2720"/>
    <w:rsid w:val="00BF3497"/>
    <w:rsid w:val="00BF3C2E"/>
    <w:rsid w:val="00BF3D69"/>
    <w:rsid w:val="00BF490A"/>
    <w:rsid w:val="00BF4D8F"/>
    <w:rsid w:val="00BF4E50"/>
    <w:rsid w:val="00BF4F5A"/>
    <w:rsid w:val="00BF58F4"/>
    <w:rsid w:val="00BF5980"/>
    <w:rsid w:val="00BF5C5B"/>
    <w:rsid w:val="00BF5E6E"/>
    <w:rsid w:val="00BF63C9"/>
    <w:rsid w:val="00BF6542"/>
    <w:rsid w:val="00BF6636"/>
    <w:rsid w:val="00BF6A2F"/>
    <w:rsid w:val="00BF6E0C"/>
    <w:rsid w:val="00BF78EA"/>
    <w:rsid w:val="00BF78F6"/>
    <w:rsid w:val="00C00365"/>
    <w:rsid w:val="00C003FF"/>
    <w:rsid w:val="00C00FC9"/>
    <w:rsid w:val="00C01ED0"/>
    <w:rsid w:val="00C0264A"/>
    <w:rsid w:val="00C0283D"/>
    <w:rsid w:val="00C02B10"/>
    <w:rsid w:val="00C02BAC"/>
    <w:rsid w:val="00C02D2A"/>
    <w:rsid w:val="00C02FFA"/>
    <w:rsid w:val="00C03508"/>
    <w:rsid w:val="00C03546"/>
    <w:rsid w:val="00C03D39"/>
    <w:rsid w:val="00C0572B"/>
    <w:rsid w:val="00C06101"/>
    <w:rsid w:val="00C07117"/>
    <w:rsid w:val="00C074E0"/>
    <w:rsid w:val="00C105A3"/>
    <w:rsid w:val="00C1065E"/>
    <w:rsid w:val="00C109AB"/>
    <w:rsid w:val="00C115DB"/>
    <w:rsid w:val="00C119F5"/>
    <w:rsid w:val="00C11E76"/>
    <w:rsid w:val="00C1276E"/>
    <w:rsid w:val="00C127A1"/>
    <w:rsid w:val="00C128B5"/>
    <w:rsid w:val="00C12B91"/>
    <w:rsid w:val="00C12F92"/>
    <w:rsid w:val="00C131A7"/>
    <w:rsid w:val="00C13C59"/>
    <w:rsid w:val="00C13E23"/>
    <w:rsid w:val="00C13EC1"/>
    <w:rsid w:val="00C14C33"/>
    <w:rsid w:val="00C14DC7"/>
    <w:rsid w:val="00C1539C"/>
    <w:rsid w:val="00C1588C"/>
    <w:rsid w:val="00C15CA2"/>
    <w:rsid w:val="00C15D15"/>
    <w:rsid w:val="00C15F3E"/>
    <w:rsid w:val="00C161CC"/>
    <w:rsid w:val="00C16395"/>
    <w:rsid w:val="00C16806"/>
    <w:rsid w:val="00C16BDF"/>
    <w:rsid w:val="00C17904"/>
    <w:rsid w:val="00C17D9B"/>
    <w:rsid w:val="00C2073A"/>
    <w:rsid w:val="00C21542"/>
    <w:rsid w:val="00C231C1"/>
    <w:rsid w:val="00C2337B"/>
    <w:rsid w:val="00C234FE"/>
    <w:rsid w:val="00C23A12"/>
    <w:rsid w:val="00C2402A"/>
    <w:rsid w:val="00C24751"/>
    <w:rsid w:val="00C24BD9"/>
    <w:rsid w:val="00C2530B"/>
    <w:rsid w:val="00C25ACE"/>
    <w:rsid w:val="00C25C47"/>
    <w:rsid w:val="00C267AF"/>
    <w:rsid w:val="00C26EA7"/>
    <w:rsid w:val="00C27A83"/>
    <w:rsid w:val="00C30B05"/>
    <w:rsid w:val="00C31297"/>
    <w:rsid w:val="00C3185C"/>
    <w:rsid w:val="00C318F7"/>
    <w:rsid w:val="00C31E22"/>
    <w:rsid w:val="00C32435"/>
    <w:rsid w:val="00C32676"/>
    <w:rsid w:val="00C32728"/>
    <w:rsid w:val="00C32ADB"/>
    <w:rsid w:val="00C32B29"/>
    <w:rsid w:val="00C33815"/>
    <w:rsid w:val="00C361D5"/>
    <w:rsid w:val="00C364A9"/>
    <w:rsid w:val="00C3658B"/>
    <w:rsid w:val="00C37285"/>
    <w:rsid w:val="00C3732F"/>
    <w:rsid w:val="00C375F1"/>
    <w:rsid w:val="00C400D0"/>
    <w:rsid w:val="00C40207"/>
    <w:rsid w:val="00C4023A"/>
    <w:rsid w:val="00C4075B"/>
    <w:rsid w:val="00C40A27"/>
    <w:rsid w:val="00C410E1"/>
    <w:rsid w:val="00C41AC4"/>
    <w:rsid w:val="00C41ED7"/>
    <w:rsid w:val="00C42ECD"/>
    <w:rsid w:val="00C4330A"/>
    <w:rsid w:val="00C43D24"/>
    <w:rsid w:val="00C442A8"/>
    <w:rsid w:val="00C44706"/>
    <w:rsid w:val="00C44C38"/>
    <w:rsid w:val="00C44C99"/>
    <w:rsid w:val="00C462B6"/>
    <w:rsid w:val="00C469D2"/>
    <w:rsid w:val="00C471D3"/>
    <w:rsid w:val="00C47945"/>
    <w:rsid w:val="00C50120"/>
    <w:rsid w:val="00C50A64"/>
    <w:rsid w:val="00C510A1"/>
    <w:rsid w:val="00C5238A"/>
    <w:rsid w:val="00C5248E"/>
    <w:rsid w:val="00C529CF"/>
    <w:rsid w:val="00C53073"/>
    <w:rsid w:val="00C5342C"/>
    <w:rsid w:val="00C53778"/>
    <w:rsid w:val="00C543D6"/>
    <w:rsid w:val="00C544EE"/>
    <w:rsid w:val="00C546F4"/>
    <w:rsid w:val="00C547D1"/>
    <w:rsid w:val="00C55145"/>
    <w:rsid w:val="00C5524B"/>
    <w:rsid w:val="00C56820"/>
    <w:rsid w:val="00C56A57"/>
    <w:rsid w:val="00C56C85"/>
    <w:rsid w:val="00C56F8C"/>
    <w:rsid w:val="00C571DF"/>
    <w:rsid w:val="00C57FDA"/>
    <w:rsid w:val="00C604D0"/>
    <w:rsid w:val="00C6077B"/>
    <w:rsid w:val="00C608AD"/>
    <w:rsid w:val="00C61151"/>
    <w:rsid w:val="00C61406"/>
    <w:rsid w:val="00C61A77"/>
    <w:rsid w:val="00C629F9"/>
    <w:rsid w:val="00C62A1F"/>
    <w:rsid w:val="00C62B6A"/>
    <w:rsid w:val="00C634BC"/>
    <w:rsid w:val="00C635F3"/>
    <w:rsid w:val="00C63957"/>
    <w:rsid w:val="00C641D9"/>
    <w:rsid w:val="00C64520"/>
    <w:rsid w:val="00C6594F"/>
    <w:rsid w:val="00C66A38"/>
    <w:rsid w:val="00C66B9D"/>
    <w:rsid w:val="00C67180"/>
    <w:rsid w:val="00C67387"/>
    <w:rsid w:val="00C6757B"/>
    <w:rsid w:val="00C70821"/>
    <w:rsid w:val="00C70D5A"/>
    <w:rsid w:val="00C712CC"/>
    <w:rsid w:val="00C71F4E"/>
    <w:rsid w:val="00C72315"/>
    <w:rsid w:val="00C7313E"/>
    <w:rsid w:val="00C73264"/>
    <w:rsid w:val="00C73E49"/>
    <w:rsid w:val="00C73E78"/>
    <w:rsid w:val="00C74346"/>
    <w:rsid w:val="00C744B0"/>
    <w:rsid w:val="00C7465C"/>
    <w:rsid w:val="00C7472D"/>
    <w:rsid w:val="00C75159"/>
    <w:rsid w:val="00C75C6E"/>
    <w:rsid w:val="00C75F7E"/>
    <w:rsid w:val="00C769E9"/>
    <w:rsid w:val="00C7732E"/>
    <w:rsid w:val="00C77CEF"/>
    <w:rsid w:val="00C77F04"/>
    <w:rsid w:val="00C80B1D"/>
    <w:rsid w:val="00C8157C"/>
    <w:rsid w:val="00C81C66"/>
    <w:rsid w:val="00C81DD5"/>
    <w:rsid w:val="00C822B5"/>
    <w:rsid w:val="00C82A3C"/>
    <w:rsid w:val="00C83155"/>
    <w:rsid w:val="00C832CD"/>
    <w:rsid w:val="00C83504"/>
    <w:rsid w:val="00C838D4"/>
    <w:rsid w:val="00C84388"/>
    <w:rsid w:val="00C844A8"/>
    <w:rsid w:val="00C84A19"/>
    <w:rsid w:val="00C85EDC"/>
    <w:rsid w:val="00C86355"/>
    <w:rsid w:val="00C86409"/>
    <w:rsid w:val="00C86762"/>
    <w:rsid w:val="00C86EAE"/>
    <w:rsid w:val="00C86EBD"/>
    <w:rsid w:val="00C86F31"/>
    <w:rsid w:val="00C872FF"/>
    <w:rsid w:val="00C87BB3"/>
    <w:rsid w:val="00C9012E"/>
    <w:rsid w:val="00C905B3"/>
    <w:rsid w:val="00C9084A"/>
    <w:rsid w:val="00C90D8D"/>
    <w:rsid w:val="00C90DE1"/>
    <w:rsid w:val="00C90F9E"/>
    <w:rsid w:val="00C91878"/>
    <w:rsid w:val="00C91A04"/>
    <w:rsid w:val="00C91E14"/>
    <w:rsid w:val="00C9278A"/>
    <w:rsid w:val="00C92A7B"/>
    <w:rsid w:val="00C92F53"/>
    <w:rsid w:val="00C934BC"/>
    <w:rsid w:val="00C934FD"/>
    <w:rsid w:val="00C94588"/>
    <w:rsid w:val="00C94CE9"/>
    <w:rsid w:val="00C9546C"/>
    <w:rsid w:val="00C9557F"/>
    <w:rsid w:val="00C963F9"/>
    <w:rsid w:val="00C96890"/>
    <w:rsid w:val="00C971BC"/>
    <w:rsid w:val="00C9784C"/>
    <w:rsid w:val="00CA01C8"/>
    <w:rsid w:val="00CA0497"/>
    <w:rsid w:val="00CA0A4C"/>
    <w:rsid w:val="00CA1A85"/>
    <w:rsid w:val="00CA2018"/>
    <w:rsid w:val="00CA20FA"/>
    <w:rsid w:val="00CA30E9"/>
    <w:rsid w:val="00CA39B4"/>
    <w:rsid w:val="00CA3EAD"/>
    <w:rsid w:val="00CA3EB4"/>
    <w:rsid w:val="00CA44D7"/>
    <w:rsid w:val="00CA56FA"/>
    <w:rsid w:val="00CA57C7"/>
    <w:rsid w:val="00CA5C83"/>
    <w:rsid w:val="00CA63D8"/>
    <w:rsid w:val="00CA67CD"/>
    <w:rsid w:val="00CA6AA9"/>
    <w:rsid w:val="00CA6D45"/>
    <w:rsid w:val="00CA748A"/>
    <w:rsid w:val="00CA771E"/>
    <w:rsid w:val="00CA7802"/>
    <w:rsid w:val="00CA7A76"/>
    <w:rsid w:val="00CA7E56"/>
    <w:rsid w:val="00CB1DB3"/>
    <w:rsid w:val="00CB1F4B"/>
    <w:rsid w:val="00CB2735"/>
    <w:rsid w:val="00CB2B5B"/>
    <w:rsid w:val="00CB3B07"/>
    <w:rsid w:val="00CB55DF"/>
    <w:rsid w:val="00CB5759"/>
    <w:rsid w:val="00CB5DA7"/>
    <w:rsid w:val="00CB60E8"/>
    <w:rsid w:val="00CB6609"/>
    <w:rsid w:val="00CB660A"/>
    <w:rsid w:val="00CB7D04"/>
    <w:rsid w:val="00CC0031"/>
    <w:rsid w:val="00CC0635"/>
    <w:rsid w:val="00CC0864"/>
    <w:rsid w:val="00CC141B"/>
    <w:rsid w:val="00CC1868"/>
    <w:rsid w:val="00CC1878"/>
    <w:rsid w:val="00CC1A12"/>
    <w:rsid w:val="00CC1CD7"/>
    <w:rsid w:val="00CC24A1"/>
    <w:rsid w:val="00CC2C2F"/>
    <w:rsid w:val="00CC3588"/>
    <w:rsid w:val="00CC4094"/>
    <w:rsid w:val="00CC50CD"/>
    <w:rsid w:val="00CC566A"/>
    <w:rsid w:val="00CC576B"/>
    <w:rsid w:val="00CC5A8A"/>
    <w:rsid w:val="00CC5AB0"/>
    <w:rsid w:val="00CC5D9A"/>
    <w:rsid w:val="00CC5FAB"/>
    <w:rsid w:val="00CC6DBB"/>
    <w:rsid w:val="00CC6F06"/>
    <w:rsid w:val="00CC7016"/>
    <w:rsid w:val="00CC7235"/>
    <w:rsid w:val="00CC7A11"/>
    <w:rsid w:val="00CD0703"/>
    <w:rsid w:val="00CD0876"/>
    <w:rsid w:val="00CD0EFE"/>
    <w:rsid w:val="00CD104D"/>
    <w:rsid w:val="00CD10F7"/>
    <w:rsid w:val="00CD12B9"/>
    <w:rsid w:val="00CD1586"/>
    <w:rsid w:val="00CD270A"/>
    <w:rsid w:val="00CD2D92"/>
    <w:rsid w:val="00CD34D2"/>
    <w:rsid w:val="00CD3547"/>
    <w:rsid w:val="00CD3A50"/>
    <w:rsid w:val="00CD40B6"/>
    <w:rsid w:val="00CD44AA"/>
    <w:rsid w:val="00CD496A"/>
    <w:rsid w:val="00CD49B5"/>
    <w:rsid w:val="00CD4A90"/>
    <w:rsid w:val="00CD4F73"/>
    <w:rsid w:val="00CD5E52"/>
    <w:rsid w:val="00CD62D6"/>
    <w:rsid w:val="00CD6F44"/>
    <w:rsid w:val="00CD7023"/>
    <w:rsid w:val="00CE00BB"/>
    <w:rsid w:val="00CE0721"/>
    <w:rsid w:val="00CE0B57"/>
    <w:rsid w:val="00CE132A"/>
    <w:rsid w:val="00CE1544"/>
    <w:rsid w:val="00CE197E"/>
    <w:rsid w:val="00CE1DA0"/>
    <w:rsid w:val="00CE2049"/>
    <w:rsid w:val="00CE2C21"/>
    <w:rsid w:val="00CE2D91"/>
    <w:rsid w:val="00CE347C"/>
    <w:rsid w:val="00CE34FF"/>
    <w:rsid w:val="00CE41E9"/>
    <w:rsid w:val="00CE436C"/>
    <w:rsid w:val="00CE570C"/>
    <w:rsid w:val="00CE5D6D"/>
    <w:rsid w:val="00CE5F03"/>
    <w:rsid w:val="00CE6506"/>
    <w:rsid w:val="00CE6B47"/>
    <w:rsid w:val="00CE7222"/>
    <w:rsid w:val="00CE7420"/>
    <w:rsid w:val="00CE767E"/>
    <w:rsid w:val="00CE7825"/>
    <w:rsid w:val="00CE7897"/>
    <w:rsid w:val="00CF0875"/>
    <w:rsid w:val="00CF142D"/>
    <w:rsid w:val="00CF1A78"/>
    <w:rsid w:val="00CF1BB9"/>
    <w:rsid w:val="00CF2671"/>
    <w:rsid w:val="00CF2BDD"/>
    <w:rsid w:val="00CF3A9A"/>
    <w:rsid w:val="00CF3C6C"/>
    <w:rsid w:val="00CF4260"/>
    <w:rsid w:val="00CF4553"/>
    <w:rsid w:val="00CF5230"/>
    <w:rsid w:val="00CF537F"/>
    <w:rsid w:val="00CF577C"/>
    <w:rsid w:val="00CF63C4"/>
    <w:rsid w:val="00CF6447"/>
    <w:rsid w:val="00CF6689"/>
    <w:rsid w:val="00CF6E1E"/>
    <w:rsid w:val="00CF72E0"/>
    <w:rsid w:val="00CF78B2"/>
    <w:rsid w:val="00D00CF9"/>
    <w:rsid w:val="00D01796"/>
    <w:rsid w:val="00D01CA0"/>
    <w:rsid w:val="00D020C3"/>
    <w:rsid w:val="00D02597"/>
    <w:rsid w:val="00D028D6"/>
    <w:rsid w:val="00D02C20"/>
    <w:rsid w:val="00D03377"/>
    <w:rsid w:val="00D03520"/>
    <w:rsid w:val="00D03721"/>
    <w:rsid w:val="00D0508E"/>
    <w:rsid w:val="00D0575A"/>
    <w:rsid w:val="00D061BE"/>
    <w:rsid w:val="00D06BF6"/>
    <w:rsid w:val="00D07896"/>
    <w:rsid w:val="00D07A91"/>
    <w:rsid w:val="00D07DD2"/>
    <w:rsid w:val="00D10352"/>
    <w:rsid w:val="00D119EE"/>
    <w:rsid w:val="00D11BC1"/>
    <w:rsid w:val="00D12296"/>
    <w:rsid w:val="00D1274F"/>
    <w:rsid w:val="00D13B69"/>
    <w:rsid w:val="00D13FD9"/>
    <w:rsid w:val="00D14AE9"/>
    <w:rsid w:val="00D15348"/>
    <w:rsid w:val="00D15683"/>
    <w:rsid w:val="00D158DE"/>
    <w:rsid w:val="00D15A80"/>
    <w:rsid w:val="00D160F5"/>
    <w:rsid w:val="00D16912"/>
    <w:rsid w:val="00D16A71"/>
    <w:rsid w:val="00D1719C"/>
    <w:rsid w:val="00D171D6"/>
    <w:rsid w:val="00D173C6"/>
    <w:rsid w:val="00D174B9"/>
    <w:rsid w:val="00D175B4"/>
    <w:rsid w:val="00D17CA0"/>
    <w:rsid w:val="00D2007F"/>
    <w:rsid w:val="00D20C78"/>
    <w:rsid w:val="00D20F4C"/>
    <w:rsid w:val="00D210CA"/>
    <w:rsid w:val="00D212E2"/>
    <w:rsid w:val="00D21769"/>
    <w:rsid w:val="00D21A1A"/>
    <w:rsid w:val="00D21C2D"/>
    <w:rsid w:val="00D22012"/>
    <w:rsid w:val="00D23374"/>
    <w:rsid w:val="00D2347B"/>
    <w:rsid w:val="00D2416C"/>
    <w:rsid w:val="00D24AD4"/>
    <w:rsid w:val="00D24CCA"/>
    <w:rsid w:val="00D252D0"/>
    <w:rsid w:val="00D2606E"/>
    <w:rsid w:val="00D27238"/>
    <w:rsid w:val="00D27BD6"/>
    <w:rsid w:val="00D300A7"/>
    <w:rsid w:val="00D30D0E"/>
    <w:rsid w:val="00D30F4D"/>
    <w:rsid w:val="00D31064"/>
    <w:rsid w:val="00D3119E"/>
    <w:rsid w:val="00D31F80"/>
    <w:rsid w:val="00D325B8"/>
    <w:rsid w:val="00D32EE5"/>
    <w:rsid w:val="00D3466D"/>
    <w:rsid w:val="00D34873"/>
    <w:rsid w:val="00D3564A"/>
    <w:rsid w:val="00D357B7"/>
    <w:rsid w:val="00D36B84"/>
    <w:rsid w:val="00D37043"/>
    <w:rsid w:val="00D374B0"/>
    <w:rsid w:val="00D3752B"/>
    <w:rsid w:val="00D377DD"/>
    <w:rsid w:val="00D37AD9"/>
    <w:rsid w:val="00D406D7"/>
    <w:rsid w:val="00D40FB0"/>
    <w:rsid w:val="00D41D8C"/>
    <w:rsid w:val="00D4259E"/>
    <w:rsid w:val="00D42A2F"/>
    <w:rsid w:val="00D43076"/>
    <w:rsid w:val="00D4361A"/>
    <w:rsid w:val="00D43842"/>
    <w:rsid w:val="00D44121"/>
    <w:rsid w:val="00D441F8"/>
    <w:rsid w:val="00D44429"/>
    <w:rsid w:val="00D445C4"/>
    <w:rsid w:val="00D4478D"/>
    <w:rsid w:val="00D4497E"/>
    <w:rsid w:val="00D45C61"/>
    <w:rsid w:val="00D4746F"/>
    <w:rsid w:val="00D50C26"/>
    <w:rsid w:val="00D50D57"/>
    <w:rsid w:val="00D518E5"/>
    <w:rsid w:val="00D51B0B"/>
    <w:rsid w:val="00D527A1"/>
    <w:rsid w:val="00D52979"/>
    <w:rsid w:val="00D53208"/>
    <w:rsid w:val="00D5353B"/>
    <w:rsid w:val="00D5378F"/>
    <w:rsid w:val="00D53A0C"/>
    <w:rsid w:val="00D5443C"/>
    <w:rsid w:val="00D54B19"/>
    <w:rsid w:val="00D5508F"/>
    <w:rsid w:val="00D557E9"/>
    <w:rsid w:val="00D55C13"/>
    <w:rsid w:val="00D55E26"/>
    <w:rsid w:val="00D5704B"/>
    <w:rsid w:val="00D57909"/>
    <w:rsid w:val="00D6003F"/>
    <w:rsid w:val="00D601CF"/>
    <w:rsid w:val="00D604F2"/>
    <w:rsid w:val="00D60A14"/>
    <w:rsid w:val="00D60AF9"/>
    <w:rsid w:val="00D60CEF"/>
    <w:rsid w:val="00D61F90"/>
    <w:rsid w:val="00D62879"/>
    <w:rsid w:val="00D62D89"/>
    <w:rsid w:val="00D62E70"/>
    <w:rsid w:val="00D63236"/>
    <w:rsid w:val="00D639AF"/>
    <w:rsid w:val="00D64179"/>
    <w:rsid w:val="00D64EC6"/>
    <w:rsid w:val="00D659BA"/>
    <w:rsid w:val="00D66083"/>
    <w:rsid w:val="00D661E2"/>
    <w:rsid w:val="00D6643F"/>
    <w:rsid w:val="00D66FCA"/>
    <w:rsid w:val="00D67FB6"/>
    <w:rsid w:val="00D70123"/>
    <w:rsid w:val="00D70555"/>
    <w:rsid w:val="00D705AE"/>
    <w:rsid w:val="00D71608"/>
    <w:rsid w:val="00D71830"/>
    <w:rsid w:val="00D73336"/>
    <w:rsid w:val="00D74669"/>
    <w:rsid w:val="00D7482A"/>
    <w:rsid w:val="00D75684"/>
    <w:rsid w:val="00D75F3A"/>
    <w:rsid w:val="00D763C4"/>
    <w:rsid w:val="00D76471"/>
    <w:rsid w:val="00D769C7"/>
    <w:rsid w:val="00D76A64"/>
    <w:rsid w:val="00D76BF4"/>
    <w:rsid w:val="00D76CD6"/>
    <w:rsid w:val="00D7770F"/>
    <w:rsid w:val="00D77CF1"/>
    <w:rsid w:val="00D80678"/>
    <w:rsid w:val="00D808ED"/>
    <w:rsid w:val="00D80909"/>
    <w:rsid w:val="00D80C97"/>
    <w:rsid w:val="00D80EBE"/>
    <w:rsid w:val="00D81377"/>
    <w:rsid w:val="00D81C54"/>
    <w:rsid w:val="00D8219A"/>
    <w:rsid w:val="00D82326"/>
    <w:rsid w:val="00D82D58"/>
    <w:rsid w:val="00D82F15"/>
    <w:rsid w:val="00D8342D"/>
    <w:rsid w:val="00D840EA"/>
    <w:rsid w:val="00D8412D"/>
    <w:rsid w:val="00D84309"/>
    <w:rsid w:val="00D84399"/>
    <w:rsid w:val="00D8466A"/>
    <w:rsid w:val="00D84801"/>
    <w:rsid w:val="00D84D41"/>
    <w:rsid w:val="00D850D2"/>
    <w:rsid w:val="00D8516F"/>
    <w:rsid w:val="00D85DD7"/>
    <w:rsid w:val="00D85EBE"/>
    <w:rsid w:val="00D86723"/>
    <w:rsid w:val="00D86C8D"/>
    <w:rsid w:val="00D87B56"/>
    <w:rsid w:val="00D87CCB"/>
    <w:rsid w:val="00D87E26"/>
    <w:rsid w:val="00D87ED9"/>
    <w:rsid w:val="00D90703"/>
    <w:rsid w:val="00D90AAA"/>
    <w:rsid w:val="00D91336"/>
    <w:rsid w:val="00D915AA"/>
    <w:rsid w:val="00D915D6"/>
    <w:rsid w:val="00D918A8"/>
    <w:rsid w:val="00D92B17"/>
    <w:rsid w:val="00D9311A"/>
    <w:rsid w:val="00D93A98"/>
    <w:rsid w:val="00D948AC"/>
    <w:rsid w:val="00D94AAB"/>
    <w:rsid w:val="00D94FE6"/>
    <w:rsid w:val="00D952BD"/>
    <w:rsid w:val="00D95381"/>
    <w:rsid w:val="00D95AD3"/>
    <w:rsid w:val="00D95BA6"/>
    <w:rsid w:val="00D95D9C"/>
    <w:rsid w:val="00D96B23"/>
    <w:rsid w:val="00D97460"/>
    <w:rsid w:val="00D97C3F"/>
    <w:rsid w:val="00D97E1D"/>
    <w:rsid w:val="00DA0150"/>
    <w:rsid w:val="00DA08CF"/>
    <w:rsid w:val="00DA10BE"/>
    <w:rsid w:val="00DA1396"/>
    <w:rsid w:val="00DA1A1E"/>
    <w:rsid w:val="00DA2407"/>
    <w:rsid w:val="00DA250E"/>
    <w:rsid w:val="00DA318A"/>
    <w:rsid w:val="00DA3889"/>
    <w:rsid w:val="00DA3DEF"/>
    <w:rsid w:val="00DA40C2"/>
    <w:rsid w:val="00DA4260"/>
    <w:rsid w:val="00DA4B26"/>
    <w:rsid w:val="00DA4B9F"/>
    <w:rsid w:val="00DA500E"/>
    <w:rsid w:val="00DA5415"/>
    <w:rsid w:val="00DA558B"/>
    <w:rsid w:val="00DA6235"/>
    <w:rsid w:val="00DA6F8C"/>
    <w:rsid w:val="00DA716B"/>
    <w:rsid w:val="00DB0790"/>
    <w:rsid w:val="00DB0C15"/>
    <w:rsid w:val="00DB1002"/>
    <w:rsid w:val="00DB1027"/>
    <w:rsid w:val="00DB18B8"/>
    <w:rsid w:val="00DB19E3"/>
    <w:rsid w:val="00DB248E"/>
    <w:rsid w:val="00DB2656"/>
    <w:rsid w:val="00DB31AE"/>
    <w:rsid w:val="00DB3ABE"/>
    <w:rsid w:val="00DB3DB9"/>
    <w:rsid w:val="00DB4111"/>
    <w:rsid w:val="00DB4263"/>
    <w:rsid w:val="00DB4FE7"/>
    <w:rsid w:val="00DB5443"/>
    <w:rsid w:val="00DB5D54"/>
    <w:rsid w:val="00DB6804"/>
    <w:rsid w:val="00DB7275"/>
    <w:rsid w:val="00DB7B5D"/>
    <w:rsid w:val="00DC0117"/>
    <w:rsid w:val="00DC12C1"/>
    <w:rsid w:val="00DC1BAA"/>
    <w:rsid w:val="00DC2250"/>
    <w:rsid w:val="00DC22F4"/>
    <w:rsid w:val="00DC30AA"/>
    <w:rsid w:val="00DC334C"/>
    <w:rsid w:val="00DC3D33"/>
    <w:rsid w:val="00DC3F31"/>
    <w:rsid w:val="00DC3F49"/>
    <w:rsid w:val="00DC4257"/>
    <w:rsid w:val="00DC503F"/>
    <w:rsid w:val="00DC54F3"/>
    <w:rsid w:val="00DC60F0"/>
    <w:rsid w:val="00DC68BD"/>
    <w:rsid w:val="00DC76F4"/>
    <w:rsid w:val="00DC7CEA"/>
    <w:rsid w:val="00DD01B6"/>
    <w:rsid w:val="00DD03D1"/>
    <w:rsid w:val="00DD0B81"/>
    <w:rsid w:val="00DD0D64"/>
    <w:rsid w:val="00DD1958"/>
    <w:rsid w:val="00DD223D"/>
    <w:rsid w:val="00DD2C42"/>
    <w:rsid w:val="00DD346E"/>
    <w:rsid w:val="00DD396C"/>
    <w:rsid w:val="00DD41D6"/>
    <w:rsid w:val="00DD477F"/>
    <w:rsid w:val="00DD4DF3"/>
    <w:rsid w:val="00DD4EF0"/>
    <w:rsid w:val="00DD539E"/>
    <w:rsid w:val="00DD5FB6"/>
    <w:rsid w:val="00DD6666"/>
    <w:rsid w:val="00DD66FE"/>
    <w:rsid w:val="00DE038A"/>
    <w:rsid w:val="00DE1460"/>
    <w:rsid w:val="00DE252F"/>
    <w:rsid w:val="00DE286B"/>
    <w:rsid w:val="00DE2CAF"/>
    <w:rsid w:val="00DE2E57"/>
    <w:rsid w:val="00DE32CC"/>
    <w:rsid w:val="00DE32D2"/>
    <w:rsid w:val="00DE4AE8"/>
    <w:rsid w:val="00DE4BAE"/>
    <w:rsid w:val="00DE5107"/>
    <w:rsid w:val="00DE5138"/>
    <w:rsid w:val="00DE51E9"/>
    <w:rsid w:val="00DE5459"/>
    <w:rsid w:val="00DE64FC"/>
    <w:rsid w:val="00DE669A"/>
    <w:rsid w:val="00DE6741"/>
    <w:rsid w:val="00DE715A"/>
    <w:rsid w:val="00DE7812"/>
    <w:rsid w:val="00DF0011"/>
    <w:rsid w:val="00DF038F"/>
    <w:rsid w:val="00DF08C9"/>
    <w:rsid w:val="00DF0A2C"/>
    <w:rsid w:val="00DF0CAD"/>
    <w:rsid w:val="00DF1154"/>
    <w:rsid w:val="00DF163F"/>
    <w:rsid w:val="00DF1A26"/>
    <w:rsid w:val="00DF214B"/>
    <w:rsid w:val="00DF3154"/>
    <w:rsid w:val="00DF34FD"/>
    <w:rsid w:val="00DF3561"/>
    <w:rsid w:val="00DF4003"/>
    <w:rsid w:val="00DF430F"/>
    <w:rsid w:val="00DF5248"/>
    <w:rsid w:val="00DF53B1"/>
    <w:rsid w:val="00DF58BE"/>
    <w:rsid w:val="00DF5927"/>
    <w:rsid w:val="00DF5FB9"/>
    <w:rsid w:val="00DF60FC"/>
    <w:rsid w:val="00DF6FA3"/>
    <w:rsid w:val="00DF7116"/>
    <w:rsid w:val="00DF7795"/>
    <w:rsid w:val="00DF79D2"/>
    <w:rsid w:val="00DF7CE9"/>
    <w:rsid w:val="00DF7D98"/>
    <w:rsid w:val="00E00201"/>
    <w:rsid w:val="00E00636"/>
    <w:rsid w:val="00E01603"/>
    <w:rsid w:val="00E017CF"/>
    <w:rsid w:val="00E0201F"/>
    <w:rsid w:val="00E02123"/>
    <w:rsid w:val="00E02456"/>
    <w:rsid w:val="00E02E16"/>
    <w:rsid w:val="00E03086"/>
    <w:rsid w:val="00E0311E"/>
    <w:rsid w:val="00E04F20"/>
    <w:rsid w:val="00E0532C"/>
    <w:rsid w:val="00E060B4"/>
    <w:rsid w:val="00E06A2A"/>
    <w:rsid w:val="00E06AF6"/>
    <w:rsid w:val="00E06F9D"/>
    <w:rsid w:val="00E06FBB"/>
    <w:rsid w:val="00E07131"/>
    <w:rsid w:val="00E07349"/>
    <w:rsid w:val="00E0768F"/>
    <w:rsid w:val="00E1027E"/>
    <w:rsid w:val="00E10E75"/>
    <w:rsid w:val="00E112A1"/>
    <w:rsid w:val="00E11C4C"/>
    <w:rsid w:val="00E11F1D"/>
    <w:rsid w:val="00E125EF"/>
    <w:rsid w:val="00E12A80"/>
    <w:rsid w:val="00E13893"/>
    <w:rsid w:val="00E139EF"/>
    <w:rsid w:val="00E13BC7"/>
    <w:rsid w:val="00E13E21"/>
    <w:rsid w:val="00E13F1E"/>
    <w:rsid w:val="00E14919"/>
    <w:rsid w:val="00E158BD"/>
    <w:rsid w:val="00E163AC"/>
    <w:rsid w:val="00E16490"/>
    <w:rsid w:val="00E16586"/>
    <w:rsid w:val="00E16D6E"/>
    <w:rsid w:val="00E172A6"/>
    <w:rsid w:val="00E176D6"/>
    <w:rsid w:val="00E17F90"/>
    <w:rsid w:val="00E201E2"/>
    <w:rsid w:val="00E203D8"/>
    <w:rsid w:val="00E2133A"/>
    <w:rsid w:val="00E21344"/>
    <w:rsid w:val="00E21D6D"/>
    <w:rsid w:val="00E220FB"/>
    <w:rsid w:val="00E2219F"/>
    <w:rsid w:val="00E22560"/>
    <w:rsid w:val="00E227B8"/>
    <w:rsid w:val="00E228E3"/>
    <w:rsid w:val="00E2294F"/>
    <w:rsid w:val="00E22FAF"/>
    <w:rsid w:val="00E23764"/>
    <w:rsid w:val="00E23BBA"/>
    <w:rsid w:val="00E245CF"/>
    <w:rsid w:val="00E247C6"/>
    <w:rsid w:val="00E249EA"/>
    <w:rsid w:val="00E249F0"/>
    <w:rsid w:val="00E25408"/>
    <w:rsid w:val="00E25502"/>
    <w:rsid w:val="00E25D6E"/>
    <w:rsid w:val="00E25EEE"/>
    <w:rsid w:val="00E2678B"/>
    <w:rsid w:val="00E2726E"/>
    <w:rsid w:val="00E27D9A"/>
    <w:rsid w:val="00E304D5"/>
    <w:rsid w:val="00E30ECA"/>
    <w:rsid w:val="00E31AA5"/>
    <w:rsid w:val="00E31EDE"/>
    <w:rsid w:val="00E3252D"/>
    <w:rsid w:val="00E32C2E"/>
    <w:rsid w:val="00E32C49"/>
    <w:rsid w:val="00E32F7A"/>
    <w:rsid w:val="00E34827"/>
    <w:rsid w:val="00E34C1E"/>
    <w:rsid w:val="00E35545"/>
    <w:rsid w:val="00E364EA"/>
    <w:rsid w:val="00E3693B"/>
    <w:rsid w:val="00E36BBC"/>
    <w:rsid w:val="00E36F13"/>
    <w:rsid w:val="00E370D9"/>
    <w:rsid w:val="00E37121"/>
    <w:rsid w:val="00E3717B"/>
    <w:rsid w:val="00E376E3"/>
    <w:rsid w:val="00E40018"/>
    <w:rsid w:val="00E403FD"/>
    <w:rsid w:val="00E403FE"/>
    <w:rsid w:val="00E4088F"/>
    <w:rsid w:val="00E40AF2"/>
    <w:rsid w:val="00E40B3B"/>
    <w:rsid w:val="00E40F99"/>
    <w:rsid w:val="00E413D8"/>
    <w:rsid w:val="00E414AD"/>
    <w:rsid w:val="00E4180E"/>
    <w:rsid w:val="00E41F53"/>
    <w:rsid w:val="00E42103"/>
    <w:rsid w:val="00E423E6"/>
    <w:rsid w:val="00E4268F"/>
    <w:rsid w:val="00E4289B"/>
    <w:rsid w:val="00E42A56"/>
    <w:rsid w:val="00E42E89"/>
    <w:rsid w:val="00E43346"/>
    <w:rsid w:val="00E43582"/>
    <w:rsid w:val="00E44404"/>
    <w:rsid w:val="00E44A5A"/>
    <w:rsid w:val="00E44BCD"/>
    <w:rsid w:val="00E44F2C"/>
    <w:rsid w:val="00E4504E"/>
    <w:rsid w:val="00E45B52"/>
    <w:rsid w:val="00E46287"/>
    <w:rsid w:val="00E46942"/>
    <w:rsid w:val="00E46D72"/>
    <w:rsid w:val="00E46FE0"/>
    <w:rsid w:val="00E47BEA"/>
    <w:rsid w:val="00E507BB"/>
    <w:rsid w:val="00E50B53"/>
    <w:rsid w:val="00E51299"/>
    <w:rsid w:val="00E51AC7"/>
    <w:rsid w:val="00E51D83"/>
    <w:rsid w:val="00E5497B"/>
    <w:rsid w:val="00E565B6"/>
    <w:rsid w:val="00E56747"/>
    <w:rsid w:val="00E568D4"/>
    <w:rsid w:val="00E56FCA"/>
    <w:rsid w:val="00E5752D"/>
    <w:rsid w:val="00E57E63"/>
    <w:rsid w:val="00E57F2A"/>
    <w:rsid w:val="00E60513"/>
    <w:rsid w:val="00E60944"/>
    <w:rsid w:val="00E60AB6"/>
    <w:rsid w:val="00E61815"/>
    <w:rsid w:val="00E61AE5"/>
    <w:rsid w:val="00E61D09"/>
    <w:rsid w:val="00E621CC"/>
    <w:rsid w:val="00E62781"/>
    <w:rsid w:val="00E629B8"/>
    <w:rsid w:val="00E62ABD"/>
    <w:rsid w:val="00E62E4D"/>
    <w:rsid w:val="00E64712"/>
    <w:rsid w:val="00E64967"/>
    <w:rsid w:val="00E64A12"/>
    <w:rsid w:val="00E64AAD"/>
    <w:rsid w:val="00E64EAA"/>
    <w:rsid w:val="00E65400"/>
    <w:rsid w:val="00E65B5C"/>
    <w:rsid w:val="00E66513"/>
    <w:rsid w:val="00E67020"/>
    <w:rsid w:val="00E671B8"/>
    <w:rsid w:val="00E67529"/>
    <w:rsid w:val="00E67793"/>
    <w:rsid w:val="00E677C0"/>
    <w:rsid w:val="00E67DD2"/>
    <w:rsid w:val="00E67E6B"/>
    <w:rsid w:val="00E70D96"/>
    <w:rsid w:val="00E70E2E"/>
    <w:rsid w:val="00E7175B"/>
    <w:rsid w:val="00E71C68"/>
    <w:rsid w:val="00E7317A"/>
    <w:rsid w:val="00E73567"/>
    <w:rsid w:val="00E737E2"/>
    <w:rsid w:val="00E73BFF"/>
    <w:rsid w:val="00E741ED"/>
    <w:rsid w:val="00E742D2"/>
    <w:rsid w:val="00E74560"/>
    <w:rsid w:val="00E74716"/>
    <w:rsid w:val="00E74791"/>
    <w:rsid w:val="00E75513"/>
    <w:rsid w:val="00E75C51"/>
    <w:rsid w:val="00E760CC"/>
    <w:rsid w:val="00E7640D"/>
    <w:rsid w:val="00E76AC5"/>
    <w:rsid w:val="00E7707A"/>
    <w:rsid w:val="00E7783D"/>
    <w:rsid w:val="00E809EF"/>
    <w:rsid w:val="00E81681"/>
    <w:rsid w:val="00E81B22"/>
    <w:rsid w:val="00E81FF9"/>
    <w:rsid w:val="00E820BB"/>
    <w:rsid w:val="00E8277B"/>
    <w:rsid w:val="00E82A42"/>
    <w:rsid w:val="00E82D85"/>
    <w:rsid w:val="00E84027"/>
    <w:rsid w:val="00E84A21"/>
    <w:rsid w:val="00E85752"/>
    <w:rsid w:val="00E858EB"/>
    <w:rsid w:val="00E860B3"/>
    <w:rsid w:val="00E865BC"/>
    <w:rsid w:val="00E86732"/>
    <w:rsid w:val="00E86F8F"/>
    <w:rsid w:val="00E879D2"/>
    <w:rsid w:val="00E87F60"/>
    <w:rsid w:val="00E900C1"/>
    <w:rsid w:val="00E90463"/>
    <w:rsid w:val="00E90CBA"/>
    <w:rsid w:val="00E91AF7"/>
    <w:rsid w:val="00E91B47"/>
    <w:rsid w:val="00E9260D"/>
    <w:rsid w:val="00E92CF9"/>
    <w:rsid w:val="00E93426"/>
    <w:rsid w:val="00E93437"/>
    <w:rsid w:val="00E949FC"/>
    <w:rsid w:val="00E95718"/>
    <w:rsid w:val="00E95925"/>
    <w:rsid w:val="00E95A86"/>
    <w:rsid w:val="00E967A3"/>
    <w:rsid w:val="00E96B13"/>
    <w:rsid w:val="00E96D56"/>
    <w:rsid w:val="00E96F48"/>
    <w:rsid w:val="00E971FF"/>
    <w:rsid w:val="00E9738E"/>
    <w:rsid w:val="00E97568"/>
    <w:rsid w:val="00E976C0"/>
    <w:rsid w:val="00E977B2"/>
    <w:rsid w:val="00E97CBF"/>
    <w:rsid w:val="00EA0303"/>
    <w:rsid w:val="00EA0ED5"/>
    <w:rsid w:val="00EA1248"/>
    <w:rsid w:val="00EA13D5"/>
    <w:rsid w:val="00EA1A41"/>
    <w:rsid w:val="00EA24BC"/>
    <w:rsid w:val="00EA2590"/>
    <w:rsid w:val="00EA25D7"/>
    <w:rsid w:val="00EA2C6E"/>
    <w:rsid w:val="00EA32FE"/>
    <w:rsid w:val="00EA37FE"/>
    <w:rsid w:val="00EA4CC4"/>
    <w:rsid w:val="00EA4CFE"/>
    <w:rsid w:val="00EA4D1A"/>
    <w:rsid w:val="00EA55DE"/>
    <w:rsid w:val="00EA5921"/>
    <w:rsid w:val="00EA5AA1"/>
    <w:rsid w:val="00EA5F55"/>
    <w:rsid w:val="00EA7095"/>
    <w:rsid w:val="00EA7311"/>
    <w:rsid w:val="00EA7823"/>
    <w:rsid w:val="00EA795B"/>
    <w:rsid w:val="00EA7CAD"/>
    <w:rsid w:val="00EB0911"/>
    <w:rsid w:val="00EB0C9C"/>
    <w:rsid w:val="00EB132B"/>
    <w:rsid w:val="00EB14A8"/>
    <w:rsid w:val="00EB2A42"/>
    <w:rsid w:val="00EB358E"/>
    <w:rsid w:val="00EB3A20"/>
    <w:rsid w:val="00EB3CBB"/>
    <w:rsid w:val="00EB3E94"/>
    <w:rsid w:val="00EB4315"/>
    <w:rsid w:val="00EB50AA"/>
    <w:rsid w:val="00EB510D"/>
    <w:rsid w:val="00EB519A"/>
    <w:rsid w:val="00EB52D7"/>
    <w:rsid w:val="00EB581E"/>
    <w:rsid w:val="00EB59DA"/>
    <w:rsid w:val="00EB5C4B"/>
    <w:rsid w:val="00EB676A"/>
    <w:rsid w:val="00EB6BE2"/>
    <w:rsid w:val="00EB6CE7"/>
    <w:rsid w:val="00EB7AF8"/>
    <w:rsid w:val="00EB7C38"/>
    <w:rsid w:val="00EC088E"/>
    <w:rsid w:val="00EC089B"/>
    <w:rsid w:val="00EC0B5D"/>
    <w:rsid w:val="00EC0F6C"/>
    <w:rsid w:val="00EC168F"/>
    <w:rsid w:val="00EC1BCE"/>
    <w:rsid w:val="00EC1BE0"/>
    <w:rsid w:val="00EC1F96"/>
    <w:rsid w:val="00EC22FD"/>
    <w:rsid w:val="00EC28ED"/>
    <w:rsid w:val="00EC2A70"/>
    <w:rsid w:val="00EC2AF9"/>
    <w:rsid w:val="00EC2B4A"/>
    <w:rsid w:val="00EC2EF8"/>
    <w:rsid w:val="00EC2F10"/>
    <w:rsid w:val="00EC3E6A"/>
    <w:rsid w:val="00EC4432"/>
    <w:rsid w:val="00EC4B06"/>
    <w:rsid w:val="00EC5397"/>
    <w:rsid w:val="00EC5521"/>
    <w:rsid w:val="00EC57DE"/>
    <w:rsid w:val="00EC5B09"/>
    <w:rsid w:val="00EC5B89"/>
    <w:rsid w:val="00EC6654"/>
    <w:rsid w:val="00EC745D"/>
    <w:rsid w:val="00EC7633"/>
    <w:rsid w:val="00EC7B20"/>
    <w:rsid w:val="00EC7DF6"/>
    <w:rsid w:val="00ED08D3"/>
    <w:rsid w:val="00ED1586"/>
    <w:rsid w:val="00ED19B5"/>
    <w:rsid w:val="00ED1E2F"/>
    <w:rsid w:val="00ED28F9"/>
    <w:rsid w:val="00ED2933"/>
    <w:rsid w:val="00ED2FDF"/>
    <w:rsid w:val="00ED34B6"/>
    <w:rsid w:val="00ED3956"/>
    <w:rsid w:val="00ED3DA5"/>
    <w:rsid w:val="00ED4331"/>
    <w:rsid w:val="00ED4C36"/>
    <w:rsid w:val="00ED4E3A"/>
    <w:rsid w:val="00ED555C"/>
    <w:rsid w:val="00ED57CF"/>
    <w:rsid w:val="00ED5A30"/>
    <w:rsid w:val="00ED5A75"/>
    <w:rsid w:val="00ED5D3E"/>
    <w:rsid w:val="00ED667B"/>
    <w:rsid w:val="00ED73F1"/>
    <w:rsid w:val="00EE0022"/>
    <w:rsid w:val="00EE01DC"/>
    <w:rsid w:val="00EE0307"/>
    <w:rsid w:val="00EE0865"/>
    <w:rsid w:val="00EE1913"/>
    <w:rsid w:val="00EE223E"/>
    <w:rsid w:val="00EE24FD"/>
    <w:rsid w:val="00EE292D"/>
    <w:rsid w:val="00EE30BC"/>
    <w:rsid w:val="00EE373C"/>
    <w:rsid w:val="00EE39F8"/>
    <w:rsid w:val="00EE39FF"/>
    <w:rsid w:val="00EE3D2D"/>
    <w:rsid w:val="00EE3DE7"/>
    <w:rsid w:val="00EE3E9C"/>
    <w:rsid w:val="00EE407E"/>
    <w:rsid w:val="00EE4193"/>
    <w:rsid w:val="00EE4F01"/>
    <w:rsid w:val="00EE54F6"/>
    <w:rsid w:val="00EE6C86"/>
    <w:rsid w:val="00EE767F"/>
    <w:rsid w:val="00EE7E9D"/>
    <w:rsid w:val="00EE7F6D"/>
    <w:rsid w:val="00EF01E2"/>
    <w:rsid w:val="00EF037B"/>
    <w:rsid w:val="00EF0449"/>
    <w:rsid w:val="00EF1A4D"/>
    <w:rsid w:val="00EF22E3"/>
    <w:rsid w:val="00EF2713"/>
    <w:rsid w:val="00EF31AE"/>
    <w:rsid w:val="00EF31F9"/>
    <w:rsid w:val="00EF3365"/>
    <w:rsid w:val="00EF3D74"/>
    <w:rsid w:val="00EF44D0"/>
    <w:rsid w:val="00EF49EA"/>
    <w:rsid w:val="00EF5501"/>
    <w:rsid w:val="00EF58F7"/>
    <w:rsid w:val="00EF5BB1"/>
    <w:rsid w:val="00EF5EA3"/>
    <w:rsid w:val="00EF5F49"/>
    <w:rsid w:val="00EF67A8"/>
    <w:rsid w:val="00EF682E"/>
    <w:rsid w:val="00EF6BFF"/>
    <w:rsid w:val="00EF6CFE"/>
    <w:rsid w:val="00EF7A7C"/>
    <w:rsid w:val="00EF7CC8"/>
    <w:rsid w:val="00EF7F5F"/>
    <w:rsid w:val="00F00102"/>
    <w:rsid w:val="00F00583"/>
    <w:rsid w:val="00F00B00"/>
    <w:rsid w:val="00F01BCC"/>
    <w:rsid w:val="00F01E33"/>
    <w:rsid w:val="00F02073"/>
    <w:rsid w:val="00F020F7"/>
    <w:rsid w:val="00F0240E"/>
    <w:rsid w:val="00F02520"/>
    <w:rsid w:val="00F035CC"/>
    <w:rsid w:val="00F03C22"/>
    <w:rsid w:val="00F0444A"/>
    <w:rsid w:val="00F04FCB"/>
    <w:rsid w:val="00F05137"/>
    <w:rsid w:val="00F06EC9"/>
    <w:rsid w:val="00F06F54"/>
    <w:rsid w:val="00F0702E"/>
    <w:rsid w:val="00F0723D"/>
    <w:rsid w:val="00F07892"/>
    <w:rsid w:val="00F07B0A"/>
    <w:rsid w:val="00F10638"/>
    <w:rsid w:val="00F114AC"/>
    <w:rsid w:val="00F11BE4"/>
    <w:rsid w:val="00F12732"/>
    <w:rsid w:val="00F13155"/>
    <w:rsid w:val="00F14AA2"/>
    <w:rsid w:val="00F14ED8"/>
    <w:rsid w:val="00F14F53"/>
    <w:rsid w:val="00F16153"/>
    <w:rsid w:val="00F16508"/>
    <w:rsid w:val="00F16A39"/>
    <w:rsid w:val="00F1733D"/>
    <w:rsid w:val="00F2031B"/>
    <w:rsid w:val="00F21BD3"/>
    <w:rsid w:val="00F21C8D"/>
    <w:rsid w:val="00F2217A"/>
    <w:rsid w:val="00F227C6"/>
    <w:rsid w:val="00F22FBC"/>
    <w:rsid w:val="00F232E8"/>
    <w:rsid w:val="00F23523"/>
    <w:rsid w:val="00F2372B"/>
    <w:rsid w:val="00F25768"/>
    <w:rsid w:val="00F25E83"/>
    <w:rsid w:val="00F268B5"/>
    <w:rsid w:val="00F26C55"/>
    <w:rsid w:val="00F274FE"/>
    <w:rsid w:val="00F2792D"/>
    <w:rsid w:val="00F30FF1"/>
    <w:rsid w:val="00F315A1"/>
    <w:rsid w:val="00F315B9"/>
    <w:rsid w:val="00F31757"/>
    <w:rsid w:val="00F3202B"/>
    <w:rsid w:val="00F33CD1"/>
    <w:rsid w:val="00F34D2D"/>
    <w:rsid w:val="00F34D3A"/>
    <w:rsid w:val="00F3596D"/>
    <w:rsid w:val="00F35DD3"/>
    <w:rsid w:val="00F36588"/>
    <w:rsid w:val="00F366C0"/>
    <w:rsid w:val="00F36A19"/>
    <w:rsid w:val="00F36D97"/>
    <w:rsid w:val="00F37075"/>
    <w:rsid w:val="00F378DF"/>
    <w:rsid w:val="00F40668"/>
    <w:rsid w:val="00F40A76"/>
    <w:rsid w:val="00F42CBC"/>
    <w:rsid w:val="00F431E9"/>
    <w:rsid w:val="00F43228"/>
    <w:rsid w:val="00F43CE6"/>
    <w:rsid w:val="00F43E7C"/>
    <w:rsid w:val="00F4462D"/>
    <w:rsid w:val="00F459FF"/>
    <w:rsid w:val="00F46395"/>
    <w:rsid w:val="00F46785"/>
    <w:rsid w:val="00F4682E"/>
    <w:rsid w:val="00F46C87"/>
    <w:rsid w:val="00F470A3"/>
    <w:rsid w:val="00F47995"/>
    <w:rsid w:val="00F47CC9"/>
    <w:rsid w:val="00F47D0E"/>
    <w:rsid w:val="00F5022A"/>
    <w:rsid w:val="00F507FF"/>
    <w:rsid w:val="00F5093D"/>
    <w:rsid w:val="00F51059"/>
    <w:rsid w:val="00F51359"/>
    <w:rsid w:val="00F514D8"/>
    <w:rsid w:val="00F519AD"/>
    <w:rsid w:val="00F522E8"/>
    <w:rsid w:val="00F524B0"/>
    <w:rsid w:val="00F52676"/>
    <w:rsid w:val="00F528E6"/>
    <w:rsid w:val="00F5328B"/>
    <w:rsid w:val="00F53503"/>
    <w:rsid w:val="00F5385B"/>
    <w:rsid w:val="00F54279"/>
    <w:rsid w:val="00F546D2"/>
    <w:rsid w:val="00F547BE"/>
    <w:rsid w:val="00F560C9"/>
    <w:rsid w:val="00F56271"/>
    <w:rsid w:val="00F565C6"/>
    <w:rsid w:val="00F56A75"/>
    <w:rsid w:val="00F573A5"/>
    <w:rsid w:val="00F6001B"/>
    <w:rsid w:val="00F60B87"/>
    <w:rsid w:val="00F61047"/>
    <w:rsid w:val="00F61456"/>
    <w:rsid w:val="00F61B79"/>
    <w:rsid w:val="00F61CB4"/>
    <w:rsid w:val="00F61E13"/>
    <w:rsid w:val="00F62810"/>
    <w:rsid w:val="00F636B9"/>
    <w:rsid w:val="00F63A66"/>
    <w:rsid w:val="00F63D40"/>
    <w:rsid w:val="00F63DE7"/>
    <w:rsid w:val="00F63EB5"/>
    <w:rsid w:val="00F64518"/>
    <w:rsid w:val="00F6454A"/>
    <w:rsid w:val="00F654E3"/>
    <w:rsid w:val="00F65D44"/>
    <w:rsid w:val="00F65D58"/>
    <w:rsid w:val="00F66017"/>
    <w:rsid w:val="00F66176"/>
    <w:rsid w:val="00F666F7"/>
    <w:rsid w:val="00F66E22"/>
    <w:rsid w:val="00F678A3"/>
    <w:rsid w:val="00F67A5F"/>
    <w:rsid w:val="00F67F02"/>
    <w:rsid w:val="00F701AA"/>
    <w:rsid w:val="00F70341"/>
    <w:rsid w:val="00F70473"/>
    <w:rsid w:val="00F704A0"/>
    <w:rsid w:val="00F706C5"/>
    <w:rsid w:val="00F70833"/>
    <w:rsid w:val="00F71C7B"/>
    <w:rsid w:val="00F72FF2"/>
    <w:rsid w:val="00F7300E"/>
    <w:rsid w:val="00F73263"/>
    <w:rsid w:val="00F73BB6"/>
    <w:rsid w:val="00F74A82"/>
    <w:rsid w:val="00F751E9"/>
    <w:rsid w:val="00F76A87"/>
    <w:rsid w:val="00F80797"/>
    <w:rsid w:val="00F80BDA"/>
    <w:rsid w:val="00F80C44"/>
    <w:rsid w:val="00F815AE"/>
    <w:rsid w:val="00F8213C"/>
    <w:rsid w:val="00F82C5D"/>
    <w:rsid w:val="00F82CB6"/>
    <w:rsid w:val="00F83330"/>
    <w:rsid w:val="00F83C57"/>
    <w:rsid w:val="00F83D18"/>
    <w:rsid w:val="00F83DC8"/>
    <w:rsid w:val="00F848C8"/>
    <w:rsid w:val="00F85FBA"/>
    <w:rsid w:val="00F86012"/>
    <w:rsid w:val="00F862DA"/>
    <w:rsid w:val="00F8714C"/>
    <w:rsid w:val="00F87E08"/>
    <w:rsid w:val="00F90809"/>
    <w:rsid w:val="00F90A9C"/>
    <w:rsid w:val="00F911B0"/>
    <w:rsid w:val="00F914BC"/>
    <w:rsid w:val="00F91C8D"/>
    <w:rsid w:val="00F91D96"/>
    <w:rsid w:val="00F92328"/>
    <w:rsid w:val="00F9232D"/>
    <w:rsid w:val="00F93D72"/>
    <w:rsid w:val="00F94979"/>
    <w:rsid w:val="00F94B8F"/>
    <w:rsid w:val="00F94EC2"/>
    <w:rsid w:val="00F95247"/>
    <w:rsid w:val="00F95ED0"/>
    <w:rsid w:val="00F9604F"/>
    <w:rsid w:val="00F96333"/>
    <w:rsid w:val="00F965BB"/>
    <w:rsid w:val="00F9763C"/>
    <w:rsid w:val="00F977D5"/>
    <w:rsid w:val="00F97EED"/>
    <w:rsid w:val="00FA2961"/>
    <w:rsid w:val="00FA3B62"/>
    <w:rsid w:val="00FA3D72"/>
    <w:rsid w:val="00FA4018"/>
    <w:rsid w:val="00FA4620"/>
    <w:rsid w:val="00FA4669"/>
    <w:rsid w:val="00FA4B52"/>
    <w:rsid w:val="00FA5B6A"/>
    <w:rsid w:val="00FA5BEE"/>
    <w:rsid w:val="00FA5F16"/>
    <w:rsid w:val="00FA6AB2"/>
    <w:rsid w:val="00FA717B"/>
    <w:rsid w:val="00FA7D9E"/>
    <w:rsid w:val="00FA7E4E"/>
    <w:rsid w:val="00FB002C"/>
    <w:rsid w:val="00FB02B1"/>
    <w:rsid w:val="00FB0519"/>
    <w:rsid w:val="00FB0810"/>
    <w:rsid w:val="00FB128B"/>
    <w:rsid w:val="00FB23C4"/>
    <w:rsid w:val="00FB274D"/>
    <w:rsid w:val="00FB2EBC"/>
    <w:rsid w:val="00FB3129"/>
    <w:rsid w:val="00FB3951"/>
    <w:rsid w:val="00FB3CF3"/>
    <w:rsid w:val="00FB3CF9"/>
    <w:rsid w:val="00FB4501"/>
    <w:rsid w:val="00FB47BA"/>
    <w:rsid w:val="00FB4F3B"/>
    <w:rsid w:val="00FB6167"/>
    <w:rsid w:val="00FB68BB"/>
    <w:rsid w:val="00FB750C"/>
    <w:rsid w:val="00FB78B2"/>
    <w:rsid w:val="00FC001F"/>
    <w:rsid w:val="00FC0F12"/>
    <w:rsid w:val="00FC12B7"/>
    <w:rsid w:val="00FC16A1"/>
    <w:rsid w:val="00FC1A4A"/>
    <w:rsid w:val="00FC2671"/>
    <w:rsid w:val="00FC271B"/>
    <w:rsid w:val="00FC2E6C"/>
    <w:rsid w:val="00FC3270"/>
    <w:rsid w:val="00FC3DEC"/>
    <w:rsid w:val="00FC42B2"/>
    <w:rsid w:val="00FC43DE"/>
    <w:rsid w:val="00FC478F"/>
    <w:rsid w:val="00FC4B4C"/>
    <w:rsid w:val="00FC5E05"/>
    <w:rsid w:val="00FC629B"/>
    <w:rsid w:val="00FC63F4"/>
    <w:rsid w:val="00FC6709"/>
    <w:rsid w:val="00FC68D3"/>
    <w:rsid w:val="00FC6AF4"/>
    <w:rsid w:val="00FC7013"/>
    <w:rsid w:val="00FC78AC"/>
    <w:rsid w:val="00FC7E6A"/>
    <w:rsid w:val="00FD055D"/>
    <w:rsid w:val="00FD0573"/>
    <w:rsid w:val="00FD0861"/>
    <w:rsid w:val="00FD0C6D"/>
    <w:rsid w:val="00FD1DA5"/>
    <w:rsid w:val="00FD2A3B"/>
    <w:rsid w:val="00FD2DE5"/>
    <w:rsid w:val="00FD3C34"/>
    <w:rsid w:val="00FD4149"/>
    <w:rsid w:val="00FD4503"/>
    <w:rsid w:val="00FD4B11"/>
    <w:rsid w:val="00FD4B81"/>
    <w:rsid w:val="00FD4C3D"/>
    <w:rsid w:val="00FD4E03"/>
    <w:rsid w:val="00FD5012"/>
    <w:rsid w:val="00FD55B1"/>
    <w:rsid w:val="00FD6654"/>
    <w:rsid w:val="00FD6904"/>
    <w:rsid w:val="00FD6CF6"/>
    <w:rsid w:val="00FD6F4C"/>
    <w:rsid w:val="00FD723D"/>
    <w:rsid w:val="00FD72EE"/>
    <w:rsid w:val="00FD7711"/>
    <w:rsid w:val="00FD7848"/>
    <w:rsid w:val="00FD7AA8"/>
    <w:rsid w:val="00FE04E9"/>
    <w:rsid w:val="00FE09B7"/>
    <w:rsid w:val="00FE09DB"/>
    <w:rsid w:val="00FE0A17"/>
    <w:rsid w:val="00FE1755"/>
    <w:rsid w:val="00FE1C1C"/>
    <w:rsid w:val="00FE23D2"/>
    <w:rsid w:val="00FE3A84"/>
    <w:rsid w:val="00FE42D8"/>
    <w:rsid w:val="00FE45A2"/>
    <w:rsid w:val="00FE465C"/>
    <w:rsid w:val="00FE53C5"/>
    <w:rsid w:val="00FE5FE5"/>
    <w:rsid w:val="00FE65FE"/>
    <w:rsid w:val="00FE672F"/>
    <w:rsid w:val="00FE6BA1"/>
    <w:rsid w:val="00FF00CB"/>
    <w:rsid w:val="00FF02F7"/>
    <w:rsid w:val="00FF04F3"/>
    <w:rsid w:val="00FF0944"/>
    <w:rsid w:val="00FF0B64"/>
    <w:rsid w:val="00FF150D"/>
    <w:rsid w:val="00FF16A0"/>
    <w:rsid w:val="00FF1B82"/>
    <w:rsid w:val="00FF1BBB"/>
    <w:rsid w:val="00FF1CD2"/>
    <w:rsid w:val="00FF30B6"/>
    <w:rsid w:val="00FF442C"/>
    <w:rsid w:val="00FF4B00"/>
    <w:rsid w:val="00FF50C2"/>
    <w:rsid w:val="00FF5E66"/>
    <w:rsid w:val="00FF6577"/>
    <w:rsid w:val="00FF6AFB"/>
    <w:rsid w:val="00FF73B6"/>
    <w:rsid w:val="00FF7A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EA6875"/>
  <w15:docId w15:val="{FAE7A303-4F75-478C-80E4-B6A74794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A41738"/>
    <w:rPr>
      <w:sz w:val="24"/>
      <w:szCs w:val="24"/>
    </w:rPr>
  </w:style>
  <w:style w:type="paragraph" w:styleId="berschrift1">
    <w:name w:val="heading 1"/>
    <w:basedOn w:val="Standard"/>
    <w:next w:val="Textkrper"/>
    <w:link w:val="berschrift1Zchn"/>
    <w:qFormat/>
    <w:rsid w:val="008A5346"/>
    <w:pPr>
      <w:numPr>
        <w:numId w:val="3"/>
      </w:numPr>
      <w:outlineLvl w:val="0"/>
    </w:pPr>
    <w:rPr>
      <w:rFonts w:ascii="Verdana" w:hAnsi="Verdana"/>
      <w:b/>
      <w:bCs/>
      <w:color w:val="0070C0"/>
      <w:sz w:val="28"/>
      <w:szCs w:val="28"/>
    </w:rPr>
  </w:style>
  <w:style w:type="paragraph" w:styleId="berschrift2">
    <w:name w:val="heading 2"/>
    <w:basedOn w:val="Standard"/>
    <w:next w:val="Textkrper"/>
    <w:link w:val="berschrift2Zchn"/>
    <w:qFormat/>
    <w:rsid w:val="00EC4432"/>
    <w:pPr>
      <w:numPr>
        <w:ilvl w:val="1"/>
        <w:numId w:val="3"/>
      </w:numPr>
      <w:pBdr>
        <w:bottom w:val="single" w:sz="4" w:space="1" w:color="auto"/>
      </w:pBdr>
      <w:spacing w:after="120"/>
      <w:ind w:left="578" w:hanging="578"/>
      <w:outlineLvl w:val="1"/>
    </w:pPr>
    <w:rPr>
      <w:rFonts w:ascii="Verdana" w:hAnsi="Verdana"/>
      <w:b/>
      <w:bCs/>
    </w:rPr>
  </w:style>
  <w:style w:type="paragraph" w:styleId="berschrift3">
    <w:name w:val="heading 3"/>
    <w:basedOn w:val="Aufzhlung"/>
    <w:next w:val="Textkrper"/>
    <w:link w:val="berschrift3Zchn"/>
    <w:qFormat/>
    <w:rsid w:val="00314F8E"/>
    <w:pPr>
      <w:numPr>
        <w:ilvl w:val="2"/>
        <w:numId w:val="3"/>
      </w:numPr>
      <w:spacing w:before="0" w:after="240"/>
      <w:ind w:left="851" w:hanging="851"/>
      <w:outlineLvl w:val="2"/>
    </w:pPr>
    <w:rPr>
      <w:b/>
      <w:sz w:val="22"/>
      <w:szCs w:val="22"/>
    </w:rPr>
  </w:style>
  <w:style w:type="paragraph" w:styleId="berschrift4">
    <w:name w:val="heading 4"/>
    <w:basedOn w:val="Standard"/>
    <w:next w:val="Standard"/>
    <w:link w:val="berschrift4Zchn"/>
    <w:unhideWhenUsed/>
    <w:qFormat/>
    <w:rsid w:val="0090703D"/>
    <w:pPr>
      <w:keepNext/>
      <w:keepLines/>
      <w:numPr>
        <w:ilvl w:val="3"/>
        <w:numId w:val="3"/>
      </w:numPr>
      <w:spacing w:before="40"/>
      <w:ind w:left="993" w:hanging="993"/>
      <w:outlineLvl w:val="3"/>
    </w:pPr>
    <w:rPr>
      <w:rFonts w:ascii="Verdana" w:eastAsiaTheme="majorEastAsia" w:hAnsi="Verdana" w:cstheme="majorBidi"/>
      <w:b/>
      <w:iCs/>
      <w:sz w:val="19"/>
      <w:szCs w:val="19"/>
      <w:lang w:val="en-GB"/>
    </w:rPr>
  </w:style>
  <w:style w:type="paragraph" w:styleId="berschrift5">
    <w:name w:val="heading 5"/>
    <w:basedOn w:val="Standard"/>
    <w:next w:val="Standard"/>
    <w:link w:val="berschrift5Zchn"/>
    <w:semiHidden/>
    <w:unhideWhenUsed/>
    <w:qFormat/>
    <w:rsid w:val="002B27E2"/>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2B27E2"/>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semiHidden/>
    <w:unhideWhenUsed/>
    <w:qFormat/>
    <w:rsid w:val="002B27E2"/>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semiHidden/>
    <w:unhideWhenUsed/>
    <w:qFormat/>
    <w:rsid w:val="002B27E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semiHidden/>
    <w:unhideWhenUsed/>
    <w:qFormat/>
    <w:rsid w:val="002B27E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99"/>
    <w:rsid w:val="00D50D57"/>
    <w:rPr>
      <w:rFonts w:ascii="Verdana" w:hAnsi="Verdana"/>
      <w:sz w:val="19"/>
      <w:szCs w:val="19"/>
    </w:rPr>
  </w:style>
  <w:style w:type="character" w:customStyle="1" w:styleId="TextkrperZchn">
    <w:name w:val="Textkörper Zchn"/>
    <w:basedOn w:val="Absatz-Standardschriftart"/>
    <w:link w:val="Textkrper"/>
    <w:uiPriority w:val="99"/>
    <w:rsid w:val="00D50D57"/>
    <w:rPr>
      <w:rFonts w:ascii="Verdana" w:hAnsi="Verdana"/>
      <w:sz w:val="19"/>
      <w:szCs w:val="19"/>
      <w:lang w:val="de-DE" w:eastAsia="de-DE" w:bidi="ar-SA"/>
    </w:rPr>
  </w:style>
  <w:style w:type="character" w:customStyle="1" w:styleId="berschrift1Zchn">
    <w:name w:val="Überschrift 1 Zchn"/>
    <w:basedOn w:val="Absatz-Standardschriftart"/>
    <w:link w:val="berschrift1"/>
    <w:rsid w:val="008A5346"/>
    <w:rPr>
      <w:rFonts w:ascii="Verdana" w:hAnsi="Verdana"/>
      <w:b/>
      <w:bCs/>
      <w:color w:val="0070C0"/>
      <w:sz w:val="28"/>
      <w:szCs w:val="28"/>
    </w:rPr>
  </w:style>
  <w:style w:type="character" w:customStyle="1" w:styleId="berschrift2Zchn">
    <w:name w:val="Überschrift 2 Zchn"/>
    <w:basedOn w:val="berschrift1Zchn"/>
    <w:link w:val="berschrift2"/>
    <w:rsid w:val="00EC4432"/>
    <w:rPr>
      <w:rFonts w:ascii="Verdana" w:hAnsi="Verdana"/>
      <w:b/>
      <w:bCs/>
      <w:color w:val="0070C0"/>
      <w:sz w:val="24"/>
      <w:szCs w:val="24"/>
    </w:rPr>
  </w:style>
  <w:style w:type="paragraph" w:customStyle="1" w:styleId="Aufzhlung">
    <w:name w:val="Aufzählung"/>
    <w:basedOn w:val="Textkrper"/>
    <w:link w:val="AufzhlungZchn"/>
    <w:qFormat/>
    <w:rsid w:val="003822C2"/>
    <w:pPr>
      <w:numPr>
        <w:numId w:val="1"/>
      </w:numPr>
      <w:spacing w:before="120"/>
    </w:pPr>
  </w:style>
  <w:style w:type="character" w:customStyle="1" w:styleId="AufzhlungZchn">
    <w:name w:val="Aufzählung Zchn"/>
    <w:basedOn w:val="TextkrperZchn"/>
    <w:link w:val="Aufzhlung"/>
    <w:rsid w:val="003822C2"/>
    <w:rPr>
      <w:rFonts w:ascii="Verdana" w:hAnsi="Verdana"/>
      <w:sz w:val="19"/>
      <w:szCs w:val="19"/>
      <w:lang w:val="de-DE" w:eastAsia="de-DE" w:bidi="ar-SA"/>
    </w:rPr>
  </w:style>
  <w:style w:type="character" w:customStyle="1" w:styleId="berschrift3Zchn">
    <w:name w:val="Überschrift 3 Zchn"/>
    <w:basedOn w:val="AufzhlungZchn"/>
    <w:link w:val="berschrift3"/>
    <w:rsid w:val="00314F8E"/>
    <w:rPr>
      <w:rFonts w:ascii="Verdana" w:hAnsi="Verdana"/>
      <w:b/>
      <w:sz w:val="22"/>
      <w:szCs w:val="22"/>
      <w:lang w:val="de-DE" w:eastAsia="de-DE" w:bidi="ar-SA"/>
    </w:rPr>
  </w:style>
  <w:style w:type="paragraph" w:customStyle="1" w:styleId="Aufzhlung2">
    <w:name w:val="Aufzählung 2"/>
    <w:basedOn w:val="Aufzhlung"/>
    <w:link w:val="Aufzhlung2Zchn"/>
    <w:qFormat/>
    <w:rsid w:val="0056610C"/>
    <w:pPr>
      <w:numPr>
        <w:ilvl w:val="1"/>
        <w:numId w:val="11"/>
      </w:numPr>
      <w:tabs>
        <w:tab w:val="clear" w:pos="1080"/>
      </w:tabs>
      <w:ind w:left="709" w:hanging="283"/>
    </w:pPr>
  </w:style>
  <w:style w:type="paragraph" w:styleId="Verzeichnis1">
    <w:name w:val="toc 1"/>
    <w:basedOn w:val="Standard"/>
    <w:next w:val="Standard"/>
    <w:autoRedefine/>
    <w:uiPriority w:val="39"/>
    <w:rsid w:val="00532A9D"/>
    <w:pPr>
      <w:tabs>
        <w:tab w:val="right" w:leader="dot" w:pos="9530"/>
      </w:tabs>
      <w:spacing w:before="120"/>
    </w:pPr>
    <w:rPr>
      <w:rFonts w:ascii="Verdana" w:hAnsi="Verdana"/>
      <w:b/>
      <w:noProof/>
      <w:sz w:val="22"/>
      <w:szCs w:val="22"/>
      <w:lang w:val="en-GB"/>
    </w:rPr>
  </w:style>
  <w:style w:type="paragraph" w:styleId="Verzeichnis2">
    <w:name w:val="toc 2"/>
    <w:basedOn w:val="Standard"/>
    <w:next w:val="Standard"/>
    <w:autoRedefine/>
    <w:uiPriority w:val="39"/>
    <w:rsid w:val="00F56A75"/>
    <w:pPr>
      <w:tabs>
        <w:tab w:val="left" w:pos="994"/>
        <w:tab w:val="left" w:pos="1320"/>
        <w:tab w:val="right" w:leader="dot" w:pos="9530"/>
      </w:tabs>
      <w:ind w:left="238" w:firstLine="252"/>
    </w:pPr>
    <w:rPr>
      <w:rFonts w:ascii="Verdana" w:hAnsi="Verdana"/>
      <w:noProof/>
      <w:sz w:val="19"/>
      <w:szCs w:val="19"/>
    </w:rPr>
  </w:style>
  <w:style w:type="character" w:styleId="Hyperlink">
    <w:name w:val="Hyperlink"/>
    <w:basedOn w:val="Absatz-Standardschriftart"/>
    <w:uiPriority w:val="99"/>
    <w:rsid w:val="00024CF1"/>
    <w:rPr>
      <w:color w:val="0000FF"/>
      <w:u w:val="single"/>
    </w:rPr>
  </w:style>
  <w:style w:type="paragraph" w:customStyle="1" w:styleId="Aufzhlung3">
    <w:name w:val="Aufzählung 3"/>
    <w:basedOn w:val="Aufzhlung2"/>
    <w:qFormat/>
    <w:rsid w:val="00B55562"/>
    <w:pPr>
      <w:numPr>
        <w:numId w:val="4"/>
      </w:numPr>
      <w:tabs>
        <w:tab w:val="clear" w:pos="1080"/>
      </w:tabs>
      <w:ind w:left="993" w:hanging="273"/>
    </w:pPr>
  </w:style>
  <w:style w:type="paragraph" w:styleId="StandardWeb">
    <w:name w:val="Normal (Web)"/>
    <w:basedOn w:val="Standard"/>
    <w:uiPriority w:val="99"/>
    <w:rsid w:val="00F91C8D"/>
    <w:pPr>
      <w:spacing w:before="100" w:beforeAutospacing="1" w:after="100" w:afterAutospacing="1"/>
    </w:pPr>
  </w:style>
  <w:style w:type="paragraph" w:styleId="Verzeichnis3">
    <w:name w:val="toc 3"/>
    <w:basedOn w:val="Standard"/>
    <w:next w:val="Standard"/>
    <w:autoRedefine/>
    <w:uiPriority w:val="39"/>
    <w:rsid w:val="007C0D3A"/>
    <w:pPr>
      <w:tabs>
        <w:tab w:val="right" w:leader="dot" w:pos="9530"/>
      </w:tabs>
      <w:ind w:left="480"/>
    </w:pPr>
    <w:rPr>
      <w:rFonts w:ascii="Verdana" w:hAnsi="Verdana"/>
      <w:noProof/>
      <w:sz w:val="19"/>
      <w:szCs w:val="19"/>
    </w:rPr>
  </w:style>
  <w:style w:type="paragraph" w:customStyle="1" w:styleId="CourierNew">
    <w:name w:val="CourierNew"/>
    <w:basedOn w:val="Textkrper"/>
    <w:link w:val="CourierNewZchn"/>
    <w:rsid w:val="00D50D57"/>
    <w:rPr>
      <w:rFonts w:ascii="Courier New" w:hAnsi="Courier New" w:cs="Courier New"/>
      <w:color w:val="0000FF"/>
      <w:sz w:val="20"/>
      <w:szCs w:val="20"/>
    </w:rPr>
  </w:style>
  <w:style w:type="character" w:customStyle="1" w:styleId="CourierNewZchn">
    <w:name w:val="CourierNew Zchn"/>
    <w:basedOn w:val="TextkrperZchn"/>
    <w:link w:val="CourierNew"/>
    <w:rsid w:val="00C66A38"/>
    <w:rPr>
      <w:rFonts w:ascii="Courier New" w:hAnsi="Courier New" w:cs="Courier New"/>
      <w:color w:val="0000FF"/>
      <w:sz w:val="19"/>
      <w:szCs w:val="19"/>
      <w:lang w:val="de-DE" w:eastAsia="de-DE" w:bidi="ar-SA"/>
    </w:rPr>
  </w:style>
  <w:style w:type="paragraph" w:styleId="HTMLVorformatiert">
    <w:name w:val="HTML Preformatted"/>
    <w:basedOn w:val="Standard"/>
    <w:link w:val="HTMLVorformatiertZchn"/>
    <w:uiPriority w:val="99"/>
    <w:rsid w:val="00C6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BesuchterLink">
    <w:name w:val="FollowedHyperlink"/>
    <w:basedOn w:val="Absatz-Standardschriftart"/>
    <w:rsid w:val="00E75513"/>
    <w:rPr>
      <w:color w:val="800080"/>
      <w:u w:val="single"/>
    </w:rPr>
  </w:style>
  <w:style w:type="paragraph" w:customStyle="1" w:styleId="Vc">
    <w:name w:val="Vc"/>
    <w:basedOn w:val="Aufzhlung"/>
    <w:rsid w:val="00BD41F4"/>
    <w:rPr>
      <w:lang w:val="en-GB"/>
    </w:rPr>
  </w:style>
  <w:style w:type="character" w:customStyle="1" w:styleId="FormatvorlageCourierNew10ptBlau">
    <w:name w:val="Formatvorlage Courier New 10 pt Blau"/>
    <w:basedOn w:val="Absatz-Standardschriftart"/>
    <w:rsid w:val="000D1F90"/>
    <w:rPr>
      <w:rFonts w:ascii="Courier New" w:hAnsi="Courier New"/>
      <w:color w:val="0000FF"/>
      <w:sz w:val="20"/>
    </w:rPr>
  </w:style>
  <w:style w:type="paragraph" w:styleId="Aufzhlungszeichen">
    <w:name w:val="List Bullet"/>
    <w:basedOn w:val="Standard"/>
    <w:rsid w:val="00B74970"/>
    <w:pPr>
      <w:numPr>
        <w:numId w:val="2"/>
      </w:numPr>
      <w:contextualSpacing/>
    </w:pPr>
  </w:style>
  <w:style w:type="character" w:customStyle="1" w:styleId="HTMLVorformatiertZchn">
    <w:name w:val="HTML Vorformatiert Zchn"/>
    <w:basedOn w:val="Absatz-Standardschriftart"/>
    <w:link w:val="HTMLVorformatiert"/>
    <w:uiPriority w:val="99"/>
    <w:rsid w:val="006A753B"/>
    <w:rPr>
      <w:rFonts w:ascii="Courier New" w:hAnsi="Courier New" w:cs="Courier New"/>
    </w:rPr>
  </w:style>
  <w:style w:type="paragraph" w:styleId="berarbeitung">
    <w:name w:val="Revision"/>
    <w:hidden/>
    <w:uiPriority w:val="99"/>
    <w:semiHidden/>
    <w:rsid w:val="00A92500"/>
    <w:rPr>
      <w:sz w:val="24"/>
      <w:szCs w:val="24"/>
    </w:rPr>
  </w:style>
  <w:style w:type="paragraph" w:styleId="Sprechblasentext">
    <w:name w:val="Balloon Text"/>
    <w:basedOn w:val="Standard"/>
    <w:link w:val="SprechblasentextZchn"/>
    <w:rsid w:val="00A92500"/>
    <w:rPr>
      <w:rFonts w:ascii="Tahoma" w:hAnsi="Tahoma" w:cs="Tahoma"/>
      <w:sz w:val="16"/>
      <w:szCs w:val="16"/>
    </w:rPr>
  </w:style>
  <w:style w:type="character" w:customStyle="1" w:styleId="SprechblasentextZchn">
    <w:name w:val="Sprechblasentext Zchn"/>
    <w:basedOn w:val="Absatz-Standardschriftart"/>
    <w:link w:val="Sprechblasentext"/>
    <w:rsid w:val="00A92500"/>
    <w:rPr>
      <w:rFonts w:ascii="Tahoma" w:hAnsi="Tahoma" w:cs="Tahoma"/>
      <w:sz w:val="16"/>
      <w:szCs w:val="16"/>
    </w:rPr>
  </w:style>
  <w:style w:type="character" w:styleId="HTMLSchreibmaschine">
    <w:name w:val="HTML Typewriter"/>
    <w:basedOn w:val="Absatz-Standardschriftart"/>
    <w:uiPriority w:val="99"/>
    <w:unhideWhenUsed/>
    <w:rsid w:val="000A633C"/>
    <w:rPr>
      <w:rFonts w:ascii="Courier New" w:eastAsia="Times New Roman" w:hAnsi="Courier New" w:cs="Courier New"/>
      <w:sz w:val="20"/>
      <w:szCs w:val="20"/>
    </w:rPr>
  </w:style>
  <w:style w:type="table" w:styleId="Tabellenraster">
    <w:name w:val="Table Grid"/>
    <w:basedOn w:val="NormaleTabelle"/>
    <w:uiPriority w:val="59"/>
    <w:rsid w:val="00C81DD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ostbody">
    <w:name w:val="postbody"/>
    <w:basedOn w:val="Absatz-Standardschriftart"/>
    <w:rsid w:val="00F05137"/>
  </w:style>
  <w:style w:type="paragraph" w:customStyle="1" w:styleId="R">
    <w:name w:val="R"/>
    <w:basedOn w:val="Standard"/>
    <w:link w:val="RZchn"/>
    <w:qFormat/>
    <w:rsid w:val="00F63DE7"/>
    <w:pPr>
      <w:shd w:val="clear" w:color="auto" w:fill="F2F2F2" w:themeFill="background1" w:themeFillShade="F2"/>
      <w:spacing w:before="120"/>
      <w:ind w:left="357"/>
    </w:pPr>
    <w:rPr>
      <w:rFonts w:ascii="Courier New" w:hAnsi="Courier New"/>
      <w:color w:val="FF0000"/>
      <w:sz w:val="20"/>
      <w:lang w:val="en-GB"/>
    </w:rPr>
  </w:style>
  <w:style w:type="paragraph" w:styleId="Funotentext">
    <w:name w:val="footnote text"/>
    <w:basedOn w:val="Standard"/>
    <w:link w:val="FunotentextZchn"/>
    <w:rsid w:val="001A2D0F"/>
    <w:rPr>
      <w:sz w:val="20"/>
      <w:szCs w:val="20"/>
    </w:rPr>
  </w:style>
  <w:style w:type="character" w:customStyle="1" w:styleId="RZchn">
    <w:name w:val="R Zchn"/>
    <w:basedOn w:val="Absatz-Standardschriftart"/>
    <w:link w:val="R"/>
    <w:rsid w:val="00F63DE7"/>
    <w:rPr>
      <w:rFonts w:ascii="Courier New" w:hAnsi="Courier New"/>
      <w:color w:val="FF0000"/>
      <w:szCs w:val="24"/>
      <w:shd w:val="clear" w:color="auto" w:fill="F2F2F2" w:themeFill="background1" w:themeFillShade="F2"/>
      <w:lang w:val="en-GB"/>
    </w:rPr>
  </w:style>
  <w:style w:type="character" w:customStyle="1" w:styleId="FunotentextZchn">
    <w:name w:val="Fußnotentext Zchn"/>
    <w:basedOn w:val="Absatz-Standardschriftart"/>
    <w:link w:val="Funotentext"/>
    <w:rsid w:val="001A2D0F"/>
  </w:style>
  <w:style w:type="character" w:styleId="Funotenzeichen">
    <w:name w:val="footnote reference"/>
    <w:basedOn w:val="Absatz-Standardschriftart"/>
    <w:rsid w:val="001A2D0F"/>
    <w:rPr>
      <w:vertAlign w:val="superscript"/>
    </w:rPr>
  </w:style>
  <w:style w:type="paragraph" w:styleId="Untertitel">
    <w:name w:val="Subtitle"/>
    <w:basedOn w:val="Standard"/>
    <w:next w:val="Standard"/>
    <w:link w:val="UntertitelZchn"/>
    <w:qFormat/>
    <w:rsid w:val="003906A7"/>
    <w:pPr>
      <w:spacing w:after="60"/>
      <w:jc w:val="center"/>
      <w:outlineLvl w:val="1"/>
    </w:pPr>
    <w:rPr>
      <w:rFonts w:ascii="Cambria" w:hAnsi="Cambria"/>
    </w:rPr>
  </w:style>
  <w:style w:type="character" w:customStyle="1" w:styleId="UntertitelZchn">
    <w:name w:val="Untertitel Zchn"/>
    <w:basedOn w:val="Absatz-Standardschriftart"/>
    <w:link w:val="Untertitel"/>
    <w:rsid w:val="003906A7"/>
    <w:rPr>
      <w:rFonts w:ascii="Cambria" w:eastAsia="Times New Roman" w:hAnsi="Cambria" w:cs="Times New Roman"/>
      <w:sz w:val="24"/>
      <w:szCs w:val="24"/>
    </w:rPr>
  </w:style>
  <w:style w:type="character" w:styleId="Platzhaltertext">
    <w:name w:val="Placeholder Text"/>
    <w:basedOn w:val="Absatz-Standardschriftart"/>
    <w:uiPriority w:val="99"/>
    <w:semiHidden/>
    <w:rsid w:val="002E6F5C"/>
    <w:rPr>
      <w:color w:val="808080"/>
    </w:rPr>
  </w:style>
  <w:style w:type="character" w:styleId="HTMLCode">
    <w:name w:val="HTML Code"/>
    <w:basedOn w:val="Absatz-Standardschriftart"/>
    <w:uiPriority w:val="99"/>
    <w:unhideWhenUsed/>
    <w:rsid w:val="00692AF6"/>
    <w:rPr>
      <w:rFonts w:ascii="Courier New" w:eastAsia="Times New Roman" w:hAnsi="Courier New" w:cs="Courier New"/>
      <w:sz w:val="20"/>
      <w:szCs w:val="20"/>
    </w:rPr>
  </w:style>
  <w:style w:type="character" w:styleId="Hervorhebung">
    <w:name w:val="Emphasis"/>
    <w:basedOn w:val="Absatz-Standardschriftart"/>
    <w:uiPriority w:val="20"/>
    <w:qFormat/>
    <w:rsid w:val="00692AF6"/>
    <w:rPr>
      <w:i/>
      <w:iCs/>
    </w:rPr>
  </w:style>
  <w:style w:type="paragraph" w:customStyle="1" w:styleId="ROutput">
    <w:name w:val="R Output"/>
    <w:basedOn w:val="R"/>
    <w:link w:val="ROutputZchn"/>
    <w:qFormat/>
    <w:rsid w:val="00362BD5"/>
    <w:pPr>
      <w:shd w:val="clear" w:color="auto" w:fill="auto"/>
      <w:spacing w:before="0"/>
    </w:pPr>
    <w:rPr>
      <w:rFonts w:cs="Courier New"/>
      <w:color w:val="000074"/>
      <w:szCs w:val="20"/>
      <w:bdr w:val="none" w:sz="0" w:space="0" w:color="auto" w:frame="1"/>
      <w:lang w:val="en-US"/>
    </w:rPr>
  </w:style>
  <w:style w:type="character" w:customStyle="1" w:styleId="ROutputZchn">
    <w:name w:val="R Output Zchn"/>
    <w:basedOn w:val="RZchn"/>
    <w:link w:val="ROutput"/>
    <w:rsid w:val="00362BD5"/>
    <w:rPr>
      <w:rFonts w:ascii="Courier New" w:hAnsi="Courier New" w:cs="Courier New"/>
      <w:color w:val="000074"/>
      <w:szCs w:val="24"/>
      <w:bdr w:val="none" w:sz="0" w:space="0" w:color="auto" w:frame="1"/>
      <w:shd w:val="clear" w:color="auto" w:fill="F2F2F2" w:themeFill="background1" w:themeFillShade="F2"/>
      <w:lang w:val="en-US"/>
    </w:rPr>
  </w:style>
  <w:style w:type="paragraph" w:styleId="NurText">
    <w:name w:val="Plain Text"/>
    <w:basedOn w:val="Standard"/>
    <w:link w:val="NurTextZchn"/>
    <w:uiPriority w:val="99"/>
    <w:unhideWhenUsed/>
    <w:rsid w:val="009E02FE"/>
    <w:rPr>
      <w:rFonts w:ascii="Consolas" w:eastAsiaTheme="minorHAnsi" w:hAnsi="Consolas" w:cstheme="minorBidi"/>
      <w:sz w:val="21"/>
      <w:szCs w:val="21"/>
      <w:lang w:eastAsia="en-US"/>
    </w:rPr>
  </w:style>
  <w:style w:type="character" w:customStyle="1" w:styleId="NurTextZchn">
    <w:name w:val="Nur Text Zchn"/>
    <w:basedOn w:val="Absatz-Standardschriftart"/>
    <w:link w:val="NurText"/>
    <w:uiPriority w:val="99"/>
    <w:rsid w:val="009E02FE"/>
    <w:rPr>
      <w:rFonts w:ascii="Consolas" w:eastAsiaTheme="minorHAnsi" w:hAnsi="Consolas" w:cstheme="minorBidi"/>
      <w:sz w:val="21"/>
      <w:szCs w:val="21"/>
      <w:lang w:eastAsia="en-US"/>
    </w:rPr>
  </w:style>
  <w:style w:type="paragraph" w:styleId="Listenabsatz">
    <w:name w:val="List Paragraph"/>
    <w:basedOn w:val="Standard"/>
    <w:uiPriority w:val="34"/>
    <w:qFormat/>
    <w:rsid w:val="00796B41"/>
    <w:pPr>
      <w:ind w:left="720"/>
      <w:contextualSpacing/>
    </w:pPr>
  </w:style>
  <w:style w:type="paragraph" w:styleId="Kopfzeile">
    <w:name w:val="header"/>
    <w:basedOn w:val="Standard"/>
    <w:link w:val="KopfzeileZchn"/>
    <w:rsid w:val="00A01F70"/>
    <w:pPr>
      <w:tabs>
        <w:tab w:val="center" w:pos="4536"/>
        <w:tab w:val="right" w:pos="9072"/>
      </w:tabs>
    </w:pPr>
  </w:style>
  <w:style w:type="character" w:customStyle="1" w:styleId="KopfzeileZchn">
    <w:name w:val="Kopfzeile Zchn"/>
    <w:basedOn w:val="Absatz-Standardschriftart"/>
    <w:link w:val="Kopfzeile"/>
    <w:rsid w:val="00A01F70"/>
    <w:rPr>
      <w:sz w:val="24"/>
      <w:szCs w:val="24"/>
    </w:rPr>
  </w:style>
  <w:style w:type="paragraph" w:styleId="Fuzeile">
    <w:name w:val="footer"/>
    <w:basedOn w:val="Standard"/>
    <w:link w:val="FuzeileZchn"/>
    <w:uiPriority w:val="99"/>
    <w:rsid w:val="00A01F70"/>
    <w:pPr>
      <w:tabs>
        <w:tab w:val="center" w:pos="4536"/>
        <w:tab w:val="right" w:pos="9072"/>
      </w:tabs>
    </w:pPr>
  </w:style>
  <w:style w:type="character" w:customStyle="1" w:styleId="FuzeileZchn">
    <w:name w:val="Fußzeile Zchn"/>
    <w:basedOn w:val="Absatz-Standardschriftart"/>
    <w:link w:val="Fuzeile"/>
    <w:uiPriority w:val="99"/>
    <w:rsid w:val="00A01F70"/>
    <w:rPr>
      <w:sz w:val="24"/>
      <w:szCs w:val="24"/>
    </w:rPr>
  </w:style>
  <w:style w:type="paragraph" w:styleId="Dokumentstruktur">
    <w:name w:val="Document Map"/>
    <w:basedOn w:val="Standard"/>
    <w:link w:val="DokumentstrukturZchn"/>
    <w:rsid w:val="000E018A"/>
    <w:rPr>
      <w:rFonts w:ascii="Tahoma" w:hAnsi="Tahoma" w:cs="Tahoma"/>
      <w:sz w:val="16"/>
      <w:szCs w:val="16"/>
    </w:rPr>
  </w:style>
  <w:style w:type="character" w:customStyle="1" w:styleId="DokumentstrukturZchn">
    <w:name w:val="Dokumentstruktur Zchn"/>
    <w:basedOn w:val="Absatz-Standardschriftart"/>
    <w:link w:val="Dokumentstruktur"/>
    <w:rsid w:val="000E018A"/>
    <w:rPr>
      <w:rFonts w:ascii="Tahoma" w:hAnsi="Tahoma" w:cs="Tahoma"/>
      <w:sz w:val="16"/>
      <w:szCs w:val="16"/>
    </w:rPr>
  </w:style>
  <w:style w:type="character" w:styleId="Fett">
    <w:name w:val="Strong"/>
    <w:basedOn w:val="Absatz-Standardschriftart"/>
    <w:uiPriority w:val="22"/>
    <w:qFormat/>
    <w:rsid w:val="00803217"/>
    <w:rPr>
      <w:b/>
      <w:bCs/>
    </w:rPr>
  </w:style>
  <w:style w:type="character" w:customStyle="1" w:styleId="text-cell">
    <w:name w:val="text-cell"/>
    <w:basedOn w:val="Absatz-Standardschriftart"/>
    <w:rsid w:val="00942907"/>
  </w:style>
  <w:style w:type="character" w:customStyle="1" w:styleId="apple-style-span">
    <w:name w:val="apple-style-span"/>
    <w:basedOn w:val="Absatz-Standardschriftart"/>
    <w:rsid w:val="00F519AD"/>
  </w:style>
  <w:style w:type="character" w:customStyle="1" w:styleId="identifier">
    <w:name w:val="identifier"/>
    <w:basedOn w:val="Absatz-Standardschriftart"/>
    <w:rsid w:val="00115C44"/>
  </w:style>
  <w:style w:type="character" w:customStyle="1" w:styleId="operator">
    <w:name w:val="operator"/>
    <w:basedOn w:val="Absatz-Standardschriftart"/>
    <w:rsid w:val="00115C44"/>
  </w:style>
  <w:style w:type="character" w:customStyle="1" w:styleId="paren">
    <w:name w:val="paren"/>
    <w:basedOn w:val="Absatz-Standardschriftart"/>
    <w:rsid w:val="00115C44"/>
  </w:style>
  <w:style w:type="character" w:customStyle="1" w:styleId="string">
    <w:name w:val="string"/>
    <w:basedOn w:val="Absatz-Standardschriftart"/>
    <w:rsid w:val="00115C44"/>
  </w:style>
  <w:style w:type="character" w:customStyle="1" w:styleId="literal">
    <w:name w:val="literal"/>
    <w:basedOn w:val="Absatz-Standardschriftart"/>
    <w:rsid w:val="00115C44"/>
  </w:style>
  <w:style w:type="paragraph" w:styleId="Verzeichnis4">
    <w:name w:val="toc 4"/>
    <w:basedOn w:val="Standard"/>
    <w:next w:val="Standard"/>
    <w:autoRedefine/>
    <w:uiPriority w:val="39"/>
    <w:unhideWhenUsed/>
    <w:rsid w:val="00515F7A"/>
    <w:pPr>
      <w:spacing w:after="100" w:line="276" w:lineRule="auto"/>
      <w:ind w:left="660"/>
    </w:pPr>
    <w:rPr>
      <w:rFonts w:asciiTheme="minorHAnsi" w:eastAsiaTheme="minorEastAsia" w:hAnsiTheme="minorHAnsi" w:cstheme="minorBidi"/>
      <w:sz w:val="22"/>
      <w:szCs w:val="22"/>
    </w:rPr>
  </w:style>
  <w:style w:type="paragraph" w:styleId="Verzeichnis5">
    <w:name w:val="toc 5"/>
    <w:basedOn w:val="Standard"/>
    <w:next w:val="Standard"/>
    <w:autoRedefine/>
    <w:uiPriority w:val="39"/>
    <w:unhideWhenUsed/>
    <w:rsid w:val="00515F7A"/>
    <w:pPr>
      <w:spacing w:after="100" w:line="276" w:lineRule="auto"/>
      <w:ind w:left="880"/>
    </w:pPr>
    <w:rPr>
      <w:rFonts w:asciiTheme="minorHAnsi" w:eastAsiaTheme="minorEastAsia" w:hAnsiTheme="minorHAnsi" w:cstheme="minorBidi"/>
      <w:sz w:val="22"/>
      <w:szCs w:val="22"/>
    </w:rPr>
  </w:style>
  <w:style w:type="paragraph" w:styleId="Verzeichnis6">
    <w:name w:val="toc 6"/>
    <w:basedOn w:val="Standard"/>
    <w:next w:val="Standard"/>
    <w:autoRedefine/>
    <w:uiPriority w:val="39"/>
    <w:unhideWhenUsed/>
    <w:rsid w:val="00515F7A"/>
    <w:pPr>
      <w:spacing w:after="100" w:line="276" w:lineRule="auto"/>
      <w:ind w:left="1100"/>
    </w:pPr>
    <w:rPr>
      <w:rFonts w:asciiTheme="minorHAnsi" w:eastAsiaTheme="minorEastAsia" w:hAnsiTheme="minorHAnsi" w:cstheme="minorBidi"/>
      <w:sz w:val="22"/>
      <w:szCs w:val="22"/>
    </w:rPr>
  </w:style>
  <w:style w:type="paragraph" w:styleId="Verzeichnis7">
    <w:name w:val="toc 7"/>
    <w:basedOn w:val="Standard"/>
    <w:next w:val="Standard"/>
    <w:autoRedefine/>
    <w:uiPriority w:val="39"/>
    <w:unhideWhenUsed/>
    <w:rsid w:val="00515F7A"/>
    <w:pPr>
      <w:spacing w:after="100" w:line="276" w:lineRule="auto"/>
      <w:ind w:left="1320"/>
    </w:pPr>
    <w:rPr>
      <w:rFonts w:asciiTheme="minorHAnsi" w:eastAsiaTheme="minorEastAsia" w:hAnsiTheme="minorHAnsi" w:cstheme="minorBidi"/>
      <w:sz w:val="22"/>
      <w:szCs w:val="22"/>
    </w:rPr>
  </w:style>
  <w:style w:type="paragraph" w:styleId="Verzeichnis8">
    <w:name w:val="toc 8"/>
    <w:basedOn w:val="Standard"/>
    <w:next w:val="Standard"/>
    <w:autoRedefine/>
    <w:uiPriority w:val="39"/>
    <w:unhideWhenUsed/>
    <w:rsid w:val="00515F7A"/>
    <w:pPr>
      <w:spacing w:after="100" w:line="276" w:lineRule="auto"/>
      <w:ind w:left="1540"/>
    </w:pPr>
    <w:rPr>
      <w:rFonts w:asciiTheme="minorHAnsi" w:eastAsiaTheme="minorEastAsia" w:hAnsiTheme="minorHAnsi" w:cstheme="minorBidi"/>
      <w:sz w:val="22"/>
      <w:szCs w:val="22"/>
    </w:rPr>
  </w:style>
  <w:style w:type="paragraph" w:styleId="Verzeichnis9">
    <w:name w:val="toc 9"/>
    <w:basedOn w:val="Standard"/>
    <w:next w:val="Standard"/>
    <w:autoRedefine/>
    <w:uiPriority w:val="39"/>
    <w:unhideWhenUsed/>
    <w:rsid w:val="00515F7A"/>
    <w:pPr>
      <w:spacing w:after="100" w:line="276" w:lineRule="auto"/>
      <w:ind w:left="1760"/>
    </w:pPr>
    <w:rPr>
      <w:rFonts w:asciiTheme="minorHAnsi" w:eastAsiaTheme="minorEastAsia" w:hAnsiTheme="minorHAnsi" w:cstheme="minorBidi"/>
      <w:sz w:val="22"/>
      <w:szCs w:val="22"/>
    </w:rPr>
  </w:style>
  <w:style w:type="character" w:customStyle="1" w:styleId="NichtaufgelsteErwhnung1">
    <w:name w:val="Nicht aufgelöste Erwähnung1"/>
    <w:basedOn w:val="Absatz-Standardschriftart"/>
    <w:uiPriority w:val="99"/>
    <w:semiHidden/>
    <w:unhideWhenUsed/>
    <w:rsid w:val="009B52E6"/>
    <w:rPr>
      <w:color w:val="605E5C"/>
      <w:shd w:val="clear" w:color="auto" w:fill="E1DFDD"/>
    </w:rPr>
  </w:style>
  <w:style w:type="character" w:customStyle="1" w:styleId="gd15mcfceub">
    <w:name w:val="gd15mcfceub"/>
    <w:basedOn w:val="Absatz-Standardschriftart"/>
    <w:rsid w:val="00591398"/>
  </w:style>
  <w:style w:type="character" w:customStyle="1" w:styleId="gd15mcfcktb">
    <w:name w:val="gd15mcfcktb"/>
    <w:basedOn w:val="Absatz-Standardschriftart"/>
    <w:rsid w:val="007D5324"/>
  </w:style>
  <w:style w:type="character" w:customStyle="1" w:styleId="gd15mcfckub">
    <w:name w:val="gd15mcfckub"/>
    <w:basedOn w:val="Absatz-Standardschriftart"/>
    <w:rsid w:val="007D5324"/>
  </w:style>
  <w:style w:type="character" w:customStyle="1" w:styleId="kw">
    <w:name w:val="kw"/>
    <w:basedOn w:val="Absatz-Standardschriftart"/>
    <w:rsid w:val="00971D56"/>
  </w:style>
  <w:style w:type="character" w:customStyle="1" w:styleId="op">
    <w:name w:val="op"/>
    <w:basedOn w:val="Absatz-Standardschriftart"/>
    <w:rsid w:val="00971D56"/>
  </w:style>
  <w:style w:type="character" w:customStyle="1" w:styleId="st">
    <w:name w:val="st"/>
    <w:basedOn w:val="Absatz-Standardschriftart"/>
    <w:rsid w:val="00971D56"/>
  </w:style>
  <w:style w:type="character" w:customStyle="1" w:styleId="dt">
    <w:name w:val="dt"/>
    <w:basedOn w:val="Absatz-Standardschriftart"/>
    <w:rsid w:val="00151F5A"/>
  </w:style>
  <w:style w:type="character" w:customStyle="1" w:styleId="dv">
    <w:name w:val="dv"/>
    <w:basedOn w:val="Absatz-Standardschriftart"/>
    <w:rsid w:val="00F53503"/>
  </w:style>
  <w:style w:type="character" w:customStyle="1" w:styleId="berschrift4Zchn">
    <w:name w:val="Überschrift 4 Zchn"/>
    <w:basedOn w:val="Absatz-Standardschriftart"/>
    <w:link w:val="berschrift4"/>
    <w:rsid w:val="0090703D"/>
    <w:rPr>
      <w:rFonts w:ascii="Verdana" w:eastAsiaTheme="majorEastAsia" w:hAnsi="Verdana" w:cstheme="majorBidi"/>
      <w:b/>
      <w:iCs/>
      <w:sz w:val="19"/>
      <w:szCs w:val="19"/>
      <w:lang w:val="en-GB"/>
    </w:rPr>
  </w:style>
  <w:style w:type="character" w:customStyle="1" w:styleId="berschrift5Zchn">
    <w:name w:val="Überschrift 5 Zchn"/>
    <w:basedOn w:val="Absatz-Standardschriftart"/>
    <w:link w:val="berschrift5"/>
    <w:semiHidden/>
    <w:rsid w:val="002B27E2"/>
    <w:rPr>
      <w:rFonts w:asciiTheme="majorHAnsi" w:eastAsiaTheme="majorEastAsia" w:hAnsiTheme="majorHAnsi" w:cstheme="majorBidi"/>
      <w:color w:val="365F91" w:themeColor="accent1" w:themeShade="BF"/>
      <w:sz w:val="24"/>
      <w:szCs w:val="24"/>
    </w:rPr>
  </w:style>
  <w:style w:type="character" w:customStyle="1" w:styleId="berschrift6Zchn">
    <w:name w:val="Überschrift 6 Zchn"/>
    <w:basedOn w:val="Absatz-Standardschriftart"/>
    <w:link w:val="berschrift6"/>
    <w:semiHidden/>
    <w:rsid w:val="002B27E2"/>
    <w:rPr>
      <w:rFonts w:asciiTheme="majorHAnsi" w:eastAsiaTheme="majorEastAsia" w:hAnsiTheme="majorHAnsi" w:cstheme="majorBidi"/>
      <w:color w:val="243F60" w:themeColor="accent1" w:themeShade="7F"/>
      <w:sz w:val="24"/>
      <w:szCs w:val="24"/>
    </w:rPr>
  </w:style>
  <w:style w:type="character" w:customStyle="1" w:styleId="berschrift7Zchn">
    <w:name w:val="Überschrift 7 Zchn"/>
    <w:basedOn w:val="Absatz-Standardschriftart"/>
    <w:link w:val="berschrift7"/>
    <w:semiHidden/>
    <w:rsid w:val="002B27E2"/>
    <w:rPr>
      <w:rFonts w:asciiTheme="majorHAnsi" w:eastAsiaTheme="majorEastAsia" w:hAnsiTheme="majorHAnsi" w:cstheme="majorBidi"/>
      <w:i/>
      <w:iCs/>
      <w:color w:val="243F60" w:themeColor="accent1" w:themeShade="7F"/>
      <w:sz w:val="24"/>
      <w:szCs w:val="24"/>
    </w:rPr>
  </w:style>
  <w:style w:type="character" w:customStyle="1" w:styleId="berschrift8Zchn">
    <w:name w:val="Überschrift 8 Zchn"/>
    <w:basedOn w:val="Absatz-Standardschriftart"/>
    <w:link w:val="berschrift8"/>
    <w:semiHidden/>
    <w:rsid w:val="002B27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semiHidden/>
    <w:rsid w:val="002B27E2"/>
    <w:rPr>
      <w:rFonts w:asciiTheme="majorHAnsi" w:eastAsiaTheme="majorEastAsia" w:hAnsiTheme="majorHAnsi" w:cstheme="majorBidi"/>
      <w:i/>
      <w:iCs/>
      <w:color w:val="272727" w:themeColor="text1" w:themeTint="D8"/>
      <w:sz w:val="21"/>
      <w:szCs w:val="21"/>
    </w:rPr>
  </w:style>
  <w:style w:type="character" w:customStyle="1" w:styleId="fu">
    <w:name w:val="fu"/>
    <w:basedOn w:val="Absatz-Standardschriftart"/>
    <w:rsid w:val="001774C6"/>
  </w:style>
  <w:style w:type="character" w:customStyle="1" w:styleId="no">
    <w:name w:val="no"/>
    <w:basedOn w:val="Absatz-Standardschriftart"/>
    <w:rsid w:val="001774C6"/>
  </w:style>
  <w:style w:type="character" w:customStyle="1" w:styleId="fl">
    <w:name w:val="fl"/>
    <w:basedOn w:val="Absatz-Standardschriftart"/>
    <w:rsid w:val="001774C6"/>
  </w:style>
  <w:style w:type="character" w:customStyle="1" w:styleId="co">
    <w:name w:val="co"/>
    <w:basedOn w:val="Absatz-Standardschriftart"/>
    <w:rsid w:val="00373933"/>
  </w:style>
  <w:style w:type="character" w:customStyle="1" w:styleId="NichtaufgelsteErwhnung2">
    <w:name w:val="Nicht aufgelöste Erwähnung2"/>
    <w:basedOn w:val="Absatz-Standardschriftart"/>
    <w:uiPriority w:val="99"/>
    <w:semiHidden/>
    <w:unhideWhenUsed/>
    <w:rsid w:val="005A07D0"/>
    <w:rPr>
      <w:color w:val="605E5C"/>
      <w:shd w:val="clear" w:color="auto" w:fill="E1DFDD"/>
    </w:rPr>
  </w:style>
  <w:style w:type="character" w:customStyle="1" w:styleId="hljs-string">
    <w:name w:val="hljs-string"/>
    <w:basedOn w:val="Absatz-Standardschriftart"/>
    <w:rsid w:val="00F70473"/>
  </w:style>
  <w:style w:type="character" w:customStyle="1" w:styleId="hljs-meta">
    <w:name w:val="hljs-meta"/>
    <w:basedOn w:val="Absatz-Standardschriftart"/>
    <w:rsid w:val="00A23718"/>
  </w:style>
  <w:style w:type="character" w:customStyle="1" w:styleId="hljs-comment">
    <w:name w:val="hljs-comment"/>
    <w:basedOn w:val="Absatz-Standardschriftart"/>
    <w:rsid w:val="00A23718"/>
  </w:style>
  <w:style w:type="character" w:customStyle="1" w:styleId="pln">
    <w:name w:val="pln"/>
    <w:basedOn w:val="Absatz-Standardschriftart"/>
    <w:rsid w:val="00782797"/>
  </w:style>
  <w:style w:type="character" w:customStyle="1" w:styleId="pun">
    <w:name w:val="pun"/>
    <w:basedOn w:val="Absatz-Standardschriftart"/>
    <w:rsid w:val="00782797"/>
  </w:style>
  <w:style w:type="character" w:customStyle="1" w:styleId="NichtaufgelsteErwhnung3">
    <w:name w:val="Nicht aufgelöste Erwähnung3"/>
    <w:basedOn w:val="Absatz-Standardschriftart"/>
    <w:uiPriority w:val="99"/>
    <w:semiHidden/>
    <w:unhideWhenUsed/>
    <w:rsid w:val="00DC3D33"/>
    <w:rPr>
      <w:color w:val="605E5C"/>
      <w:shd w:val="clear" w:color="auto" w:fill="E1DFDD"/>
    </w:rPr>
  </w:style>
  <w:style w:type="character" w:customStyle="1" w:styleId="NichtaufgelsteErwhnung4">
    <w:name w:val="Nicht aufgelöste Erwähnung4"/>
    <w:basedOn w:val="Absatz-Standardschriftart"/>
    <w:uiPriority w:val="99"/>
    <w:semiHidden/>
    <w:unhideWhenUsed/>
    <w:rsid w:val="00984154"/>
    <w:rPr>
      <w:color w:val="605E5C"/>
      <w:shd w:val="clear" w:color="auto" w:fill="E1DFDD"/>
    </w:rPr>
  </w:style>
  <w:style w:type="character" w:customStyle="1" w:styleId="pl-s1">
    <w:name w:val="pl-s1"/>
    <w:basedOn w:val="Absatz-Standardschriftart"/>
    <w:rsid w:val="009507F4"/>
  </w:style>
  <w:style w:type="character" w:customStyle="1" w:styleId="pl-smi">
    <w:name w:val="pl-smi"/>
    <w:basedOn w:val="Absatz-Standardschriftart"/>
    <w:rsid w:val="009507F4"/>
  </w:style>
  <w:style w:type="character" w:customStyle="1" w:styleId="pl-k">
    <w:name w:val="pl-k"/>
    <w:basedOn w:val="Absatz-Standardschriftart"/>
    <w:rsid w:val="009507F4"/>
  </w:style>
  <w:style w:type="character" w:customStyle="1" w:styleId="pl-v">
    <w:name w:val="pl-v"/>
    <w:basedOn w:val="Absatz-Standardschriftart"/>
    <w:rsid w:val="009507F4"/>
  </w:style>
  <w:style w:type="character" w:customStyle="1" w:styleId="pl-c1">
    <w:name w:val="pl-c1"/>
    <w:basedOn w:val="Absatz-Standardschriftart"/>
    <w:rsid w:val="009507F4"/>
  </w:style>
  <w:style w:type="character" w:customStyle="1" w:styleId="NichtaufgelsteErwhnung5">
    <w:name w:val="Nicht aufgelöste Erwähnung5"/>
    <w:basedOn w:val="Absatz-Standardschriftart"/>
    <w:uiPriority w:val="99"/>
    <w:semiHidden/>
    <w:unhideWhenUsed/>
    <w:rsid w:val="00F01E33"/>
    <w:rPr>
      <w:color w:val="605E5C"/>
      <w:shd w:val="clear" w:color="auto" w:fill="E1DFDD"/>
    </w:rPr>
  </w:style>
  <w:style w:type="character" w:customStyle="1" w:styleId="NichtaufgelsteErwhnung6">
    <w:name w:val="Nicht aufgelöste Erwähnung6"/>
    <w:basedOn w:val="Absatz-Standardschriftart"/>
    <w:uiPriority w:val="99"/>
    <w:semiHidden/>
    <w:unhideWhenUsed/>
    <w:rsid w:val="00E414AD"/>
    <w:rPr>
      <w:color w:val="605E5C"/>
      <w:shd w:val="clear" w:color="auto" w:fill="E1DFDD"/>
    </w:rPr>
  </w:style>
  <w:style w:type="character" w:customStyle="1" w:styleId="NichtaufgelsteErwhnung7">
    <w:name w:val="Nicht aufgelöste Erwähnung7"/>
    <w:basedOn w:val="Absatz-Standardschriftart"/>
    <w:uiPriority w:val="99"/>
    <w:semiHidden/>
    <w:unhideWhenUsed/>
    <w:rsid w:val="005A3166"/>
    <w:rPr>
      <w:color w:val="605E5C"/>
      <w:shd w:val="clear" w:color="auto" w:fill="E1DFDD"/>
    </w:rPr>
  </w:style>
  <w:style w:type="character" w:customStyle="1" w:styleId="NichtaufgelsteErwhnung8">
    <w:name w:val="Nicht aufgelöste Erwähnung8"/>
    <w:basedOn w:val="Absatz-Standardschriftart"/>
    <w:uiPriority w:val="99"/>
    <w:semiHidden/>
    <w:unhideWhenUsed/>
    <w:rsid w:val="006C2AB2"/>
    <w:rPr>
      <w:color w:val="605E5C"/>
      <w:shd w:val="clear" w:color="auto" w:fill="E1DFDD"/>
    </w:rPr>
  </w:style>
  <w:style w:type="character" w:customStyle="1" w:styleId="NichtaufgelsteErwhnung9">
    <w:name w:val="Nicht aufgelöste Erwähnung9"/>
    <w:basedOn w:val="Absatz-Standardschriftart"/>
    <w:uiPriority w:val="99"/>
    <w:semiHidden/>
    <w:unhideWhenUsed/>
    <w:rsid w:val="0056520F"/>
    <w:rPr>
      <w:color w:val="605E5C"/>
      <w:shd w:val="clear" w:color="auto" w:fill="E1DFDD"/>
    </w:rPr>
  </w:style>
  <w:style w:type="character" w:customStyle="1" w:styleId="cf">
    <w:name w:val="cf"/>
    <w:basedOn w:val="Absatz-Standardschriftart"/>
    <w:rsid w:val="00A93A04"/>
  </w:style>
  <w:style w:type="character" w:customStyle="1" w:styleId="er">
    <w:name w:val="er"/>
    <w:basedOn w:val="Absatz-Standardschriftart"/>
    <w:rsid w:val="00EA0303"/>
  </w:style>
  <w:style w:type="character" w:customStyle="1" w:styleId="NichtaufgelsteErwhnung10">
    <w:name w:val="Nicht aufgelöste Erwähnung10"/>
    <w:basedOn w:val="Absatz-Standardschriftart"/>
    <w:uiPriority w:val="99"/>
    <w:semiHidden/>
    <w:unhideWhenUsed/>
    <w:rsid w:val="00E879D2"/>
    <w:rPr>
      <w:color w:val="605E5C"/>
      <w:shd w:val="clear" w:color="auto" w:fill="E1DFDD"/>
    </w:rPr>
  </w:style>
  <w:style w:type="character" w:customStyle="1" w:styleId="NichtaufgelsteErwhnung11">
    <w:name w:val="Nicht aufgelöste Erwähnung11"/>
    <w:basedOn w:val="Absatz-Standardschriftart"/>
    <w:uiPriority w:val="99"/>
    <w:semiHidden/>
    <w:unhideWhenUsed/>
    <w:rsid w:val="001B1F7E"/>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81611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B063A1"/>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DF1154"/>
    <w:rPr>
      <w:color w:val="605E5C"/>
      <w:shd w:val="clear" w:color="auto" w:fill="E1DFDD"/>
    </w:rPr>
  </w:style>
  <w:style w:type="character" w:customStyle="1" w:styleId="NichtaufgelsteErwhnung15">
    <w:name w:val="Nicht aufgelöste Erwähnung15"/>
    <w:basedOn w:val="Absatz-Standardschriftart"/>
    <w:uiPriority w:val="99"/>
    <w:semiHidden/>
    <w:unhideWhenUsed/>
    <w:rsid w:val="00B73CAE"/>
    <w:rPr>
      <w:color w:val="605E5C"/>
      <w:shd w:val="clear" w:color="auto" w:fill="E1DFDD"/>
    </w:rPr>
  </w:style>
  <w:style w:type="character" w:customStyle="1" w:styleId="NichtaufgelsteErwhnung16">
    <w:name w:val="Nicht aufgelöste Erwähnung16"/>
    <w:basedOn w:val="Absatz-Standardschriftart"/>
    <w:uiPriority w:val="99"/>
    <w:semiHidden/>
    <w:unhideWhenUsed/>
    <w:rsid w:val="00E93437"/>
    <w:rPr>
      <w:color w:val="605E5C"/>
      <w:shd w:val="clear" w:color="auto" w:fill="E1DFDD"/>
    </w:rPr>
  </w:style>
  <w:style w:type="character" w:customStyle="1" w:styleId="va">
    <w:name w:val="va"/>
    <w:basedOn w:val="Absatz-Standardschriftart"/>
    <w:rsid w:val="00142C2A"/>
  </w:style>
  <w:style w:type="character" w:customStyle="1" w:styleId="hljs-punctuation">
    <w:name w:val="hljs-punctuation"/>
    <w:basedOn w:val="Absatz-Standardschriftart"/>
    <w:rsid w:val="00BA612A"/>
  </w:style>
  <w:style w:type="character" w:customStyle="1" w:styleId="hljs-builtin">
    <w:name w:val="hljs-built_in"/>
    <w:basedOn w:val="Absatz-Standardschriftart"/>
    <w:rsid w:val="00BA612A"/>
  </w:style>
  <w:style w:type="character" w:customStyle="1" w:styleId="hljs-number">
    <w:name w:val="hljs-number"/>
    <w:basedOn w:val="Absatz-Standardschriftart"/>
    <w:rsid w:val="00BA612A"/>
  </w:style>
  <w:style w:type="character" w:customStyle="1" w:styleId="NichtaufgelsteErwhnung17">
    <w:name w:val="Nicht aufgelöste Erwähnung17"/>
    <w:basedOn w:val="Absatz-Standardschriftart"/>
    <w:uiPriority w:val="99"/>
    <w:semiHidden/>
    <w:unhideWhenUsed/>
    <w:rsid w:val="001166A7"/>
    <w:rPr>
      <w:color w:val="605E5C"/>
      <w:shd w:val="clear" w:color="auto" w:fill="E1DFDD"/>
    </w:rPr>
  </w:style>
  <w:style w:type="character" w:styleId="NichtaufgelsteErwhnung">
    <w:name w:val="Unresolved Mention"/>
    <w:basedOn w:val="Absatz-Standardschriftart"/>
    <w:uiPriority w:val="99"/>
    <w:semiHidden/>
    <w:unhideWhenUsed/>
    <w:rsid w:val="003F3457"/>
    <w:rPr>
      <w:color w:val="605E5C"/>
      <w:shd w:val="clear" w:color="auto" w:fill="E1DFDD"/>
    </w:rPr>
  </w:style>
  <w:style w:type="character" w:customStyle="1" w:styleId="hljs-operator">
    <w:name w:val="hljs-operator"/>
    <w:basedOn w:val="Absatz-Standardschriftart"/>
    <w:rsid w:val="009A444D"/>
  </w:style>
  <w:style w:type="character" w:customStyle="1" w:styleId="HTMLVorformatiertZchn1">
    <w:name w:val="HTML Vorformatiert Zchn1"/>
    <w:basedOn w:val="Absatz-Standardschriftart"/>
    <w:uiPriority w:val="99"/>
    <w:semiHidden/>
    <w:rsid w:val="00B9577F"/>
    <w:rPr>
      <w:rFonts w:ascii="Consolas" w:hAnsi="Consolas" w:cstheme="majorHAnsi"/>
      <w:sz w:val="20"/>
      <w:szCs w:val="20"/>
      <w:lang w:eastAsia="de-DE"/>
    </w:rPr>
  </w:style>
  <w:style w:type="paragraph" w:customStyle="1" w:styleId="msonormal0">
    <w:name w:val="msonormal"/>
    <w:basedOn w:val="Standard"/>
    <w:rsid w:val="00B9577F"/>
    <w:pPr>
      <w:spacing w:before="100" w:beforeAutospacing="1" w:after="100" w:afterAutospacing="1"/>
    </w:pPr>
    <w:rPr>
      <w:rFonts w:eastAsia="Times New Roman"/>
    </w:rPr>
  </w:style>
  <w:style w:type="character" w:customStyle="1" w:styleId="FuzeileZchn1">
    <w:name w:val="Fußzeile Zchn1"/>
    <w:basedOn w:val="Absatz-Standardschriftart"/>
    <w:uiPriority w:val="99"/>
    <w:semiHidden/>
    <w:rsid w:val="00B9577F"/>
    <w:rPr>
      <w:rFonts w:asciiTheme="majorHAnsi" w:hAnsiTheme="majorHAnsi" w:cstheme="majorHAnsi"/>
      <w:sz w:val="24"/>
      <w:szCs w:val="24"/>
      <w:lang w:eastAsia="de-DE"/>
    </w:rPr>
  </w:style>
  <w:style w:type="paragraph" w:styleId="Titel">
    <w:name w:val="Title"/>
    <w:basedOn w:val="Standard"/>
    <w:next w:val="Standard"/>
    <w:link w:val="TitelZchn"/>
    <w:uiPriority w:val="10"/>
    <w:qFormat/>
    <w:rsid w:val="00B9577F"/>
    <w:pPr>
      <w:spacing w:after="120"/>
      <w:contextualSpacing/>
    </w:pPr>
    <w:rPr>
      <w:rFonts w:ascii="Century Gothic" w:eastAsiaTheme="majorEastAsia" w:hAnsi="Century Gothic" w:cstheme="majorBidi"/>
      <w:spacing w:val="-10"/>
      <w:kern w:val="28"/>
      <w:sz w:val="56"/>
      <w:szCs w:val="56"/>
    </w:rPr>
  </w:style>
  <w:style w:type="character" w:customStyle="1" w:styleId="TitelZchn">
    <w:name w:val="Titel Zchn"/>
    <w:basedOn w:val="Absatz-Standardschriftart"/>
    <w:link w:val="Titel"/>
    <w:uiPriority w:val="10"/>
    <w:rsid w:val="00B9577F"/>
    <w:rPr>
      <w:rFonts w:ascii="Century Gothic" w:eastAsiaTheme="majorEastAsia" w:hAnsi="Century Gothic" w:cstheme="majorBidi"/>
      <w:spacing w:val="-10"/>
      <w:kern w:val="28"/>
      <w:sz w:val="56"/>
      <w:szCs w:val="56"/>
    </w:rPr>
  </w:style>
  <w:style w:type="character" w:customStyle="1" w:styleId="SprechblasentextZchn1">
    <w:name w:val="Sprechblasentext Zchn1"/>
    <w:basedOn w:val="Absatz-Standardschriftart"/>
    <w:uiPriority w:val="99"/>
    <w:semiHidden/>
    <w:rsid w:val="00B9577F"/>
    <w:rPr>
      <w:rFonts w:ascii="Segoe UI" w:hAnsi="Segoe UI" w:cs="Segoe UI"/>
      <w:sz w:val="18"/>
      <w:szCs w:val="18"/>
      <w:lang w:eastAsia="de-DE"/>
    </w:rPr>
  </w:style>
  <w:style w:type="paragraph" w:customStyle="1" w:styleId="Nummerierung">
    <w:name w:val="Nummerierung"/>
    <w:basedOn w:val="Listenabsatz"/>
    <w:qFormat/>
    <w:rsid w:val="00B9577F"/>
    <w:pPr>
      <w:numPr>
        <w:numId w:val="12"/>
      </w:numPr>
      <w:spacing w:after="120"/>
    </w:pPr>
    <w:rPr>
      <w:rFonts w:asciiTheme="majorHAnsi" w:eastAsiaTheme="minorHAnsi" w:hAnsiTheme="majorHAnsi" w:cstheme="majorHAnsi"/>
      <w:b/>
    </w:rPr>
  </w:style>
  <w:style w:type="character" w:customStyle="1" w:styleId="Aufzhlung2Zchn">
    <w:name w:val="Aufzählung 2 Zchn"/>
    <w:basedOn w:val="AufzhlungZchn"/>
    <w:link w:val="Aufzhlung2"/>
    <w:locked/>
    <w:rsid w:val="00B9577F"/>
    <w:rPr>
      <w:rFonts w:ascii="Verdana" w:hAnsi="Verdana"/>
      <w:sz w:val="19"/>
      <w:szCs w:val="19"/>
      <w:lang w:val="de-DE" w:eastAsia="de-DE" w:bidi="ar-SA"/>
    </w:rPr>
  </w:style>
  <w:style w:type="character" w:customStyle="1" w:styleId="EndNoteBibliographyTitleZchn">
    <w:name w:val="EndNote Bibliography Title Zchn"/>
    <w:basedOn w:val="Aufzhlung2Zchn"/>
    <w:link w:val="EndNoteBibliographyTitle"/>
    <w:locked/>
    <w:rsid w:val="00B9577F"/>
    <w:rPr>
      <w:rFonts w:ascii="Calibri Light" w:hAnsi="Calibri Light" w:cs="Calibri Light"/>
      <w:noProof/>
      <w:sz w:val="24"/>
      <w:szCs w:val="24"/>
      <w:lang w:val="de-DE" w:eastAsia="de-DE" w:bidi="ar-SA"/>
    </w:rPr>
  </w:style>
  <w:style w:type="paragraph" w:customStyle="1" w:styleId="EndNoteBibliographyTitle">
    <w:name w:val="EndNote Bibliography Title"/>
    <w:basedOn w:val="Standard"/>
    <w:link w:val="EndNoteBibliographyTitleZchn"/>
    <w:rsid w:val="00B9577F"/>
    <w:pPr>
      <w:jc w:val="center"/>
    </w:pPr>
    <w:rPr>
      <w:rFonts w:ascii="Calibri Light" w:hAnsi="Calibri Light" w:cs="Calibri Light"/>
      <w:noProof/>
    </w:rPr>
  </w:style>
  <w:style w:type="character" w:customStyle="1" w:styleId="EndNoteBibliographyZchn">
    <w:name w:val="EndNote Bibliography Zchn"/>
    <w:basedOn w:val="Aufzhlung2Zchn"/>
    <w:link w:val="EndNoteBibliography"/>
    <w:locked/>
    <w:rsid w:val="00B9577F"/>
    <w:rPr>
      <w:rFonts w:ascii="Calibri Light" w:hAnsi="Calibri Light" w:cs="Calibri Light"/>
      <w:noProof/>
      <w:sz w:val="24"/>
      <w:szCs w:val="24"/>
      <w:lang w:val="de-DE" w:eastAsia="de-DE" w:bidi="ar-SA"/>
    </w:rPr>
  </w:style>
  <w:style w:type="paragraph" w:customStyle="1" w:styleId="EndNoteBibliography">
    <w:name w:val="EndNote Bibliography"/>
    <w:basedOn w:val="Standard"/>
    <w:link w:val="EndNoteBibliographyZchn"/>
    <w:rsid w:val="00B9577F"/>
    <w:pPr>
      <w:spacing w:after="120"/>
    </w:pPr>
    <w:rPr>
      <w:rFonts w:ascii="Calibri Light" w:hAnsi="Calibri Light" w:cs="Calibri Light"/>
      <w:noProof/>
    </w:rPr>
  </w:style>
  <w:style w:type="character" w:customStyle="1" w:styleId="pl-c">
    <w:name w:val="pl-c"/>
    <w:basedOn w:val="Absatz-Standardschriftart"/>
    <w:rsid w:val="00B9577F"/>
  </w:style>
  <w:style w:type="character" w:customStyle="1" w:styleId="pl-s">
    <w:name w:val="pl-s"/>
    <w:basedOn w:val="Absatz-Standardschriftart"/>
    <w:rsid w:val="00B9577F"/>
  </w:style>
  <w:style w:type="character" w:customStyle="1" w:styleId="pl-pds">
    <w:name w:val="pl-pds"/>
    <w:basedOn w:val="Absatz-Standardschriftart"/>
    <w:rsid w:val="00B9577F"/>
  </w:style>
  <w:style w:type="character" w:customStyle="1" w:styleId="gnkrckgcgsb">
    <w:name w:val="gnkrckgcgsb"/>
    <w:basedOn w:val="Absatz-Standardschriftart"/>
    <w:rsid w:val="00B9577F"/>
  </w:style>
  <w:style w:type="character" w:customStyle="1" w:styleId="gnkrckgcmsb">
    <w:name w:val="gnkrckgcmsb"/>
    <w:basedOn w:val="Absatz-Standardschriftart"/>
    <w:rsid w:val="00B9577F"/>
  </w:style>
  <w:style w:type="character" w:customStyle="1" w:styleId="gnkrckgcmrb">
    <w:name w:val="gnkrckgcmrb"/>
    <w:basedOn w:val="Absatz-Standardschriftart"/>
    <w:rsid w:val="00B9577F"/>
  </w:style>
  <w:style w:type="paragraph" w:styleId="Inhaltsverzeichnisberschrift">
    <w:name w:val="TOC Heading"/>
    <w:basedOn w:val="berschrift1"/>
    <w:next w:val="Standard"/>
    <w:uiPriority w:val="39"/>
    <w:unhideWhenUsed/>
    <w:qFormat/>
    <w:rsid w:val="00B9577F"/>
    <w:pPr>
      <w:keepNext/>
      <w:keepLines/>
      <w:spacing w:before="240" w:line="259" w:lineRule="auto"/>
      <w:outlineLvl w:val="9"/>
    </w:pPr>
    <w:rPr>
      <w:rFonts w:asciiTheme="majorHAnsi" w:eastAsiaTheme="majorEastAsia" w:hAnsiTheme="majorHAnsi" w:cs="Segoe UI"/>
      <w:b w:val="0"/>
      <w:bCs w:val="0"/>
      <w:color w:val="365F91" w:themeColor="accent1" w:themeShade="BF"/>
      <w:sz w:val="32"/>
      <w:szCs w:val="32"/>
      <w:lang w:val="en-US"/>
    </w:rPr>
  </w:style>
  <w:style w:type="character" w:customStyle="1" w:styleId="hljs-keyword">
    <w:name w:val="hljs-keyword"/>
    <w:basedOn w:val="Absatz-Standardschriftart"/>
    <w:rsid w:val="00B9577F"/>
  </w:style>
  <w:style w:type="character" w:customStyle="1" w:styleId="hljs-literal">
    <w:name w:val="hljs-literal"/>
    <w:basedOn w:val="Absatz-Standardschriftart"/>
    <w:rsid w:val="00B9577F"/>
  </w:style>
  <w:style w:type="character" w:customStyle="1" w:styleId="gnvwddmdn3b">
    <w:name w:val="gnvwddmdn3b"/>
    <w:basedOn w:val="Absatz-Standardschriftart"/>
    <w:rsid w:val="00F63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524">
      <w:bodyDiv w:val="1"/>
      <w:marLeft w:val="0"/>
      <w:marRight w:val="0"/>
      <w:marTop w:val="0"/>
      <w:marBottom w:val="0"/>
      <w:divBdr>
        <w:top w:val="none" w:sz="0" w:space="0" w:color="auto"/>
        <w:left w:val="none" w:sz="0" w:space="0" w:color="auto"/>
        <w:bottom w:val="none" w:sz="0" w:space="0" w:color="auto"/>
        <w:right w:val="none" w:sz="0" w:space="0" w:color="auto"/>
      </w:divBdr>
    </w:div>
    <w:div w:id="3555402">
      <w:bodyDiv w:val="1"/>
      <w:marLeft w:val="0"/>
      <w:marRight w:val="0"/>
      <w:marTop w:val="0"/>
      <w:marBottom w:val="0"/>
      <w:divBdr>
        <w:top w:val="none" w:sz="0" w:space="0" w:color="auto"/>
        <w:left w:val="none" w:sz="0" w:space="0" w:color="auto"/>
        <w:bottom w:val="none" w:sz="0" w:space="0" w:color="auto"/>
        <w:right w:val="none" w:sz="0" w:space="0" w:color="auto"/>
      </w:divBdr>
    </w:div>
    <w:div w:id="6056398">
      <w:bodyDiv w:val="1"/>
      <w:marLeft w:val="0"/>
      <w:marRight w:val="0"/>
      <w:marTop w:val="0"/>
      <w:marBottom w:val="0"/>
      <w:divBdr>
        <w:top w:val="none" w:sz="0" w:space="0" w:color="auto"/>
        <w:left w:val="none" w:sz="0" w:space="0" w:color="auto"/>
        <w:bottom w:val="none" w:sz="0" w:space="0" w:color="auto"/>
        <w:right w:val="none" w:sz="0" w:space="0" w:color="auto"/>
      </w:divBdr>
    </w:div>
    <w:div w:id="10645493">
      <w:bodyDiv w:val="1"/>
      <w:marLeft w:val="0"/>
      <w:marRight w:val="0"/>
      <w:marTop w:val="0"/>
      <w:marBottom w:val="0"/>
      <w:divBdr>
        <w:top w:val="none" w:sz="0" w:space="0" w:color="auto"/>
        <w:left w:val="none" w:sz="0" w:space="0" w:color="auto"/>
        <w:bottom w:val="none" w:sz="0" w:space="0" w:color="auto"/>
        <w:right w:val="none" w:sz="0" w:space="0" w:color="auto"/>
      </w:divBdr>
    </w:div>
    <w:div w:id="25644605">
      <w:bodyDiv w:val="1"/>
      <w:marLeft w:val="0"/>
      <w:marRight w:val="0"/>
      <w:marTop w:val="0"/>
      <w:marBottom w:val="0"/>
      <w:divBdr>
        <w:top w:val="none" w:sz="0" w:space="0" w:color="auto"/>
        <w:left w:val="none" w:sz="0" w:space="0" w:color="auto"/>
        <w:bottom w:val="none" w:sz="0" w:space="0" w:color="auto"/>
        <w:right w:val="none" w:sz="0" w:space="0" w:color="auto"/>
      </w:divBdr>
    </w:div>
    <w:div w:id="29380049">
      <w:bodyDiv w:val="1"/>
      <w:marLeft w:val="0"/>
      <w:marRight w:val="0"/>
      <w:marTop w:val="0"/>
      <w:marBottom w:val="0"/>
      <w:divBdr>
        <w:top w:val="none" w:sz="0" w:space="0" w:color="auto"/>
        <w:left w:val="none" w:sz="0" w:space="0" w:color="auto"/>
        <w:bottom w:val="none" w:sz="0" w:space="0" w:color="auto"/>
        <w:right w:val="none" w:sz="0" w:space="0" w:color="auto"/>
      </w:divBdr>
    </w:div>
    <w:div w:id="38556022">
      <w:bodyDiv w:val="1"/>
      <w:marLeft w:val="0"/>
      <w:marRight w:val="0"/>
      <w:marTop w:val="0"/>
      <w:marBottom w:val="0"/>
      <w:divBdr>
        <w:top w:val="none" w:sz="0" w:space="0" w:color="auto"/>
        <w:left w:val="none" w:sz="0" w:space="0" w:color="auto"/>
        <w:bottom w:val="none" w:sz="0" w:space="0" w:color="auto"/>
        <w:right w:val="none" w:sz="0" w:space="0" w:color="auto"/>
      </w:divBdr>
    </w:div>
    <w:div w:id="38748318">
      <w:bodyDiv w:val="1"/>
      <w:marLeft w:val="0"/>
      <w:marRight w:val="0"/>
      <w:marTop w:val="0"/>
      <w:marBottom w:val="0"/>
      <w:divBdr>
        <w:top w:val="none" w:sz="0" w:space="0" w:color="auto"/>
        <w:left w:val="none" w:sz="0" w:space="0" w:color="auto"/>
        <w:bottom w:val="none" w:sz="0" w:space="0" w:color="auto"/>
        <w:right w:val="none" w:sz="0" w:space="0" w:color="auto"/>
      </w:divBdr>
    </w:div>
    <w:div w:id="44646689">
      <w:bodyDiv w:val="1"/>
      <w:marLeft w:val="0"/>
      <w:marRight w:val="0"/>
      <w:marTop w:val="0"/>
      <w:marBottom w:val="0"/>
      <w:divBdr>
        <w:top w:val="none" w:sz="0" w:space="0" w:color="auto"/>
        <w:left w:val="none" w:sz="0" w:space="0" w:color="auto"/>
        <w:bottom w:val="none" w:sz="0" w:space="0" w:color="auto"/>
        <w:right w:val="none" w:sz="0" w:space="0" w:color="auto"/>
      </w:divBdr>
    </w:div>
    <w:div w:id="55863859">
      <w:bodyDiv w:val="1"/>
      <w:marLeft w:val="0"/>
      <w:marRight w:val="0"/>
      <w:marTop w:val="0"/>
      <w:marBottom w:val="0"/>
      <w:divBdr>
        <w:top w:val="none" w:sz="0" w:space="0" w:color="auto"/>
        <w:left w:val="none" w:sz="0" w:space="0" w:color="auto"/>
        <w:bottom w:val="none" w:sz="0" w:space="0" w:color="auto"/>
        <w:right w:val="none" w:sz="0" w:space="0" w:color="auto"/>
      </w:divBdr>
    </w:div>
    <w:div w:id="57560307">
      <w:bodyDiv w:val="1"/>
      <w:marLeft w:val="0"/>
      <w:marRight w:val="0"/>
      <w:marTop w:val="0"/>
      <w:marBottom w:val="0"/>
      <w:divBdr>
        <w:top w:val="none" w:sz="0" w:space="0" w:color="auto"/>
        <w:left w:val="none" w:sz="0" w:space="0" w:color="auto"/>
        <w:bottom w:val="none" w:sz="0" w:space="0" w:color="auto"/>
        <w:right w:val="none" w:sz="0" w:space="0" w:color="auto"/>
      </w:divBdr>
    </w:div>
    <w:div w:id="62873024">
      <w:bodyDiv w:val="1"/>
      <w:marLeft w:val="0"/>
      <w:marRight w:val="0"/>
      <w:marTop w:val="0"/>
      <w:marBottom w:val="0"/>
      <w:divBdr>
        <w:top w:val="none" w:sz="0" w:space="0" w:color="auto"/>
        <w:left w:val="none" w:sz="0" w:space="0" w:color="auto"/>
        <w:bottom w:val="none" w:sz="0" w:space="0" w:color="auto"/>
        <w:right w:val="none" w:sz="0" w:space="0" w:color="auto"/>
      </w:divBdr>
    </w:div>
    <w:div w:id="88431030">
      <w:bodyDiv w:val="1"/>
      <w:marLeft w:val="0"/>
      <w:marRight w:val="0"/>
      <w:marTop w:val="0"/>
      <w:marBottom w:val="0"/>
      <w:divBdr>
        <w:top w:val="none" w:sz="0" w:space="0" w:color="auto"/>
        <w:left w:val="none" w:sz="0" w:space="0" w:color="auto"/>
        <w:bottom w:val="none" w:sz="0" w:space="0" w:color="auto"/>
        <w:right w:val="none" w:sz="0" w:space="0" w:color="auto"/>
      </w:divBdr>
    </w:div>
    <w:div w:id="88503518">
      <w:bodyDiv w:val="1"/>
      <w:marLeft w:val="0"/>
      <w:marRight w:val="0"/>
      <w:marTop w:val="0"/>
      <w:marBottom w:val="0"/>
      <w:divBdr>
        <w:top w:val="none" w:sz="0" w:space="0" w:color="auto"/>
        <w:left w:val="none" w:sz="0" w:space="0" w:color="auto"/>
        <w:bottom w:val="none" w:sz="0" w:space="0" w:color="auto"/>
        <w:right w:val="none" w:sz="0" w:space="0" w:color="auto"/>
      </w:divBdr>
    </w:div>
    <w:div w:id="89397383">
      <w:bodyDiv w:val="1"/>
      <w:marLeft w:val="0"/>
      <w:marRight w:val="0"/>
      <w:marTop w:val="0"/>
      <w:marBottom w:val="0"/>
      <w:divBdr>
        <w:top w:val="none" w:sz="0" w:space="0" w:color="auto"/>
        <w:left w:val="none" w:sz="0" w:space="0" w:color="auto"/>
        <w:bottom w:val="none" w:sz="0" w:space="0" w:color="auto"/>
        <w:right w:val="none" w:sz="0" w:space="0" w:color="auto"/>
      </w:divBdr>
    </w:div>
    <w:div w:id="99838079">
      <w:bodyDiv w:val="1"/>
      <w:marLeft w:val="0"/>
      <w:marRight w:val="0"/>
      <w:marTop w:val="0"/>
      <w:marBottom w:val="0"/>
      <w:divBdr>
        <w:top w:val="none" w:sz="0" w:space="0" w:color="auto"/>
        <w:left w:val="none" w:sz="0" w:space="0" w:color="auto"/>
        <w:bottom w:val="none" w:sz="0" w:space="0" w:color="auto"/>
        <w:right w:val="none" w:sz="0" w:space="0" w:color="auto"/>
      </w:divBdr>
    </w:div>
    <w:div w:id="101995548">
      <w:bodyDiv w:val="1"/>
      <w:marLeft w:val="0"/>
      <w:marRight w:val="0"/>
      <w:marTop w:val="0"/>
      <w:marBottom w:val="0"/>
      <w:divBdr>
        <w:top w:val="none" w:sz="0" w:space="0" w:color="auto"/>
        <w:left w:val="none" w:sz="0" w:space="0" w:color="auto"/>
        <w:bottom w:val="none" w:sz="0" w:space="0" w:color="auto"/>
        <w:right w:val="none" w:sz="0" w:space="0" w:color="auto"/>
      </w:divBdr>
    </w:div>
    <w:div w:id="105317631">
      <w:bodyDiv w:val="1"/>
      <w:marLeft w:val="0"/>
      <w:marRight w:val="0"/>
      <w:marTop w:val="0"/>
      <w:marBottom w:val="0"/>
      <w:divBdr>
        <w:top w:val="none" w:sz="0" w:space="0" w:color="auto"/>
        <w:left w:val="none" w:sz="0" w:space="0" w:color="auto"/>
        <w:bottom w:val="none" w:sz="0" w:space="0" w:color="auto"/>
        <w:right w:val="none" w:sz="0" w:space="0" w:color="auto"/>
      </w:divBdr>
    </w:div>
    <w:div w:id="107050563">
      <w:bodyDiv w:val="1"/>
      <w:marLeft w:val="0"/>
      <w:marRight w:val="0"/>
      <w:marTop w:val="0"/>
      <w:marBottom w:val="0"/>
      <w:divBdr>
        <w:top w:val="none" w:sz="0" w:space="0" w:color="auto"/>
        <w:left w:val="none" w:sz="0" w:space="0" w:color="auto"/>
        <w:bottom w:val="none" w:sz="0" w:space="0" w:color="auto"/>
        <w:right w:val="none" w:sz="0" w:space="0" w:color="auto"/>
      </w:divBdr>
    </w:div>
    <w:div w:id="108547118">
      <w:bodyDiv w:val="1"/>
      <w:marLeft w:val="0"/>
      <w:marRight w:val="0"/>
      <w:marTop w:val="0"/>
      <w:marBottom w:val="0"/>
      <w:divBdr>
        <w:top w:val="none" w:sz="0" w:space="0" w:color="auto"/>
        <w:left w:val="none" w:sz="0" w:space="0" w:color="auto"/>
        <w:bottom w:val="none" w:sz="0" w:space="0" w:color="auto"/>
        <w:right w:val="none" w:sz="0" w:space="0" w:color="auto"/>
      </w:divBdr>
    </w:div>
    <w:div w:id="111562126">
      <w:bodyDiv w:val="1"/>
      <w:marLeft w:val="0"/>
      <w:marRight w:val="0"/>
      <w:marTop w:val="0"/>
      <w:marBottom w:val="0"/>
      <w:divBdr>
        <w:top w:val="none" w:sz="0" w:space="0" w:color="auto"/>
        <w:left w:val="none" w:sz="0" w:space="0" w:color="auto"/>
        <w:bottom w:val="none" w:sz="0" w:space="0" w:color="auto"/>
        <w:right w:val="none" w:sz="0" w:space="0" w:color="auto"/>
      </w:divBdr>
    </w:div>
    <w:div w:id="116072504">
      <w:bodyDiv w:val="1"/>
      <w:marLeft w:val="0"/>
      <w:marRight w:val="0"/>
      <w:marTop w:val="0"/>
      <w:marBottom w:val="0"/>
      <w:divBdr>
        <w:top w:val="none" w:sz="0" w:space="0" w:color="auto"/>
        <w:left w:val="none" w:sz="0" w:space="0" w:color="auto"/>
        <w:bottom w:val="none" w:sz="0" w:space="0" w:color="auto"/>
        <w:right w:val="none" w:sz="0" w:space="0" w:color="auto"/>
      </w:divBdr>
      <w:divsChild>
        <w:div w:id="1522353800">
          <w:marLeft w:val="0"/>
          <w:marRight w:val="0"/>
          <w:marTop w:val="0"/>
          <w:marBottom w:val="0"/>
          <w:divBdr>
            <w:top w:val="none" w:sz="0" w:space="0" w:color="auto"/>
            <w:left w:val="none" w:sz="0" w:space="0" w:color="auto"/>
            <w:bottom w:val="none" w:sz="0" w:space="0" w:color="auto"/>
            <w:right w:val="none" w:sz="0" w:space="0" w:color="auto"/>
          </w:divBdr>
          <w:divsChild>
            <w:div w:id="1168211181">
              <w:marLeft w:val="0"/>
              <w:marRight w:val="0"/>
              <w:marTop w:val="0"/>
              <w:marBottom w:val="0"/>
              <w:divBdr>
                <w:top w:val="none" w:sz="0" w:space="0" w:color="auto"/>
                <w:left w:val="none" w:sz="0" w:space="0" w:color="auto"/>
                <w:bottom w:val="none" w:sz="0" w:space="0" w:color="auto"/>
                <w:right w:val="none" w:sz="0" w:space="0" w:color="auto"/>
              </w:divBdr>
            </w:div>
            <w:div w:id="1304851896">
              <w:marLeft w:val="0"/>
              <w:marRight w:val="0"/>
              <w:marTop w:val="0"/>
              <w:marBottom w:val="0"/>
              <w:divBdr>
                <w:top w:val="none" w:sz="0" w:space="0" w:color="auto"/>
                <w:left w:val="none" w:sz="0" w:space="0" w:color="auto"/>
                <w:bottom w:val="none" w:sz="0" w:space="0" w:color="auto"/>
                <w:right w:val="none" w:sz="0" w:space="0" w:color="auto"/>
              </w:divBdr>
            </w:div>
            <w:div w:id="50811873">
              <w:marLeft w:val="0"/>
              <w:marRight w:val="0"/>
              <w:marTop w:val="0"/>
              <w:marBottom w:val="0"/>
              <w:divBdr>
                <w:top w:val="none" w:sz="0" w:space="0" w:color="auto"/>
                <w:left w:val="none" w:sz="0" w:space="0" w:color="auto"/>
                <w:bottom w:val="none" w:sz="0" w:space="0" w:color="auto"/>
                <w:right w:val="none" w:sz="0" w:space="0" w:color="auto"/>
              </w:divBdr>
            </w:div>
            <w:div w:id="39978424">
              <w:marLeft w:val="0"/>
              <w:marRight w:val="0"/>
              <w:marTop w:val="0"/>
              <w:marBottom w:val="0"/>
              <w:divBdr>
                <w:top w:val="none" w:sz="0" w:space="0" w:color="auto"/>
                <w:left w:val="none" w:sz="0" w:space="0" w:color="auto"/>
                <w:bottom w:val="none" w:sz="0" w:space="0" w:color="auto"/>
                <w:right w:val="none" w:sz="0" w:space="0" w:color="auto"/>
              </w:divBdr>
            </w:div>
            <w:div w:id="2025940192">
              <w:marLeft w:val="0"/>
              <w:marRight w:val="0"/>
              <w:marTop w:val="0"/>
              <w:marBottom w:val="0"/>
              <w:divBdr>
                <w:top w:val="none" w:sz="0" w:space="0" w:color="auto"/>
                <w:left w:val="none" w:sz="0" w:space="0" w:color="auto"/>
                <w:bottom w:val="none" w:sz="0" w:space="0" w:color="auto"/>
                <w:right w:val="none" w:sz="0" w:space="0" w:color="auto"/>
              </w:divBdr>
            </w:div>
            <w:div w:id="59254450">
              <w:marLeft w:val="0"/>
              <w:marRight w:val="0"/>
              <w:marTop w:val="0"/>
              <w:marBottom w:val="0"/>
              <w:divBdr>
                <w:top w:val="none" w:sz="0" w:space="0" w:color="auto"/>
                <w:left w:val="none" w:sz="0" w:space="0" w:color="auto"/>
                <w:bottom w:val="none" w:sz="0" w:space="0" w:color="auto"/>
                <w:right w:val="none" w:sz="0" w:space="0" w:color="auto"/>
              </w:divBdr>
            </w:div>
            <w:div w:id="416445549">
              <w:marLeft w:val="0"/>
              <w:marRight w:val="0"/>
              <w:marTop w:val="0"/>
              <w:marBottom w:val="0"/>
              <w:divBdr>
                <w:top w:val="none" w:sz="0" w:space="0" w:color="auto"/>
                <w:left w:val="none" w:sz="0" w:space="0" w:color="auto"/>
                <w:bottom w:val="none" w:sz="0" w:space="0" w:color="auto"/>
                <w:right w:val="none" w:sz="0" w:space="0" w:color="auto"/>
              </w:divBdr>
            </w:div>
            <w:div w:id="892158202">
              <w:marLeft w:val="0"/>
              <w:marRight w:val="0"/>
              <w:marTop w:val="0"/>
              <w:marBottom w:val="0"/>
              <w:divBdr>
                <w:top w:val="none" w:sz="0" w:space="0" w:color="auto"/>
                <w:left w:val="none" w:sz="0" w:space="0" w:color="auto"/>
                <w:bottom w:val="none" w:sz="0" w:space="0" w:color="auto"/>
                <w:right w:val="none" w:sz="0" w:space="0" w:color="auto"/>
              </w:divBdr>
            </w:div>
            <w:div w:id="1061099035">
              <w:marLeft w:val="0"/>
              <w:marRight w:val="0"/>
              <w:marTop w:val="0"/>
              <w:marBottom w:val="0"/>
              <w:divBdr>
                <w:top w:val="none" w:sz="0" w:space="0" w:color="auto"/>
                <w:left w:val="none" w:sz="0" w:space="0" w:color="auto"/>
                <w:bottom w:val="none" w:sz="0" w:space="0" w:color="auto"/>
                <w:right w:val="none" w:sz="0" w:space="0" w:color="auto"/>
              </w:divBdr>
            </w:div>
            <w:div w:id="310335663">
              <w:marLeft w:val="0"/>
              <w:marRight w:val="0"/>
              <w:marTop w:val="0"/>
              <w:marBottom w:val="0"/>
              <w:divBdr>
                <w:top w:val="none" w:sz="0" w:space="0" w:color="auto"/>
                <w:left w:val="none" w:sz="0" w:space="0" w:color="auto"/>
                <w:bottom w:val="none" w:sz="0" w:space="0" w:color="auto"/>
                <w:right w:val="none" w:sz="0" w:space="0" w:color="auto"/>
              </w:divBdr>
            </w:div>
            <w:div w:id="1565406998">
              <w:marLeft w:val="0"/>
              <w:marRight w:val="0"/>
              <w:marTop w:val="0"/>
              <w:marBottom w:val="0"/>
              <w:divBdr>
                <w:top w:val="none" w:sz="0" w:space="0" w:color="auto"/>
                <w:left w:val="none" w:sz="0" w:space="0" w:color="auto"/>
                <w:bottom w:val="none" w:sz="0" w:space="0" w:color="auto"/>
                <w:right w:val="none" w:sz="0" w:space="0" w:color="auto"/>
              </w:divBdr>
            </w:div>
            <w:div w:id="1436824147">
              <w:marLeft w:val="0"/>
              <w:marRight w:val="0"/>
              <w:marTop w:val="0"/>
              <w:marBottom w:val="0"/>
              <w:divBdr>
                <w:top w:val="none" w:sz="0" w:space="0" w:color="auto"/>
                <w:left w:val="none" w:sz="0" w:space="0" w:color="auto"/>
                <w:bottom w:val="none" w:sz="0" w:space="0" w:color="auto"/>
                <w:right w:val="none" w:sz="0" w:space="0" w:color="auto"/>
              </w:divBdr>
            </w:div>
            <w:div w:id="546378376">
              <w:marLeft w:val="0"/>
              <w:marRight w:val="0"/>
              <w:marTop w:val="0"/>
              <w:marBottom w:val="0"/>
              <w:divBdr>
                <w:top w:val="none" w:sz="0" w:space="0" w:color="auto"/>
                <w:left w:val="none" w:sz="0" w:space="0" w:color="auto"/>
                <w:bottom w:val="none" w:sz="0" w:space="0" w:color="auto"/>
                <w:right w:val="none" w:sz="0" w:space="0" w:color="auto"/>
              </w:divBdr>
            </w:div>
            <w:div w:id="27995843">
              <w:marLeft w:val="0"/>
              <w:marRight w:val="0"/>
              <w:marTop w:val="0"/>
              <w:marBottom w:val="0"/>
              <w:divBdr>
                <w:top w:val="none" w:sz="0" w:space="0" w:color="auto"/>
                <w:left w:val="none" w:sz="0" w:space="0" w:color="auto"/>
                <w:bottom w:val="none" w:sz="0" w:space="0" w:color="auto"/>
                <w:right w:val="none" w:sz="0" w:space="0" w:color="auto"/>
              </w:divBdr>
            </w:div>
            <w:div w:id="183440482">
              <w:marLeft w:val="0"/>
              <w:marRight w:val="0"/>
              <w:marTop w:val="0"/>
              <w:marBottom w:val="0"/>
              <w:divBdr>
                <w:top w:val="none" w:sz="0" w:space="0" w:color="auto"/>
                <w:left w:val="none" w:sz="0" w:space="0" w:color="auto"/>
                <w:bottom w:val="none" w:sz="0" w:space="0" w:color="auto"/>
                <w:right w:val="none" w:sz="0" w:space="0" w:color="auto"/>
              </w:divBdr>
            </w:div>
            <w:div w:id="53742369">
              <w:marLeft w:val="0"/>
              <w:marRight w:val="0"/>
              <w:marTop w:val="0"/>
              <w:marBottom w:val="0"/>
              <w:divBdr>
                <w:top w:val="none" w:sz="0" w:space="0" w:color="auto"/>
                <w:left w:val="none" w:sz="0" w:space="0" w:color="auto"/>
                <w:bottom w:val="none" w:sz="0" w:space="0" w:color="auto"/>
                <w:right w:val="none" w:sz="0" w:space="0" w:color="auto"/>
              </w:divBdr>
            </w:div>
            <w:div w:id="1861508944">
              <w:marLeft w:val="0"/>
              <w:marRight w:val="0"/>
              <w:marTop w:val="0"/>
              <w:marBottom w:val="0"/>
              <w:divBdr>
                <w:top w:val="none" w:sz="0" w:space="0" w:color="auto"/>
                <w:left w:val="none" w:sz="0" w:space="0" w:color="auto"/>
                <w:bottom w:val="none" w:sz="0" w:space="0" w:color="auto"/>
                <w:right w:val="none" w:sz="0" w:space="0" w:color="auto"/>
              </w:divBdr>
            </w:div>
            <w:div w:id="336737011">
              <w:marLeft w:val="0"/>
              <w:marRight w:val="0"/>
              <w:marTop w:val="0"/>
              <w:marBottom w:val="0"/>
              <w:divBdr>
                <w:top w:val="none" w:sz="0" w:space="0" w:color="auto"/>
                <w:left w:val="none" w:sz="0" w:space="0" w:color="auto"/>
                <w:bottom w:val="none" w:sz="0" w:space="0" w:color="auto"/>
                <w:right w:val="none" w:sz="0" w:space="0" w:color="auto"/>
              </w:divBdr>
            </w:div>
            <w:div w:id="1970941158">
              <w:marLeft w:val="0"/>
              <w:marRight w:val="0"/>
              <w:marTop w:val="0"/>
              <w:marBottom w:val="0"/>
              <w:divBdr>
                <w:top w:val="none" w:sz="0" w:space="0" w:color="auto"/>
                <w:left w:val="none" w:sz="0" w:space="0" w:color="auto"/>
                <w:bottom w:val="none" w:sz="0" w:space="0" w:color="auto"/>
                <w:right w:val="none" w:sz="0" w:space="0" w:color="auto"/>
              </w:divBdr>
            </w:div>
            <w:div w:id="297540696">
              <w:marLeft w:val="0"/>
              <w:marRight w:val="0"/>
              <w:marTop w:val="0"/>
              <w:marBottom w:val="0"/>
              <w:divBdr>
                <w:top w:val="none" w:sz="0" w:space="0" w:color="auto"/>
                <w:left w:val="none" w:sz="0" w:space="0" w:color="auto"/>
                <w:bottom w:val="none" w:sz="0" w:space="0" w:color="auto"/>
                <w:right w:val="none" w:sz="0" w:space="0" w:color="auto"/>
              </w:divBdr>
            </w:div>
            <w:div w:id="1540625726">
              <w:marLeft w:val="0"/>
              <w:marRight w:val="0"/>
              <w:marTop w:val="0"/>
              <w:marBottom w:val="0"/>
              <w:divBdr>
                <w:top w:val="none" w:sz="0" w:space="0" w:color="auto"/>
                <w:left w:val="none" w:sz="0" w:space="0" w:color="auto"/>
                <w:bottom w:val="none" w:sz="0" w:space="0" w:color="auto"/>
                <w:right w:val="none" w:sz="0" w:space="0" w:color="auto"/>
              </w:divBdr>
            </w:div>
            <w:div w:id="1806461096">
              <w:marLeft w:val="0"/>
              <w:marRight w:val="0"/>
              <w:marTop w:val="0"/>
              <w:marBottom w:val="0"/>
              <w:divBdr>
                <w:top w:val="none" w:sz="0" w:space="0" w:color="auto"/>
                <w:left w:val="none" w:sz="0" w:space="0" w:color="auto"/>
                <w:bottom w:val="none" w:sz="0" w:space="0" w:color="auto"/>
                <w:right w:val="none" w:sz="0" w:space="0" w:color="auto"/>
              </w:divBdr>
            </w:div>
            <w:div w:id="422649868">
              <w:marLeft w:val="0"/>
              <w:marRight w:val="0"/>
              <w:marTop w:val="0"/>
              <w:marBottom w:val="0"/>
              <w:divBdr>
                <w:top w:val="none" w:sz="0" w:space="0" w:color="auto"/>
                <w:left w:val="none" w:sz="0" w:space="0" w:color="auto"/>
                <w:bottom w:val="none" w:sz="0" w:space="0" w:color="auto"/>
                <w:right w:val="none" w:sz="0" w:space="0" w:color="auto"/>
              </w:divBdr>
            </w:div>
            <w:div w:id="1952083163">
              <w:marLeft w:val="0"/>
              <w:marRight w:val="0"/>
              <w:marTop w:val="0"/>
              <w:marBottom w:val="0"/>
              <w:divBdr>
                <w:top w:val="none" w:sz="0" w:space="0" w:color="auto"/>
                <w:left w:val="none" w:sz="0" w:space="0" w:color="auto"/>
                <w:bottom w:val="none" w:sz="0" w:space="0" w:color="auto"/>
                <w:right w:val="none" w:sz="0" w:space="0" w:color="auto"/>
              </w:divBdr>
            </w:div>
            <w:div w:id="864371101">
              <w:marLeft w:val="0"/>
              <w:marRight w:val="0"/>
              <w:marTop w:val="0"/>
              <w:marBottom w:val="0"/>
              <w:divBdr>
                <w:top w:val="none" w:sz="0" w:space="0" w:color="auto"/>
                <w:left w:val="none" w:sz="0" w:space="0" w:color="auto"/>
                <w:bottom w:val="none" w:sz="0" w:space="0" w:color="auto"/>
                <w:right w:val="none" w:sz="0" w:space="0" w:color="auto"/>
              </w:divBdr>
            </w:div>
            <w:div w:id="1182352443">
              <w:marLeft w:val="0"/>
              <w:marRight w:val="0"/>
              <w:marTop w:val="0"/>
              <w:marBottom w:val="0"/>
              <w:divBdr>
                <w:top w:val="none" w:sz="0" w:space="0" w:color="auto"/>
                <w:left w:val="none" w:sz="0" w:space="0" w:color="auto"/>
                <w:bottom w:val="none" w:sz="0" w:space="0" w:color="auto"/>
                <w:right w:val="none" w:sz="0" w:space="0" w:color="auto"/>
              </w:divBdr>
            </w:div>
            <w:div w:id="803892373">
              <w:marLeft w:val="0"/>
              <w:marRight w:val="0"/>
              <w:marTop w:val="0"/>
              <w:marBottom w:val="0"/>
              <w:divBdr>
                <w:top w:val="none" w:sz="0" w:space="0" w:color="auto"/>
                <w:left w:val="none" w:sz="0" w:space="0" w:color="auto"/>
                <w:bottom w:val="none" w:sz="0" w:space="0" w:color="auto"/>
                <w:right w:val="none" w:sz="0" w:space="0" w:color="auto"/>
              </w:divBdr>
            </w:div>
            <w:div w:id="973483498">
              <w:marLeft w:val="0"/>
              <w:marRight w:val="0"/>
              <w:marTop w:val="0"/>
              <w:marBottom w:val="0"/>
              <w:divBdr>
                <w:top w:val="none" w:sz="0" w:space="0" w:color="auto"/>
                <w:left w:val="none" w:sz="0" w:space="0" w:color="auto"/>
                <w:bottom w:val="none" w:sz="0" w:space="0" w:color="auto"/>
                <w:right w:val="none" w:sz="0" w:space="0" w:color="auto"/>
              </w:divBdr>
            </w:div>
            <w:div w:id="2075084585">
              <w:marLeft w:val="0"/>
              <w:marRight w:val="0"/>
              <w:marTop w:val="0"/>
              <w:marBottom w:val="0"/>
              <w:divBdr>
                <w:top w:val="none" w:sz="0" w:space="0" w:color="auto"/>
                <w:left w:val="none" w:sz="0" w:space="0" w:color="auto"/>
                <w:bottom w:val="none" w:sz="0" w:space="0" w:color="auto"/>
                <w:right w:val="none" w:sz="0" w:space="0" w:color="auto"/>
              </w:divBdr>
            </w:div>
            <w:div w:id="2066024687">
              <w:marLeft w:val="0"/>
              <w:marRight w:val="0"/>
              <w:marTop w:val="0"/>
              <w:marBottom w:val="0"/>
              <w:divBdr>
                <w:top w:val="none" w:sz="0" w:space="0" w:color="auto"/>
                <w:left w:val="none" w:sz="0" w:space="0" w:color="auto"/>
                <w:bottom w:val="none" w:sz="0" w:space="0" w:color="auto"/>
                <w:right w:val="none" w:sz="0" w:space="0" w:color="auto"/>
              </w:divBdr>
            </w:div>
            <w:div w:id="892042527">
              <w:marLeft w:val="0"/>
              <w:marRight w:val="0"/>
              <w:marTop w:val="0"/>
              <w:marBottom w:val="0"/>
              <w:divBdr>
                <w:top w:val="none" w:sz="0" w:space="0" w:color="auto"/>
                <w:left w:val="none" w:sz="0" w:space="0" w:color="auto"/>
                <w:bottom w:val="none" w:sz="0" w:space="0" w:color="auto"/>
                <w:right w:val="none" w:sz="0" w:space="0" w:color="auto"/>
              </w:divBdr>
            </w:div>
            <w:div w:id="1032414527">
              <w:marLeft w:val="0"/>
              <w:marRight w:val="0"/>
              <w:marTop w:val="0"/>
              <w:marBottom w:val="0"/>
              <w:divBdr>
                <w:top w:val="none" w:sz="0" w:space="0" w:color="auto"/>
                <w:left w:val="none" w:sz="0" w:space="0" w:color="auto"/>
                <w:bottom w:val="none" w:sz="0" w:space="0" w:color="auto"/>
                <w:right w:val="none" w:sz="0" w:space="0" w:color="auto"/>
              </w:divBdr>
            </w:div>
            <w:div w:id="1499495513">
              <w:marLeft w:val="0"/>
              <w:marRight w:val="0"/>
              <w:marTop w:val="0"/>
              <w:marBottom w:val="0"/>
              <w:divBdr>
                <w:top w:val="none" w:sz="0" w:space="0" w:color="auto"/>
                <w:left w:val="none" w:sz="0" w:space="0" w:color="auto"/>
                <w:bottom w:val="none" w:sz="0" w:space="0" w:color="auto"/>
                <w:right w:val="none" w:sz="0" w:space="0" w:color="auto"/>
              </w:divBdr>
            </w:div>
            <w:div w:id="199589539">
              <w:marLeft w:val="0"/>
              <w:marRight w:val="0"/>
              <w:marTop w:val="0"/>
              <w:marBottom w:val="0"/>
              <w:divBdr>
                <w:top w:val="none" w:sz="0" w:space="0" w:color="auto"/>
                <w:left w:val="none" w:sz="0" w:space="0" w:color="auto"/>
                <w:bottom w:val="none" w:sz="0" w:space="0" w:color="auto"/>
                <w:right w:val="none" w:sz="0" w:space="0" w:color="auto"/>
              </w:divBdr>
            </w:div>
            <w:div w:id="1501772170">
              <w:marLeft w:val="0"/>
              <w:marRight w:val="0"/>
              <w:marTop w:val="0"/>
              <w:marBottom w:val="0"/>
              <w:divBdr>
                <w:top w:val="none" w:sz="0" w:space="0" w:color="auto"/>
                <w:left w:val="none" w:sz="0" w:space="0" w:color="auto"/>
                <w:bottom w:val="none" w:sz="0" w:space="0" w:color="auto"/>
                <w:right w:val="none" w:sz="0" w:space="0" w:color="auto"/>
              </w:divBdr>
            </w:div>
            <w:div w:id="1990092094">
              <w:marLeft w:val="0"/>
              <w:marRight w:val="0"/>
              <w:marTop w:val="0"/>
              <w:marBottom w:val="0"/>
              <w:divBdr>
                <w:top w:val="none" w:sz="0" w:space="0" w:color="auto"/>
                <w:left w:val="none" w:sz="0" w:space="0" w:color="auto"/>
                <w:bottom w:val="none" w:sz="0" w:space="0" w:color="auto"/>
                <w:right w:val="none" w:sz="0" w:space="0" w:color="auto"/>
              </w:divBdr>
            </w:div>
            <w:div w:id="807089938">
              <w:marLeft w:val="0"/>
              <w:marRight w:val="0"/>
              <w:marTop w:val="0"/>
              <w:marBottom w:val="0"/>
              <w:divBdr>
                <w:top w:val="none" w:sz="0" w:space="0" w:color="auto"/>
                <w:left w:val="none" w:sz="0" w:space="0" w:color="auto"/>
                <w:bottom w:val="none" w:sz="0" w:space="0" w:color="auto"/>
                <w:right w:val="none" w:sz="0" w:space="0" w:color="auto"/>
              </w:divBdr>
            </w:div>
            <w:div w:id="1416171737">
              <w:marLeft w:val="0"/>
              <w:marRight w:val="0"/>
              <w:marTop w:val="0"/>
              <w:marBottom w:val="0"/>
              <w:divBdr>
                <w:top w:val="none" w:sz="0" w:space="0" w:color="auto"/>
                <w:left w:val="none" w:sz="0" w:space="0" w:color="auto"/>
                <w:bottom w:val="none" w:sz="0" w:space="0" w:color="auto"/>
                <w:right w:val="none" w:sz="0" w:space="0" w:color="auto"/>
              </w:divBdr>
            </w:div>
            <w:div w:id="1450508705">
              <w:marLeft w:val="0"/>
              <w:marRight w:val="0"/>
              <w:marTop w:val="0"/>
              <w:marBottom w:val="0"/>
              <w:divBdr>
                <w:top w:val="none" w:sz="0" w:space="0" w:color="auto"/>
                <w:left w:val="none" w:sz="0" w:space="0" w:color="auto"/>
                <w:bottom w:val="none" w:sz="0" w:space="0" w:color="auto"/>
                <w:right w:val="none" w:sz="0" w:space="0" w:color="auto"/>
              </w:divBdr>
            </w:div>
            <w:div w:id="40599032">
              <w:marLeft w:val="0"/>
              <w:marRight w:val="0"/>
              <w:marTop w:val="0"/>
              <w:marBottom w:val="0"/>
              <w:divBdr>
                <w:top w:val="none" w:sz="0" w:space="0" w:color="auto"/>
                <w:left w:val="none" w:sz="0" w:space="0" w:color="auto"/>
                <w:bottom w:val="none" w:sz="0" w:space="0" w:color="auto"/>
                <w:right w:val="none" w:sz="0" w:space="0" w:color="auto"/>
              </w:divBdr>
            </w:div>
            <w:div w:id="1406414403">
              <w:marLeft w:val="0"/>
              <w:marRight w:val="0"/>
              <w:marTop w:val="0"/>
              <w:marBottom w:val="0"/>
              <w:divBdr>
                <w:top w:val="none" w:sz="0" w:space="0" w:color="auto"/>
                <w:left w:val="none" w:sz="0" w:space="0" w:color="auto"/>
                <w:bottom w:val="none" w:sz="0" w:space="0" w:color="auto"/>
                <w:right w:val="none" w:sz="0" w:space="0" w:color="auto"/>
              </w:divBdr>
            </w:div>
            <w:div w:id="1305044580">
              <w:marLeft w:val="0"/>
              <w:marRight w:val="0"/>
              <w:marTop w:val="0"/>
              <w:marBottom w:val="0"/>
              <w:divBdr>
                <w:top w:val="none" w:sz="0" w:space="0" w:color="auto"/>
                <w:left w:val="none" w:sz="0" w:space="0" w:color="auto"/>
                <w:bottom w:val="none" w:sz="0" w:space="0" w:color="auto"/>
                <w:right w:val="none" w:sz="0" w:space="0" w:color="auto"/>
              </w:divBdr>
            </w:div>
            <w:div w:id="833447299">
              <w:marLeft w:val="0"/>
              <w:marRight w:val="0"/>
              <w:marTop w:val="0"/>
              <w:marBottom w:val="0"/>
              <w:divBdr>
                <w:top w:val="none" w:sz="0" w:space="0" w:color="auto"/>
                <w:left w:val="none" w:sz="0" w:space="0" w:color="auto"/>
                <w:bottom w:val="none" w:sz="0" w:space="0" w:color="auto"/>
                <w:right w:val="none" w:sz="0" w:space="0" w:color="auto"/>
              </w:divBdr>
            </w:div>
            <w:div w:id="50540153">
              <w:marLeft w:val="0"/>
              <w:marRight w:val="0"/>
              <w:marTop w:val="0"/>
              <w:marBottom w:val="0"/>
              <w:divBdr>
                <w:top w:val="none" w:sz="0" w:space="0" w:color="auto"/>
                <w:left w:val="none" w:sz="0" w:space="0" w:color="auto"/>
                <w:bottom w:val="none" w:sz="0" w:space="0" w:color="auto"/>
                <w:right w:val="none" w:sz="0" w:space="0" w:color="auto"/>
              </w:divBdr>
            </w:div>
            <w:div w:id="2024503249">
              <w:marLeft w:val="0"/>
              <w:marRight w:val="0"/>
              <w:marTop w:val="0"/>
              <w:marBottom w:val="0"/>
              <w:divBdr>
                <w:top w:val="none" w:sz="0" w:space="0" w:color="auto"/>
                <w:left w:val="none" w:sz="0" w:space="0" w:color="auto"/>
                <w:bottom w:val="none" w:sz="0" w:space="0" w:color="auto"/>
                <w:right w:val="none" w:sz="0" w:space="0" w:color="auto"/>
              </w:divBdr>
            </w:div>
            <w:div w:id="1128743879">
              <w:marLeft w:val="0"/>
              <w:marRight w:val="0"/>
              <w:marTop w:val="0"/>
              <w:marBottom w:val="0"/>
              <w:divBdr>
                <w:top w:val="none" w:sz="0" w:space="0" w:color="auto"/>
                <w:left w:val="none" w:sz="0" w:space="0" w:color="auto"/>
                <w:bottom w:val="none" w:sz="0" w:space="0" w:color="auto"/>
                <w:right w:val="none" w:sz="0" w:space="0" w:color="auto"/>
              </w:divBdr>
            </w:div>
            <w:div w:id="1188569569">
              <w:marLeft w:val="0"/>
              <w:marRight w:val="0"/>
              <w:marTop w:val="0"/>
              <w:marBottom w:val="0"/>
              <w:divBdr>
                <w:top w:val="none" w:sz="0" w:space="0" w:color="auto"/>
                <w:left w:val="none" w:sz="0" w:space="0" w:color="auto"/>
                <w:bottom w:val="none" w:sz="0" w:space="0" w:color="auto"/>
                <w:right w:val="none" w:sz="0" w:space="0" w:color="auto"/>
              </w:divBdr>
            </w:div>
            <w:div w:id="1322658438">
              <w:marLeft w:val="0"/>
              <w:marRight w:val="0"/>
              <w:marTop w:val="0"/>
              <w:marBottom w:val="0"/>
              <w:divBdr>
                <w:top w:val="none" w:sz="0" w:space="0" w:color="auto"/>
                <w:left w:val="none" w:sz="0" w:space="0" w:color="auto"/>
                <w:bottom w:val="none" w:sz="0" w:space="0" w:color="auto"/>
                <w:right w:val="none" w:sz="0" w:space="0" w:color="auto"/>
              </w:divBdr>
            </w:div>
            <w:div w:id="1485391579">
              <w:marLeft w:val="0"/>
              <w:marRight w:val="0"/>
              <w:marTop w:val="0"/>
              <w:marBottom w:val="0"/>
              <w:divBdr>
                <w:top w:val="none" w:sz="0" w:space="0" w:color="auto"/>
                <w:left w:val="none" w:sz="0" w:space="0" w:color="auto"/>
                <w:bottom w:val="none" w:sz="0" w:space="0" w:color="auto"/>
                <w:right w:val="none" w:sz="0" w:space="0" w:color="auto"/>
              </w:divBdr>
            </w:div>
            <w:div w:id="1794590321">
              <w:marLeft w:val="0"/>
              <w:marRight w:val="0"/>
              <w:marTop w:val="0"/>
              <w:marBottom w:val="0"/>
              <w:divBdr>
                <w:top w:val="none" w:sz="0" w:space="0" w:color="auto"/>
                <w:left w:val="none" w:sz="0" w:space="0" w:color="auto"/>
                <w:bottom w:val="none" w:sz="0" w:space="0" w:color="auto"/>
                <w:right w:val="none" w:sz="0" w:space="0" w:color="auto"/>
              </w:divBdr>
            </w:div>
            <w:div w:id="2047826609">
              <w:marLeft w:val="0"/>
              <w:marRight w:val="0"/>
              <w:marTop w:val="0"/>
              <w:marBottom w:val="0"/>
              <w:divBdr>
                <w:top w:val="none" w:sz="0" w:space="0" w:color="auto"/>
                <w:left w:val="none" w:sz="0" w:space="0" w:color="auto"/>
                <w:bottom w:val="none" w:sz="0" w:space="0" w:color="auto"/>
                <w:right w:val="none" w:sz="0" w:space="0" w:color="auto"/>
              </w:divBdr>
            </w:div>
            <w:div w:id="1598518268">
              <w:marLeft w:val="0"/>
              <w:marRight w:val="0"/>
              <w:marTop w:val="0"/>
              <w:marBottom w:val="0"/>
              <w:divBdr>
                <w:top w:val="none" w:sz="0" w:space="0" w:color="auto"/>
                <w:left w:val="none" w:sz="0" w:space="0" w:color="auto"/>
                <w:bottom w:val="none" w:sz="0" w:space="0" w:color="auto"/>
                <w:right w:val="none" w:sz="0" w:space="0" w:color="auto"/>
              </w:divBdr>
            </w:div>
            <w:div w:id="1205632370">
              <w:marLeft w:val="0"/>
              <w:marRight w:val="0"/>
              <w:marTop w:val="0"/>
              <w:marBottom w:val="0"/>
              <w:divBdr>
                <w:top w:val="none" w:sz="0" w:space="0" w:color="auto"/>
                <w:left w:val="none" w:sz="0" w:space="0" w:color="auto"/>
                <w:bottom w:val="none" w:sz="0" w:space="0" w:color="auto"/>
                <w:right w:val="none" w:sz="0" w:space="0" w:color="auto"/>
              </w:divBdr>
            </w:div>
            <w:div w:id="583076707">
              <w:marLeft w:val="0"/>
              <w:marRight w:val="0"/>
              <w:marTop w:val="0"/>
              <w:marBottom w:val="0"/>
              <w:divBdr>
                <w:top w:val="none" w:sz="0" w:space="0" w:color="auto"/>
                <w:left w:val="none" w:sz="0" w:space="0" w:color="auto"/>
                <w:bottom w:val="none" w:sz="0" w:space="0" w:color="auto"/>
                <w:right w:val="none" w:sz="0" w:space="0" w:color="auto"/>
              </w:divBdr>
            </w:div>
            <w:div w:id="1346051999">
              <w:marLeft w:val="0"/>
              <w:marRight w:val="0"/>
              <w:marTop w:val="0"/>
              <w:marBottom w:val="0"/>
              <w:divBdr>
                <w:top w:val="none" w:sz="0" w:space="0" w:color="auto"/>
                <w:left w:val="none" w:sz="0" w:space="0" w:color="auto"/>
                <w:bottom w:val="none" w:sz="0" w:space="0" w:color="auto"/>
                <w:right w:val="none" w:sz="0" w:space="0" w:color="auto"/>
              </w:divBdr>
            </w:div>
            <w:div w:id="1771583396">
              <w:marLeft w:val="0"/>
              <w:marRight w:val="0"/>
              <w:marTop w:val="0"/>
              <w:marBottom w:val="0"/>
              <w:divBdr>
                <w:top w:val="none" w:sz="0" w:space="0" w:color="auto"/>
                <w:left w:val="none" w:sz="0" w:space="0" w:color="auto"/>
                <w:bottom w:val="none" w:sz="0" w:space="0" w:color="auto"/>
                <w:right w:val="none" w:sz="0" w:space="0" w:color="auto"/>
              </w:divBdr>
            </w:div>
            <w:div w:id="869147546">
              <w:marLeft w:val="0"/>
              <w:marRight w:val="0"/>
              <w:marTop w:val="0"/>
              <w:marBottom w:val="0"/>
              <w:divBdr>
                <w:top w:val="none" w:sz="0" w:space="0" w:color="auto"/>
                <w:left w:val="none" w:sz="0" w:space="0" w:color="auto"/>
                <w:bottom w:val="none" w:sz="0" w:space="0" w:color="auto"/>
                <w:right w:val="none" w:sz="0" w:space="0" w:color="auto"/>
              </w:divBdr>
            </w:div>
            <w:div w:id="1845129522">
              <w:marLeft w:val="0"/>
              <w:marRight w:val="0"/>
              <w:marTop w:val="0"/>
              <w:marBottom w:val="0"/>
              <w:divBdr>
                <w:top w:val="none" w:sz="0" w:space="0" w:color="auto"/>
                <w:left w:val="none" w:sz="0" w:space="0" w:color="auto"/>
                <w:bottom w:val="none" w:sz="0" w:space="0" w:color="auto"/>
                <w:right w:val="none" w:sz="0" w:space="0" w:color="auto"/>
              </w:divBdr>
            </w:div>
            <w:div w:id="876282412">
              <w:marLeft w:val="0"/>
              <w:marRight w:val="0"/>
              <w:marTop w:val="0"/>
              <w:marBottom w:val="0"/>
              <w:divBdr>
                <w:top w:val="none" w:sz="0" w:space="0" w:color="auto"/>
                <w:left w:val="none" w:sz="0" w:space="0" w:color="auto"/>
                <w:bottom w:val="none" w:sz="0" w:space="0" w:color="auto"/>
                <w:right w:val="none" w:sz="0" w:space="0" w:color="auto"/>
              </w:divBdr>
            </w:div>
            <w:div w:id="1524514242">
              <w:marLeft w:val="0"/>
              <w:marRight w:val="0"/>
              <w:marTop w:val="0"/>
              <w:marBottom w:val="0"/>
              <w:divBdr>
                <w:top w:val="none" w:sz="0" w:space="0" w:color="auto"/>
                <w:left w:val="none" w:sz="0" w:space="0" w:color="auto"/>
                <w:bottom w:val="none" w:sz="0" w:space="0" w:color="auto"/>
                <w:right w:val="none" w:sz="0" w:space="0" w:color="auto"/>
              </w:divBdr>
            </w:div>
          </w:divsChild>
        </w:div>
        <w:div w:id="2103453684">
          <w:marLeft w:val="0"/>
          <w:marRight w:val="0"/>
          <w:marTop w:val="0"/>
          <w:marBottom w:val="0"/>
          <w:divBdr>
            <w:top w:val="none" w:sz="0" w:space="0" w:color="auto"/>
            <w:left w:val="none" w:sz="0" w:space="0" w:color="auto"/>
            <w:bottom w:val="none" w:sz="0" w:space="0" w:color="auto"/>
            <w:right w:val="none" w:sz="0" w:space="0" w:color="auto"/>
          </w:divBdr>
        </w:div>
        <w:div w:id="1256133443">
          <w:marLeft w:val="0"/>
          <w:marRight w:val="0"/>
          <w:marTop w:val="0"/>
          <w:marBottom w:val="0"/>
          <w:divBdr>
            <w:top w:val="none" w:sz="0" w:space="0" w:color="auto"/>
            <w:left w:val="none" w:sz="0" w:space="0" w:color="auto"/>
            <w:bottom w:val="none" w:sz="0" w:space="0" w:color="auto"/>
            <w:right w:val="none" w:sz="0" w:space="0" w:color="auto"/>
          </w:divBdr>
        </w:div>
        <w:div w:id="227887816">
          <w:marLeft w:val="0"/>
          <w:marRight w:val="0"/>
          <w:marTop w:val="0"/>
          <w:marBottom w:val="0"/>
          <w:divBdr>
            <w:top w:val="none" w:sz="0" w:space="0" w:color="auto"/>
            <w:left w:val="none" w:sz="0" w:space="0" w:color="auto"/>
            <w:bottom w:val="none" w:sz="0" w:space="0" w:color="auto"/>
            <w:right w:val="none" w:sz="0" w:space="0" w:color="auto"/>
          </w:divBdr>
        </w:div>
        <w:div w:id="1895896249">
          <w:marLeft w:val="0"/>
          <w:marRight w:val="0"/>
          <w:marTop w:val="0"/>
          <w:marBottom w:val="0"/>
          <w:divBdr>
            <w:top w:val="none" w:sz="0" w:space="0" w:color="auto"/>
            <w:left w:val="none" w:sz="0" w:space="0" w:color="auto"/>
            <w:bottom w:val="none" w:sz="0" w:space="0" w:color="auto"/>
            <w:right w:val="none" w:sz="0" w:space="0" w:color="auto"/>
          </w:divBdr>
        </w:div>
      </w:divsChild>
    </w:div>
    <w:div w:id="118960132">
      <w:bodyDiv w:val="1"/>
      <w:marLeft w:val="0"/>
      <w:marRight w:val="0"/>
      <w:marTop w:val="0"/>
      <w:marBottom w:val="0"/>
      <w:divBdr>
        <w:top w:val="none" w:sz="0" w:space="0" w:color="auto"/>
        <w:left w:val="none" w:sz="0" w:space="0" w:color="auto"/>
        <w:bottom w:val="none" w:sz="0" w:space="0" w:color="auto"/>
        <w:right w:val="none" w:sz="0" w:space="0" w:color="auto"/>
      </w:divBdr>
    </w:div>
    <w:div w:id="121922536">
      <w:bodyDiv w:val="1"/>
      <w:marLeft w:val="0"/>
      <w:marRight w:val="0"/>
      <w:marTop w:val="0"/>
      <w:marBottom w:val="0"/>
      <w:divBdr>
        <w:top w:val="none" w:sz="0" w:space="0" w:color="auto"/>
        <w:left w:val="none" w:sz="0" w:space="0" w:color="auto"/>
        <w:bottom w:val="none" w:sz="0" w:space="0" w:color="auto"/>
        <w:right w:val="none" w:sz="0" w:space="0" w:color="auto"/>
      </w:divBdr>
    </w:div>
    <w:div w:id="127285212">
      <w:bodyDiv w:val="1"/>
      <w:marLeft w:val="0"/>
      <w:marRight w:val="0"/>
      <w:marTop w:val="0"/>
      <w:marBottom w:val="0"/>
      <w:divBdr>
        <w:top w:val="none" w:sz="0" w:space="0" w:color="auto"/>
        <w:left w:val="none" w:sz="0" w:space="0" w:color="auto"/>
        <w:bottom w:val="none" w:sz="0" w:space="0" w:color="auto"/>
        <w:right w:val="none" w:sz="0" w:space="0" w:color="auto"/>
      </w:divBdr>
      <w:divsChild>
        <w:div w:id="1962178397">
          <w:marLeft w:val="0"/>
          <w:marRight w:val="0"/>
          <w:marTop w:val="0"/>
          <w:marBottom w:val="0"/>
          <w:divBdr>
            <w:top w:val="none" w:sz="0" w:space="0" w:color="auto"/>
            <w:left w:val="none" w:sz="0" w:space="0" w:color="auto"/>
            <w:bottom w:val="none" w:sz="0" w:space="0" w:color="auto"/>
            <w:right w:val="none" w:sz="0" w:space="0" w:color="auto"/>
          </w:divBdr>
        </w:div>
        <w:div w:id="1295454081">
          <w:marLeft w:val="0"/>
          <w:marRight w:val="0"/>
          <w:marTop w:val="0"/>
          <w:marBottom w:val="0"/>
          <w:divBdr>
            <w:top w:val="none" w:sz="0" w:space="0" w:color="auto"/>
            <w:left w:val="none" w:sz="0" w:space="0" w:color="auto"/>
            <w:bottom w:val="none" w:sz="0" w:space="0" w:color="auto"/>
            <w:right w:val="none" w:sz="0" w:space="0" w:color="auto"/>
          </w:divBdr>
        </w:div>
        <w:div w:id="1280063510">
          <w:marLeft w:val="0"/>
          <w:marRight w:val="0"/>
          <w:marTop w:val="0"/>
          <w:marBottom w:val="0"/>
          <w:divBdr>
            <w:top w:val="none" w:sz="0" w:space="0" w:color="auto"/>
            <w:left w:val="none" w:sz="0" w:space="0" w:color="auto"/>
            <w:bottom w:val="none" w:sz="0" w:space="0" w:color="auto"/>
            <w:right w:val="none" w:sz="0" w:space="0" w:color="auto"/>
          </w:divBdr>
        </w:div>
        <w:div w:id="1091009844">
          <w:marLeft w:val="0"/>
          <w:marRight w:val="0"/>
          <w:marTop w:val="0"/>
          <w:marBottom w:val="0"/>
          <w:divBdr>
            <w:top w:val="none" w:sz="0" w:space="0" w:color="auto"/>
            <w:left w:val="none" w:sz="0" w:space="0" w:color="auto"/>
            <w:bottom w:val="none" w:sz="0" w:space="0" w:color="auto"/>
            <w:right w:val="none" w:sz="0" w:space="0" w:color="auto"/>
          </w:divBdr>
        </w:div>
        <w:div w:id="1491873956">
          <w:marLeft w:val="0"/>
          <w:marRight w:val="0"/>
          <w:marTop w:val="0"/>
          <w:marBottom w:val="0"/>
          <w:divBdr>
            <w:top w:val="none" w:sz="0" w:space="0" w:color="auto"/>
            <w:left w:val="none" w:sz="0" w:space="0" w:color="auto"/>
            <w:bottom w:val="none" w:sz="0" w:space="0" w:color="auto"/>
            <w:right w:val="none" w:sz="0" w:space="0" w:color="auto"/>
          </w:divBdr>
        </w:div>
        <w:div w:id="238563938">
          <w:marLeft w:val="0"/>
          <w:marRight w:val="0"/>
          <w:marTop w:val="0"/>
          <w:marBottom w:val="0"/>
          <w:divBdr>
            <w:top w:val="none" w:sz="0" w:space="0" w:color="auto"/>
            <w:left w:val="none" w:sz="0" w:space="0" w:color="auto"/>
            <w:bottom w:val="none" w:sz="0" w:space="0" w:color="auto"/>
            <w:right w:val="none" w:sz="0" w:space="0" w:color="auto"/>
          </w:divBdr>
        </w:div>
        <w:div w:id="2014918903">
          <w:marLeft w:val="0"/>
          <w:marRight w:val="0"/>
          <w:marTop w:val="0"/>
          <w:marBottom w:val="0"/>
          <w:divBdr>
            <w:top w:val="none" w:sz="0" w:space="0" w:color="auto"/>
            <w:left w:val="none" w:sz="0" w:space="0" w:color="auto"/>
            <w:bottom w:val="none" w:sz="0" w:space="0" w:color="auto"/>
            <w:right w:val="none" w:sz="0" w:space="0" w:color="auto"/>
          </w:divBdr>
        </w:div>
        <w:div w:id="1814638699">
          <w:marLeft w:val="0"/>
          <w:marRight w:val="0"/>
          <w:marTop w:val="0"/>
          <w:marBottom w:val="0"/>
          <w:divBdr>
            <w:top w:val="none" w:sz="0" w:space="0" w:color="auto"/>
            <w:left w:val="none" w:sz="0" w:space="0" w:color="auto"/>
            <w:bottom w:val="none" w:sz="0" w:space="0" w:color="auto"/>
            <w:right w:val="none" w:sz="0" w:space="0" w:color="auto"/>
          </w:divBdr>
        </w:div>
        <w:div w:id="1780249">
          <w:marLeft w:val="0"/>
          <w:marRight w:val="0"/>
          <w:marTop w:val="0"/>
          <w:marBottom w:val="0"/>
          <w:divBdr>
            <w:top w:val="none" w:sz="0" w:space="0" w:color="auto"/>
            <w:left w:val="none" w:sz="0" w:space="0" w:color="auto"/>
            <w:bottom w:val="none" w:sz="0" w:space="0" w:color="auto"/>
            <w:right w:val="none" w:sz="0" w:space="0" w:color="auto"/>
          </w:divBdr>
        </w:div>
        <w:div w:id="112555595">
          <w:marLeft w:val="0"/>
          <w:marRight w:val="0"/>
          <w:marTop w:val="0"/>
          <w:marBottom w:val="0"/>
          <w:divBdr>
            <w:top w:val="none" w:sz="0" w:space="0" w:color="auto"/>
            <w:left w:val="none" w:sz="0" w:space="0" w:color="auto"/>
            <w:bottom w:val="none" w:sz="0" w:space="0" w:color="auto"/>
            <w:right w:val="none" w:sz="0" w:space="0" w:color="auto"/>
          </w:divBdr>
        </w:div>
        <w:div w:id="1487823573">
          <w:marLeft w:val="0"/>
          <w:marRight w:val="0"/>
          <w:marTop w:val="0"/>
          <w:marBottom w:val="0"/>
          <w:divBdr>
            <w:top w:val="none" w:sz="0" w:space="0" w:color="auto"/>
            <w:left w:val="none" w:sz="0" w:space="0" w:color="auto"/>
            <w:bottom w:val="none" w:sz="0" w:space="0" w:color="auto"/>
            <w:right w:val="none" w:sz="0" w:space="0" w:color="auto"/>
          </w:divBdr>
        </w:div>
        <w:div w:id="1133599926">
          <w:marLeft w:val="0"/>
          <w:marRight w:val="0"/>
          <w:marTop w:val="0"/>
          <w:marBottom w:val="0"/>
          <w:divBdr>
            <w:top w:val="none" w:sz="0" w:space="0" w:color="auto"/>
            <w:left w:val="none" w:sz="0" w:space="0" w:color="auto"/>
            <w:bottom w:val="none" w:sz="0" w:space="0" w:color="auto"/>
            <w:right w:val="none" w:sz="0" w:space="0" w:color="auto"/>
          </w:divBdr>
        </w:div>
        <w:div w:id="1757631803">
          <w:marLeft w:val="0"/>
          <w:marRight w:val="0"/>
          <w:marTop w:val="0"/>
          <w:marBottom w:val="0"/>
          <w:divBdr>
            <w:top w:val="none" w:sz="0" w:space="0" w:color="auto"/>
            <w:left w:val="none" w:sz="0" w:space="0" w:color="auto"/>
            <w:bottom w:val="none" w:sz="0" w:space="0" w:color="auto"/>
            <w:right w:val="none" w:sz="0" w:space="0" w:color="auto"/>
          </w:divBdr>
        </w:div>
        <w:div w:id="1707675074">
          <w:marLeft w:val="0"/>
          <w:marRight w:val="0"/>
          <w:marTop w:val="0"/>
          <w:marBottom w:val="0"/>
          <w:divBdr>
            <w:top w:val="none" w:sz="0" w:space="0" w:color="auto"/>
            <w:left w:val="none" w:sz="0" w:space="0" w:color="auto"/>
            <w:bottom w:val="none" w:sz="0" w:space="0" w:color="auto"/>
            <w:right w:val="none" w:sz="0" w:space="0" w:color="auto"/>
          </w:divBdr>
        </w:div>
        <w:div w:id="1326981972">
          <w:marLeft w:val="0"/>
          <w:marRight w:val="0"/>
          <w:marTop w:val="0"/>
          <w:marBottom w:val="0"/>
          <w:divBdr>
            <w:top w:val="none" w:sz="0" w:space="0" w:color="auto"/>
            <w:left w:val="none" w:sz="0" w:space="0" w:color="auto"/>
            <w:bottom w:val="none" w:sz="0" w:space="0" w:color="auto"/>
            <w:right w:val="none" w:sz="0" w:space="0" w:color="auto"/>
          </w:divBdr>
        </w:div>
        <w:div w:id="1438478205">
          <w:marLeft w:val="0"/>
          <w:marRight w:val="0"/>
          <w:marTop w:val="0"/>
          <w:marBottom w:val="0"/>
          <w:divBdr>
            <w:top w:val="none" w:sz="0" w:space="0" w:color="auto"/>
            <w:left w:val="none" w:sz="0" w:space="0" w:color="auto"/>
            <w:bottom w:val="none" w:sz="0" w:space="0" w:color="auto"/>
            <w:right w:val="none" w:sz="0" w:space="0" w:color="auto"/>
          </w:divBdr>
        </w:div>
        <w:div w:id="1056319339">
          <w:marLeft w:val="0"/>
          <w:marRight w:val="0"/>
          <w:marTop w:val="0"/>
          <w:marBottom w:val="0"/>
          <w:divBdr>
            <w:top w:val="none" w:sz="0" w:space="0" w:color="auto"/>
            <w:left w:val="none" w:sz="0" w:space="0" w:color="auto"/>
            <w:bottom w:val="none" w:sz="0" w:space="0" w:color="auto"/>
            <w:right w:val="none" w:sz="0" w:space="0" w:color="auto"/>
          </w:divBdr>
        </w:div>
        <w:div w:id="1172837786">
          <w:marLeft w:val="0"/>
          <w:marRight w:val="0"/>
          <w:marTop w:val="0"/>
          <w:marBottom w:val="0"/>
          <w:divBdr>
            <w:top w:val="none" w:sz="0" w:space="0" w:color="auto"/>
            <w:left w:val="none" w:sz="0" w:space="0" w:color="auto"/>
            <w:bottom w:val="none" w:sz="0" w:space="0" w:color="auto"/>
            <w:right w:val="none" w:sz="0" w:space="0" w:color="auto"/>
          </w:divBdr>
        </w:div>
        <w:div w:id="1443918684">
          <w:marLeft w:val="0"/>
          <w:marRight w:val="0"/>
          <w:marTop w:val="0"/>
          <w:marBottom w:val="0"/>
          <w:divBdr>
            <w:top w:val="none" w:sz="0" w:space="0" w:color="auto"/>
            <w:left w:val="none" w:sz="0" w:space="0" w:color="auto"/>
            <w:bottom w:val="none" w:sz="0" w:space="0" w:color="auto"/>
            <w:right w:val="none" w:sz="0" w:space="0" w:color="auto"/>
          </w:divBdr>
        </w:div>
        <w:div w:id="829254514">
          <w:marLeft w:val="0"/>
          <w:marRight w:val="0"/>
          <w:marTop w:val="0"/>
          <w:marBottom w:val="0"/>
          <w:divBdr>
            <w:top w:val="none" w:sz="0" w:space="0" w:color="auto"/>
            <w:left w:val="none" w:sz="0" w:space="0" w:color="auto"/>
            <w:bottom w:val="none" w:sz="0" w:space="0" w:color="auto"/>
            <w:right w:val="none" w:sz="0" w:space="0" w:color="auto"/>
          </w:divBdr>
        </w:div>
        <w:div w:id="427505021">
          <w:marLeft w:val="0"/>
          <w:marRight w:val="0"/>
          <w:marTop w:val="0"/>
          <w:marBottom w:val="0"/>
          <w:divBdr>
            <w:top w:val="none" w:sz="0" w:space="0" w:color="auto"/>
            <w:left w:val="none" w:sz="0" w:space="0" w:color="auto"/>
            <w:bottom w:val="none" w:sz="0" w:space="0" w:color="auto"/>
            <w:right w:val="none" w:sz="0" w:space="0" w:color="auto"/>
          </w:divBdr>
        </w:div>
        <w:div w:id="1617298999">
          <w:marLeft w:val="0"/>
          <w:marRight w:val="0"/>
          <w:marTop w:val="0"/>
          <w:marBottom w:val="0"/>
          <w:divBdr>
            <w:top w:val="none" w:sz="0" w:space="0" w:color="auto"/>
            <w:left w:val="none" w:sz="0" w:space="0" w:color="auto"/>
            <w:bottom w:val="none" w:sz="0" w:space="0" w:color="auto"/>
            <w:right w:val="none" w:sz="0" w:space="0" w:color="auto"/>
          </w:divBdr>
        </w:div>
        <w:div w:id="1837838202">
          <w:marLeft w:val="0"/>
          <w:marRight w:val="0"/>
          <w:marTop w:val="0"/>
          <w:marBottom w:val="0"/>
          <w:divBdr>
            <w:top w:val="none" w:sz="0" w:space="0" w:color="auto"/>
            <w:left w:val="none" w:sz="0" w:space="0" w:color="auto"/>
            <w:bottom w:val="none" w:sz="0" w:space="0" w:color="auto"/>
            <w:right w:val="none" w:sz="0" w:space="0" w:color="auto"/>
          </w:divBdr>
        </w:div>
        <w:div w:id="1732197119">
          <w:marLeft w:val="0"/>
          <w:marRight w:val="0"/>
          <w:marTop w:val="0"/>
          <w:marBottom w:val="0"/>
          <w:divBdr>
            <w:top w:val="none" w:sz="0" w:space="0" w:color="auto"/>
            <w:left w:val="none" w:sz="0" w:space="0" w:color="auto"/>
            <w:bottom w:val="none" w:sz="0" w:space="0" w:color="auto"/>
            <w:right w:val="none" w:sz="0" w:space="0" w:color="auto"/>
          </w:divBdr>
        </w:div>
        <w:div w:id="1578906954">
          <w:marLeft w:val="0"/>
          <w:marRight w:val="0"/>
          <w:marTop w:val="0"/>
          <w:marBottom w:val="0"/>
          <w:divBdr>
            <w:top w:val="none" w:sz="0" w:space="0" w:color="auto"/>
            <w:left w:val="none" w:sz="0" w:space="0" w:color="auto"/>
            <w:bottom w:val="none" w:sz="0" w:space="0" w:color="auto"/>
            <w:right w:val="none" w:sz="0" w:space="0" w:color="auto"/>
          </w:divBdr>
        </w:div>
        <w:div w:id="13582602">
          <w:marLeft w:val="0"/>
          <w:marRight w:val="0"/>
          <w:marTop w:val="0"/>
          <w:marBottom w:val="0"/>
          <w:divBdr>
            <w:top w:val="none" w:sz="0" w:space="0" w:color="auto"/>
            <w:left w:val="none" w:sz="0" w:space="0" w:color="auto"/>
            <w:bottom w:val="none" w:sz="0" w:space="0" w:color="auto"/>
            <w:right w:val="none" w:sz="0" w:space="0" w:color="auto"/>
          </w:divBdr>
        </w:div>
        <w:div w:id="1032221789">
          <w:marLeft w:val="0"/>
          <w:marRight w:val="0"/>
          <w:marTop w:val="0"/>
          <w:marBottom w:val="0"/>
          <w:divBdr>
            <w:top w:val="none" w:sz="0" w:space="0" w:color="auto"/>
            <w:left w:val="none" w:sz="0" w:space="0" w:color="auto"/>
            <w:bottom w:val="none" w:sz="0" w:space="0" w:color="auto"/>
            <w:right w:val="none" w:sz="0" w:space="0" w:color="auto"/>
          </w:divBdr>
        </w:div>
        <w:div w:id="1140611795">
          <w:marLeft w:val="0"/>
          <w:marRight w:val="0"/>
          <w:marTop w:val="0"/>
          <w:marBottom w:val="0"/>
          <w:divBdr>
            <w:top w:val="none" w:sz="0" w:space="0" w:color="auto"/>
            <w:left w:val="none" w:sz="0" w:space="0" w:color="auto"/>
            <w:bottom w:val="none" w:sz="0" w:space="0" w:color="auto"/>
            <w:right w:val="none" w:sz="0" w:space="0" w:color="auto"/>
          </w:divBdr>
        </w:div>
        <w:div w:id="1822963526">
          <w:marLeft w:val="0"/>
          <w:marRight w:val="0"/>
          <w:marTop w:val="0"/>
          <w:marBottom w:val="0"/>
          <w:divBdr>
            <w:top w:val="none" w:sz="0" w:space="0" w:color="auto"/>
            <w:left w:val="none" w:sz="0" w:space="0" w:color="auto"/>
            <w:bottom w:val="none" w:sz="0" w:space="0" w:color="auto"/>
            <w:right w:val="none" w:sz="0" w:space="0" w:color="auto"/>
          </w:divBdr>
        </w:div>
        <w:div w:id="514618680">
          <w:marLeft w:val="0"/>
          <w:marRight w:val="0"/>
          <w:marTop w:val="0"/>
          <w:marBottom w:val="0"/>
          <w:divBdr>
            <w:top w:val="none" w:sz="0" w:space="0" w:color="auto"/>
            <w:left w:val="none" w:sz="0" w:space="0" w:color="auto"/>
            <w:bottom w:val="none" w:sz="0" w:space="0" w:color="auto"/>
            <w:right w:val="none" w:sz="0" w:space="0" w:color="auto"/>
          </w:divBdr>
        </w:div>
        <w:div w:id="219562657">
          <w:marLeft w:val="0"/>
          <w:marRight w:val="0"/>
          <w:marTop w:val="0"/>
          <w:marBottom w:val="0"/>
          <w:divBdr>
            <w:top w:val="none" w:sz="0" w:space="0" w:color="auto"/>
            <w:left w:val="none" w:sz="0" w:space="0" w:color="auto"/>
            <w:bottom w:val="none" w:sz="0" w:space="0" w:color="auto"/>
            <w:right w:val="none" w:sz="0" w:space="0" w:color="auto"/>
          </w:divBdr>
        </w:div>
        <w:div w:id="768430803">
          <w:marLeft w:val="0"/>
          <w:marRight w:val="0"/>
          <w:marTop w:val="0"/>
          <w:marBottom w:val="0"/>
          <w:divBdr>
            <w:top w:val="none" w:sz="0" w:space="0" w:color="auto"/>
            <w:left w:val="none" w:sz="0" w:space="0" w:color="auto"/>
            <w:bottom w:val="none" w:sz="0" w:space="0" w:color="auto"/>
            <w:right w:val="none" w:sz="0" w:space="0" w:color="auto"/>
          </w:divBdr>
        </w:div>
        <w:div w:id="2023820338">
          <w:marLeft w:val="0"/>
          <w:marRight w:val="0"/>
          <w:marTop w:val="0"/>
          <w:marBottom w:val="0"/>
          <w:divBdr>
            <w:top w:val="none" w:sz="0" w:space="0" w:color="auto"/>
            <w:left w:val="none" w:sz="0" w:space="0" w:color="auto"/>
            <w:bottom w:val="none" w:sz="0" w:space="0" w:color="auto"/>
            <w:right w:val="none" w:sz="0" w:space="0" w:color="auto"/>
          </w:divBdr>
        </w:div>
        <w:div w:id="1731995291">
          <w:marLeft w:val="0"/>
          <w:marRight w:val="0"/>
          <w:marTop w:val="0"/>
          <w:marBottom w:val="0"/>
          <w:divBdr>
            <w:top w:val="none" w:sz="0" w:space="0" w:color="auto"/>
            <w:left w:val="none" w:sz="0" w:space="0" w:color="auto"/>
            <w:bottom w:val="none" w:sz="0" w:space="0" w:color="auto"/>
            <w:right w:val="none" w:sz="0" w:space="0" w:color="auto"/>
          </w:divBdr>
        </w:div>
        <w:div w:id="198320467">
          <w:marLeft w:val="0"/>
          <w:marRight w:val="0"/>
          <w:marTop w:val="0"/>
          <w:marBottom w:val="0"/>
          <w:divBdr>
            <w:top w:val="none" w:sz="0" w:space="0" w:color="auto"/>
            <w:left w:val="none" w:sz="0" w:space="0" w:color="auto"/>
            <w:bottom w:val="none" w:sz="0" w:space="0" w:color="auto"/>
            <w:right w:val="none" w:sz="0" w:space="0" w:color="auto"/>
          </w:divBdr>
        </w:div>
        <w:div w:id="1986742694">
          <w:marLeft w:val="0"/>
          <w:marRight w:val="0"/>
          <w:marTop w:val="0"/>
          <w:marBottom w:val="0"/>
          <w:divBdr>
            <w:top w:val="none" w:sz="0" w:space="0" w:color="auto"/>
            <w:left w:val="none" w:sz="0" w:space="0" w:color="auto"/>
            <w:bottom w:val="none" w:sz="0" w:space="0" w:color="auto"/>
            <w:right w:val="none" w:sz="0" w:space="0" w:color="auto"/>
          </w:divBdr>
        </w:div>
        <w:div w:id="226379261">
          <w:marLeft w:val="0"/>
          <w:marRight w:val="0"/>
          <w:marTop w:val="0"/>
          <w:marBottom w:val="0"/>
          <w:divBdr>
            <w:top w:val="none" w:sz="0" w:space="0" w:color="auto"/>
            <w:left w:val="none" w:sz="0" w:space="0" w:color="auto"/>
            <w:bottom w:val="none" w:sz="0" w:space="0" w:color="auto"/>
            <w:right w:val="none" w:sz="0" w:space="0" w:color="auto"/>
          </w:divBdr>
        </w:div>
        <w:div w:id="268393927">
          <w:marLeft w:val="0"/>
          <w:marRight w:val="0"/>
          <w:marTop w:val="0"/>
          <w:marBottom w:val="0"/>
          <w:divBdr>
            <w:top w:val="none" w:sz="0" w:space="0" w:color="auto"/>
            <w:left w:val="none" w:sz="0" w:space="0" w:color="auto"/>
            <w:bottom w:val="none" w:sz="0" w:space="0" w:color="auto"/>
            <w:right w:val="none" w:sz="0" w:space="0" w:color="auto"/>
          </w:divBdr>
        </w:div>
        <w:div w:id="1148977706">
          <w:marLeft w:val="0"/>
          <w:marRight w:val="0"/>
          <w:marTop w:val="0"/>
          <w:marBottom w:val="0"/>
          <w:divBdr>
            <w:top w:val="none" w:sz="0" w:space="0" w:color="auto"/>
            <w:left w:val="none" w:sz="0" w:space="0" w:color="auto"/>
            <w:bottom w:val="none" w:sz="0" w:space="0" w:color="auto"/>
            <w:right w:val="none" w:sz="0" w:space="0" w:color="auto"/>
          </w:divBdr>
        </w:div>
        <w:div w:id="2147045369">
          <w:marLeft w:val="0"/>
          <w:marRight w:val="0"/>
          <w:marTop w:val="0"/>
          <w:marBottom w:val="0"/>
          <w:divBdr>
            <w:top w:val="none" w:sz="0" w:space="0" w:color="auto"/>
            <w:left w:val="none" w:sz="0" w:space="0" w:color="auto"/>
            <w:bottom w:val="none" w:sz="0" w:space="0" w:color="auto"/>
            <w:right w:val="none" w:sz="0" w:space="0" w:color="auto"/>
          </w:divBdr>
        </w:div>
        <w:div w:id="644894492">
          <w:marLeft w:val="0"/>
          <w:marRight w:val="0"/>
          <w:marTop w:val="0"/>
          <w:marBottom w:val="0"/>
          <w:divBdr>
            <w:top w:val="none" w:sz="0" w:space="0" w:color="auto"/>
            <w:left w:val="none" w:sz="0" w:space="0" w:color="auto"/>
            <w:bottom w:val="none" w:sz="0" w:space="0" w:color="auto"/>
            <w:right w:val="none" w:sz="0" w:space="0" w:color="auto"/>
          </w:divBdr>
        </w:div>
        <w:div w:id="338968626">
          <w:marLeft w:val="0"/>
          <w:marRight w:val="0"/>
          <w:marTop w:val="0"/>
          <w:marBottom w:val="0"/>
          <w:divBdr>
            <w:top w:val="none" w:sz="0" w:space="0" w:color="auto"/>
            <w:left w:val="none" w:sz="0" w:space="0" w:color="auto"/>
            <w:bottom w:val="none" w:sz="0" w:space="0" w:color="auto"/>
            <w:right w:val="none" w:sz="0" w:space="0" w:color="auto"/>
          </w:divBdr>
        </w:div>
        <w:div w:id="1429543499">
          <w:marLeft w:val="0"/>
          <w:marRight w:val="0"/>
          <w:marTop w:val="0"/>
          <w:marBottom w:val="0"/>
          <w:divBdr>
            <w:top w:val="none" w:sz="0" w:space="0" w:color="auto"/>
            <w:left w:val="none" w:sz="0" w:space="0" w:color="auto"/>
            <w:bottom w:val="none" w:sz="0" w:space="0" w:color="auto"/>
            <w:right w:val="none" w:sz="0" w:space="0" w:color="auto"/>
          </w:divBdr>
        </w:div>
        <w:div w:id="1220677580">
          <w:marLeft w:val="0"/>
          <w:marRight w:val="0"/>
          <w:marTop w:val="0"/>
          <w:marBottom w:val="0"/>
          <w:divBdr>
            <w:top w:val="none" w:sz="0" w:space="0" w:color="auto"/>
            <w:left w:val="none" w:sz="0" w:space="0" w:color="auto"/>
            <w:bottom w:val="none" w:sz="0" w:space="0" w:color="auto"/>
            <w:right w:val="none" w:sz="0" w:space="0" w:color="auto"/>
          </w:divBdr>
        </w:div>
        <w:div w:id="78478823">
          <w:marLeft w:val="0"/>
          <w:marRight w:val="0"/>
          <w:marTop w:val="0"/>
          <w:marBottom w:val="0"/>
          <w:divBdr>
            <w:top w:val="none" w:sz="0" w:space="0" w:color="auto"/>
            <w:left w:val="none" w:sz="0" w:space="0" w:color="auto"/>
            <w:bottom w:val="none" w:sz="0" w:space="0" w:color="auto"/>
            <w:right w:val="none" w:sz="0" w:space="0" w:color="auto"/>
          </w:divBdr>
        </w:div>
        <w:div w:id="972559836">
          <w:marLeft w:val="0"/>
          <w:marRight w:val="0"/>
          <w:marTop w:val="0"/>
          <w:marBottom w:val="0"/>
          <w:divBdr>
            <w:top w:val="none" w:sz="0" w:space="0" w:color="auto"/>
            <w:left w:val="none" w:sz="0" w:space="0" w:color="auto"/>
            <w:bottom w:val="none" w:sz="0" w:space="0" w:color="auto"/>
            <w:right w:val="none" w:sz="0" w:space="0" w:color="auto"/>
          </w:divBdr>
        </w:div>
        <w:div w:id="615212736">
          <w:marLeft w:val="0"/>
          <w:marRight w:val="0"/>
          <w:marTop w:val="0"/>
          <w:marBottom w:val="0"/>
          <w:divBdr>
            <w:top w:val="none" w:sz="0" w:space="0" w:color="auto"/>
            <w:left w:val="none" w:sz="0" w:space="0" w:color="auto"/>
            <w:bottom w:val="none" w:sz="0" w:space="0" w:color="auto"/>
            <w:right w:val="none" w:sz="0" w:space="0" w:color="auto"/>
          </w:divBdr>
        </w:div>
        <w:div w:id="1779526433">
          <w:marLeft w:val="0"/>
          <w:marRight w:val="0"/>
          <w:marTop w:val="0"/>
          <w:marBottom w:val="0"/>
          <w:divBdr>
            <w:top w:val="none" w:sz="0" w:space="0" w:color="auto"/>
            <w:left w:val="none" w:sz="0" w:space="0" w:color="auto"/>
            <w:bottom w:val="none" w:sz="0" w:space="0" w:color="auto"/>
            <w:right w:val="none" w:sz="0" w:space="0" w:color="auto"/>
          </w:divBdr>
        </w:div>
        <w:div w:id="1927810528">
          <w:marLeft w:val="0"/>
          <w:marRight w:val="0"/>
          <w:marTop w:val="0"/>
          <w:marBottom w:val="0"/>
          <w:divBdr>
            <w:top w:val="none" w:sz="0" w:space="0" w:color="auto"/>
            <w:left w:val="none" w:sz="0" w:space="0" w:color="auto"/>
            <w:bottom w:val="none" w:sz="0" w:space="0" w:color="auto"/>
            <w:right w:val="none" w:sz="0" w:space="0" w:color="auto"/>
          </w:divBdr>
        </w:div>
        <w:div w:id="1446995698">
          <w:marLeft w:val="0"/>
          <w:marRight w:val="0"/>
          <w:marTop w:val="0"/>
          <w:marBottom w:val="0"/>
          <w:divBdr>
            <w:top w:val="none" w:sz="0" w:space="0" w:color="auto"/>
            <w:left w:val="none" w:sz="0" w:space="0" w:color="auto"/>
            <w:bottom w:val="none" w:sz="0" w:space="0" w:color="auto"/>
            <w:right w:val="none" w:sz="0" w:space="0" w:color="auto"/>
          </w:divBdr>
        </w:div>
        <w:div w:id="18892573">
          <w:marLeft w:val="0"/>
          <w:marRight w:val="0"/>
          <w:marTop w:val="0"/>
          <w:marBottom w:val="0"/>
          <w:divBdr>
            <w:top w:val="none" w:sz="0" w:space="0" w:color="auto"/>
            <w:left w:val="none" w:sz="0" w:space="0" w:color="auto"/>
            <w:bottom w:val="none" w:sz="0" w:space="0" w:color="auto"/>
            <w:right w:val="none" w:sz="0" w:space="0" w:color="auto"/>
          </w:divBdr>
        </w:div>
        <w:div w:id="1272862922">
          <w:marLeft w:val="0"/>
          <w:marRight w:val="0"/>
          <w:marTop w:val="0"/>
          <w:marBottom w:val="0"/>
          <w:divBdr>
            <w:top w:val="none" w:sz="0" w:space="0" w:color="auto"/>
            <w:left w:val="none" w:sz="0" w:space="0" w:color="auto"/>
            <w:bottom w:val="none" w:sz="0" w:space="0" w:color="auto"/>
            <w:right w:val="none" w:sz="0" w:space="0" w:color="auto"/>
          </w:divBdr>
        </w:div>
        <w:div w:id="1586645700">
          <w:marLeft w:val="0"/>
          <w:marRight w:val="0"/>
          <w:marTop w:val="0"/>
          <w:marBottom w:val="0"/>
          <w:divBdr>
            <w:top w:val="none" w:sz="0" w:space="0" w:color="auto"/>
            <w:left w:val="none" w:sz="0" w:space="0" w:color="auto"/>
            <w:bottom w:val="none" w:sz="0" w:space="0" w:color="auto"/>
            <w:right w:val="none" w:sz="0" w:space="0" w:color="auto"/>
          </w:divBdr>
        </w:div>
        <w:div w:id="1749035035">
          <w:marLeft w:val="0"/>
          <w:marRight w:val="0"/>
          <w:marTop w:val="0"/>
          <w:marBottom w:val="0"/>
          <w:divBdr>
            <w:top w:val="none" w:sz="0" w:space="0" w:color="auto"/>
            <w:left w:val="none" w:sz="0" w:space="0" w:color="auto"/>
            <w:bottom w:val="none" w:sz="0" w:space="0" w:color="auto"/>
            <w:right w:val="none" w:sz="0" w:space="0" w:color="auto"/>
          </w:divBdr>
        </w:div>
        <w:div w:id="708337690">
          <w:marLeft w:val="0"/>
          <w:marRight w:val="0"/>
          <w:marTop w:val="0"/>
          <w:marBottom w:val="0"/>
          <w:divBdr>
            <w:top w:val="none" w:sz="0" w:space="0" w:color="auto"/>
            <w:left w:val="none" w:sz="0" w:space="0" w:color="auto"/>
            <w:bottom w:val="none" w:sz="0" w:space="0" w:color="auto"/>
            <w:right w:val="none" w:sz="0" w:space="0" w:color="auto"/>
          </w:divBdr>
        </w:div>
        <w:div w:id="1836845934">
          <w:marLeft w:val="0"/>
          <w:marRight w:val="0"/>
          <w:marTop w:val="0"/>
          <w:marBottom w:val="0"/>
          <w:divBdr>
            <w:top w:val="none" w:sz="0" w:space="0" w:color="auto"/>
            <w:left w:val="none" w:sz="0" w:space="0" w:color="auto"/>
            <w:bottom w:val="none" w:sz="0" w:space="0" w:color="auto"/>
            <w:right w:val="none" w:sz="0" w:space="0" w:color="auto"/>
          </w:divBdr>
        </w:div>
        <w:div w:id="413747129">
          <w:marLeft w:val="0"/>
          <w:marRight w:val="0"/>
          <w:marTop w:val="0"/>
          <w:marBottom w:val="0"/>
          <w:divBdr>
            <w:top w:val="none" w:sz="0" w:space="0" w:color="auto"/>
            <w:left w:val="none" w:sz="0" w:space="0" w:color="auto"/>
            <w:bottom w:val="none" w:sz="0" w:space="0" w:color="auto"/>
            <w:right w:val="none" w:sz="0" w:space="0" w:color="auto"/>
          </w:divBdr>
        </w:div>
        <w:div w:id="454178400">
          <w:marLeft w:val="0"/>
          <w:marRight w:val="0"/>
          <w:marTop w:val="0"/>
          <w:marBottom w:val="0"/>
          <w:divBdr>
            <w:top w:val="none" w:sz="0" w:space="0" w:color="auto"/>
            <w:left w:val="none" w:sz="0" w:space="0" w:color="auto"/>
            <w:bottom w:val="none" w:sz="0" w:space="0" w:color="auto"/>
            <w:right w:val="none" w:sz="0" w:space="0" w:color="auto"/>
          </w:divBdr>
        </w:div>
      </w:divsChild>
    </w:div>
    <w:div w:id="134764888">
      <w:bodyDiv w:val="1"/>
      <w:marLeft w:val="0"/>
      <w:marRight w:val="0"/>
      <w:marTop w:val="0"/>
      <w:marBottom w:val="0"/>
      <w:divBdr>
        <w:top w:val="none" w:sz="0" w:space="0" w:color="auto"/>
        <w:left w:val="none" w:sz="0" w:space="0" w:color="auto"/>
        <w:bottom w:val="none" w:sz="0" w:space="0" w:color="auto"/>
        <w:right w:val="none" w:sz="0" w:space="0" w:color="auto"/>
      </w:divBdr>
    </w:div>
    <w:div w:id="134836749">
      <w:bodyDiv w:val="1"/>
      <w:marLeft w:val="0"/>
      <w:marRight w:val="0"/>
      <w:marTop w:val="0"/>
      <w:marBottom w:val="0"/>
      <w:divBdr>
        <w:top w:val="none" w:sz="0" w:space="0" w:color="auto"/>
        <w:left w:val="none" w:sz="0" w:space="0" w:color="auto"/>
        <w:bottom w:val="none" w:sz="0" w:space="0" w:color="auto"/>
        <w:right w:val="none" w:sz="0" w:space="0" w:color="auto"/>
      </w:divBdr>
    </w:div>
    <w:div w:id="136335704">
      <w:bodyDiv w:val="1"/>
      <w:marLeft w:val="0"/>
      <w:marRight w:val="0"/>
      <w:marTop w:val="0"/>
      <w:marBottom w:val="0"/>
      <w:divBdr>
        <w:top w:val="none" w:sz="0" w:space="0" w:color="auto"/>
        <w:left w:val="none" w:sz="0" w:space="0" w:color="auto"/>
        <w:bottom w:val="none" w:sz="0" w:space="0" w:color="auto"/>
        <w:right w:val="none" w:sz="0" w:space="0" w:color="auto"/>
      </w:divBdr>
    </w:div>
    <w:div w:id="146672602">
      <w:bodyDiv w:val="1"/>
      <w:marLeft w:val="0"/>
      <w:marRight w:val="0"/>
      <w:marTop w:val="0"/>
      <w:marBottom w:val="0"/>
      <w:divBdr>
        <w:top w:val="none" w:sz="0" w:space="0" w:color="auto"/>
        <w:left w:val="none" w:sz="0" w:space="0" w:color="auto"/>
        <w:bottom w:val="none" w:sz="0" w:space="0" w:color="auto"/>
        <w:right w:val="none" w:sz="0" w:space="0" w:color="auto"/>
      </w:divBdr>
    </w:div>
    <w:div w:id="155075886">
      <w:bodyDiv w:val="1"/>
      <w:marLeft w:val="0"/>
      <w:marRight w:val="0"/>
      <w:marTop w:val="0"/>
      <w:marBottom w:val="0"/>
      <w:divBdr>
        <w:top w:val="none" w:sz="0" w:space="0" w:color="auto"/>
        <w:left w:val="none" w:sz="0" w:space="0" w:color="auto"/>
        <w:bottom w:val="none" w:sz="0" w:space="0" w:color="auto"/>
        <w:right w:val="none" w:sz="0" w:space="0" w:color="auto"/>
      </w:divBdr>
    </w:div>
    <w:div w:id="160003743">
      <w:bodyDiv w:val="1"/>
      <w:marLeft w:val="0"/>
      <w:marRight w:val="0"/>
      <w:marTop w:val="0"/>
      <w:marBottom w:val="0"/>
      <w:divBdr>
        <w:top w:val="none" w:sz="0" w:space="0" w:color="auto"/>
        <w:left w:val="none" w:sz="0" w:space="0" w:color="auto"/>
        <w:bottom w:val="none" w:sz="0" w:space="0" w:color="auto"/>
        <w:right w:val="none" w:sz="0" w:space="0" w:color="auto"/>
      </w:divBdr>
    </w:div>
    <w:div w:id="162938429">
      <w:bodyDiv w:val="1"/>
      <w:marLeft w:val="0"/>
      <w:marRight w:val="0"/>
      <w:marTop w:val="0"/>
      <w:marBottom w:val="0"/>
      <w:divBdr>
        <w:top w:val="none" w:sz="0" w:space="0" w:color="auto"/>
        <w:left w:val="none" w:sz="0" w:space="0" w:color="auto"/>
        <w:bottom w:val="none" w:sz="0" w:space="0" w:color="auto"/>
        <w:right w:val="none" w:sz="0" w:space="0" w:color="auto"/>
      </w:divBdr>
    </w:div>
    <w:div w:id="167253357">
      <w:bodyDiv w:val="1"/>
      <w:marLeft w:val="0"/>
      <w:marRight w:val="0"/>
      <w:marTop w:val="0"/>
      <w:marBottom w:val="0"/>
      <w:divBdr>
        <w:top w:val="none" w:sz="0" w:space="0" w:color="auto"/>
        <w:left w:val="none" w:sz="0" w:space="0" w:color="auto"/>
        <w:bottom w:val="none" w:sz="0" w:space="0" w:color="auto"/>
        <w:right w:val="none" w:sz="0" w:space="0" w:color="auto"/>
      </w:divBdr>
    </w:div>
    <w:div w:id="168912831">
      <w:bodyDiv w:val="1"/>
      <w:marLeft w:val="0"/>
      <w:marRight w:val="0"/>
      <w:marTop w:val="0"/>
      <w:marBottom w:val="0"/>
      <w:divBdr>
        <w:top w:val="none" w:sz="0" w:space="0" w:color="auto"/>
        <w:left w:val="none" w:sz="0" w:space="0" w:color="auto"/>
        <w:bottom w:val="none" w:sz="0" w:space="0" w:color="auto"/>
        <w:right w:val="none" w:sz="0" w:space="0" w:color="auto"/>
      </w:divBdr>
    </w:div>
    <w:div w:id="176970325">
      <w:bodyDiv w:val="1"/>
      <w:marLeft w:val="0"/>
      <w:marRight w:val="0"/>
      <w:marTop w:val="0"/>
      <w:marBottom w:val="0"/>
      <w:divBdr>
        <w:top w:val="none" w:sz="0" w:space="0" w:color="auto"/>
        <w:left w:val="none" w:sz="0" w:space="0" w:color="auto"/>
        <w:bottom w:val="none" w:sz="0" w:space="0" w:color="auto"/>
        <w:right w:val="none" w:sz="0" w:space="0" w:color="auto"/>
      </w:divBdr>
    </w:div>
    <w:div w:id="185757646">
      <w:bodyDiv w:val="1"/>
      <w:marLeft w:val="0"/>
      <w:marRight w:val="0"/>
      <w:marTop w:val="0"/>
      <w:marBottom w:val="0"/>
      <w:divBdr>
        <w:top w:val="none" w:sz="0" w:space="0" w:color="auto"/>
        <w:left w:val="none" w:sz="0" w:space="0" w:color="auto"/>
        <w:bottom w:val="none" w:sz="0" w:space="0" w:color="auto"/>
        <w:right w:val="none" w:sz="0" w:space="0" w:color="auto"/>
      </w:divBdr>
    </w:div>
    <w:div w:id="187565622">
      <w:bodyDiv w:val="1"/>
      <w:marLeft w:val="0"/>
      <w:marRight w:val="0"/>
      <w:marTop w:val="0"/>
      <w:marBottom w:val="0"/>
      <w:divBdr>
        <w:top w:val="none" w:sz="0" w:space="0" w:color="auto"/>
        <w:left w:val="none" w:sz="0" w:space="0" w:color="auto"/>
        <w:bottom w:val="none" w:sz="0" w:space="0" w:color="auto"/>
        <w:right w:val="none" w:sz="0" w:space="0" w:color="auto"/>
      </w:divBdr>
    </w:div>
    <w:div w:id="188568026">
      <w:bodyDiv w:val="1"/>
      <w:marLeft w:val="0"/>
      <w:marRight w:val="0"/>
      <w:marTop w:val="0"/>
      <w:marBottom w:val="0"/>
      <w:divBdr>
        <w:top w:val="none" w:sz="0" w:space="0" w:color="auto"/>
        <w:left w:val="none" w:sz="0" w:space="0" w:color="auto"/>
        <w:bottom w:val="none" w:sz="0" w:space="0" w:color="auto"/>
        <w:right w:val="none" w:sz="0" w:space="0" w:color="auto"/>
      </w:divBdr>
    </w:div>
    <w:div w:id="190529840">
      <w:bodyDiv w:val="1"/>
      <w:marLeft w:val="0"/>
      <w:marRight w:val="0"/>
      <w:marTop w:val="0"/>
      <w:marBottom w:val="0"/>
      <w:divBdr>
        <w:top w:val="none" w:sz="0" w:space="0" w:color="auto"/>
        <w:left w:val="none" w:sz="0" w:space="0" w:color="auto"/>
        <w:bottom w:val="none" w:sz="0" w:space="0" w:color="auto"/>
        <w:right w:val="none" w:sz="0" w:space="0" w:color="auto"/>
      </w:divBdr>
    </w:div>
    <w:div w:id="192884211">
      <w:bodyDiv w:val="1"/>
      <w:marLeft w:val="0"/>
      <w:marRight w:val="0"/>
      <w:marTop w:val="0"/>
      <w:marBottom w:val="0"/>
      <w:divBdr>
        <w:top w:val="none" w:sz="0" w:space="0" w:color="auto"/>
        <w:left w:val="none" w:sz="0" w:space="0" w:color="auto"/>
        <w:bottom w:val="none" w:sz="0" w:space="0" w:color="auto"/>
        <w:right w:val="none" w:sz="0" w:space="0" w:color="auto"/>
      </w:divBdr>
    </w:div>
    <w:div w:id="198396548">
      <w:bodyDiv w:val="1"/>
      <w:marLeft w:val="0"/>
      <w:marRight w:val="0"/>
      <w:marTop w:val="0"/>
      <w:marBottom w:val="0"/>
      <w:divBdr>
        <w:top w:val="none" w:sz="0" w:space="0" w:color="auto"/>
        <w:left w:val="none" w:sz="0" w:space="0" w:color="auto"/>
        <w:bottom w:val="none" w:sz="0" w:space="0" w:color="auto"/>
        <w:right w:val="none" w:sz="0" w:space="0" w:color="auto"/>
      </w:divBdr>
      <w:divsChild>
        <w:div w:id="431635134">
          <w:marLeft w:val="0"/>
          <w:marRight w:val="0"/>
          <w:marTop w:val="0"/>
          <w:marBottom w:val="0"/>
          <w:divBdr>
            <w:top w:val="none" w:sz="0" w:space="0" w:color="auto"/>
            <w:left w:val="none" w:sz="0" w:space="0" w:color="auto"/>
            <w:bottom w:val="none" w:sz="0" w:space="0" w:color="auto"/>
            <w:right w:val="none" w:sz="0" w:space="0" w:color="auto"/>
          </w:divBdr>
        </w:div>
        <w:div w:id="339890804">
          <w:marLeft w:val="0"/>
          <w:marRight w:val="0"/>
          <w:marTop w:val="0"/>
          <w:marBottom w:val="0"/>
          <w:divBdr>
            <w:top w:val="none" w:sz="0" w:space="0" w:color="auto"/>
            <w:left w:val="none" w:sz="0" w:space="0" w:color="auto"/>
            <w:bottom w:val="none" w:sz="0" w:space="0" w:color="auto"/>
            <w:right w:val="none" w:sz="0" w:space="0" w:color="auto"/>
          </w:divBdr>
        </w:div>
        <w:div w:id="1231968184">
          <w:marLeft w:val="0"/>
          <w:marRight w:val="0"/>
          <w:marTop w:val="0"/>
          <w:marBottom w:val="0"/>
          <w:divBdr>
            <w:top w:val="none" w:sz="0" w:space="0" w:color="auto"/>
            <w:left w:val="none" w:sz="0" w:space="0" w:color="auto"/>
            <w:bottom w:val="none" w:sz="0" w:space="0" w:color="auto"/>
            <w:right w:val="none" w:sz="0" w:space="0" w:color="auto"/>
          </w:divBdr>
        </w:div>
        <w:div w:id="1580871204">
          <w:marLeft w:val="0"/>
          <w:marRight w:val="0"/>
          <w:marTop w:val="0"/>
          <w:marBottom w:val="0"/>
          <w:divBdr>
            <w:top w:val="none" w:sz="0" w:space="0" w:color="auto"/>
            <w:left w:val="none" w:sz="0" w:space="0" w:color="auto"/>
            <w:bottom w:val="none" w:sz="0" w:space="0" w:color="auto"/>
            <w:right w:val="none" w:sz="0" w:space="0" w:color="auto"/>
          </w:divBdr>
        </w:div>
        <w:div w:id="668140765">
          <w:marLeft w:val="0"/>
          <w:marRight w:val="0"/>
          <w:marTop w:val="0"/>
          <w:marBottom w:val="0"/>
          <w:divBdr>
            <w:top w:val="none" w:sz="0" w:space="0" w:color="auto"/>
            <w:left w:val="none" w:sz="0" w:space="0" w:color="auto"/>
            <w:bottom w:val="none" w:sz="0" w:space="0" w:color="auto"/>
            <w:right w:val="none" w:sz="0" w:space="0" w:color="auto"/>
          </w:divBdr>
        </w:div>
        <w:div w:id="687101893">
          <w:marLeft w:val="0"/>
          <w:marRight w:val="0"/>
          <w:marTop w:val="0"/>
          <w:marBottom w:val="0"/>
          <w:divBdr>
            <w:top w:val="none" w:sz="0" w:space="0" w:color="auto"/>
            <w:left w:val="none" w:sz="0" w:space="0" w:color="auto"/>
            <w:bottom w:val="none" w:sz="0" w:space="0" w:color="auto"/>
            <w:right w:val="none" w:sz="0" w:space="0" w:color="auto"/>
          </w:divBdr>
        </w:div>
        <w:div w:id="1277761636">
          <w:marLeft w:val="0"/>
          <w:marRight w:val="0"/>
          <w:marTop w:val="0"/>
          <w:marBottom w:val="0"/>
          <w:divBdr>
            <w:top w:val="none" w:sz="0" w:space="0" w:color="auto"/>
            <w:left w:val="none" w:sz="0" w:space="0" w:color="auto"/>
            <w:bottom w:val="none" w:sz="0" w:space="0" w:color="auto"/>
            <w:right w:val="none" w:sz="0" w:space="0" w:color="auto"/>
          </w:divBdr>
        </w:div>
        <w:div w:id="1285505503">
          <w:marLeft w:val="0"/>
          <w:marRight w:val="0"/>
          <w:marTop w:val="0"/>
          <w:marBottom w:val="0"/>
          <w:divBdr>
            <w:top w:val="none" w:sz="0" w:space="0" w:color="auto"/>
            <w:left w:val="none" w:sz="0" w:space="0" w:color="auto"/>
            <w:bottom w:val="none" w:sz="0" w:space="0" w:color="auto"/>
            <w:right w:val="none" w:sz="0" w:space="0" w:color="auto"/>
          </w:divBdr>
        </w:div>
        <w:div w:id="629020673">
          <w:marLeft w:val="0"/>
          <w:marRight w:val="0"/>
          <w:marTop w:val="0"/>
          <w:marBottom w:val="0"/>
          <w:divBdr>
            <w:top w:val="none" w:sz="0" w:space="0" w:color="auto"/>
            <w:left w:val="none" w:sz="0" w:space="0" w:color="auto"/>
            <w:bottom w:val="none" w:sz="0" w:space="0" w:color="auto"/>
            <w:right w:val="none" w:sz="0" w:space="0" w:color="auto"/>
          </w:divBdr>
        </w:div>
        <w:div w:id="1567909318">
          <w:marLeft w:val="0"/>
          <w:marRight w:val="0"/>
          <w:marTop w:val="0"/>
          <w:marBottom w:val="0"/>
          <w:divBdr>
            <w:top w:val="none" w:sz="0" w:space="0" w:color="auto"/>
            <w:left w:val="none" w:sz="0" w:space="0" w:color="auto"/>
            <w:bottom w:val="none" w:sz="0" w:space="0" w:color="auto"/>
            <w:right w:val="none" w:sz="0" w:space="0" w:color="auto"/>
          </w:divBdr>
        </w:div>
        <w:div w:id="342557002">
          <w:marLeft w:val="0"/>
          <w:marRight w:val="0"/>
          <w:marTop w:val="0"/>
          <w:marBottom w:val="0"/>
          <w:divBdr>
            <w:top w:val="none" w:sz="0" w:space="0" w:color="auto"/>
            <w:left w:val="none" w:sz="0" w:space="0" w:color="auto"/>
            <w:bottom w:val="none" w:sz="0" w:space="0" w:color="auto"/>
            <w:right w:val="none" w:sz="0" w:space="0" w:color="auto"/>
          </w:divBdr>
        </w:div>
        <w:div w:id="154423698">
          <w:marLeft w:val="0"/>
          <w:marRight w:val="0"/>
          <w:marTop w:val="0"/>
          <w:marBottom w:val="0"/>
          <w:divBdr>
            <w:top w:val="none" w:sz="0" w:space="0" w:color="auto"/>
            <w:left w:val="none" w:sz="0" w:space="0" w:color="auto"/>
            <w:bottom w:val="none" w:sz="0" w:space="0" w:color="auto"/>
            <w:right w:val="none" w:sz="0" w:space="0" w:color="auto"/>
          </w:divBdr>
        </w:div>
        <w:div w:id="1946497196">
          <w:marLeft w:val="0"/>
          <w:marRight w:val="0"/>
          <w:marTop w:val="0"/>
          <w:marBottom w:val="0"/>
          <w:divBdr>
            <w:top w:val="none" w:sz="0" w:space="0" w:color="auto"/>
            <w:left w:val="none" w:sz="0" w:space="0" w:color="auto"/>
            <w:bottom w:val="none" w:sz="0" w:space="0" w:color="auto"/>
            <w:right w:val="none" w:sz="0" w:space="0" w:color="auto"/>
          </w:divBdr>
        </w:div>
        <w:div w:id="1029796326">
          <w:marLeft w:val="0"/>
          <w:marRight w:val="0"/>
          <w:marTop w:val="0"/>
          <w:marBottom w:val="0"/>
          <w:divBdr>
            <w:top w:val="none" w:sz="0" w:space="0" w:color="auto"/>
            <w:left w:val="none" w:sz="0" w:space="0" w:color="auto"/>
            <w:bottom w:val="none" w:sz="0" w:space="0" w:color="auto"/>
            <w:right w:val="none" w:sz="0" w:space="0" w:color="auto"/>
          </w:divBdr>
        </w:div>
        <w:div w:id="595601468">
          <w:marLeft w:val="0"/>
          <w:marRight w:val="0"/>
          <w:marTop w:val="0"/>
          <w:marBottom w:val="0"/>
          <w:divBdr>
            <w:top w:val="none" w:sz="0" w:space="0" w:color="auto"/>
            <w:left w:val="none" w:sz="0" w:space="0" w:color="auto"/>
            <w:bottom w:val="none" w:sz="0" w:space="0" w:color="auto"/>
            <w:right w:val="none" w:sz="0" w:space="0" w:color="auto"/>
          </w:divBdr>
        </w:div>
        <w:div w:id="1853761760">
          <w:marLeft w:val="0"/>
          <w:marRight w:val="0"/>
          <w:marTop w:val="0"/>
          <w:marBottom w:val="0"/>
          <w:divBdr>
            <w:top w:val="none" w:sz="0" w:space="0" w:color="auto"/>
            <w:left w:val="none" w:sz="0" w:space="0" w:color="auto"/>
            <w:bottom w:val="none" w:sz="0" w:space="0" w:color="auto"/>
            <w:right w:val="none" w:sz="0" w:space="0" w:color="auto"/>
          </w:divBdr>
        </w:div>
        <w:div w:id="917835525">
          <w:marLeft w:val="0"/>
          <w:marRight w:val="0"/>
          <w:marTop w:val="0"/>
          <w:marBottom w:val="0"/>
          <w:divBdr>
            <w:top w:val="none" w:sz="0" w:space="0" w:color="auto"/>
            <w:left w:val="none" w:sz="0" w:space="0" w:color="auto"/>
            <w:bottom w:val="none" w:sz="0" w:space="0" w:color="auto"/>
            <w:right w:val="none" w:sz="0" w:space="0" w:color="auto"/>
          </w:divBdr>
        </w:div>
        <w:div w:id="786698417">
          <w:marLeft w:val="0"/>
          <w:marRight w:val="0"/>
          <w:marTop w:val="0"/>
          <w:marBottom w:val="0"/>
          <w:divBdr>
            <w:top w:val="none" w:sz="0" w:space="0" w:color="auto"/>
            <w:left w:val="none" w:sz="0" w:space="0" w:color="auto"/>
            <w:bottom w:val="none" w:sz="0" w:space="0" w:color="auto"/>
            <w:right w:val="none" w:sz="0" w:space="0" w:color="auto"/>
          </w:divBdr>
        </w:div>
        <w:div w:id="1624538757">
          <w:marLeft w:val="0"/>
          <w:marRight w:val="0"/>
          <w:marTop w:val="0"/>
          <w:marBottom w:val="0"/>
          <w:divBdr>
            <w:top w:val="none" w:sz="0" w:space="0" w:color="auto"/>
            <w:left w:val="none" w:sz="0" w:space="0" w:color="auto"/>
            <w:bottom w:val="none" w:sz="0" w:space="0" w:color="auto"/>
            <w:right w:val="none" w:sz="0" w:space="0" w:color="auto"/>
          </w:divBdr>
        </w:div>
        <w:div w:id="1500923900">
          <w:marLeft w:val="0"/>
          <w:marRight w:val="0"/>
          <w:marTop w:val="0"/>
          <w:marBottom w:val="0"/>
          <w:divBdr>
            <w:top w:val="none" w:sz="0" w:space="0" w:color="auto"/>
            <w:left w:val="none" w:sz="0" w:space="0" w:color="auto"/>
            <w:bottom w:val="none" w:sz="0" w:space="0" w:color="auto"/>
            <w:right w:val="none" w:sz="0" w:space="0" w:color="auto"/>
          </w:divBdr>
        </w:div>
        <w:div w:id="725955481">
          <w:marLeft w:val="0"/>
          <w:marRight w:val="0"/>
          <w:marTop w:val="0"/>
          <w:marBottom w:val="0"/>
          <w:divBdr>
            <w:top w:val="none" w:sz="0" w:space="0" w:color="auto"/>
            <w:left w:val="none" w:sz="0" w:space="0" w:color="auto"/>
            <w:bottom w:val="none" w:sz="0" w:space="0" w:color="auto"/>
            <w:right w:val="none" w:sz="0" w:space="0" w:color="auto"/>
          </w:divBdr>
        </w:div>
        <w:div w:id="76053020">
          <w:marLeft w:val="0"/>
          <w:marRight w:val="0"/>
          <w:marTop w:val="0"/>
          <w:marBottom w:val="0"/>
          <w:divBdr>
            <w:top w:val="none" w:sz="0" w:space="0" w:color="auto"/>
            <w:left w:val="none" w:sz="0" w:space="0" w:color="auto"/>
            <w:bottom w:val="none" w:sz="0" w:space="0" w:color="auto"/>
            <w:right w:val="none" w:sz="0" w:space="0" w:color="auto"/>
          </w:divBdr>
        </w:div>
        <w:div w:id="898516753">
          <w:marLeft w:val="0"/>
          <w:marRight w:val="0"/>
          <w:marTop w:val="0"/>
          <w:marBottom w:val="0"/>
          <w:divBdr>
            <w:top w:val="none" w:sz="0" w:space="0" w:color="auto"/>
            <w:left w:val="none" w:sz="0" w:space="0" w:color="auto"/>
            <w:bottom w:val="none" w:sz="0" w:space="0" w:color="auto"/>
            <w:right w:val="none" w:sz="0" w:space="0" w:color="auto"/>
          </w:divBdr>
        </w:div>
        <w:div w:id="12609479">
          <w:marLeft w:val="0"/>
          <w:marRight w:val="0"/>
          <w:marTop w:val="0"/>
          <w:marBottom w:val="0"/>
          <w:divBdr>
            <w:top w:val="none" w:sz="0" w:space="0" w:color="auto"/>
            <w:left w:val="none" w:sz="0" w:space="0" w:color="auto"/>
            <w:bottom w:val="none" w:sz="0" w:space="0" w:color="auto"/>
            <w:right w:val="none" w:sz="0" w:space="0" w:color="auto"/>
          </w:divBdr>
        </w:div>
        <w:div w:id="1915433734">
          <w:marLeft w:val="0"/>
          <w:marRight w:val="0"/>
          <w:marTop w:val="0"/>
          <w:marBottom w:val="0"/>
          <w:divBdr>
            <w:top w:val="none" w:sz="0" w:space="0" w:color="auto"/>
            <w:left w:val="none" w:sz="0" w:space="0" w:color="auto"/>
            <w:bottom w:val="none" w:sz="0" w:space="0" w:color="auto"/>
            <w:right w:val="none" w:sz="0" w:space="0" w:color="auto"/>
          </w:divBdr>
        </w:div>
        <w:div w:id="2132554787">
          <w:marLeft w:val="0"/>
          <w:marRight w:val="0"/>
          <w:marTop w:val="0"/>
          <w:marBottom w:val="0"/>
          <w:divBdr>
            <w:top w:val="none" w:sz="0" w:space="0" w:color="auto"/>
            <w:left w:val="none" w:sz="0" w:space="0" w:color="auto"/>
            <w:bottom w:val="none" w:sz="0" w:space="0" w:color="auto"/>
            <w:right w:val="none" w:sz="0" w:space="0" w:color="auto"/>
          </w:divBdr>
        </w:div>
        <w:div w:id="1201241963">
          <w:marLeft w:val="0"/>
          <w:marRight w:val="0"/>
          <w:marTop w:val="0"/>
          <w:marBottom w:val="0"/>
          <w:divBdr>
            <w:top w:val="none" w:sz="0" w:space="0" w:color="auto"/>
            <w:left w:val="none" w:sz="0" w:space="0" w:color="auto"/>
            <w:bottom w:val="none" w:sz="0" w:space="0" w:color="auto"/>
            <w:right w:val="none" w:sz="0" w:space="0" w:color="auto"/>
          </w:divBdr>
        </w:div>
        <w:div w:id="1391074576">
          <w:marLeft w:val="0"/>
          <w:marRight w:val="0"/>
          <w:marTop w:val="0"/>
          <w:marBottom w:val="0"/>
          <w:divBdr>
            <w:top w:val="none" w:sz="0" w:space="0" w:color="auto"/>
            <w:left w:val="none" w:sz="0" w:space="0" w:color="auto"/>
            <w:bottom w:val="none" w:sz="0" w:space="0" w:color="auto"/>
            <w:right w:val="none" w:sz="0" w:space="0" w:color="auto"/>
          </w:divBdr>
        </w:div>
        <w:div w:id="38551049">
          <w:marLeft w:val="0"/>
          <w:marRight w:val="0"/>
          <w:marTop w:val="0"/>
          <w:marBottom w:val="0"/>
          <w:divBdr>
            <w:top w:val="none" w:sz="0" w:space="0" w:color="auto"/>
            <w:left w:val="none" w:sz="0" w:space="0" w:color="auto"/>
            <w:bottom w:val="none" w:sz="0" w:space="0" w:color="auto"/>
            <w:right w:val="none" w:sz="0" w:space="0" w:color="auto"/>
          </w:divBdr>
        </w:div>
        <w:div w:id="1729724155">
          <w:marLeft w:val="0"/>
          <w:marRight w:val="0"/>
          <w:marTop w:val="0"/>
          <w:marBottom w:val="0"/>
          <w:divBdr>
            <w:top w:val="none" w:sz="0" w:space="0" w:color="auto"/>
            <w:left w:val="none" w:sz="0" w:space="0" w:color="auto"/>
            <w:bottom w:val="none" w:sz="0" w:space="0" w:color="auto"/>
            <w:right w:val="none" w:sz="0" w:space="0" w:color="auto"/>
          </w:divBdr>
        </w:div>
        <w:div w:id="194386239">
          <w:marLeft w:val="0"/>
          <w:marRight w:val="0"/>
          <w:marTop w:val="0"/>
          <w:marBottom w:val="0"/>
          <w:divBdr>
            <w:top w:val="none" w:sz="0" w:space="0" w:color="auto"/>
            <w:left w:val="none" w:sz="0" w:space="0" w:color="auto"/>
            <w:bottom w:val="none" w:sz="0" w:space="0" w:color="auto"/>
            <w:right w:val="none" w:sz="0" w:space="0" w:color="auto"/>
          </w:divBdr>
        </w:div>
      </w:divsChild>
    </w:div>
    <w:div w:id="206919962">
      <w:bodyDiv w:val="1"/>
      <w:marLeft w:val="0"/>
      <w:marRight w:val="0"/>
      <w:marTop w:val="0"/>
      <w:marBottom w:val="0"/>
      <w:divBdr>
        <w:top w:val="none" w:sz="0" w:space="0" w:color="auto"/>
        <w:left w:val="none" w:sz="0" w:space="0" w:color="auto"/>
        <w:bottom w:val="none" w:sz="0" w:space="0" w:color="auto"/>
        <w:right w:val="none" w:sz="0" w:space="0" w:color="auto"/>
      </w:divBdr>
    </w:div>
    <w:div w:id="213010987">
      <w:bodyDiv w:val="1"/>
      <w:marLeft w:val="0"/>
      <w:marRight w:val="0"/>
      <w:marTop w:val="0"/>
      <w:marBottom w:val="0"/>
      <w:divBdr>
        <w:top w:val="none" w:sz="0" w:space="0" w:color="auto"/>
        <w:left w:val="none" w:sz="0" w:space="0" w:color="auto"/>
        <w:bottom w:val="none" w:sz="0" w:space="0" w:color="auto"/>
        <w:right w:val="none" w:sz="0" w:space="0" w:color="auto"/>
      </w:divBdr>
    </w:div>
    <w:div w:id="226916808">
      <w:bodyDiv w:val="1"/>
      <w:marLeft w:val="0"/>
      <w:marRight w:val="0"/>
      <w:marTop w:val="0"/>
      <w:marBottom w:val="0"/>
      <w:divBdr>
        <w:top w:val="none" w:sz="0" w:space="0" w:color="auto"/>
        <w:left w:val="none" w:sz="0" w:space="0" w:color="auto"/>
        <w:bottom w:val="none" w:sz="0" w:space="0" w:color="auto"/>
        <w:right w:val="none" w:sz="0" w:space="0" w:color="auto"/>
      </w:divBdr>
    </w:div>
    <w:div w:id="233054298">
      <w:bodyDiv w:val="1"/>
      <w:marLeft w:val="0"/>
      <w:marRight w:val="0"/>
      <w:marTop w:val="0"/>
      <w:marBottom w:val="0"/>
      <w:divBdr>
        <w:top w:val="none" w:sz="0" w:space="0" w:color="auto"/>
        <w:left w:val="none" w:sz="0" w:space="0" w:color="auto"/>
        <w:bottom w:val="none" w:sz="0" w:space="0" w:color="auto"/>
        <w:right w:val="none" w:sz="0" w:space="0" w:color="auto"/>
      </w:divBdr>
    </w:div>
    <w:div w:id="244651172">
      <w:bodyDiv w:val="1"/>
      <w:marLeft w:val="0"/>
      <w:marRight w:val="0"/>
      <w:marTop w:val="0"/>
      <w:marBottom w:val="0"/>
      <w:divBdr>
        <w:top w:val="none" w:sz="0" w:space="0" w:color="auto"/>
        <w:left w:val="none" w:sz="0" w:space="0" w:color="auto"/>
        <w:bottom w:val="none" w:sz="0" w:space="0" w:color="auto"/>
        <w:right w:val="none" w:sz="0" w:space="0" w:color="auto"/>
      </w:divBdr>
    </w:div>
    <w:div w:id="248782054">
      <w:bodyDiv w:val="1"/>
      <w:marLeft w:val="0"/>
      <w:marRight w:val="0"/>
      <w:marTop w:val="0"/>
      <w:marBottom w:val="0"/>
      <w:divBdr>
        <w:top w:val="none" w:sz="0" w:space="0" w:color="auto"/>
        <w:left w:val="none" w:sz="0" w:space="0" w:color="auto"/>
        <w:bottom w:val="none" w:sz="0" w:space="0" w:color="auto"/>
        <w:right w:val="none" w:sz="0" w:space="0" w:color="auto"/>
      </w:divBdr>
    </w:div>
    <w:div w:id="255097935">
      <w:bodyDiv w:val="1"/>
      <w:marLeft w:val="0"/>
      <w:marRight w:val="0"/>
      <w:marTop w:val="0"/>
      <w:marBottom w:val="0"/>
      <w:divBdr>
        <w:top w:val="none" w:sz="0" w:space="0" w:color="auto"/>
        <w:left w:val="none" w:sz="0" w:space="0" w:color="auto"/>
        <w:bottom w:val="none" w:sz="0" w:space="0" w:color="auto"/>
        <w:right w:val="none" w:sz="0" w:space="0" w:color="auto"/>
      </w:divBdr>
    </w:div>
    <w:div w:id="255796031">
      <w:bodyDiv w:val="1"/>
      <w:marLeft w:val="0"/>
      <w:marRight w:val="0"/>
      <w:marTop w:val="0"/>
      <w:marBottom w:val="0"/>
      <w:divBdr>
        <w:top w:val="none" w:sz="0" w:space="0" w:color="auto"/>
        <w:left w:val="none" w:sz="0" w:space="0" w:color="auto"/>
        <w:bottom w:val="none" w:sz="0" w:space="0" w:color="auto"/>
        <w:right w:val="none" w:sz="0" w:space="0" w:color="auto"/>
      </w:divBdr>
    </w:div>
    <w:div w:id="256132406">
      <w:bodyDiv w:val="1"/>
      <w:marLeft w:val="0"/>
      <w:marRight w:val="0"/>
      <w:marTop w:val="0"/>
      <w:marBottom w:val="0"/>
      <w:divBdr>
        <w:top w:val="none" w:sz="0" w:space="0" w:color="auto"/>
        <w:left w:val="none" w:sz="0" w:space="0" w:color="auto"/>
        <w:bottom w:val="none" w:sz="0" w:space="0" w:color="auto"/>
        <w:right w:val="none" w:sz="0" w:space="0" w:color="auto"/>
      </w:divBdr>
    </w:div>
    <w:div w:id="288321780">
      <w:bodyDiv w:val="1"/>
      <w:marLeft w:val="0"/>
      <w:marRight w:val="0"/>
      <w:marTop w:val="0"/>
      <w:marBottom w:val="0"/>
      <w:divBdr>
        <w:top w:val="none" w:sz="0" w:space="0" w:color="auto"/>
        <w:left w:val="none" w:sz="0" w:space="0" w:color="auto"/>
        <w:bottom w:val="none" w:sz="0" w:space="0" w:color="auto"/>
        <w:right w:val="none" w:sz="0" w:space="0" w:color="auto"/>
      </w:divBdr>
    </w:div>
    <w:div w:id="296033807">
      <w:bodyDiv w:val="1"/>
      <w:marLeft w:val="0"/>
      <w:marRight w:val="0"/>
      <w:marTop w:val="0"/>
      <w:marBottom w:val="0"/>
      <w:divBdr>
        <w:top w:val="none" w:sz="0" w:space="0" w:color="auto"/>
        <w:left w:val="none" w:sz="0" w:space="0" w:color="auto"/>
        <w:bottom w:val="none" w:sz="0" w:space="0" w:color="auto"/>
        <w:right w:val="none" w:sz="0" w:space="0" w:color="auto"/>
      </w:divBdr>
    </w:div>
    <w:div w:id="300497281">
      <w:bodyDiv w:val="1"/>
      <w:marLeft w:val="0"/>
      <w:marRight w:val="0"/>
      <w:marTop w:val="0"/>
      <w:marBottom w:val="0"/>
      <w:divBdr>
        <w:top w:val="none" w:sz="0" w:space="0" w:color="auto"/>
        <w:left w:val="none" w:sz="0" w:space="0" w:color="auto"/>
        <w:bottom w:val="none" w:sz="0" w:space="0" w:color="auto"/>
        <w:right w:val="none" w:sz="0" w:space="0" w:color="auto"/>
      </w:divBdr>
    </w:div>
    <w:div w:id="300811985">
      <w:bodyDiv w:val="1"/>
      <w:marLeft w:val="0"/>
      <w:marRight w:val="0"/>
      <w:marTop w:val="0"/>
      <w:marBottom w:val="0"/>
      <w:divBdr>
        <w:top w:val="none" w:sz="0" w:space="0" w:color="auto"/>
        <w:left w:val="none" w:sz="0" w:space="0" w:color="auto"/>
        <w:bottom w:val="none" w:sz="0" w:space="0" w:color="auto"/>
        <w:right w:val="none" w:sz="0" w:space="0" w:color="auto"/>
      </w:divBdr>
    </w:div>
    <w:div w:id="306053610">
      <w:bodyDiv w:val="1"/>
      <w:marLeft w:val="0"/>
      <w:marRight w:val="0"/>
      <w:marTop w:val="0"/>
      <w:marBottom w:val="0"/>
      <w:divBdr>
        <w:top w:val="none" w:sz="0" w:space="0" w:color="auto"/>
        <w:left w:val="none" w:sz="0" w:space="0" w:color="auto"/>
        <w:bottom w:val="none" w:sz="0" w:space="0" w:color="auto"/>
        <w:right w:val="none" w:sz="0" w:space="0" w:color="auto"/>
      </w:divBdr>
    </w:div>
    <w:div w:id="308902601">
      <w:bodyDiv w:val="1"/>
      <w:marLeft w:val="0"/>
      <w:marRight w:val="0"/>
      <w:marTop w:val="0"/>
      <w:marBottom w:val="0"/>
      <w:divBdr>
        <w:top w:val="none" w:sz="0" w:space="0" w:color="auto"/>
        <w:left w:val="none" w:sz="0" w:space="0" w:color="auto"/>
        <w:bottom w:val="none" w:sz="0" w:space="0" w:color="auto"/>
        <w:right w:val="none" w:sz="0" w:space="0" w:color="auto"/>
      </w:divBdr>
    </w:div>
    <w:div w:id="317194917">
      <w:bodyDiv w:val="1"/>
      <w:marLeft w:val="0"/>
      <w:marRight w:val="0"/>
      <w:marTop w:val="0"/>
      <w:marBottom w:val="0"/>
      <w:divBdr>
        <w:top w:val="none" w:sz="0" w:space="0" w:color="auto"/>
        <w:left w:val="none" w:sz="0" w:space="0" w:color="auto"/>
        <w:bottom w:val="none" w:sz="0" w:space="0" w:color="auto"/>
        <w:right w:val="none" w:sz="0" w:space="0" w:color="auto"/>
      </w:divBdr>
    </w:div>
    <w:div w:id="322322107">
      <w:bodyDiv w:val="1"/>
      <w:marLeft w:val="0"/>
      <w:marRight w:val="0"/>
      <w:marTop w:val="0"/>
      <w:marBottom w:val="0"/>
      <w:divBdr>
        <w:top w:val="none" w:sz="0" w:space="0" w:color="auto"/>
        <w:left w:val="none" w:sz="0" w:space="0" w:color="auto"/>
        <w:bottom w:val="none" w:sz="0" w:space="0" w:color="auto"/>
        <w:right w:val="none" w:sz="0" w:space="0" w:color="auto"/>
      </w:divBdr>
    </w:div>
    <w:div w:id="336690782">
      <w:bodyDiv w:val="1"/>
      <w:marLeft w:val="0"/>
      <w:marRight w:val="0"/>
      <w:marTop w:val="0"/>
      <w:marBottom w:val="0"/>
      <w:divBdr>
        <w:top w:val="none" w:sz="0" w:space="0" w:color="auto"/>
        <w:left w:val="none" w:sz="0" w:space="0" w:color="auto"/>
        <w:bottom w:val="none" w:sz="0" w:space="0" w:color="auto"/>
        <w:right w:val="none" w:sz="0" w:space="0" w:color="auto"/>
      </w:divBdr>
    </w:div>
    <w:div w:id="338237675">
      <w:bodyDiv w:val="1"/>
      <w:marLeft w:val="0"/>
      <w:marRight w:val="0"/>
      <w:marTop w:val="0"/>
      <w:marBottom w:val="0"/>
      <w:divBdr>
        <w:top w:val="none" w:sz="0" w:space="0" w:color="auto"/>
        <w:left w:val="none" w:sz="0" w:space="0" w:color="auto"/>
        <w:bottom w:val="none" w:sz="0" w:space="0" w:color="auto"/>
        <w:right w:val="none" w:sz="0" w:space="0" w:color="auto"/>
      </w:divBdr>
    </w:div>
    <w:div w:id="344787462">
      <w:bodyDiv w:val="1"/>
      <w:marLeft w:val="0"/>
      <w:marRight w:val="0"/>
      <w:marTop w:val="0"/>
      <w:marBottom w:val="0"/>
      <w:divBdr>
        <w:top w:val="none" w:sz="0" w:space="0" w:color="auto"/>
        <w:left w:val="none" w:sz="0" w:space="0" w:color="auto"/>
        <w:bottom w:val="none" w:sz="0" w:space="0" w:color="auto"/>
        <w:right w:val="none" w:sz="0" w:space="0" w:color="auto"/>
      </w:divBdr>
    </w:div>
    <w:div w:id="349180145">
      <w:bodyDiv w:val="1"/>
      <w:marLeft w:val="0"/>
      <w:marRight w:val="0"/>
      <w:marTop w:val="0"/>
      <w:marBottom w:val="0"/>
      <w:divBdr>
        <w:top w:val="none" w:sz="0" w:space="0" w:color="auto"/>
        <w:left w:val="none" w:sz="0" w:space="0" w:color="auto"/>
        <w:bottom w:val="none" w:sz="0" w:space="0" w:color="auto"/>
        <w:right w:val="none" w:sz="0" w:space="0" w:color="auto"/>
      </w:divBdr>
    </w:div>
    <w:div w:id="351223861">
      <w:bodyDiv w:val="1"/>
      <w:marLeft w:val="0"/>
      <w:marRight w:val="0"/>
      <w:marTop w:val="0"/>
      <w:marBottom w:val="0"/>
      <w:divBdr>
        <w:top w:val="none" w:sz="0" w:space="0" w:color="auto"/>
        <w:left w:val="none" w:sz="0" w:space="0" w:color="auto"/>
        <w:bottom w:val="none" w:sz="0" w:space="0" w:color="auto"/>
        <w:right w:val="none" w:sz="0" w:space="0" w:color="auto"/>
      </w:divBdr>
    </w:div>
    <w:div w:id="356126407">
      <w:bodyDiv w:val="1"/>
      <w:marLeft w:val="0"/>
      <w:marRight w:val="0"/>
      <w:marTop w:val="0"/>
      <w:marBottom w:val="0"/>
      <w:divBdr>
        <w:top w:val="none" w:sz="0" w:space="0" w:color="auto"/>
        <w:left w:val="none" w:sz="0" w:space="0" w:color="auto"/>
        <w:bottom w:val="none" w:sz="0" w:space="0" w:color="auto"/>
        <w:right w:val="none" w:sz="0" w:space="0" w:color="auto"/>
      </w:divBdr>
    </w:div>
    <w:div w:id="359623440">
      <w:bodyDiv w:val="1"/>
      <w:marLeft w:val="0"/>
      <w:marRight w:val="0"/>
      <w:marTop w:val="0"/>
      <w:marBottom w:val="0"/>
      <w:divBdr>
        <w:top w:val="none" w:sz="0" w:space="0" w:color="auto"/>
        <w:left w:val="none" w:sz="0" w:space="0" w:color="auto"/>
        <w:bottom w:val="none" w:sz="0" w:space="0" w:color="auto"/>
        <w:right w:val="none" w:sz="0" w:space="0" w:color="auto"/>
      </w:divBdr>
    </w:div>
    <w:div w:id="361787927">
      <w:bodyDiv w:val="1"/>
      <w:marLeft w:val="0"/>
      <w:marRight w:val="0"/>
      <w:marTop w:val="0"/>
      <w:marBottom w:val="0"/>
      <w:divBdr>
        <w:top w:val="none" w:sz="0" w:space="0" w:color="auto"/>
        <w:left w:val="none" w:sz="0" w:space="0" w:color="auto"/>
        <w:bottom w:val="none" w:sz="0" w:space="0" w:color="auto"/>
        <w:right w:val="none" w:sz="0" w:space="0" w:color="auto"/>
      </w:divBdr>
    </w:div>
    <w:div w:id="363023106">
      <w:bodyDiv w:val="1"/>
      <w:marLeft w:val="0"/>
      <w:marRight w:val="0"/>
      <w:marTop w:val="0"/>
      <w:marBottom w:val="0"/>
      <w:divBdr>
        <w:top w:val="none" w:sz="0" w:space="0" w:color="auto"/>
        <w:left w:val="none" w:sz="0" w:space="0" w:color="auto"/>
        <w:bottom w:val="none" w:sz="0" w:space="0" w:color="auto"/>
        <w:right w:val="none" w:sz="0" w:space="0" w:color="auto"/>
      </w:divBdr>
    </w:div>
    <w:div w:id="370882895">
      <w:bodyDiv w:val="1"/>
      <w:marLeft w:val="0"/>
      <w:marRight w:val="0"/>
      <w:marTop w:val="0"/>
      <w:marBottom w:val="0"/>
      <w:divBdr>
        <w:top w:val="none" w:sz="0" w:space="0" w:color="auto"/>
        <w:left w:val="none" w:sz="0" w:space="0" w:color="auto"/>
        <w:bottom w:val="none" w:sz="0" w:space="0" w:color="auto"/>
        <w:right w:val="none" w:sz="0" w:space="0" w:color="auto"/>
      </w:divBdr>
    </w:div>
    <w:div w:id="383912461">
      <w:bodyDiv w:val="1"/>
      <w:marLeft w:val="0"/>
      <w:marRight w:val="0"/>
      <w:marTop w:val="0"/>
      <w:marBottom w:val="0"/>
      <w:divBdr>
        <w:top w:val="none" w:sz="0" w:space="0" w:color="auto"/>
        <w:left w:val="none" w:sz="0" w:space="0" w:color="auto"/>
        <w:bottom w:val="none" w:sz="0" w:space="0" w:color="auto"/>
        <w:right w:val="none" w:sz="0" w:space="0" w:color="auto"/>
      </w:divBdr>
    </w:div>
    <w:div w:id="384908759">
      <w:bodyDiv w:val="1"/>
      <w:marLeft w:val="0"/>
      <w:marRight w:val="0"/>
      <w:marTop w:val="0"/>
      <w:marBottom w:val="0"/>
      <w:divBdr>
        <w:top w:val="none" w:sz="0" w:space="0" w:color="auto"/>
        <w:left w:val="none" w:sz="0" w:space="0" w:color="auto"/>
        <w:bottom w:val="none" w:sz="0" w:space="0" w:color="auto"/>
        <w:right w:val="none" w:sz="0" w:space="0" w:color="auto"/>
      </w:divBdr>
    </w:div>
    <w:div w:id="386757498">
      <w:bodyDiv w:val="1"/>
      <w:marLeft w:val="0"/>
      <w:marRight w:val="0"/>
      <w:marTop w:val="0"/>
      <w:marBottom w:val="0"/>
      <w:divBdr>
        <w:top w:val="none" w:sz="0" w:space="0" w:color="auto"/>
        <w:left w:val="none" w:sz="0" w:space="0" w:color="auto"/>
        <w:bottom w:val="none" w:sz="0" w:space="0" w:color="auto"/>
        <w:right w:val="none" w:sz="0" w:space="0" w:color="auto"/>
      </w:divBdr>
    </w:div>
    <w:div w:id="390277051">
      <w:bodyDiv w:val="1"/>
      <w:marLeft w:val="0"/>
      <w:marRight w:val="0"/>
      <w:marTop w:val="0"/>
      <w:marBottom w:val="0"/>
      <w:divBdr>
        <w:top w:val="none" w:sz="0" w:space="0" w:color="auto"/>
        <w:left w:val="none" w:sz="0" w:space="0" w:color="auto"/>
        <w:bottom w:val="none" w:sz="0" w:space="0" w:color="auto"/>
        <w:right w:val="none" w:sz="0" w:space="0" w:color="auto"/>
      </w:divBdr>
    </w:div>
    <w:div w:id="392238911">
      <w:bodyDiv w:val="1"/>
      <w:marLeft w:val="0"/>
      <w:marRight w:val="0"/>
      <w:marTop w:val="0"/>
      <w:marBottom w:val="0"/>
      <w:divBdr>
        <w:top w:val="none" w:sz="0" w:space="0" w:color="auto"/>
        <w:left w:val="none" w:sz="0" w:space="0" w:color="auto"/>
        <w:bottom w:val="none" w:sz="0" w:space="0" w:color="auto"/>
        <w:right w:val="none" w:sz="0" w:space="0" w:color="auto"/>
      </w:divBdr>
    </w:div>
    <w:div w:id="395320617">
      <w:bodyDiv w:val="1"/>
      <w:marLeft w:val="0"/>
      <w:marRight w:val="0"/>
      <w:marTop w:val="0"/>
      <w:marBottom w:val="0"/>
      <w:divBdr>
        <w:top w:val="none" w:sz="0" w:space="0" w:color="auto"/>
        <w:left w:val="none" w:sz="0" w:space="0" w:color="auto"/>
        <w:bottom w:val="none" w:sz="0" w:space="0" w:color="auto"/>
        <w:right w:val="none" w:sz="0" w:space="0" w:color="auto"/>
      </w:divBdr>
    </w:div>
    <w:div w:id="397899829">
      <w:bodyDiv w:val="1"/>
      <w:marLeft w:val="0"/>
      <w:marRight w:val="0"/>
      <w:marTop w:val="0"/>
      <w:marBottom w:val="0"/>
      <w:divBdr>
        <w:top w:val="none" w:sz="0" w:space="0" w:color="auto"/>
        <w:left w:val="none" w:sz="0" w:space="0" w:color="auto"/>
        <w:bottom w:val="none" w:sz="0" w:space="0" w:color="auto"/>
        <w:right w:val="none" w:sz="0" w:space="0" w:color="auto"/>
      </w:divBdr>
    </w:div>
    <w:div w:id="401176543">
      <w:bodyDiv w:val="1"/>
      <w:marLeft w:val="0"/>
      <w:marRight w:val="0"/>
      <w:marTop w:val="0"/>
      <w:marBottom w:val="0"/>
      <w:divBdr>
        <w:top w:val="none" w:sz="0" w:space="0" w:color="auto"/>
        <w:left w:val="none" w:sz="0" w:space="0" w:color="auto"/>
        <w:bottom w:val="none" w:sz="0" w:space="0" w:color="auto"/>
        <w:right w:val="none" w:sz="0" w:space="0" w:color="auto"/>
      </w:divBdr>
    </w:div>
    <w:div w:id="401873536">
      <w:bodyDiv w:val="1"/>
      <w:marLeft w:val="0"/>
      <w:marRight w:val="0"/>
      <w:marTop w:val="0"/>
      <w:marBottom w:val="0"/>
      <w:divBdr>
        <w:top w:val="none" w:sz="0" w:space="0" w:color="auto"/>
        <w:left w:val="none" w:sz="0" w:space="0" w:color="auto"/>
        <w:bottom w:val="none" w:sz="0" w:space="0" w:color="auto"/>
        <w:right w:val="none" w:sz="0" w:space="0" w:color="auto"/>
      </w:divBdr>
    </w:div>
    <w:div w:id="401878564">
      <w:bodyDiv w:val="1"/>
      <w:marLeft w:val="0"/>
      <w:marRight w:val="0"/>
      <w:marTop w:val="0"/>
      <w:marBottom w:val="0"/>
      <w:divBdr>
        <w:top w:val="none" w:sz="0" w:space="0" w:color="auto"/>
        <w:left w:val="none" w:sz="0" w:space="0" w:color="auto"/>
        <w:bottom w:val="none" w:sz="0" w:space="0" w:color="auto"/>
        <w:right w:val="none" w:sz="0" w:space="0" w:color="auto"/>
      </w:divBdr>
    </w:div>
    <w:div w:id="428044912">
      <w:bodyDiv w:val="1"/>
      <w:marLeft w:val="0"/>
      <w:marRight w:val="0"/>
      <w:marTop w:val="0"/>
      <w:marBottom w:val="0"/>
      <w:divBdr>
        <w:top w:val="none" w:sz="0" w:space="0" w:color="auto"/>
        <w:left w:val="none" w:sz="0" w:space="0" w:color="auto"/>
        <w:bottom w:val="none" w:sz="0" w:space="0" w:color="auto"/>
        <w:right w:val="none" w:sz="0" w:space="0" w:color="auto"/>
      </w:divBdr>
    </w:div>
    <w:div w:id="431514905">
      <w:bodyDiv w:val="1"/>
      <w:marLeft w:val="0"/>
      <w:marRight w:val="0"/>
      <w:marTop w:val="0"/>
      <w:marBottom w:val="0"/>
      <w:divBdr>
        <w:top w:val="none" w:sz="0" w:space="0" w:color="auto"/>
        <w:left w:val="none" w:sz="0" w:space="0" w:color="auto"/>
        <w:bottom w:val="none" w:sz="0" w:space="0" w:color="auto"/>
        <w:right w:val="none" w:sz="0" w:space="0" w:color="auto"/>
      </w:divBdr>
    </w:div>
    <w:div w:id="445851079">
      <w:bodyDiv w:val="1"/>
      <w:marLeft w:val="0"/>
      <w:marRight w:val="0"/>
      <w:marTop w:val="0"/>
      <w:marBottom w:val="0"/>
      <w:divBdr>
        <w:top w:val="none" w:sz="0" w:space="0" w:color="auto"/>
        <w:left w:val="none" w:sz="0" w:space="0" w:color="auto"/>
        <w:bottom w:val="none" w:sz="0" w:space="0" w:color="auto"/>
        <w:right w:val="none" w:sz="0" w:space="0" w:color="auto"/>
      </w:divBdr>
      <w:divsChild>
        <w:div w:id="801925748">
          <w:marLeft w:val="0"/>
          <w:marRight w:val="0"/>
          <w:marTop w:val="0"/>
          <w:marBottom w:val="0"/>
          <w:divBdr>
            <w:top w:val="none" w:sz="0" w:space="0" w:color="auto"/>
            <w:left w:val="none" w:sz="0" w:space="0" w:color="auto"/>
            <w:bottom w:val="none" w:sz="0" w:space="0" w:color="auto"/>
            <w:right w:val="none" w:sz="0" w:space="0" w:color="auto"/>
          </w:divBdr>
        </w:div>
        <w:div w:id="186220176">
          <w:marLeft w:val="0"/>
          <w:marRight w:val="0"/>
          <w:marTop w:val="0"/>
          <w:marBottom w:val="0"/>
          <w:divBdr>
            <w:top w:val="none" w:sz="0" w:space="0" w:color="auto"/>
            <w:left w:val="none" w:sz="0" w:space="0" w:color="auto"/>
            <w:bottom w:val="none" w:sz="0" w:space="0" w:color="auto"/>
            <w:right w:val="none" w:sz="0" w:space="0" w:color="auto"/>
          </w:divBdr>
        </w:div>
      </w:divsChild>
    </w:div>
    <w:div w:id="465006787">
      <w:bodyDiv w:val="1"/>
      <w:marLeft w:val="0"/>
      <w:marRight w:val="0"/>
      <w:marTop w:val="0"/>
      <w:marBottom w:val="0"/>
      <w:divBdr>
        <w:top w:val="none" w:sz="0" w:space="0" w:color="auto"/>
        <w:left w:val="none" w:sz="0" w:space="0" w:color="auto"/>
        <w:bottom w:val="none" w:sz="0" w:space="0" w:color="auto"/>
        <w:right w:val="none" w:sz="0" w:space="0" w:color="auto"/>
      </w:divBdr>
    </w:div>
    <w:div w:id="465323085">
      <w:bodyDiv w:val="1"/>
      <w:marLeft w:val="0"/>
      <w:marRight w:val="0"/>
      <w:marTop w:val="0"/>
      <w:marBottom w:val="0"/>
      <w:divBdr>
        <w:top w:val="none" w:sz="0" w:space="0" w:color="auto"/>
        <w:left w:val="none" w:sz="0" w:space="0" w:color="auto"/>
        <w:bottom w:val="none" w:sz="0" w:space="0" w:color="auto"/>
        <w:right w:val="none" w:sz="0" w:space="0" w:color="auto"/>
      </w:divBdr>
      <w:divsChild>
        <w:div w:id="1937472908">
          <w:marLeft w:val="0"/>
          <w:marRight w:val="0"/>
          <w:marTop w:val="0"/>
          <w:marBottom w:val="0"/>
          <w:divBdr>
            <w:top w:val="none" w:sz="0" w:space="0" w:color="auto"/>
            <w:left w:val="none" w:sz="0" w:space="0" w:color="auto"/>
            <w:bottom w:val="none" w:sz="0" w:space="0" w:color="auto"/>
            <w:right w:val="none" w:sz="0" w:space="0" w:color="auto"/>
          </w:divBdr>
          <w:divsChild>
            <w:div w:id="1658342623">
              <w:marLeft w:val="0"/>
              <w:marRight w:val="0"/>
              <w:marTop w:val="0"/>
              <w:marBottom w:val="0"/>
              <w:divBdr>
                <w:top w:val="none" w:sz="0" w:space="0" w:color="auto"/>
                <w:left w:val="none" w:sz="0" w:space="0" w:color="auto"/>
                <w:bottom w:val="none" w:sz="0" w:space="0" w:color="auto"/>
                <w:right w:val="none" w:sz="0" w:space="0" w:color="auto"/>
              </w:divBdr>
              <w:divsChild>
                <w:div w:id="814489038">
                  <w:marLeft w:val="0"/>
                  <w:marRight w:val="0"/>
                  <w:marTop w:val="0"/>
                  <w:marBottom w:val="0"/>
                  <w:divBdr>
                    <w:top w:val="none" w:sz="0" w:space="0" w:color="auto"/>
                    <w:left w:val="none" w:sz="0" w:space="0" w:color="auto"/>
                    <w:bottom w:val="none" w:sz="0" w:space="0" w:color="auto"/>
                    <w:right w:val="none" w:sz="0" w:space="0" w:color="auto"/>
                  </w:divBdr>
                  <w:divsChild>
                    <w:div w:id="996148196">
                      <w:marLeft w:val="0"/>
                      <w:marRight w:val="0"/>
                      <w:marTop w:val="0"/>
                      <w:marBottom w:val="0"/>
                      <w:divBdr>
                        <w:top w:val="none" w:sz="0" w:space="0" w:color="auto"/>
                        <w:left w:val="none" w:sz="0" w:space="0" w:color="auto"/>
                        <w:bottom w:val="none" w:sz="0" w:space="0" w:color="auto"/>
                        <w:right w:val="none" w:sz="0" w:space="0" w:color="auto"/>
                      </w:divBdr>
                    </w:div>
                    <w:div w:id="1445543362">
                      <w:marLeft w:val="0"/>
                      <w:marRight w:val="0"/>
                      <w:marTop w:val="0"/>
                      <w:marBottom w:val="0"/>
                      <w:divBdr>
                        <w:top w:val="none" w:sz="0" w:space="0" w:color="auto"/>
                        <w:left w:val="none" w:sz="0" w:space="0" w:color="auto"/>
                        <w:bottom w:val="none" w:sz="0" w:space="0" w:color="auto"/>
                        <w:right w:val="none" w:sz="0" w:space="0" w:color="auto"/>
                      </w:divBdr>
                    </w:div>
                    <w:div w:id="1743678901">
                      <w:marLeft w:val="0"/>
                      <w:marRight w:val="0"/>
                      <w:marTop w:val="0"/>
                      <w:marBottom w:val="0"/>
                      <w:divBdr>
                        <w:top w:val="none" w:sz="0" w:space="0" w:color="auto"/>
                        <w:left w:val="none" w:sz="0" w:space="0" w:color="auto"/>
                        <w:bottom w:val="none" w:sz="0" w:space="0" w:color="auto"/>
                        <w:right w:val="none" w:sz="0" w:space="0" w:color="auto"/>
                      </w:divBdr>
                    </w:div>
                    <w:div w:id="1599364083">
                      <w:marLeft w:val="0"/>
                      <w:marRight w:val="0"/>
                      <w:marTop w:val="0"/>
                      <w:marBottom w:val="0"/>
                      <w:divBdr>
                        <w:top w:val="none" w:sz="0" w:space="0" w:color="auto"/>
                        <w:left w:val="none" w:sz="0" w:space="0" w:color="auto"/>
                        <w:bottom w:val="none" w:sz="0" w:space="0" w:color="auto"/>
                        <w:right w:val="none" w:sz="0" w:space="0" w:color="auto"/>
                      </w:divBdr>
                    </w:div>
                    <w:div w:id="762608757">
                      <w:marLeft w:val="0"/>
                      <w:marRight w:val="0"/>
                      <w:marTop w:val="0"/>
                      <w:marBottom w:val="0"/>
                      <w:divBdr>
                        <w:top w:val="none" w:sz="0" w:space="0" w:color="auto"/>
                        <w:left w:val="none" w:sz="0" w:space="0" w:color="auto"/>
                        <w:bottom w:val="none" w:sz="0" w:space="0" w:color="auto"/>
                        <w:right w:val="none" w:sz="0" w:space="0" w:color="auto"/>
                      </w:divBdr>
                    </w:div>
                    <w:div w:id="1386218250">
                      <w:marLeft w:val="0"/>
                      <w:marRight w:val="0"/>
                      <w:marTop w:val="0"/>
                      <w:marBottom w:val="0"/>
                      <w:divBdr>
                        <w:top w:val="none" w:sz="0" w:space="0" w:color="auto"/>
                        <w:left w:val="none" w:sz="0" w:space="0" w:color="auto"/>
                        <w:bottom w:val="none" w:sz="0" w:space="0" w:color="auto"/>
                        <w:right w:val="none" w:sz="0" w:space="0" w:color="auto"/>
                      </w:divBdr>
                    </w:div>
                    <w:div w:id="439957159">
                      <w:marLeft w:val="0"/>
                      <w:marRight w:val="0"/>
                      <w:marTop w:val="0"/>
                      <w:marBottom w:val="0"/>
                      <w:divBdr>
                        <w:top w:val="none" w:sz="0" w:space="0" w:color="auto"/>
                        <w:left w:val="none" w:sz="0" w:space="0" w:color="auto"/>
                        <w:bottom w:val="none" w:sz="0" w:space="0" w:color="auto"/>
                        <w:right w:val="none" w:sz="0" w:space="0" w:color="auto"/>
                      </w:divBdr>
                    </w:div>
                    <w:div w:id="1559979599">
                      <w:marLeft w:val="0"/>
                      <w:marRight w:val="0"/>
                      <w:marTop w:val="0"/>
                      <w:marBottom w:val="0"/>
                      <w:divBdr>
                        <w:top w:val="none" w:sz="0" w:space="0" w:color="auto"/>
                        <w:left w:val="none" w:sz="0" w:space="0" w:color="auto"/>
                        <w:bottom w:val="none" w:sz="0" w:space="0" w:color="auto"/>
                        <w:right w:val="none" w:sz="0" w:space="0" w:color="auto"/>
                      </w:divBdr>
                    </w:div>
                    <w:div w:id="2125684042">
                      <w:marLeft w:val="0"/>
                      <w:marRight w:val="0"/>
                      <w:marTop w:val="0"/>
                      <w:marBottom w:val="0"/>
                      <w:divBdr>
                        <w:top w:val="none" w:sz="0" w:space="0" w:color="auto"/>
                        <w:left w:val="none" w:sz="0" w:space="0" w:color="auto"/>
                        <w:bottom w:val="none" w:sz="0" w:space="0" w:color="auto"/>
                        <w:right w:val="none" w:sz="0" w:space="0" w:color="auto"/>
                      </w:divBdr>
                    </w:div>
                    <w:div w:id="1934700263">
                      <w:marLeft w:val="0"/>
                      <w:marRight w:val="0"/>
                      <w:marTop w:val="0"/>
                      <w:marBottom w:val="0"/>
                      <w:divBdr>
                        <w:top w:val="none" w:sz="0" w:space="0" w:color="auto"/>
                        <w:left w:val="none" w:sz="0" w:space="0" w:color="auto"/>
                        <w:bottom w:val="none" w:sz="0" w:space="0" w:color="auto"/>
                        <w:right w:val="none" w:sz="0" w:space="0" w:color="auto"/>
                      </w:divBdr>
                    </w:div>
                    <w:div w:id="1823042097">
                      <w:marLeft w:val="0"/>
                      <w:marRight w:val="0"/>
                      <w:marTop w:val="0"/>
                      <w:marBottom w:val="0"/>
                      <w:divBdr>
                        <w:top w:val="none" w:sz="0" w:space="0" w:color="auto"/>
                        <w:left w:val="none" w:sz="0" w:space="0" w:color="auto"/>
                        <w:bottom w:val="none" w:sz="0" w:space="0" w:color="auto"/>
                        <w:right w:val="none" w:sz="0" w:space="0" w:color="auto"/>
                      </w:divBdr>
                    </w:div>
                    <w:div w:id="332993383">
                      <w:marLeft w:val="0"/>
                      <w:marRight w:val="0"/>
                      <w:marTop w:val="0"/>
                      <w:marBottom w:val="0"/>
                      <w:divBdr>
                        <w:top w:val="none" w:sz="0" w:space="0" w:color="auto"/>
                        <w:left w:val="none" w:sz="0" w:space="0" w:color="auto"/>
                        <w:bottom w:val="none" w:sz="0" w:space="0" w:color="auto"/>
                        <w:right w:val="none" w:sz="0" w:space="0" w:color="auto"/>
                      </w:divBdr>
                    </w:div>
                    <w:div w:id="1759982375">
                      <w:marLeft w:val="0"/>
                      <w:marRight w:val="0"/>
                      <w:marTop w:val="0"/>
                      <w:marBottom w:val="0"/>
                      <w:divBdr>
                        <w:top w:val="none" w:sz="0" w:space="0" w:color="auto"/>
                        <w:left w:val="none" w:sz="0" w:space="0" w:color="auto"/>
                        <w:bottom w:val="none" w:sz="0" w:space="0" w:color="auto"/>
                        <w:right w:val="none" w:sz="0" w:space="0" w:color="auto"/>
                      </w:divBdr>
                    </w:div>
                    <w:div w:id="1865629084">
                      <w:marLeft w:val="0"/>
                      <w:marRight w:val="0"/>
                      <w:marTop w:val="0"/>
                      <w:marBottom w:val="0"/>
                      <w:divBdr>
                        <w:top w:val="none" w:sz="0" w:space="0" w:color="auto"/>
                        <w:left w:val="none" w:sz="0" w:space="0" w:color="auto"/>
                        <w:bottom w:val="none" w:sz="0" w:space="0" w:color="auto"/>
                        <w:right w:val="none" w:sz="0" w:space="0" w:color="auto"/>
                      </w:divBdr>
                    </w:div>
                    <w:div w:id="429207875">
                      <w:marLeft w:val="0"/>
                      <w:marRight w:val="0"/>
                      <w:marTop w:val="0"/>
                      <w:marBottom w:val="0"/>
                      <w:divBdr>
                        <w:top w:val="none" w:sz="0" w:space="0" w:color="auto"/>
                        <w:left w:val="none" w:sz="0" w:space="0" w:color="auto"/>
                        <w:bottom w:val="none" w:sz="0" w:space="0" w:color="auto"/>
                        <w:right w:val="none" w:sz="0" w:space="0" w:color="auto"/>
                      </w:divBdr>
                    </w:div>
                    <w:div w:id="1676616493">
                      <w:marLeft w:val="0"/>
                      <w:marRight w:val="0"/>
                      <w:marTop w:val="0"/>
                      <w:marBottom w:val="0"/>
                      <w:divBdr>
                        <w:top w:val="none" w:sz="0" w:space="0" w:color="auto"/>
                        <w:left w:val="none" w:sz="0" w:space="0" w:color="auto"/>
                        <w:bottom w:val="none" w:sz="0" w:space="0" w:color="auto"/>
                        <w:right w:val="none" w:sz="0" w:space="0" w:color="auto"/>
                      </w:divBdr>
                    </w:div>
                    <w:div w:id="196941432">
                      <w:marLeft w:val="0"/>
                      <w:marRight w:val="0"/>
                      <w:marTop w:val="0"/>
                      <w:marBottom w:val="0"/>
                      <w:divBdr>
                        <w:top w:val="none" w:sz="0" w:space="0" w:color="auto"/>
                        <w:left w:val="none" w:sz="0" w:space="0" w:color="auto"/>
                        <w:bottom w:val="none" w:sz="0" w:space="0" w:color="auto"/>
                        <w:right w:val="none" w:sz="0" w:space="0" w:color="auto"/>
                      </w:divBdr>
                    </w:div>
                    <w:div w:id="247618312">
                      <w:marLeft w:val="0"/>
                      <w:marRight w:val="0"/>
                      <w:marTop w:val="0"/>
                      <w:marBottom w:val="0"/>
                      <w:divBdr>
                        <w:top w:val="none" w:sz="0" w:space="0" w:color="auto"/>
                        <w:left w:val="none" w:sz="0" w:space="0" w:color="auto"/>
                        <w:bottom w:val="none" w:sz="0" w:space="0" w:color="auto"/>
                        <w:right w:val="none" w:sz="0" w:space="0" w:color="auto"/>
                      </w:divBdr>
                    </w:div>
                    <w:div w:id="1804301718">
                      <w:marLeft w:val="0"/>
                      <w:marRight w:val="0"/>
                      <w:marTop w:val="0"/>
                      <w:marBottom w:val="0"/>
                      <w:divBdr>
                        <w:top w:val="none" w:sz="0" w:space="0" w:color="auto"/>
                        <w:left w:val="none" w:sz="0" w:space="0" w:color="auto"/>
                        <w:bottom w:val="none" w:sz="0" w:space="0" w:color="auto"/>
                        <w:right w:val="none" w:sz="0" w:space="0" w:color="auto"/>
                      </w:divBdr>
                    </w:div>
                    <w:div w:id="693464739">
                      <w:marLeft w:val="0"/>
                      <w:marRight w:val="0"/>
                      <w:marTop w:val="0"/>
                      <w:marBottom w:val="0"/>
                      <w:divBdr>
                        <w:top w:val="none" w:sz="0" w:space="0" w:color="auto"/>
                        <w:left w:val="none" w:sz="0" w:space="0" w:color="auto"/>
                        <w:bottom w:val="none" w:sz="0" w:space="0" w:color="auto"/>
                        <w:right w:val="none" w:sz="0" w:space="0" w:color="auto"/>
                      </w:divBdr>
                    </w:div>
                    <w:div w:id="189295947">
                      <w:marLeft w:val="0"/>
                      <w:marRight w:val="0"/>
                      <w:marTop w:val="0"/>
                      <w:marBottom w:val="0"/>
                      <w:divBdr>
                        <w:top w:val="none" w:sz="0" w:space="0" w:color="auto"/>
                        <w:left w:val="none" w:sz="0" w:space="0" w:color="auto"/>
                        <w:bottom w:val="none" w:sz="0" w:space="0" w:color="auto"/>
                        <w:right w:val="none" w:sz="0" w:space="0" w:color="auto"/>
                      </w:divBdr>
                    </w:div>
                    <w:div w:id="1781680289">
                      <w:marLeft w:val="0"/>
                      <w:marRight w:val="0"/>
                      <w:marTop w:val="0"/>
                      <w:marBottom w:val="0"/>
                      <w:divBdr>
                        <w:top w:val="none" w:sz="0" w:space="0" w:color="auto"/>
                        <w:left w:val="none" w:sz="0" w:space="0" w:color="auto"/>
                        <w:bottom w:val="none" w:sz="0" w:space="0" w:color="auto"/>
                        <w:right w:val="none" w:sz="0" w:space="0" w:color="auto"/>
                      </w:divBdr>
                    </w:div>
                    <w:div w:id="1995063672">
                      <w:marLeft w:val="0"/>
                      <w:marRight w:val="0"/>
                      <w:marTop w:val="0"/>
                      <w:marBottom w:val="0"/>
                      <w:divBdr>
                        <w:top w:val="none" w:sz="0" w:space="0" w:color="auto"/>
                        <w:left w:val="none" w:sz="0" w:space="0" w:color="auto"/>
                        <w:bottom w:val="none" w:sz="0" w:space="0" w:color="auto"/>
                        <w:right w:val="none" w:sz="0" w:space="0" w:color="auto"/>
                      </w:divBdr>
                    </w:div>
                    <w:div w:id="1145128470">
                      <w:marLeft w:val="0"/>
                      <w:marRight w:val="0"/>
                      <w:marTop w:val="0"/>
                      <w:marBottom w:val="0"/>
                      <w:divBdr>
                        <w:top w:val="none" w:sz="0" w:space="0" w:color="auto"/>
                        <w:left w:val="none" w:sz="0" w:space="0" w:color="auto"/>
                        <w:bottom w:val="none" w:sz="0" w:space="0" w:color="auto"/>
                        <w:right w:val="none" w:sz="0" w:space="0" w:color="auto"/>
                      </w:divBdr>
                    </w:div>
                    <w:div w:id="1489396478">
                      <w:marLeft w:val="0"/>
                      <w:marRight w:val="0"/>
                      <w:marTop w:val="0"/>
                      <w:marBottom w:val="0"/>
                      <w:divBdr>
                        <w:top w:val="none" w:sz="0" w:space="0" w:color="auto"/>
                        <w:left w:val="none" w:sz="0" w:space="0" w:color="auto"/>
                        <w:bottom w:val="none" w:sz="0" w:space="0" w:color="auto"/>
                        <w:right w:val="none" w:sz="0" w:space="0" w:color="auto"/>
                      </w:divBdr>
                    </w:div>
                    <w:div w:id="1431468126">
                      <w:marLeft w:val="0"/>
                      <w:marRight w:val="0"/>
                      <w:marTop w:val="0"/>
                      <w:marBottom w:val="0"/>
                      <w:divBdr>
                        <w:top w:val="none" w:sz="0" w:space="0" w:color="auto"/>
                        <w:left w:val="none" w:sz="0" w:space="0" w:color="auto"/>
                        <w:bottom w:val="none" w:sz="0" w:space="0" w:color="auto"/>
                        <w:right w:val="none" w:sz="0" w:space="0" w:color="auto"/>
                      </w:divBdr>
                    </w:div>
                    <w:div w:id="1799955041">
                      <w:marLeft w:val="0"/>
                      <w:marRight w:val="0"/>
                      <w:marTop w:val="0"/>
                      <w:marBottom w:val="0"/>
                      <w:divBdr>
                        <w:top w:val="none" w:sz="0" w:space="0" w:color="auto"/>
                        <w:left w:val="none" w:sz="0" w:space="0" w:color="auto"/>
                        <w:bottom w:val="none" w:sz="0" w:space="0" w:color="auto"/>
                        <w:right w:val="none" w:sz="0" w:space="0" w:color="auto"/>
                      </w:divBdr>
                    </w:div>
                    <w:div w:id="1190409059">
                      <w:marLeft w:val="0"/>
                      <w:marRight w:val="0"/>
                      <w:marTop w:val="0"/>
                      <w:marBottom w:val="0"/>
                      <w:divBdr>
                        <w:top w:val="none" w:sz="0" w:space="0" w:color="auto"/>
                        <w:left w:val="none" w:sz="0" w:space="0" w:color="auto"/>
                        <w:bottom w:val="none" w:sz="0" w:space="0" w:color="auto"/>
                        <w:right w:val="none" w:sz="0" w:space="0" w:color="auto"/>
                      </w:divBdr>
                    </w:div>
                    <w:div w:id="1924994601">
                      <w:marLeft w:val="0"/>
                      <w:marRight w:val="0"/>
                      <w:marTop w:val="0"/>
                      <w:marBottom w:val="0"/>
                      <w:divBdr>
                        <w:top w:val="none" w:sz="0" w:space="0" w:color="auto"/>
                        <w:left w:val="none" w:sz="0" w:space="0" w:color="auto"/>
                        <w:bottom w:val="none" w:sz="0" w:space="0" w:color="auto"/>
                        <w:right w:val="none" w:sz="0" w:space="0" w:color="auto"/>
                      </w:divBdr>
                    </w:div>
                    <w:div w:id="1118333427">
                      <w:marLeft w:val="0"/>
                      <w:marRight w:val="0"/>
                      <w:marTop w:val="0"/>
                      <w:marBottom w:val="0"/>
                      <w:divBdr>
                        <w:top w:val="none" w:sz="0" w:space="0" w:color="auto"/>
                        <w:left w:val="none" w:sz="0" w:space="0" w:color="auto"/>
                        <w:bottom w:val="none" w:sz="0" w:space="0" w:color="auto"/>
                        <w:right w:val="none" w:sz="0" w:space="0" w:color="auto"/>
                      </w:divBdr>
                    </w:div>
                    <w:div w:id="883104979">
                      <w:marLeft w:val="0"/>
                      <w:marRight w:val="0"/>
                      <w:marTop w:val="0"/>
                      <w:marBottom w:val="0"/>
                      <w:divBdr>
                        <w:top w:val="none" w:sz="0" w:space="0" w:color="auto"/>
                        <w:left w:val="none" w:sz="0" w:space="0" w:color="auto"/>
                        <w:bottom w:val="none" w:sz="0" w:space="0" w:color="auto"/>
                        <w:right w:val="none" w:sz="0" w:space="0" w:color="auto"/>
                      </w:divBdr>
                    </w:div>
                    <w:div w:id="1240678297">
                      <w:marLeft w:val="0"/>
                      <w:marRight w:val="0"/>
                      <w:marTop w:val="0"/>
                      <w:marBottom w:val="0"/>
                      <w:divBdr>
                        <w:top w:val="none" w:sz="0" w:space="0" w:color="auto"/>
                        <w:left w:val="none" w:sz="0" w:space="0" w:color="auto"/>
                        <w:bottom w:val="none" w:sz="0" w:space="0" w:color="auto"/>
                        <w:right w:val="none" w:sz="0" w:space="0" w:color="auto"/>
                      </w:divBdr>
                    </w:div>
                    <w:div w:id="1749693208">
                      <w:marLeft w:val="0"/>
                      <w:marRight w:val="0"/>
                      <w:marTop w:val="0"/>
                      <w:marBottom w:val="0"/>
                      <w:divBdr>
                        <w:top w:val="none" w:sz="0" w:space="0" w:color="auto"/>
                        <w:left w:val="none" w:sz="0" w:space="0" w:color="auto"/>
                        <w:bottom w:val="none" w:sz="0" w:space="0" w:color="auto"/>
                        <w:right w:val="none" w:sz="0" w:space="0" w:color="auto"/>
                      </w:divBdr>
                    </w:div>
                    <w:div w:id="820728669">
                      <w:marLeft w:val="0"/>
                      <w:marRight w:val="0"/>
                      <w:marTop w:val="0"/>
                      <w:marBottom w:val="0"/>
                      <w:divBdr>
                        <w:top w:val="none" w:sz="0" w:space="0" w:color="auto"/>
                        <w:left w:val="none" w:sz="0" w:space="0" w:color="auto"/>
                        <w:bottom w:val="none" w:sz="0" w:space="0" w:color="auto"/>
                        <w:right w:val="none" w:sz="0" w:space="0" w:color="auto"/>
                      </w:divBdr>
                    </w:div>
                    <w:div w:id="714354230">
                      <w:marLeft w:val="0"/>
                      <w:marRight w:val="0"/>
                      <w:marTop w:val="0"/>
                      <w:marBottom w:val="0"/>
                      <w:divBdr>
                        <w:top w:val="none" w:sz="0" w:space="0" w:color="auto"/>
                        <w:left w:val="none" w:sz="0" w:space="0" w:color="auto"/>
                        <w:bottom w:val="none" w:sz="0" w:space="0" w:color="auto"/>
                        <w:right w:val="none" w:sz="0" w:space="0" w:color="auto"/>
                      </w:divBdr>
                    </w:div>
                    <w:div w:id="1543443227">
                      <w:marLeft w:val="0"/>
                      <w:marRight w:val="0"/>
                      <w:marTop w:val="0"/>
                      <w:marBottom w:val="0"/>
                      <w:divBdr>
                        <w:top w:val="none" w:sz="0" w:space="0" w:color="auto"/>
                        <w:left w:val="none" w:sz="0" w:space="0" w:color="auto"/>
                        <w:bottom w:val="none" w:sz="0" w:space="0" w:color="auto"/>
                        <w:right w:val="none" w:sz="0" w:space="0" w:color="auto"/>
                      </w:divBdr>
                    </w:div>
                    <w:div w:id="215357106">
                      <w:marLeft w:val="0"/>
                      <w:marRight w:val="0"/>
                      <w:marTop w:val="0"/>
                      <w:marBottom w:val="0"/>
                      <w:divBdr>
                        <w:top w:val="none" w:sz="0" w:space="0" w:color="auto"/>
                        <w:left w:val="none" w:sz="0" w:space="0" w:color="auto"/>
                        <w:bottom w:val="none" w:sz="0" w:space="0" w:color="auto"/>
                        <w:right w:val="none" w:sz="0" w:space="0" w:color="auto"/>
                      </w:divBdr>
                    </w:div>
                  </w:divsChild>
                </w:div>
                <w:div w:id="2006937615">
                  <w:marLeft w:val="0"/>
                  <w:marRight w:val="0"/>
                  <w:marTop w:val="0"/>
                  <w:marBottom w:val="0"/>
                  <w:divBdr>
                    <w:top w:val="none" w:sz="0" w:space="0" w:color="auto"/>
                    <w:left w:val="none" w:sz="0" w:space="0" w:color="auto"/>
                    <w:bottom w:val="none" w:sz="0" w:space="0" w:color="auto"/>
                    <w:right w:val="none" w:sz="0" w:space="0" w:color="auto"/>
                  </w:divBdr>
                </w:div>
                <w:div w:id="365063612">
                  <w:marLeft w:val="0"/>
                  <w:marRight w:val="0"/>
                  <w:marTop w:val="0"/>
                  <w:marBottom w:val="0"/>
                  <w:divBdr>
                    <w:top w:val="none" w:sz="0" w:space="0" w:color="auto"/>
                    <w:left w:val="none" w:sz="0" w:space="0" w:color="auto"/>
                    <w:bottom w:val="none" w:sz="0" w:space="0" w:color="auto"/>
                    <w:right w:val="none" w:sz="0" w:space="0" w:color="auto"/>
                  </w:divBdr>
                </w:div>
                <w:div w:id="1600289511">
                  <w:marLeft w:val="0"/>
                  <w:marRight w:val="0"/>
                  <w:marTop w:val="0"/>
                  <w:marBottom w:val="0"/>
                  <w:divBdr>
                    <w:top w:val="none" w:sz="0" w:space="0" w:color="auto"/>
                    <w:left w:val="none" w:sz="0" w:space="0" w:color="auto"/>
                    <w:bottom w:val="none" w:sz="0" w:space="0" w:color="auto"/>
                    <w:right w:val="none" w:sz="0" w:space="0" w:color="auto"/>
                  </w:divBdr>
                </w:div>
                <w:div w:id="199128922">
                  <w:marLeft w:val="0"/>
                  <w:marRight w:val="0"/>
                  <w:marTop w:val="0"/>
                  <w:marBottom w:val="0"/>
                  <w:divBdr>
                    <w:top w:val="none" w:sz="0" w:space="0" w:color="auto"/>
                    <w:left w:val="none" w:sz="0" w:space="0" w:color="auto"/>
                    <w:bottom w:val="none" w:sz="0" w:space="0" w:color="auto"/>
                    <w:right w:val="none" w:sz="0" w:space="0" w:color="auto"/>
                  </w:divBdr>
                </w:div>
                <w:div w:id="1485004472">
                  <w:marLeft w:val="0"/>
                  <w:marRight w:val="0"/>
                  <w:marTop w:val="0"/>
                  <w:marBottom w:val="0"/>
                  <w:divBdr>
                    <w:top w:val="none" w:sz="0" w:space="0" w:color="auto"/>
                    <w:left w:val="none" w:sz="0" w:space="0" w:color="auto"/>
                    <w:bottom w:val="none" w:sz="0" w:space="0" w:color="auto"/>
                    <w:right w:val="none" w:sz="0" w:space="0" w:color="auto"/>
                  </w:divBdr>
                </w:div>
                <w:div w:id="1585190880">
                  <w:marLeft w:val="0"/>
                  <w:marRight w:val="0"/>
                  <w:marTop w:val="0"/>
                  <w:marBottom w:val="0"/>
                  <w:divBdr>
                    <w:top w:val="none" w:sz="0" w:space="0" w:color="auto"/>
                    <w:left w:val="none" w:sz="0" w:space="0" w:color="auto"/>
                    <w:bottom w:val="none" w:sz="0" w:space="0" w:color="auto"/>
                    <w:right w:val="none" w:sz="0" w:space="0" w:color="auto"/>
                  </w:divBdr>
                </w:div>
                <w:div w:id="192302727">
                  <w:marLeft w:val="0"/>
                  <w:marRight w:val="0"/>
                  <w:marTop w:val="0"/>
                  <w:marBottom w:val="0"/>
                  <w:divBdr>
                    <w:top w:val="none" w:sz="0" w:space="0" w:color="auto"/>
                    <w:left w:val="none" w:sz="0" w:space="0" w:color="auto"/>
                    <w:bottom w:val="none" w:sz="0" w:space="0" w:color="auto"/>
                    <w:right w:val="none" w:sz="0" w:space="0" w:color="auto"/>
                  </w:divBdr>
                </w:div>
                <w:div w:id="1584601763">
                  <w:marLeft w:val="0"/>
                  <w:marRight w:val="0"/>
                  <w:marTop w:val="0"/>
                  <w:marBottom w:val="0"/>
                  <w:divBdr>
                    <w:top w:val="none" w:sz="0" w:space="0" w:color="auto"/>
                    <w:left w:val="none" w:sz="0" w:space="0" w:color="auto"/>
                    <w:bottom w:val="none" w:sz="0" w:space="0" w:color="auto"/>
                    <w:right w:val="none" w:sz="0" w:space="0" w:color="auto"/>
                  </w:divBdr>
                </w:div>
                <w:div w:id="2065054879">
                  <w:marLeft w:val="0"/>
                  <w:marRight w:val="0"/>
                  <w:marTop w:val="0"/>
                  <w:marBottom w:val="0"/>
                  <w:divBdr>
                    <w:top w:val="none" w:sz="0" w:space="0" w:color="auto"/>
                    <w:left w:val="none" w:sz="0" w:space="0" w:color="auto"/>
                    <w:bottom w:val="none" w:sz="0" w:space="0" w:color="auto"/>
                    <w:right w:val="none" w:sz="0" w:space="0" w:color="auto"/>
                  </w:divBdr>
                </w:div>
                <w:div w:id="692728479">
                  <w:marLeft w:val="0"/>
                  <w:marRight w:val="0"/>
                  <w:marTop w:val="0"/>
                  <w:marBottom w:val="0"/>
                  <w:divBdr>
                    <w:top w:val="none" w:sz="0" w:space="0" w:color="auto"/>
                    <w:left w:val="none" w:sz="0" w:space="0" w:color="auto"/>
                    <w:bottom w:val="none" w:sz="0" w:space="0" w:color="auto"/>
                    <w:right w:val="none" w:sz="0" w:space="0" w:color="auto"/>
                  </w:divBdr>
                </w:div>
                <w:div w:id="372652611">
                  <w:marLeft w:val="0"/>
                  <w:marRight w:val="0"/>
                  <w:marTop w:val="0"/>
                  <w:marBottom w:val="0"/>
                  <w:divBdr>
                    <w:top w:val="none" w:sz="0" w:space="0" w:color="auto"/>
                    <w:left w:val="none" w:sz="0" w:space="0" w:color="auto"/>
                    <w:bottom w:val="none" w:sz="0" w:space="0" w:color="auto"/>
                    <w:right w:val="none" w:sz="0" w:space="0" w:color="auto"/>
                  </w:divBdr>
                </w:div>
                <w:div w:id="1054163082">
                  <w:marLeft w:val="0"/>
                  <w:marRight w:val="0"/>
                  <w:marTop w:val="0"/>
                  <w:marBottom w:val="0"/>
                  <w:divBdr>
                    <w:top w:val="none" w:sz="0" w:space="0" w:color="auto"/>
                    <w:left w:val="none" w:sz="0" w:space="0" w:color="auto"/>
                    <w:bottom w:val="none" w:sz="0" w:space="0" w:color="auto"/>
                    <w:right w:val="none" w:sz="0" w:space="0" w:color="auto"/>
                  </w:divBdr>
                </w:div>
                <w:div w:id="474106807">
                  <w:marLeft w:val="0"/>
                  <w:marRight w:val="0"/>
                  <w:marTop w:val="0"/>
                  <w:marBottom w:val="0"/>
                  <w:divBdr>
                    <w:top w:val="none" w:sz="0" w:space="0" w:color="auto"/>
                    <w:left w:val="none" w:sz="0" w:space="0" w:color="auto"/>
                    <w:bottom w:val="none" w:sz="0" w:space="0" w:color="auto"/>
                    <w:right w:val="none" w:sz="0" w:space="0" w:color="auto"/>
                  </w:divBdr>
                </w:div>
                <w:div w:id="1252199865">
                  <w:marLeft w:val="0"/>
                  <w:marRight w:val="0"/>
                  <w:marTop w:val="0"/>
                  <w:marBottom w:val="0"/>
                  <w:divBdr>
                    <w:top w:val="none" w:sz="0" w:space="0" w:color="auto"/>
                    <w:left w:val="none" w:sz="0" w:space="0" w:color="auto"/>
                    <w:bottom w:val="none" w:sz="0" w:space="0" w:color="auto"/>
                    <w:right w:val="none" w:sz="0" w:space="0" w:color="auto"/>
                  </w:divBdr>
                </w:div>
                <w:div w:id="59330438">
                  <w:marLeft w:val="0"/>
                  <w:marRight w:val="0"/>
                  <w:marTop w:val="0"/>
                  <w:marBottom w:val="0"/>
                  <w:divBdr>
                    <w:top w:val="none" w:sz="0" w:space="0" w:color="auto"/>
                    <w:left w:val="none" w:sz="0" w:space="0" w:color="auto"/>
                    <w:bottom w:val="none" w:sz="0" w:space="0" w:color="auto"/>
                    <w:right w:val="none" w:sz="0" w:space="0" w:color="auto"/>
                  </w:divBdr>
                </w:div>
                <w:div w:id="1745712918">
                  <w:marLeft w:val="0"/>
                  <w:marRight w:val="0"/>
                  <w:marTop w:val="0"/>
                  <w:marBottom w:val="0"/>
                  <w:divBdr>
                    <w:top w:val="none" w:sz="0" w:space="0" w:color="auto"/>
                    <w:left w:val="none" w:sz="0" w:space="0" w:color="auto"/>
                    <w:bottom w:val="none" w:sz="0" w:space="0" w:color="auto"/>
                    <w:right w:val="none" w:sz="0" w:space="0" w:color="auto"/>
                  </w:divBdr>
                </w:div>
                <w:div w:id="930509909">
                  <w:marLeft w:val="0"/>
                  <w:marRight w:val="0"/>
                  <w:marTop w:val="0"/>
                  <w:marBottom w:val="0"/>
                  <w:divBdr>
                    <w:top w:val="none" w:sz="0" w:space="0" w:color="auto"/>
                    <w:left w:val="none" w:sz="0" w:space="0" w:color="auto"/>
                    <w:bottom w:val="none" w:sz="0" w:space="0" w:color="auto"/>
                    <w:right w:val="none" w:sz="0" w:space="0" w:color="auto"/>
                  </w:divBdr>
                </w:div>
                <w:div w:id="477186562">
                  <w:marLeft w:val="0"/>
                  <w:marRight w:val="0"/>
                  <w:marTop w:val="0"/>
                  <w:marBottom w:val="0"/>
                  <w:divBdr>
                    <w:top w:val="none" w:sz="0" w:space="0" w:color="auto"/>
                    <w:left w:val="none" w:sz="0" w:space="0" w:color="auto"/>
                    <w:bottom w:val="none" w:sz="0" w:space="0" w:color="auto"/>
                    <w:right w:val="none" w:sz="0" w:space="0" w:color="auto"/>
                  </w:divBdr>
                </w:div>
                <w:div w:id="1484737594">
                  <w:marLeft w:val="0"/>
                  <w:marRight w:val="0"/>
                  <w:marTop w:val="0"/>
                  <w:marBottom w:val="0"/>
                  <w:divBdr>
                    <w:top w:val="none" w:sz="0" w:space="0" w:color="auto"/>
                    <w:left w:val="none" w:sz="0" w:space="0" w:color="auto"/>
                    <w:bottom w:val="none" w:sz="0" w:space="0" w:color="auto"/>
                    <w:right w:val="none" w:sz="0" w:space="0" w:color="auto"/>
                  </w:divBdr>
                </w:div>
                <w:div w:id="2056464812">
                  <w:marLeft w:val="0"/>
                  <w:marRight w:val="0"/>
                  <w:marTop w:val="0"/>
                  <w:marBottom w:val="0"/>
                  <w:divBdr>
                    <w:top w:val="none" w:sz="0" w:space="0" w:color="auto"/>
                    <w:left w:val="none" w:sz="0" w:space="0" w:color="auto"/>
                    <w:bottom w:val="none" w:sz="0" w:space="0" w:color="auto"/>
                    <w:right w:val="none" w:sz="0" w:space="0" w:color="auto"/>
                  </w:divBdr>
                </w:div>
                <w:div w:id="1177963892">
                  <w:marLeft w:val="0"/>
                  <w:marRight w:val="0"/>
                  <w:marTop w:val="0"/>
                  <w:marBottom w:val="0"/>
                  <w:divBdr>
                    <w:top w:val="none" w:sz="0" w:space="0" w:color="auto"/>
                    <w:left w:val="none" w:sz="0" w:space="0" w:color="auto"/>
                    <w:bottom w:val="none" w:sz="0" w:space="0" w:color="auto"/>
                    <w:right w:val="none" w:sz="0" w:space="0" w:color="auto"/>
                  </w:divBdr>
                </w:div>
                <w:div w:id="1889947605">
                  <w:marLeft w:val="0"/>
                  <w:marRight w:val="0"/>
                  <w:marTop w:val="0"/>
                  <w:marBottom w:val="0"/>
                  <w:divBdr>
                    <w:top w:val="none" w:sz="0" w:space="0" w:color="auto"/>
                    <w:left w:val="none" w:sz="0" w:space="0" w:color="auto"/>
                    <w:bottom w:val="none" w:sz="0" w:space="0" w:color="auto"/>
                    <w:right w:val="none" w:sz="0" w:space="0" w:color="auto"/>
                  </w:divBdr>
                </w:div>
                <w:div w:id="904992847">
                  <w:marLeft w:val="0"/>
                  <w:marRight w:val="0"/>
                  <w:marTop w:val="0"/>
                  <w:marBottom w:val="0"/>
                  <w:divBdr>
                    <w:top w:val="none" w:sz="0" w:space="0" w:color="auto"/>
                    <w:left w:val="none" w:sz="0" w:space="0" w:color="auto"/>
                    <w:bottom w:val="none" w:sz="0" w:space="0" w:color="auto"/>
                    <w:right w:val="none" w:sz="0" w:space="0" w:color="auto"/>
                  </w:divBdr>
                </w:div>
                <w:div w:id="729497642">
                  <w:marLeft w:val="0"/>
                  <w:marRight w:val="0"/>
                  <w:marTop w:val="0"/>
                  <w:marBottom w:val="0"/>
                  <w:divBdr>
                    <w:top w:val="none" w:sz="0" w:space="0" w:color="auto"/>
                    <w:left w:val="none" w:sz="0" w:space="0" w:color="auto"/>
                    <w:bottom w:val="none" w:sz="0" w:space="0" w:color="auto"/>
                    <w:right w:val="none" w:sz="0" w:space="0" w:color="auto"/>
                  </w:divBdr>
                </w:div>
                <w:div w:id="766772688">
                  <w:marLeft w:val="0"/>
                  <w:marRight w:val="0"/>
                  <w:marTop w:val="0"/>
                  <w:marBottom w:val="0"/>
                  <w:divBdr>
                    <w:top w:val="none" w:sz="0" w:space="0" w:color="auto"/>
                    <w:left w:val="none" w:sz="0" w:space="0" w:color="auto"/>
                    <w:bottom w:val="none" w:sz="0" w:space="0" w:color="auto"/>
                    <w:right w:val="none" w:sz="0" w:space="0" w:color="auto"/>
                  </w:divBdr>
                </w:div>
                <w:div w:id="183447048">
                  <w:marLeft w:val="0"/>
                  <w:marRight w:val="0"/>
                  <w:marTop w:val="0"/>
                  <w:marBottom w:val="0"/>
                  <w:divBdr>
                    <w:top w:val="none" w:sz="0" w:space="0" w:color="auto"/>
                    <w:left w:val="none" w:sz="0" w:space="0" w:color="auto"/>
                    <w:bottom w:val="none" w:sz="0" w:space="0" w:color="auto"/>
                    <w:right w:val="none" w:sz="0" w:space="0" w:color="auto"/>
                  </w:divBdr>
                </w:div>
                <w:div w:id="56898299">
                  <w:marLeft w:val="0"/>
                  <w:marRight w:val="0"/>
                  <w:marTop w:val="0"/>
                  <w:marBottom w:val="0"/>
                  <w:divBdr>
                    <w:top w:val="none" w:sz="0" w:space="0" w:color="auto"/>
                    <w:left w:val="none" w:sz="0" w:space="0" w:color="auto"/>
                    <w:bottom w:val="none" w:sz="0" w:space="0" w:color="auto"/>
                    <w:right w:val="none" w:sz="0" w:space="0" w:color="auto"/>
                  </w:divBdr>
                </w:div>
                <w:div w:id="1438989843">
                  <w:marLeft w:val="0"/>
                  <w:marRight w:val="0"/>
                  <w:marTop w:val="0"/>
                  <w:marBottom w:val="0"/>
                  <w:divBdr>
                    <w:top w:val="none" w:sz="0" w:space="0" w:color="auto"/>
                    <w:left w:val="none" w:sz="0" w:space="0" w:color="auto"/>
                    <w:bottom w:val="none" w:sz="0" w:space="0" w:color="auto"/>
                    <w:right w:val="none" w:sz="0" w:space="0" w:color="auto"/>
                  </w:divBdr>
                </w:div>
                <w:div w:id="87697090">
                  <w:marLeft w:val="0"/>
                  <w:marRight w:val="0"/>
                  <w:marTop w:val="0"/>
                  <w:marBottom w:val="0"/>
                  <w:divBdr>
                    <w:top w:val="none" w:sz="0" w:space="0" w:color="auto"/>
                    <w:left w:val="none" w:sz="0" w:space="0" w:color="auto"/>
                    <w:bottom w:val="none" w:sz="0" w:space="0" w:color="auto"/>
                    <w:right w:val="none" w:sz="0" w:space="0" w:color="auto"/>
                  </w:divBdr>
                </w:div>
                <w:div w:id="1722828822">
                  <w:marLeft w:val="0"/>
                  <w:marRight w:val="0"/>
                  <w:marTop w:val="0"/>
                  <w:marBottom w:val="0"/>
                  <w:divBdr>
                    <w:top w:val="none" w:sz="0" w:space="0" w:color="auto"/>
                    <w:left w:val="none" w:sz="0" w:space="0" w:color="auto"/>
                    <w:bottom w:val="none" w:sz="0" w:space="0" w:color="auto"/>
                    <w:right w:val="none" w:sz="0" w:space="0" w:color="auto"/>
                  </w:divBdr>
                </w:div>
                <w:div w:id="386883750">
                  <w:marLeft w:val="0"/>
                  <w:marRight w:val="0"/>
                  <w:marTop w:val="0"/>
                  <w:marBottom w:val="0"/>
                  <w:divBdr>
                    <w:top w:val="none" w:sz="0" w:space="0" w:color="auto"/>
                    <w:left w:val="none" w:sz="0" w:space="0" w:color="auto"/>
                    <w:bottom w:val="none" w:sz="0" w:space="0" w:color="auto"/>
                    <w:right w:val="none" w:sz="0" w:space="0" w:color="auto"/>
                  </w:divBdr>
                </w:div>
                <w:div w:id="1487087420">
                  <w:marLeft w:val="0"/>
                  <w:marRight w:val="0"/>
                  <w:marTop w:val="0"/>
                  <w:marBottom w:val="0"/>
                  <w:divBdr>
                    <w:top w:val="none" w:sz="0" w:space="0" w:color="auto"/>
                    <w:left w:val="none" w:sz="0" w:space="0" w:color="auto"/>
                    <w:bottom w:val="none" w:sz="0" w:space="0" w:color="auto"/>
                    <w:right w:val="none" w:sz="0" w:space="0" w:color="auto"/>
                  </w:divBdr>
                </w:div>
                <w:div w:id="1075468429">
                  <w:marLeft w:val="0"/>
                  <w:marRight w:val="0"/>
                  <w:marTop w:val="0"/>
                  <w:marBottom w:val="0"/>
                  <w:divBdr>
                    <w:top w:val="none" w:sz="0" w:space="0" w:color="auto"/>
                    <w:left w:val="none" w:sz="0" w:space="0" w:color="auto"/>
                    <w:bottom w:val="none" w:sz="0" w:space="0" w:color="auto"/>
                    <w:right w:val="none" w:sz="0" w:space="0" w:color="auto"/>
                  </w:divBdr>
                </w:div>
                <w:div w:id="1044402097">
                  <w:marLeft w:val="0"/>
                  <w:marRight w:val="0"/>
                  <w:marTop w:val="0"/>
                  <w:marBottom w:val="0"/>
                  <w:divBdr>
                    <w:top w:val="none" w:sz="0" w:space="0" w:color="auto"/>
                    <w:left w:val="none" w:sz="0" w:space="0" w:color="auto"/>
                    <w:bottom w:val="none" w:sz="0" w:space="0" w:color="auto"/>
                    <w:right w:val="none" w:sz="0" w:space="0" w:color="auto"/>
                  </w:divBdr>
                </w:div>
                <w:div w:id="1813132829">
                  <w:marLeft w:val="0"/>
                  <w:marRight w:val="0"/>
                  <w:marTop w:val="0"/>
                  <w:marBottom w:val="0"/>
                  <w:divBdr>
                    <w:top w:val="none" w:sz="0" w:space="0" w:color="auto"/>
                    <w:left w:val="none" w:sz="0" w:space="0" w:color="auto"/>
                    <w:bottom w:val="none" w:sz="0" w:space="0" w:color="auto"/>
                    <w:right w:val="none" w:sz="0" w:space="0" w:color="auto"/>
                  </w:divBdr>
                </w:div>
                <w:div w:id="530651610">
                  <w:marLeft w:val="0"/>
                  <w:marRight w:val="0"/>
                  <w:marTop w:val="0"/>
                  <w:marBottom w:val="0"/>
                  <w:divBdr>
                    <w:top w:val="none" w:sz="0" w:space="0" w:color="auto"/>
                    <w:left w:val="none" w:sz="0" w:space="0" w:color="auto"/>
                    <w:bottom w:val="none" w:sz="0" w:space="0" w:color="auto"/>
                    <w:right w:val="none" w:sz="0" w:space="0" w:color="auto"/>
                  </w:divBdr>
                </w:div>
                <w:div w:id="1486386442">
                  <w:marLeft w:val="0"/>
                  <w:marRight w:val="0"/>
                  <w:marTop w:val="0"/>
                  <w:marBottom w:val="0"/>
                  <w:divBdr>
                    <w:top w:val="none" w:sz="0" w:space="0" w:color="auto"/>
                    <w:left w:val="none" w:sz="0" w:space="0" w:color="auto"/>
                    <w:bottom w:val="none" w:sz="0" w:space="0" w:color="auto"/>
                    <w:right w:val="none" w:sz="0" w:space="0" w:color="auto"/>
                  </w:divBdr>
                </w:div>
                <w:div w:id="856506994">
                  <w:marLeft w:val="0"/>
                  <w:marRight w:val="0"/>
                  <w:marTop w:val="0"/>
                  <w:marBottom w:val="0"/>
                  <w:divBdr>
                    <w:top w:val="none" w:sz="0" w:space="0" w:color="auto"/>
                    <w:left w:val="none" w:sz="0" w:space="0" w:color="auto"/>
                    <w:bottom w:val="none" w:sz="0" w:space="0" w:color="auto"/>
                    <w:right w:val="none" w:sz="0" w:space="0" w:color="auto"/>
                  </w:divBdr>
                </w:div>
                <w:div w:id="490021780">
                  <w:marLeft w:val="0"/>
                  <w:marRight w:val="0"/>
                  <w:marTop w:val="0"/>
                  <w:marBottom w:val="0"/>
                  <w:divBdr>
                    <w:top w:val="none" w:sz="0" w:space="0" w:color="auto"/>
                    <w:left w:val="none" w:sz="0" w:space="0" w:color="auto"/>
                    <w:bottom w:val="none" w:sz="0" w:space="0" w:color="auto"/>
                    <w:right w:val="none" w:sz="0" w:space="0" w:color="auto"/>
                  </w:divBdr>
                </w:div>
                <w:div w:id="76563570">
                  <w:marLeft w:val="0"/>
                  <w:marRight w:val="0"/>
                  <w:marTop w:val="0"/>
                  <w:marBottom w:val="0"/>
                  <w:divBdr>
                    <w:top w:val="none" w:sz="0" w:space="0" w:color="auto"/>
                    <w:left w:val="none" w:sz="0" w:space="0" w:color="auto"/>
                    <w:bottom w:val="none" w:sz="0" w:space="0" w:color="auto"/>
                    <w:right w:val="none" w:sz="0" w:space="0" w:color="auto"/>
                  </w:divBdr>
                </w:div>
                <w:div w:id="1300769852">
                  <w:marLeft w:val="0"/>
                  <w:marRight w:val="0"/>
                  <w:marTop w:val="0"/>
                  <w:marBottom w:val="0"/>
                  <w:divBdr>
                    <w:top w:val="none" w:sz="0" w:space="0" w:color="auto"/>
                    <w:left w:val="none" w:sz="0" w:space="0" w:color="auto"/>
                    <w:bottom w:val="none" w:sz="0" w:space="0" w:color="auto"/>
                    <w:right w:val="none" w:sz="0" w:space="0" w:color="auto"/>
                  </w:divBdr>
                </w:div>
                <w:div w:id="423191144">
                  <w:marLeft w:val="0"/>
                  <w:marRight w:val="0"/>
                  <w:marTop w:val="0"/>
                  <w:marBottom w:val="0"/>
                  <w:divBdr>
                    <w:top w:val="none" w:sz="0" w:space="0" w:color="auto"/>
                    <w:left w:val="none" w:sz="0" w:space="0" w:color="auto"/>
                    <w:bottom w:val="none" w:sz="0" w:space="0" w:color="auto"/>
                    <w:right w:val="none" w:sz="0" w:space="0" w:color="auto"/>
                  </w:divBdr>
                </w:div>
                <w:div w:id="1634604774">
                  <w:marLeft w:val="0"/>
                  <w:marRight w:val="0"/>
                  <w:marTop w:val="0"/>
                  <w:marBottom w:val="0"/>
                  <w:divBdr>
                    <w:top w:val="none" w:sz="0" w:space="0" w:color="auto"/>
                    <w:left w:val="none" w:sz="0" w:space="0" w:color="auto"/>
                    <w:bottom w:val="none" w:sz="0" w:space="0" w:color="auto"/>
                    <w:right w:val="none" w:sz="0" w:space="0" w:color="auto"/>
                  </w:divBdr>
                </w:div>
                <w:div w:id="2004966348">
                  <w:marLeft w:val="0"/>
                  <w:marRight w:val="0"/>
                  <w:marTop w:val="0"/>
                  <w:marBottom w:val="0"/>
                  <w:divBdr>
                    <w:top w:val="none" w:sz="0" w:space="0" w:color="auto"/>
                    <w:left w:val="none" w:sz="0" w:space="0" w:color="auto"/>
                    <w:bottom w:val="none" w:sz="0" w:space="0" w:color="auto"/>
                    <w:right w:val="none" w:sz="0" w:space="0" w:color="auto"/>
                  </w:divBdr>
                </w:div>
                <w:div w:id="1031493404">
                  <w:marLeft w:val="0"/>
                  <w:marRight w:val="0"/>
                  <w:marTop w:val="0"/>
                  <w:marBottom w:val="0"/>
                  <w:divBdr>
                    <w:top w:val="none" w:sz="0" w:space="0" w:color="auto"/>
                    <w:left w:val="none" w:sz="0" w:space="0" w:color="auto"/>
                    <w:bottom w:val="none" w:sz="0" w:space="0" w:color="auto"/>
                    <w:right w:val="none" w:sz="0" w:space="0" w:color="auto"/>
                  </w:divBdr>
                </w:div>
                <w:div w:id="2128085687">
                  <w:marLeft w:val="0"/>
                  <w:marRight w:val="0"/>
                  <w:marTop w:val="0"/>
                  <w:marBottom w:val="0"/>
                  <w:divBdr>
                    <w:top w:val="none" w:sz="0" w:space="0" w:color="auto"/>
                    <w:left w:val="none" w:sz="0" w:space="0" w:color="auto"/>
                    <w:bottom w:val="none" w:sz="0" w:space="0" w:color="auto"/>
                    <w:right w:val="none" w:sz="0" w:space="0" w:color="auto"/>
                  </w:divBdr>
                </w:div>
                <w:div w:id="44329599">
                  <w:marLeft w:val="0"/>
                  <w:marRight w:val="0"/>
                  <w:marTop w:val="0"/>
                  <w:marBottom w:val="0"/>
                  <w:divBdr>
                    <w:top w:val="none" w:sz="0" w:space="0" w:color="auto"/>
                    <w:left w:val="none" w:sz="0" w:space="0" w:color="auto"/>
                    <w:bottom w:val="none" w:sz="0" w:space="0" w:color="auto"/>
                    <w:right w:val="none" w:sz="0" w:space="0" w:color="auto"/>
                  </w:divBdr>
                </w:div>
                <w:div w:id="645857448">
                  <w:marLeft w:val="0"/>
                  <w:marRight w:val="0"/>
                  <w:marTop w:val="0"/>
                  <w:marBottom w:val="0"/>
                  <w:divBdr>
                    <w:top w:val="none" w:sz="0" w:space="0" w:color="auto"/>
                    <w:left w:val="none" w:sz="0" w:space="0" w:color="auto"/>
                    <w:bottom w:val="none" w:sz="0" w:space="0" w:color="auto"/>
                    <w:right w:val="none" w:sz="0" w:space="0" w:color="auto"/>
                  </w:divBdr>
                </w:div>
                <w:div w:id="1079524280">
                  <w:marLeft w:val="0"/>
                  <w:marRight w:val="0"/>
                  <w:marTop w:val="0"/>
                  <w:marBottom w:val="0"/>
                  <w:divBdr>
                    <w:top w:val="none" w:sz="0" w:space="0" w:color="auto"/>
                    <w:left w:val="none" w:sz="0" w:space="0" w:color="auto"/>
                    <w:bottom w:val="none" w:sz="0" w:space="0" w:color="auto"/>
                    <w:right w:val="none" w:sz="0" w:space="0" w:color="auto"/>
                  </w:divBdr>
                </w:div>
                <w:div w:id="158888106">
                  <w:marLeft w:val="0"/>
                  <w:marRight w:val="0"/>
                  <w:marTop w:val="0"/>
                  <w:marBottom w:val="0"/>
                  <w:divBdr>
                    <w:top w:val="none" w:sz="0" w:space="0" w:color="auto"/>
                    <w:left w:val="none" w:sz="0" w:space="0" w:color="auto"/>
                    <w:bottom w:val="none" w:sz="0" w:space="0" w:color="auto"/>
                    <w:right w:val="none" w:sz="0" w:space="0" w:color="auto"/>
                  </w:divBdr>
                </w:div>
                <w:div w:id="1503084488">
                  <w:marLeft w:val="0"/>
                  <w:marRight w:val="0"/>
                  <w:marTop w:val="0"/>
                  <w:marBottom w:val="0"/>
                  <w:divBdr>
                    <w:top w:val="none" w:sz="0" w:space="0" w:color="auto"/>
                    <w:left w:val="none" w:sz="0" w:space="0" w:color="auto"/>
                    <w:bottom w:val="none" w:sz="0" w:space="0" w:color="auto"/>
                    <w:right w:val="none" w:sz="0" w:space="0" w:color="auto"/>
                  </w:divBdr>
                </w:div>
                <w:div w:id="139542149">
                  <w:marLeft w:val="0"/>
                  <w:marRight w:val="0"/>
                  <w:marTop w:val="0"/>
                  <w:marBottom w:val="0"/>
                  <w:divBdr>
                    <w:top w:val="none" w:sz="0" w:space="0" w:color="auto"/>
                    <w:left w:val="none" w:sz="0" w:space="0" w:color="auto"/>
                    <w:bottom w:val="none" w:sz="0" w:space="0" w:color="auto"/>
                    <w:right w:val="none" w:sz="0" w:space="0" w:color="auto"/>
                  </w:divBdr>
                </w:div>
                <w:div w:id="334573356">
                  <w:marLeft w:val="0"/>
                  <w:marRight w:val="0"/>
                  <w:marTop w:val="0"/>
                  <w:marBottom w:val="0"/>
                  <w:divBdr>
                    <w:top w:val="none" w:sz="0" w:space="0" w:color="auto"/>
                    <w:left w:val="none" w:sz="0" w:space="0" w:color="auto"/>
                    <w:bottom w:val="none" w:sz="0" w:space="0" w:color="auto"/>
                    <w:right w:val="none" w:sz="0" w:space="0" w:color="auto"/>
                  </w:divBdr>
                </w:div>
                <w:div w:id="1686903609">
                  <w:marLeft w:val="0"/>
                  <w:marRight w:val="0"/>
                  <w:marTop w:val="0"/>
                  <w:marBottom w:val="0"/>
                  <w:divBdr>
                    <w:top w:val="none" w:sz="0" w:space="0" w:color="auto"/>
                    <w:left w:val="none" w:sz="0" w:space="0" w:color="auto"/>
                    <w:bottom w:val="none" w:sz="0" w:space="0" w:color="auto"/>
                    <w:right w:val="none" w:sz="0" w:space="0" w:color="auto"/>
                  </w:divBdr>
                </w:div>
                <w:div w:id="1523978549">
                  <w:marLeft w:val="0"/>
                  <w:marRight w:val="0"/>
                  <w:marTop w:val="0"/>
                  <w:marBottom w:val="0"/>
                  <w:divBdr>
                    <w:top w:val="none" w:sz="0" w:space="0" w:color="auto"/>
                    <w:left w:val="none" w:sz="0" w:space="0" w:color="auto"/>
                    <w:bottom w:val="none" w:sz="0" w:space="0" w:color="auto"/>
                    <w:right w:val="none" w:sz="0" w:space="0" w:color="auto"/>
                  </w:divBdr>
                </w:div>
                <w:div w:id="430244017">
                  <w:marLeft w:val="0"/>
                  <w:marRight w:val="0"/>
                  <w:marTop w:val="0"/>
                  <w:marBottom w:val="0"/>
                  <w:divBdr>
                    <w:top w:val="none" w:sz="0" w:space="0" w:color="auto"/>
                    <w:left w:val="none" w:sz="0" w:space="0" w:color="auto"/>
                    <w:bottom w:val="none" w:sz="0" w:space="0" w:color="auto"/>
                    <w:right w:val="none" w:sz="0" w:space="0" w:color="auto"/>
                  </w:divBdr>
                </w:div>
                <w:div w:id="339891207">
                  <w:marLeft w:val="0"/>
                  <w:marRight w:val="0"/>
                  <w:marTop w:val="0"/>
                  <w:marBottom w:val="0"/>
                  <w:divBdr>
                    <w:top w:val="none" w:sz="0" w:space="0" w:color="auto"/>
                    <w:left w:val="none" w:sz="0" w:space="0" w:color="auto"/>
                    <w:bottom w:val="none" w:sz="0" w:space="0" w:color="auto"/>
                    <w:right w:val="none" w:sz="0" w:space="0" w:color="auto"/>
                  </w:divBdr>
                </w:div>
                <w:div w:id="737363283">
                  <w:marLeft w:val="0"/>
                  <w:marRight w:val="0"/>
                  <w:marTop w:val="0"/>
                  <w:marBottom w:val="0"/>
                  <w:divBdr>
                    <w:top w:val="none" w:sz="0" w:space="0" w:color="auto"/>
                    <w:left w:val="none" w:sz="0" w:space="0" w:color="auto"/>
                    <w:bottom w:val="none" w:sz="0" w:space="0" w:color="auto"/>
                    <w:right w:val="none" w:sz="0" w:space="0" w:color="auto"/>
                  </w:divBdr>
                </w:div>
                <w:div w:id="312372426">
                  <w:marLeft w:val="0"/>
                  <w:marRight w:val="0"/>
                  <w:marTop w:val="0"/>
                  <w:marBottom w:val="0"/>
                  <w:divBdr>
                    <w:top w:val="none" w:sz="0" w:space="0" w:color="auto"/>
                    <w:left w:val="none" w:sz="0" w:space="0" w:color="auto"/>
                    <w:bottom w:val="none" w:sz="0" w:space="0" w:color="auto"/>
                    <w:right w:val="none" w:sz="0" w:space="0" w:color="auto"/>
                  </w:divBdr>
                </w:div>
                <w:div w:id="650983906">
                  <w:marLeft w:val="0"/>
                  <w:marRight w:val="0"/>
                  <w:marTop w:val="0"/>
                  <w:marBottom w:val="0"/>
                  <w:divBdr>
                    <w:top w:val="none" w:sz="0" w:space="0" w:color="auto"/>
                    <w:left w:val="none" w:sz="0" w:space="0" w:color="auto"/>
                    <w:bottom w:val="none" w:sz="0" w:space="0" w:color="auto"/>
                    <w:right w:val="none" w:sz="0" w:space="0" w:color="auto"/>
                  </w:divBdr>
                </w:div>
                <w:div w:id="597785923">
                  <w:marLeft w:val="0"/>
                  <w:marRight w:val="0"/>
                  <w:marTop w:val="0"/>
                  <w:marBottom w:val="0"/>
                  <w:divBdr>
                    <w:top w:val="none" w:sz="0" w:space="0" w:color="auto"/>
                    <w:left w:val="none" w:sz="0" w:space="0" w:color="auto"/>
                    <w:bottom w:val="none" w:sz="0" w:space="0" w:color="auto"/>
                    <w:right w:val="none" w:sz="0" w:space="0" w:color="auto"/>
                  </w:divBdr>
                </w:div>
                <w:div w:id="297302970">
                  <w:marLeft w:val="0"/>
                  <w:marRight w:val="0"/>
                  <w:marTop w:val="0"/>
                  <w:marBottom w:val="0"/>
                  <w:divBdr>
                    <w:top w:val="none" w:sz="0" w:space="0" w:color="auto"/>
                    <w:left w:val="none" w:sz="0" w:space="0" w:color="auto"/>
                    <w:bottom w:val="none" w:sz="0" w:space="0" w:color="auto"/>
                    <w:right w:val="none" w:sz="0" w:space="0" w:color="auto"/>
                  </w:divBdr>
                </w:div>
                <w:div w:id="996032461">
                  <w:marLeft w:val="0"/>
                  <w:marRight w:val="0"/>
                  <w:marTop w:val="0"/>
                  <w:marBottom w:val="0"/>
                  <w:divBdr>
                    <w:top w:val="none" w:sz="0" w:space="0" w:color="auto"/>
                    <w:left w:val="none" w:sz="0" w:space="0" w:color="auto"/>
                    <w:bottom w:val="none" w:sz="0" w:space="0" w:color="auto"/>
                    <w:right w:val="none" w:sz="0" w:space="0" w:color="auto"/>
                  </w:divBdr>
                </w:div>
                <w:div w:id="670178270">
                  <w:marLeft w:val="0"/>
                  <w:marRight w:val="0"/>
                  <w:marTop w:val="0"/>
                  <w:marBottom w:val="0"/>
                  <w:divBdr>
                    <w:top w:val="none" w:sz="0" w:space="0" w:color="auto"/>
                    <w:left w:val="none" w:sz="0" w:space="0" w:color="auto"/>
                    <w:bottom w:val="none" w:sz="0" w:space="0" w:color="auto"/>
                    <w:right w:val="none" w:sz="0" w:space="0" w:color="auto"/>
                  </w:divBdr>
                </w:div>
                <w:div w:id="363215169">
                  <w:marLeft w:val="0"/>
                  <w:marRight w:val="0"/>
                  <w:marTop w:val="0"/>
                  <w:marBottom w:val="0"/>
                  <w:divBdr>
                    <w:top w:val="none" w:sz="0" w:space="0" w:color="auto"/>
                    <w:left w:val="none" w:sz="0" w:space="0" w:color="auto"/>
                    <w:bottom w:val="none" w:sz="0" w:space="0" w:color="auto"/>
                    <w:right w:val="none" w:sz="0" w:space="0" w:color="auto"/>
                  </w:divBdr>
                </w:div>
                <w:div w:id="226457423">
                  <w:marLeft w:val="0"/>
                  <w:marRight w:val="0"/>
                  <w:marTop w:val="0"/>
                  <w:marBottom w:val="0"/>
                  <w:divBdr>
                    <w:top w:val="none" w:sz="0" w:space="0" w:color="auto"/>
                    <w:left w:val="none" w:sz="0" w:space="0" w:color="auto"/>
                    <w:bottom w:val="none" w:sz="0" w:space="0" w:color="auto"/>
                    <w:right w:val="none" w:sz="0" w:space="0" w:color="auto"/>
                  </w:divBdr>
                </w:div>
                <w:div w:id="902259441">
                  <w:marLeft w:val="0"/>
                  <w:marRight w:val="0"/>
                  <w:marTop w:val="0"/>
                  <w:marBottom w:val="0"/>
                  <w:divBdr>
                    <w:top w:val="none" w:sz="0" w:space="0" w:color="auto"/>
                    <w:left w:val="none" w:sz="0" w:space="0" w:color="auto"/>
                    <w:bottom w:val="none" w:sz="0" w:space="0" w:color="auto"/>
                    <w:right w:val="none" w:sz="0" w:space="0" w:color="auto"/>
                  </w:divBdr>
                </w:div>
                <w:div w:id="125396362">
                  <w:marLeft w:val="0"/>
                  <w:marRight w:val="0"/>
                  <w:marTop w:val="0"/>
                  <w:marBottom w:val="0"/>
                  <w:divBdr>
                    <w:top w:val="none" w:sz="0" w:space="0" w:color="auto"/>
                    <w:left w:val="none" w:sz="0" w:space="0" w:color="auto"/>
                    <w:bottom w:val="none" w:sz="0" w:space="0" w:color="auto"/>
                    <w:right w:val="none" w:sz="0" w:space="0" w:color="auto"/>
                  </w:divBdr>
                </w:div>
                <w:div w:id="366951883">
                  <w:marLeft w:val="0"/>
                  <w:marRight w:val="0"/>
                  <w:marTop w:val="0"/>
                  <w:marBottom w:val="0"/>
                  <w:divBdr>
                    <w:top w:val="none" w:sz="0" w:space="0" w:color="auto"/>
                    <w:left w:val="none" w:sz="0" w:space="0" w:color="auto"/>
                    <w:bottom w:val="none" w:sz="0" w:space="0" w:color="auto"/>
                    <w:right w:val="none" w:sz="0" w:space="0" w:color="auto"/>
                  </w:divBdr>
                </w:div>
                <w:div w:id="872890265">
                  <w:marLeft w:val="0"/>
                  <w:marRight w:val="0"/>
                  <w:marTop w:val="0"/>
                  <w:marBottom w:val="0"/>
                  <w:divBdr>
                    <w:top w:val="none" w:sz="0" w:space="0" w:color="auto"/>
                    <w:left w:val="none" w:sz="0" w:space="0" w:color="auto"/>
                    <w:bottom w:val="none" w:sz="0" w:space="0" w:color="auto"/>
                    <w:right w:val="none" w:sz="0" w:space="0" w:color="auto"/>
                  </w:divBdr>
                </w:div>
                <w:div w:id="1899168689">
                  <w:marLeft w:val="0"/>
                  <w:marRight w:val="0"/>
                  <w:marTop w:val="0"/>
                  <w:marBottom w:val="0"/>
                  <w:divBdr>
                    <w:top w:val="none" w:sz="0" w:space="0" w:color="auto"/>
                    <w:left w:val="none" w:sz="0" w:space="0" w:color="auto"/>
                    <w:bottom w:val="none" w:sz="0" w:space="0" w:color="auto"/>
                    <w:right w:val="none" w:sz="0" w:space="0" w:color="auto"/>
                  </w:divBdr>
                </w:div>
                <w:div w:id="601106699">
                  <w:marLeft w:val="0"/>
                  <w:marRight w:val="0"/>
                  <w:marTop w:val="0"/>
                  <w:marBottom w:val="0"/>
                  <w:divBdr>
                    <w:top w:val="none" w:sz="0" w:space="0" w:color="auto"/>
                    <w:left w:val="none" w:sz="0" w:space="0" w:color="auto"/>
                    <w:bottom w:val="none" w:sz="0" w:space="0" w:color="auto"/>
                    <w:right w:val="none" w:sz="0" w:space="0" w:color="auto"/>
                  </w:divBdr>
                </w:div>
                <w:div w:id="434667023">
                  <w:marLeft w:val="0"/>
                  <w:marRight w:val="0"/>
                  <w:marTop w:val="0"/>
                  <w:marBottom w:val="0"/>
                  <w:divBdr>
                    <w:top w:val="none" w:sz="0" w:space="0" w:color="auto"/>
                    <w:left w:val="none" w:sz="0" w:space="0" w:color="auto"/>
                    <w:bottom w:val="none" w:sz="0" w:space="0" w:color="auto"/>
                    <w:right w:val="none" w:sz="0" w:space="0" w:color="auto"/>
                  </w:divBdr>
                </w:div>
                <w:div w:id="829637334">
                  <w:marLeft w:val="0"/>
                  <w:marRight w:val="0"/>
                  <w:marTop w:val="0"/>
                  <w:marBottom w:val="0"/>
                  <w:divBdr>
                    <w:top w:val="none" w:sz="0" w:space="0" w:color="auto"/>
                    <w:left w:val="none" w:sz="0" w:space="0" w:color="auto"/>
                    <w:bottom w:val="none" w:sz="0" w:space="0" w:color="auto"/>
                    <w:right w:val="none" w:sz="0" w:space="0" w:color="auto"/>
                  </w:divBdr>
                </w:div>
                <w:div w:id="948660395">
                  <w:marLeft w:val="0"/>
                  <w:marRight w:val="0"/>
                  <w:marTop w:val="0"/>
                  <w:marBottom w:val="0"/>
                  <w:divBdr>
                    <w:top w:val="none" w:sz="0" w:space="0" w:color="auto"/>
                    <w:left w:val="none" w:sz="0" w:space="0" w:color="auto"/>
                    <w:bottom w:val="none" w:sz="0" w:space="0" w:color="auto"/>
                    <w:right w:val="none" w:sz="0" w:space="0" w:color="auto"/>
                  </w:divBdr>
                </w:div>
                <w:div w:id="2087998469">
                  <w:marLeft w:val="0"/>
                  <w:marRight w:val="0"/>
                  <w:marTop w:val="0"/>
                  <w:marBottom w:val="0"/>
                  <w:divBdr>
                    <w:top w:val="none" w:sz="0" w:space="0" w:color="auto"/>
                    <w:left w:val="none" w:sz="0" w:space="0" w:color="auto"/>
                    <w:bottom w:val="none" w:sz="0" w:space="0" w:color="auto"/>
                    <w:right w:val="none" w:sz="0" w:space="0" w:color="auto"/>
                  </w:divBdr>
                </w:div>
                <w:div w:id="1806002334">
                  <w:marLeft w:val="0"/>
                  <w:marRight w:val="0"/>
                  <w:marTop w:val="0"/>
                  <w:marBottom w:val="0"/>
                  <w:divBdr>
                    <w:top w:val="none" w:sz="0" w:space="0" w:color="auto"/>
                    <w:left w:val="none" w:sz="0" w:space="0" w:color="auto"/>
                    <w:bottom w:val="none" w:sz="0" w:space="0" w:color="auto"/>
                    <w:right w:val="none" w:sz="0" w:space="0" w:color="auto"/>
                  </w:divBdr>
                </w:div>
                <w:div w:id="607082131">
                  <w:marLeft w:val="0"/>
                  <w:marRight w:val="0"/>
                  <w:marTop w:val="0"/>
                  <w:marBottom w:val="0"/>
                  <w:divBdr>
                    <w:top w:val="none" w:sz="0" w:space="0" w:color="auto"/>
                    <w:left w:val="none" w:sz="0" w:space="0" w:color="auto"/>
                    <w:bottom w:val="none" w:sz="0" w:space="0" w:color="auto"/>
                    <w:right w:val="none" w:sz="0" w:space="0" w:color="auto"/>
                  </w:divBdr>
                </w:div>
                <w:div w:id="1685473639">
                  <w:marLeft w:val="0"/>
                  <w:marRight w:val="0"/>
                  <w:marTop w:val="0"/>
                  <w:marBottom w:val="0"/>
                  <w:divBdr>
                    <w:top w:val="none" w:sz="0" w:space="0" w:color="auto"/>
                    <w:left w:val="none" w:sz="0" w:space="0" w:color="auto"/>
                    <w:bottom w:val="none" w:sz="0" w:space="0" w:color="auto"/>
                    <w:right w:val="none" w:sz="0" w:space="0" w:color="auto"/>
                  </w:divBdr>
                </w:div>
                <w:div w:id="282229802">
                  <w:marLeft w:val="0"/>
                  <w:marRight w:val="0"/>
                  <w:marTop w:val="0"/>
                  <w:marBottom w:val="0"/>
                  <w:divBdr>
                    <w:top w:val="none" w:sz="0" w:space="0" w:color="auto"/>
                    <w:left w:val="none" w:sz="0" w:space="0" w:color="auto"/>
                    <w:bottom w:val="none" w:sz="0" w:space="0" w:color="auto"/>
                    <w:right w:val="none" w:sz="0" w:space="0" w:color="auto"/>
                  </w:divBdr>
                </w:div>
                <w:div w:id="2111847538">
                  <w:marLeft w:val="0"/>
                  <w:marRight w:val="0"/>
                  <w:marTop w:val="0"/>
                  <w:marBottom w:val="0"/>
                  <w:divBdr>
                    <w:top w:val="none" w:sz="0" w:space="0" w:color="auto"/>
                    <w:left w:val="none" w:sz="0" w:space="0" w:color="auto"/>
                    <w:bottom w:val="none" w:sz="0" w:space="0" w:color="auto"/>
                    <w:right w:val="none" w:sz="0" w:space="0" w:color="auto"/>
                  </w:divBdr>
                </w:div>
                <w:div w:id="2046632090">
                  <w:marLeft w:val="0"/>
                  <w:marRight w:val="0"/>
                  <w:marTop w:val="0"/>
                  <w:marBottom w:val="0"/>
                  <w:divBdr>
                    <w:top w:val="none" w:sz="0" w:space="0" w:color="auto"/>
                    <w:left w:val="none" w:sz="0" w:space="0" w:color="auto"/>
                    <w:bottom w:val="none" w:sz="0" w:space="0" w:color="auto"/>
                    <w:right w:val="none" w:sz="0" w:space="0" w:color="auto"/>
                  </w:divBdr>
                </w:div>
                <w:div w:id="1264453485">
                  <w:marLeft w:val="0"/>
                  <w:marRight w:val="0"/>
                  <w:marTop w:val="0"/>
                  <w:marBottom w:val="0"/>
                  <w:divBdr>
                    <w:top w:val="none" w:sz="0" w:space="0" w:color="auto"/>
                    <w:left w:val="none" w:sz="0" w:space="0" w:color="auto"/>
                    <w:bottom w:val="none" w:sz="0" w:space="0" w:color="auto"/>
                    <w:right w:val="none" w:sz="0" w:space="0" w:color="auto"/>
                  </w:divBdr>
                </w:div>
                <w:div w:id="1763918824">
                  <w:marLeft w:val="0"/>
                  <w:marRight w:val="0"/>
                  <w:marTop w:val="0"/>
                  <w:marBottom w:val="0"/>
                  <w:divBdr>
                    <w:top w:val="none" w:sz="0" w:space="0" w:color="auto"/>
                    <w:left w:val="none" w:sz="0" w:space="0" w:color="auto"/>
                    <w:bottom w:val="none" w:sz="0" w:space="0" w:color="auto"/>
                    <w:right w:val="none" w:sz="0" w:space="0" w:color="auto"/>
                  </w:divBdr>
                </w:div>
                <w:div w:id="1068499565">
                  <w:marLeft w:val="0"/>
                  <w:marRight w:val="0"/>
                  <w:marTop w:val="0"/>
                  <w:marBottom w:val="0"/>
                  <w:divBdr>
                    <w:top w:val="none" w:sz="0" w:space="0" w:color="auto"/>
                    <w:left w:val="none" w:sz="0" w:space="0" w:color="auto"/>
                    <w:bottom w:val="none" w:sz="0" w:space="0" w:color="auto"/>
                    <w:right w:val="none" w:sz="0" w:space="0" w:color="auto"/>
                  </w:divBdr>
                </w:div>
                <w:div w:id="210191772">
                  <w:marLeft w:val="0"/>
                  <w:marRight w:val="0"/>
                  <w:marTop w:val="0"/>
                  <w:marBottom w:val="0"/>
                  <w:divBdr>
                    <w:top w:val="none" w:sz="0" w:space="0" w:color="auto"/>
                    <w:left w:val="none" w:sz="0" w:space="0" w:color="auto"/>
                    <w:bottom w:val="none" w:sz="0" w:space="0" w:color="auto"/>
                    <w:right w:val="none" w:sz="0" w:space="0" w:color="auto"/>
                  </w:divBdr>
                </w:div>
                <w:div w:id="2125807499">
                  <w:marLeft w:val="0"/>
                  <w:marRight w:val="0"/>
                  <w:marTop w:val="0"/>
                  <w:marBottom w:val="0"/>
                  <w:divBdr>
                    <w:top w:val="none" w:sz="0" w:space="0" w:color="auto"/>
                    <w:left w:val="none" w:sz="0" w:space="0" w:color="auto"/>
                    <w:bottom w:val="none" w:sz="0" w:space="0" w:color="auto"/>
                    <w:right w:val="none" w:sz="0" w:space="0" w:color="auto"/>
                  </w:divBdr>
                </w:div>
                <w:div w:id="1659577019">
                  <w:marLeft w:val="0"/>
                  <w:marRight w:val="0"/>
                  <w:marTop w:val="0"/>
                  <w:marBottom w:val="0"/>
                  <w:divBdr>
                    <w:top w:val="none" w:sz="0" w:space="0" w:color="auto"/>
                    <w:left w:val="none" w:sz="0" w:space="0" w:color="auto"/>
                    <w:bottom w:val="none" w:sz="0" w:space="0" w:color="auto"/>
                    <w:right w:val="none" w:sz="0" w:space="0" w:color="auto"/>
                  </w:divBdr>
                </w:div>
                <w:div w:id="1917279556">
                  <w:marLeft w:val="0"/>
                  <w:marRight w:val="0"/>
                  <w:marTop w:val="0"/>
                  <w:marBottom w:val="0"/>
                  <w:divBdr>
                    <w:top w:val="none" w:sz="0" w:space="0" w:color="auto"/>
                    <w:left w:val="none" w:sz="0" w:space="0" w:color="auto"/>
                    <w:bottom w:val="none" w:sz="0" w:space="0" w:color="auto"/>
                    <w:right w:val="none" w:sz="0" w:space="0" w:color="auto"/>
                  </w:divBdr>
                </w:div>
                <w:div w:id="668599622">
                  <w:marLeft w:val="0"/>
                  <w:marRight w:val="0"/>
                  <w:marTop w:val="0"/>
                  <w:marBottom w:val="0"/>
                  <w:divBdr>
                    <w:top w:val="none" w:sz="0" w:space="0" w:color="auto"/>
                    <w:left w:val="none" w:sz="0" w:space="0" w:color="auto"/>
                    <w:bottom w:val="none" w:sz="0" w:space="0" w:color="auto"/>
                    <w:right w:val="none" w:sz="0" w:space="0" w:color="auto"/>
                  </w:divBdr>
                </w:div>
                <w:div w:id="1654286936">
                  <w:marLeft w:val="0"/>
                  <w:marRight w:val="0"/>
                  <w:marTop w:val="0"/>
                  <w:marBottom w:val="0"/>
                  <w:divBdr>
                    <w:top w:val="none" w:sz="0" w:space="0" w:color="auto"/>
                    <w:left w:val="none" w:sz="0" w:space="0" w:color="auto"/>
                    <w:bottom w:val="none" w:sz="0" w:space="0" w:color="auto"/>
                    <w:right w:val="none" w:sz="0" w:space="0" w:color="auto"/>
                  </w:divBdr>
                </w:div>
                <w:div w:id="1189369855">
                  <w:marLeft w:val="0"/>
                  <w:marRight w:val="0"/>
                  <w:marTop w:val="0"/>
                  <w:marBottom w:val="0"/>
                  <w:divBdr>
                    <w:top w:val="none" w:sz="0" w:space="0" w:color="auto"/>
                    <w:left w:val="none" w:sz="0" w:space="0" w:color="auto"/>
                    <w:bottom w:val="none" w:sz="0" w:space="0" w:color="auto"/>
                    <w:right w:val="none" w:sz="0" w:space="0" w:color="auto"/>
                  </w:divBdr>
                </w:div>
                <w:div w:id="1871412801">
                  <w:marLeft w:val="0"/>
                  <w:marRight w:val="0"/>
                  <w:marTop w:val="0"/>
                  <w:marBottom w:val="0"/>
                  <w:divBdr>
                    <w:top w:val="none" w:sz="0" w:space="0" w:color="auto"/>
                    <w:left w:val="none" w:sz="0" w:space="0" w:color="auto"/>
                    <w:bottom w:val="none" w:sz="0" w:space="0" w:color="auto"/>
                    <w:right w:val="none" w:sz="0" w:space="0" w:color="auto"/>
                  </w:divBdr>
                </w:div>
                <w:div w:id="1141196597">
                  <w:marLeft w:val="0"/>
                  <w:marRight w:val="0"/>
                  <w:marTop w:val="0"/>
                  <w:marBottom w:val="0"/>
                  <w:divBdr>
                    <w:top w:val="none" w:sz="0" w:space="0" w:color="auto"/>
                    <w:left w:val="none" w:sz="0" w:space="0" w:color="auto"/>
                    <w:bottom w:val="none" w:sz="0" w:space="0" w:color="auto"/>
                    <w:right w:val="none" w:sz="0" w:space="0" w:color="auto"/>
                  </w:divBdr>
                </w:div>
                <w:div w:id="1390836364">
                  <w:marLeft w:val="0"/>
                  <w:marRight w:val="0"/>
                  <w:marTop w:val="0"/>
                  <w:marBottom w:val="0"/>
                  <w:divBdr>
                    <w:top w:val="none" w:sz="0" w:space="0" w:color="auto"/>
                    <w:left w:val="none" w:sz="0" w:space="0" w:color="auto"/>
                    <w:bottom w:val="none" w:sz="0" w:space="0" w:color="auto"/>
                    <w:right w:val="none" w:sz="0" w:space="0" w:color="auto"/>
                  </w:divBdr>
                </w:div>
                <w:div w:id="119342707">
                  <w:marLeft w:val="0"/>
                  <w:marRight w:val="0"/>
                  <w:marTop w:val="0"/>
                  <w:marBottom w:val="0"/>
                  <w:divBdr>
                    <w:top w:val="none" w:sz="0" w:space="0" w:color="auto"/>
                    <w:left w:val="none" w:sz="0" w:space="0" w:color="auto"/>
                    <w:bottom w:val="none" w:sz="0" w:space="0" w:color="auto"/>
                    <w:right w:val="none" w:sz="0" w:space="0" w:color="auto"/>
                  </w:divBdr>
                </w:div>
                <w:div w:id="1831679351">
                  <w:marLeft w:val="0"/>
                  <w:marRight w:val="0"/>
                  <w:marTop w:val="0"/>
                  <w:marBottom w:val="0"/>
                  <w:divBdr>
                    <w:top w:val="none" w:sz="0" w:space="0" w:color="auto"/>
                    <w:left w:val="none" w:sz="0" w:space="0" w:color="auto"/>
                    <w:bottom w:val="none" w:sz="0" w:space="0" w:color="auto"/>
                    <w:right w:val="none" w:sz="0" w:space="0" w:color="auto"/>
                  </w:divBdr>
                </w:div>
                <w:div w:id="583612073">
                  <w:marLeft w:val="0"/>
                  <w:marRight w:val="0"/>
                  <w:marTop w:val="0"/>
                  <w:marBottom w:val="0"/>
                  <w:divBdr>
                    <w:top w:val="none" w:sz="0" w:space="0" w:color="auto"/>
                    <w:left w:val="none" w:sz="0" w:space="0" w:color="auto"/>
                    <w:bottom w:val="none" w:sz="0" w:space="0" w:color="auto"/>
                    <w:right w:val="none" w:sz="0" w:space="0" w:color="auto"/>
                  </w:divBdr>
                </w:div>
                <w:div w:id="192884559">
                  <w:marLeft w:val="0"/>
                  <w:marRight w:val="0"/>
                  <w:marTop w:val="0"/>
                  <w:marBottom w:val="0"/>
                  <w:divBdr>
                    <w:top w:val="none" w:sz="0" w:space="0" w:color="auto"/>
                    <w:left w:val="none" w:sz="0" w:space="0" w:color="auto"/>
                    <w:bottom w:val="none" w:sz="0" w:space="0" w:color="auto"/>
                    <w:right w:val="none" w:sz="0" w:space="0" w:color="auto"/>
                  </w:divBdr>
                </w:div>
                <w:div w:id="40710976">
                  <w:marLeft w:val="0"/>
                  <w:marRight w:val="0"/>
                  <w:marTop w:val="0"/>
                  <w:marBottom w:val="0"/>
                  <w:divBdr>
                    <w:top w:val="none" w:sz="0" w:space="0" w:color="auto"/>
                    <w:left w:val="none" w:sz="0" w:space="0" w:color="auto"/>
                    <w:bottom w:val="none" w:sz="0" w:space="0" w:color="auto"/>
                    <w:right w:val="none" w:sz="0" w:space="0" w:color="auto"/>
                  </w:divBdr>
                </w:div>
                <w:div w:id="602957876">
                  <w:marLeft w:val="0"/>
                  <w:marRight w:val="0"/>
                  <w:marTop w:val="0"/>
                  <w:marBottom w:val="0"/>
                  <w:divBdr>
                    <w:top w:val="none" w:sz="0" w:space="0" w:color="auto"/>
                    <w:left w:val="none" w:sz="0" w:space="0" w:color="auto"/>
                    <w:bottom w:val="none" w:sz="0" w:space="0" w:color="auto"/>
                    <w:right w:val="none" w:sz="0" w:space="0" w:color="auto"/>
                  </w:divBdr>
                </w:div>
                <w:div w:id="1271359491">
                  <w:marLeft w:val="0"/>
                  <w:marRight w:val="0"/>
                  <w:marTop w:val="0"/>
                  <w:marBottom w:val="0"/>
                  <w:divBdr>
                    <w:top w:val="none" w:sz="0" w:space="0" w:color="auto"/>
                    <w:left w:val="none" w:sz="0" w:space="0" w:color="auto"/>
                    <w:bottom w:val="none" w:sz="0" w:space="0" w:color="auto"/>
                    <w:right w:val="none" w:sz="0" w:space="0" w:color="auto"/>
                  </w:divBdr>
                </w:div>
                <w:div w:id="1131628093">
                  <w:marLeft w:val="0"/>
                  <w:marRight w:val="0"/>
                  <w:marTop w:val="0"/>
                  <w:marBottom w:val="0"/>
                  <w:divBdr>
                    <w:top w:val="none" w:sz="0" w:space="0" w:color="auto"/>
                    <w:left w:val="none" w:sz="0" w:space="0" w:color="auto"/>
                    <w:bottom w:val="none" w:sz="0" w:space="0" w:color="auto"/>
                    <w:right w:val="none" w:sz="0" w:space="0" w:color="auto"/>
                  </w:divBdr>
                </w:div>
                <w:div w:id="646591901">
                  <w:marLeft w:val="0"/>
                  <w:marRight w:val="0"/>
                  <w:marTop w:val="0"/>
                  <w:marBottom w:val="0"/>
                  <w:divBdr>
                    <w:top w:val="none" w:sz="0" w:space="0" w:color="auto"/>
                    <w:left w:val="none" w:sz="0" w:space="0" w:color="auto"/>
                    <w:bottom w:val="none" w:sz="0" w:space="0" w:color="auto"/>
                    <w:right w:val="none" w:sz="0" w:space="0" w:color="auto"/>
                  </w:divBdr>
                </w:div>
              </w:divsChild>
            </w:div>
            <w:div w:id="921717875">
              <w:marLeft w:val="0"/>
              <w:marRight w:val="0"/>
              <w:marTop w:val="0"/>
              <w:marBottom w:val="0"/>
              <w:divBdr>
                <w:top w:val="none" w:sz="0" w:space="0" w:color="auto"/>
                <w:left w:val="none" w:sz="0" w:space="0" w:color="auto"/>
                <w:bottom w:val="none" w:sz="0" w:space="0" w:color="auto"/>
                <w:right w:val="none" w:sz="0" w:space="0" w:color="auto"/>
              </w:divBdr>
            </w:div>
            <w:div w:id="1845782164">
              <w:marLeft w:val="0"/>
              <w:marRight w:val="0"/>
              <w:marTop w:val="0"/>
              <w:marBottom w:val="0"/>
              <w:divBdr>
                <w:top w:val="none" w:sz="0" w:space="0" w:color="auto"/>
                <w:left w:val="none" w:sz="0" w:space="0" w:color="auto"/>
                <w:bottom w:val="none" w:sz="0" w:space="0" w:color="auto"/>
                <w:right w:val="none" w:sz="0" w:space="0" w:color="auto"/>
              </w:divBdr>
            </w:div>
            <w:div w:id="653142344">
              <w:marLeft w:val="0"/>
              <w:marRight w:val="0"/>
              <w:marTop w:val="0"/>
              <w:marBottom w:val="0"/>
              <w:divBdr>
                <w:top w:val="none" w:sz="0" w:space="0" w:color="auto"/>
                <w:left w:val="none" w:sz="0" w:space="0" w:color="auto"/>
                <w:bottom w:val="none" w:sz="0" w:space="0" w:color="auto"/>
                <w:right w:val="none" w:sz="0" w:space="0" w:color="auto"/>
              </w:divBdr>
            </w:div>
            <w:div w:id="1259217468">
              <w:marLeft w:val="0"/>
              <w:marRight w:val="0"/>
              <w:marTop w:val="0"/>
              <w:marBottom w:val="0"/>
              <w:divBdr>
                <w:top w:val="none" w:sz="0" w:space="0" w:color="auto"/>
                <w:left w:val="none" w:sz="0" w:space="0" w:color="auto"/>
                <w:bottom w:val="none" w:sz="0" w:space="0" w:color="auto"/>
                <w:right w:val="none" w:sz="0" w:space="0" w:color="auto"/>
              </w:divBdr>
            </w:div>
            <w:div w:id="1735618279">
              <w:marLeft w:val="0"/>
              <w:marRight w:val="0"/>
              <w:marTop w:val="0"/>
              <w:marBottom w:val="0"/>
              <w:divBdr>
                <w:top w:val="none" w:sz="0" w:space="0" w:color="auto"/>
                <w:left w:val="none" w:sz="0" w:space="0" w:color="auto"/>
                <w:bottom w:val="none" w:sz="0" w:space="0" w:color="auto"/>
                <w:right w:val="none" w:sz="0" w:space="0" w:color="auto"/>
              </w:divBdr>
            </w:div>
            <w:div w:id="1135021495">
              <w:marLeft w:val="0"/>
              <w:marRight w:val="0"/>
              <w:marTop w:val="0"/>
              <w:marBottom w:val="0"/>
              <w:divBdr>
                <w:top w:val="none" w:sz="0" w:space="0" w:color="auto"/>
                <w:left w:val="none" w:sz="0" w:space="0" w:color="auto"/>
                <w:bottom w:val="none" w:sz="0" w:space="0" w:color="auto"/>
                <w:right w:val="none" w:sz="0" w:space="0" w:color="auto"/>
              </w:divBdr>
            </w:div>
            <w:div w:id="936786968">
              <w:marLeft w:val="0"/>
              <w:marRight w:val="0"/>
              <w:marTop w:val="0"/>
              <w:marBottom w:val="0"/>
              <w:divBdr>
                <w:top w:val="none" w:sz="0" w:space="0" w:color="auto"/>
                <w:left w:val="none" w:sz="0" w:space="0" w:color="auto"/>
                <w:bottom w:val="none" w:sz="0" w:space="0" w:color="auto"/>
                <w:right w:val="none" w:sz="0" w:space="0" w:color="auto"/>
              </w:divBdr>
            </w:div>
            <w:div w:id="86274723">
              <w:marLeft w:val="0"/>
              <w:marRight w:val="0"/>
              <w:marTop w:val="0"/>
              <w:marBottom w:val="0"/>
              <w:divBdr>
                <w:top w:val="none" w:sz="0" w:space="0" w:color="auto"/>
                <w:left w:val="none" w:sz="0" w:space="0" w:color="auto"/>
                <w:bottom w:val="none" w:sz="0" w:space="0" w:color="auto"/>
                <w:right w:val="none" w:sz="0" w:space="0" w:color="auto"/>
              </w:divBdr>
            </w:div>
            <w:div w:id="1908491764">
              <w:marLeft w:val="0"/>
              <w:marRight w:val="0"/>
              <w:marTop w:val="0"/>
              <w:marBottom w:val="0"/>
              <w:divBdr>
                <w:top w:val="none" w:sz="0" w:space="0" w:color="auto"/>
                <w:left w:val="none" w:sz="0" w:space="0" w:color="auto"/>
                <w:bottom w:val="none" w:sz="0" w:space="0" w:color="auto"/>
                <w:right w:val="none" w:sz="0" w:space="0" w:color="auto"/>
              </w:divBdr>
            </w:div>
            <w:div w:id="1245459236">
              <w:marLeft w:val="0"/>
              <w:marRight w:val="0"/>
              <w:marTop w:val="0"/>
              <w:marBottom w:val="0"/>
              <w:divBdr>
                <w:top w:val="none" w:sz="0" w:space="0" w:color="auto"/>
                <w:left w:val="none" w:sz="0" w:space="0" w:color="auto"/>
                <w:bottom w:val="none" w:sz="0" w:space="0" w:color="auto"/>
                <w:right w:val="none" w:sz="0" w:space="0" w:color="auto"/>
              </w:divBdr>
            </w:div>
            <w:div w:id="1980334055">
              <w:marLeft w:val="0"/>
              <w:marRight w:val="0"/>
              <w:marTop w:val="0"/>
              <w:marBottom w:val="0"/>
              <w:divBdr>
                <w:top w:val="none" w:sz="0" w:space="0" w:color="auto"/>
                <w:left w:val="none" w:sz="0" w:space="0" w:color="auto"/>
                <w:bottom w:val="none" w:sz="0" w:space="0" w:color="auto"/>
                <w:right w:val="none" w:sz="0" w:space="0" w:color="auto"/>
              </w:divBdr>
            </w:div>
            <w:div w:id="2036883531">
              <w:marLeft w:val="0"/>
              <w:marRight w:val="0"/>
              <w:marTop w:val="0"/>
              <w:marBottom w:val="0"/>
              <w:divBdr>
                <w:top w:val="none" w:sz="0" w:space="0" w:color="auto"/>
                <w:left w:val="none" w:sz="0" w:space="0" w:color="auto"/>
                <w:bottom w:val="none" w:sz="0" w:space="0" w:color="auto"/>
                <w:right w:val="none" w:sz="0" w:space="0" w:color="auto"/>
              </w:divBdr>
            </w:div>
            <w:div w:id="868687209">
              <w:marLeft w:val="0"/>
              <w:marRight w:val="0"/>
              <w:marTop w:val="0"/>
              <w:marBottom w:val="0"/>
              <w:divBdr>
                <w:top w:val="none" w:sz="0" w:space="0" w:color="auto"/>
                <w:left w:val="none" w:sz="0" w:space="0" w:color="auto"/>
                <w:bottom w:val="none" w:sz="0" w:space="0" w:color="auto"/>
                <w:right w:val="none" w:sz="0" w:space="0" w:color="auto"/>
              </w:divBdr>
            </w:div>
            <w:div w:id="1134525988">
              <w:marLeft w:val="0"/>
              <w:marRight w:val="0"/>
              <w:marTop w:val="0"/>
              <w:marBottom w:val="0"/>
              <w:divBdr>
                <w:top w:val="none" w:sz="0" w:space="0" w:color="auto"/>
                <w:left w:val="none" w:sz="0" w:space="0" w:color="auto"/>
                <w:bottom w:val="none" w:sz="0" w:space="0" w:color="auto"/>
                <w:right w:val="none" w:sz="0" w:space="0" w:color="auto"/>
              </w:divBdr>
            </w:div>
            <w:div w:id="1502575411">
              <w:marLeft w:val="0"/>
              <w:marRight w:val="0"/>
              <w:marTop w:val="0"/>
              <w:marBottom w:val="0"/>
              <w:divBdr>
                <w:top w:val="none" w:sz="0" w:space="0" w:color="auto"/>
                <w:left w:val="none" w:sz="0" w:space="0" w:color="auto"/>
                <w:bottom w:val="none" w:sz="0" w:space="0" w:color="auto"/>
                <w:right w:val="none" w:sz="0" w:space="0" w:color="auto"/>
              </w:divBdr>
            </w:div>
            <w:div w:id="1983070774">
              <w:marLeft w:val="0"/>
              <w:marRight w:val="0"/>
              <w:marTop w:val="0"/>
              <w:marBottom w:val="0"/>
              <w:divBdr>
                <w:top w:val="none" w:sz="0" w:space="0" w:color="auto"/>
                <w:left w:val="none" w:sz="0" w:space="0" w:color="auto"/>
                <w:bottom w:val="none" w:sz="0" w:space="0" w:color="auto"/>
                <w:right w:val="none" w:sz="0" w:space="0" w:color="auto"/>
              </w:divBdr>
            </w:div>
            <w:div w:id="539246217">
              <w:marLeft w:val="0"/>
              <w:marRight w:val="0"/>
              <w:marTop w:val="0"/>
              <w:marBottom w:val="0"/>
              <w:divBdr>
                <w:top w:val="none" w:sz="0" w:space="0" w:color="auto"/>
                <w:left w:val="none" w:sz="0" w:space="0" w:color="auto"/>
                <w:bottom w:val="none" w:sz="0" w:space="0" w:color="auto"/>
                <w:right w:val="none" w:sz="0" w:space="0" w:color="auto"/>
              </w:divBdr>
            </w:div>
            <w:div w:id="692458328">
              <w:marLeft w:val="0"/>
              <w:marRight w:val="0"/>
              <w:marTop w:val="0"/>
              <w:marBottom w:val="0"/>
              <w:divBdr>
                <w:top w:val="none" w:sz="0" w:space="0" w:color="auto"/>
                <w:left w:val="none" w:sz="0" w:space="0" w:color="auto"/>
                <w:bottom w:val="none" w:sz="0" w:space="0" w:color="auto"/>
                <w:right w:val="none" w:sz="0" w:space="0" w:color="auto"/>
              </w:divBdr>
            </w:div>
            <w:div w:id="622807835">
              <w:marLeft w:val="0"/>
              <w:marRight w:val="0"/>
              <w:marTop w:val="0"/>
              <w:marBottom w:val="0"/>
              <w:divBdr>
                <w:top w:val="none" w:sz="0" w:space="0" w:color="auto"/>
                <w:left w:val="none" w:sz="0" w:space="0" w:color="auto"/>
                <w:bottom w:val="none" w:sz="0" w:space="0" w:color="auto"/>
                <w:right w:val="none" w:sz="0" w:space="0" w:color="auto"/>
              </w:divBdr>
            </w:div>
            <w:div w:id="1508711314">
              <w:marLeft w:val="0"/>
              <w:marRight w:val="0"/>
              <w:marTop w:val="0"/>
              <w:marBottom w:val="0"/>
              <w:divBdr>
                <w:top w:val="none" w:sz="0" w:space="0" w:color="auto"/>
                <w:left w:val="none" w:sz="0" w:space="0" w:color="auto"/>
                <w:bottom w:val="none" w:sz="0" w:space="0" w:color="auto"/>
                <w:right w:val="none" w:sz="0" w:space="0" w:color="auto"/>
              </w:divBdr>
            </w:div>
            <w:div w:id="941186108">
              <w:marLeft w:val="0"/>
              <w:marRight w:val="0"/>
              <w:marTop w:val="0"/>
              <w:marBottom w:val="0"/>
              <w:divBdr>
                <w:top w:val="none" w:sz="0" w:space="0" w:color="auto"/>
                <w:left w:val="none" w:sz="0" w:space="0" w:color="auto"/>
                <w:bottom w:val="none" w:sz="0" w:space="0" w:color="auto"/>
                <w:right w:val="none" w:sz="0" w:space="0" w:color="auto"/>
              </w:divBdr>
            </w:div>
            <w:div w:id="86393388">
              <w:marLeft w:val="0"/>
              <w:marRight w:val="0"/>
              <w:marTop w:val="0"/>
              <w:marBottom w:val="0"/>
              <w:divBdr>
                <w:top w:val="none" w:sz="0" w:space="0" w:color="auto"/>
                <w:left w:val="none" w:sz="0" w:space="0" w:color="auto"/>
                <w:bottom w:val="none" w:sz="0" w:space="0" w:color="auto"/>
                <w:right w:val="none" w:sz="0" w:space="0" w:color="auto"/>
              </w:divBdr>
            </w:div>
            <w:div w:id="966163999">
              <w:marLeft w:val="0"/>
              <w:marRight w:val="0"/>
              <w:marTop w:val="0"/>
              <w:marBottom w:val="0"/>
              <w:divBdr>
                <w:top w:val="none" w:sz="0" w:space="0" w:color="auto"/>
                <w:left w:val="none" w:sz="0" w:space="0" w:color="auto"/>
                <w:bottom w:val="none" w:sz="0" w:space="0" w:color="auto"/>
                <w:right w:val="none" w:sz="0" w:space="0" w:color="auto"/>
              </w:divBdr>
            </w:div>
            <w:div w:id="536627588">
              <w:marLeft w:val="0"/>
              <w:marRight w:val="0"/>
              <w:marTop w:val="0"/>
              <w:marBottom w:val="0"/>
              <w:divBdr>
                <w:top w:val="none" w:sz="0" w:space="0" w:color="auto"/>
                <w:left w:val="none" w:sz="0" w:space="0" w:color="auto"/>
                <w:bottom w:val="none" w:sz="0" w:space="0" w:color="auto"/>
                <w:right w:val="none" w:sz="0" w:space="0" w:color="auto"/>
              </w:divBdr>
            </w:div>
            <w:div w:id="1954629597">
              <w:marLeft w:val="0"/>
              <w:marRight w:val="0"/>
              <w:marTop w:val="0"/>
              <w:marBottom w:val="0"/>
              <w:divBdr>
                <w:top w:val="none" w:sz="0" w:space="0" w:color="auto"/>
                <w:left w:val="none" w:sz="0" w:space="0" w:color="auto"/>
                <w:bottom w:val="none" w:sz="0" w:space="0" w:color="auto"/>
                <w:right w:val="none" w:sz="0" w:space="0" w:color="auto"/>
              </w:divBdr>
            </w:div>
            <w:div w:id="50619610">
              <w:marLeft w:val="0"/>
              <w:marRight w:val="0"/>
              <w:marTop w:val="0"/>
              <w:marBottom w:val="0"/>
              <w:divBdr>
                <w:top w:val="none" w:sz="0" w:space="0" w:color="auto"/>
                <w:left w:val="none" w:sz="0" w:space="0" w:color="auto"/>
                <w:bottom w:val="none" w:sz="0" w:space="0" w:color="auto"/>
                <w:right w:val="none" w:sz="0" w:space="0" w:color="auto"/>
              </w:divBdr>
            </w:div>
            <w:div w:id="671226706">
              <w:marLeft w:val="0"/>
              <w:marRight w:val="0"/>
              <w:marTop w:val="0"/>
              <w:marBottom w:val="0"/>
              <w:divBdr>
                <w:top w:val="none" w:sz="0" w:space="0" w:color="auto"/>
                <w:left w:val="none" w:sz="0" w:space="0" w:color="auto"/>
                <w:bottom w:val="none" w:sz="0" w:space="0" w:color="auto"/>
                <w:right w:val="none" w:sz="0" w:space="0" w:color="auto"/>
              </w:divBdr>
            </w:div>
            <w:div w:id="427118777">
              <w:marLeft w:val="0"/>
              <w:marRight w:val="0"/>
              <w:marTop w:val="0"/>
              <w:marBottom w:val="0"/>
              <w:divBdr>
                <w:top w:val="none" w:sz="0" w:space="0" w:color="auto"/>
                <w:left w:val="none" w:sz="0" w:space="0" w:color="auto"/>
                <w:bottom w:val="none" w:sz="0" w:space="0" w:color="auto"/>
                <w:right w:val="none" w:sz="0" w:space="0" w:color="auto"/>
              </w:divBdr>
            </w:div>
            <w:div w:id="1696730683">
              <w:marLeft w:val="0"/>
              <w:marRight w:val="0"/>
              <w:marTop w:val="0"/>
              <w:marBottom w:val="0"/>
              <w:divBdr>
                <w:top w:val="none" w:sz="0" w:space="0" w:color="auto"/>
                <w:left w:val="none" w:sz="0" w:space="0" w:color="auto"/>
                <w:bottom w:val="none" w:sz="0" w:space="0" w:color="auto"/>
                <w:right w:val="none" w:sz="0" w:space="0" w:color="auto"/>
              </w:divBdr>
            </w:div>
            <w:div w:id="131410862">
              <w:marLeft w:val="0"/>
              <w:marRight w:val="0"/>
              <w:marTop w:val="0"/>
              <w:marBottom w:val="0"/>
              <w:divBdr>
                <w:top w:val="none" w:sz="0" w:space="0" w:color="auto"/>
                <w:left w:val="none" w:sz="0" w:space="0" w:color="auto"/>
                <w:bottom w:val="none" w:sz="0" w:space="0" w:color="auto"/>
                <w:right w:val="none" w:sz="0" w:space="0" w:color="auto"/>
              </w:divBdr>
            </w:div>
            <w:div w:id="1488012762">
              <w:marLeft w:val="0"/>
              <w:marRight w:val="0"/>
              <w:marTop w:val="0"/>
              <w:marBottom w:val="0"/>
              <w:divBdr>
                <w:top w:val="none" w:sz="0" w:space="0" w:color="auto"/>
                <w:left w:val="none" w:sz="0" w:space="0" w:color="auto"/>
                <w:bottom w:val="none" w:sz="0" w:space="0" w:color="auto"/>
                <w:right w:val="none" w:sz="0" w:space="0" w:color="auto"/>
              </w:divBdr>
            </w:div>
            <w:div w:id="1285770394">
              <w:marLeft w:val="0"/>
              <w:marRight w:val="0"/>
              <w:marTop w:val="0"/>
              <w:marBottom w:val="0"/>
              <w:divBdr>
                <w:top w:val="none" w:sz="0" w:space="0" w:color="auto"/>
                <w:left w:val="none" w:sz="0" w:space="0" w:color="auto"/>
                <w:bottom w:val="none" w:sz="0" w:space="0" w:color="auto"/>
                <w:right w:val="none" w:sz="0" w:space="0" w:color="auto"/>
              </w:divBdr>
            </w:div>
            <w:div w:id="1082139824">
              <w:marLeft w:val="0"/>
              <w:marRight w:val="0"/>
              <w:marTop w:val="0"/>
              <w:marBottom w:val="0"/>
              <w:divBdr>
                <w:top w:val="none" w:sz="0" w:space="0" w:color="auto"/>
                <w:left w:val="none" w:sz="0" w:space="0" w:color="auto"/>
                <w:bottom w:val="none" w:sz="0" w:space="0" w:color="auto"/>
                <w:right w:val="none" w:sz="0" w:space="0" w:color="auto"/>
              </w:divBdr>
            </w:div>
            <w:div w:id="261963545">
              <w:marLeft w:val="0"/>
              <w:marRight w:val="0"/>
              <w:marTop w:val="0"/>
              <w:marBottom w:val="0"/>
              <w:divBdr>
                <w:top w:val="none" w:sz="0" w:space="0" w:color="auto"/>
                <w:left w:val="none" w:sz="0" w:space="0" w:color="auto"/>
                <w:bottom w:val="none" w:sz="0" w:space="0" w:color="auto"/>
                <w:right w:val="none" w:sz="0" w:space="0" w:color="auto"/>
              </w:divBdr>
            </w:div>
            <w:div w:id="1146895673">
              <w:marLeft w:val="0"/>
              <w:marRight w:val="0"/>
              <w:marTop w:val="0"/>
              <w:marBottom w:val="0"/>
              <w:divBdr>
                <w:top w:val="none" w:sz="0" w:space="0" w:color="auto"/>
                <w:left w:val="none" w:sz="0" w:space="0" w:color="auto"/>
                <w:bottom w:val="none" w:sz="0" w:space="0" w:color="auto"/>
                <w:right w:val="none" w:sz="0" w:space="0" w:color="auto"/>
              </w:divBdr>
            </w:div>
            <w:div w:id="1477725437">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1770469629">
              <w:marLeft w:val="0"/>
              <w:marRight w:val="0"/>
              <w:marTop w:val="0"/>
              <w:marBottom w:val="0"/>
              <w:divBdr>
                <w:top w:val="none" w:sz="0" w:space="0" w:color="auto"/>
                <w:left w:val="none" w:sz="0" w:space="0" w:color="auto"/>
                <w:bottom w:val="none" w:sz="0" w:space="0" w:color="auto"/>
                <w:right w:val="none" w:sz="0" w:space="0" w:color="auto"/>
              </w:divBdr>
            </w:div>
            <w:div w:id="1845198672">
              <w:marLeft w:val="0"/>
              <w:marRight w:val="0"/>
              <w:marTop w:val="0"/>
              <w:marBottom w:val="0"/>
              <w:divBdr>
                <w:top w:val="none" w:sz="0" w:space="0" w:color="auto"/>
                <w:left w:val="none" w:sz="0" w:space="0" w:color="auto"/>
                <w:bottom w:val="none" w:sz="0" w:space="0" w:color="auto"/>
                <w:right w:val="none" w:sz="0" w:space="0" w:color="auto"/>
              </w:divBdr>
            </w:div>
            <w:div w:id="1476409437">
              <w:marLeft w:val="0"/>
              <w:marRight w:val="0"/>
              <w:marTop w:val="0"/>
              <w:marBottom w:val="0"/>
              <w:divBdr>
                <w:top w:val="none" w:sz="0" w:space="0" w:color="auto"/>
                <w:left w:val="none" w:sz="0" w:space="0" w:color="auto"/>
                <w:bottom w:val="none" w:sz="0" w:space="0" w:color="auto"/>
                <w:right w:val="none" w:sz="0" w:space="0" w:color="auto"/>
              </w:divBdr>
            </w:div>
            <w:div w:id="1786265955">
              <w:marLeft w:val="0"/>
              <w:marRight w:val="0"/>
              <w:marTop w:val="0"/>
              <w:marBottom w:val="0"/>
              <w:divBdr>
                <w:top w:val="none" w:sz="0" w:space="0" w:color="auto"/>
                <w:left w:val="none" w:sz="0" w:space="0" w:color="auto"/>
                <w:bottom w:val="none" w:sz="0" w:space="0" w:color="auto"/>
                <w:right w:val="none" w:sz="0" w:space="0" w:color="auto"/>
              </w:divBdr>
            </w:div>
            <w:div w:id="434600929">
              <w:marLeft w:val="0"/>
              <w:marRight w:val="0"/>
              <w:marTop w:val="0"/>
              <w:marBottom w:val="0"/>
              <w:divBdr>
                <w:top w:val="none" w:sz="0" w:space="0" w:color="auto"/>
                <w:left w:val="none" w:sz="0" w:space="0" w:color="auto"/>
                <w:bottom w:val="none" w:sz="0" w:space="0" w:color="auto"/>
                <w:right w:val="none" w:sz="0" w:space="0" w:color="auto"/>
              </w:divBdr>
            </w:div>
            <w:div w:id="1764884632">
              <w:marLeft w:val="0"/>
              <w:marRight w:val="0"/>
              <w:marTop w:val="0"/>
              <w:marBottom w:val="0"/>
              <w:divBdr>
                <w:top w:val="none" w:sz="0" w:space="0" w:color="auto"/>
                <w:left w:val="none" w:sz="0" w:space="0" w:color="auto"/>
                <w:bottom w:val="none" w:sz="0" w:space="0" w:color="auto"/>
                <w:right w:val="none" w:sz="0" w:space="0" w:color="auto"/>
              </w:divBdr>
            </w:div>
            <w:div w:id="1573849220">
              <w:marLeft w:val="0"/>
              <w:marRight w:val="0"/>
              <w:marTop w:val="0"/>
              <w:marBottom w:val="0"/>
              <w:divBdr>
                <w:top w:val="none" w:sz="0" w:space="0" w:color="auto"/>
                <w:left w:val="none" w:sz="0" w:space="0" w:color="auto"/>
                <w:bottom w:val="none" w:sz="0" w:space="0" w:color="auto"/>
                <w:right w:val="none" w:sz="0" w:space="0" w:color="auto"/>
              </w:divBdr>
            </w:div>
            <w:div w:id="803307060">
              <w:marLeft w:val="0"/>
              <w:marRight w:val="0"/>
              <w:marTop w:val="0"/>
              <w:marBottom w:val="0"/>
              <w:divBdr>
                <w:top w:val="none" w:sz="0" w:space="0" w:color="auto"/>
                <w:left w:val="none" w:sz="0" w:space="0" w:color="auto"/>
                <w:bottom w:val="none" w:sz="0" w:space="0" w:color="auto"/>
                <w:right w:val="none" w:sz="0" w:space="0" w:color="auto"/>
              </w:divBdr>
            </w:div>
            <w:div w:id="1027370133">
              <w:marLeft w:val="0"/>
              <w:marRight w:val="0"/>
              <w:marTop w:val="0"/>
              <w:marBottom w:val="0"/>
              <w:divBdr>
                <w:top w:val="none" w:sz="0" w:space="0" w:color="auto"/>
                <w:left w:val="none" w:sz="0" w:space="0" w:color="auto"/>
                <w:bottom w:val="none" w:sz="0" w:space="0" w:color="auto"/>
                <w:right w:val="none" w:sz="0" w:space="0" w:color="auto"/>
              </w:divBdr>
            </w:div>
            <w:div w:id="778448980">
              <w:marLeft w:val="0"/>
              <w:marRight w:val="0"/>
              <w:marTop w:val="0"/>
              <w:marBottom w:val="0"/>
              <w:divBdr>
                <w:top w:val="none" w:sz="0" w:space="0" w:color="auto"/>
                <w:left w:val="none" w:sz="0" w:space="0" w:color="auto"/>
                <w:bottom w:val="none" w:sz="0" w:space="0" w:color="auto"/>
                <w:right w:val="none" w:sz="0" w:space="0" w:color="auto"/>
              </w:divBdr>
            </w:div>
            <w:div w:id="253318904">
              <w:marLeft w:val="0"/>
              <w:marRight w:val="0"/>
              <w:marTop w:val="0"/>
              <w:marBottom w:val="0"/>
              <w:divBdr>
                <w:top w:val="none" w:sz="0" w:space="0" w:color="auto"/>
                <w:left w:val="none" w:sz="0" w:space="0" w:color="auto"/>
                <w:bottom w:val="none" w:sz="0" w:space="0" w:color="auto"/>
                <w:right w:val="none" w:sz="0" w:space="0" w:color="auto"/>
              </w:divBdr>
            </w:div>
            <w:div w:id="246578150">
              <w:marLeft w:val="0"/>
              <w:marRight w:val="0"/>
              <w:marTop w:val="0"/>
              <w:marBottom w:val="0"/>
              <w:divBdr>
                <w:top w:val="none" w:sz="0" w:space="0" w:color="auto"/>
                <w:left w:val="none" w:sz="0" w:space="0" w:color="auto"/>
                <w:bottom w:val="none" w:sz="0" w:space="0" w:color="auto"/>
                <w:right w:val="none" w:sz="0" w:space="0" w:color="auto"/>
              </w:divBdr>
            </w:div>
            <w:div w:id="1655178003">
              <w:marLeft w:val="0"/>
              <w:marRight w:val="0"/>
              <w:marTop w:val="0"/>
              <w:marBottom w:val="0"/>
              <w:divBdr>
                <w:top w:val="none" w:sz="0" w:space="0" w:color="auto"/>
                <w:left w:val="none" w:sz="0" w:space="0" w:color="auto"/>
                <w:bottom w:val="none" w:sz="0" w:space="0" w:color="auto"/>
                <w:right w:val="none" w:sz="0" w:space="0" w:color="auto"/>
              </w:divBdr>
            </w:div>
            <w:div w:id="2078745291">
              <w:marLeft w:val="0"/>
              <w:marRight w:val="0"/>
              <w:marTop w:val="0"/>
              <w:marBottom w:val="0"/>
              <w:divBdr>
                <w:top w:val="none" w:sz="0" w:space="0" w:color="auto"/>
                <w:left w:val="none" w:sz="0" w:space="0" w:color="auto"/>
                <w:bottom w:val="none" w:sz="0" w:space="0" w:color="auto"/>
                <w:right w:val="none" w:sz="0" w:space="0" w:color="auto"/>
              </w:divBdr>
            </w:div>
            <w:div w:id="1528250546">
              <w:marLeft w:val="0"/>
              <w:marRight w:val="0"/>
              <w:marTop w:val="0"/>
              <w:marBottom w:val="0"/>
              <w:divBdr>
                <w:top w:val="none" w:sz="0" w:space="0" w:color="auto"/>
                <w:left w:val="none" w:sz="0" w:space="0" w:color="auto"/>
                <w:bottom w:val="none" w:sz="0" w:space="0" w:color="auto"/>
                <w:right w:val="none" w:sz="0" w:space="0" w:color="auto"/>
              </w:divBdr>
            </w:div>
            <w:div w:id="2057656828">
              <w:marLeft w:val="0"/>
              <w:marRight w:val="0"/>
              <w:marTop w:val="0"/>
              <w:marBottom w:val="0"/>
              <w:divBdr>
                <w:top w:val="none" w:sz="0" w:space="0" w:color="auto"/>
                <w:left w:val="none" w:sz="0" w:space="0" w:color="auto"/>
                <w:bottom w:val="none" w:sz="0" w:space="0" w:color="auto"/>
                <w:right w:val="none" w:sz="0" w:space="0" w:color="auto"/>
              </w:divBdr>
            </w:div>
            <w:div w:id="1847474719">
              <w:marLeft w:val="0"/>
              <w:marRight w:val="0"/>
              <w:marTop w:val="0"/>
              <w:marBottom w:val="0"/>
              <w:divBdr>
                <w:top w:val="none" w:sz="0" w:space="0" w:color="auto"/>
                <w:left w:val="none" w:sz="0" w:space="0" w:color="auto"/>
                <w:bottom w:val="none" w:sz="0" w:space="0" w:color="auto"/>
                <w:right w:val="none" w:sz="0" w:space="0" w:color="auto"/>
              </w:divBdr>
            </w:div>
            <w:div w:id="1423915796">
              <w:marLeft w:val="0"/>
              <w:marRight w:val="0"/>
              <w:marTop w:val="0"/>
              <w:marBottom w:val="0"/>
              <w:divBdr>
                <w:top w:val="none" w:sz="0" w:space="0" w:color="auto"/>
                <w:left w:val="none" w:sz="0" w:space="0" w:color="auto"/>
                <w:bottom w:val="none" w:sz="0" w:space="0" w:color="auto"/>
                <w:right w:val="none" w:sz="0" w:space="0" w:color="auto"/>
              </w:divBdr>
            </w:div>
            <w:div w:id="401291421">
              <w:marLeft w:val="0"/>
              <w:marRight w:val="0"/>
              <w:marTop w:val="0"/>
              <w:marBottom w:val="0"/>
              <w:divBdr>
                <w:top w:val="none" w:sz="0" w:space="0" w:color="auto"/>
                <w:left w:val="none" w:sz="0" w:space="0" w:color="auto"/>
                <w:bottom w:val="none" w:sz="0" w:space="0" w:color="auto"/>
                <w:right w:val="none" w:sz="0" w:space="0" w:color="auto"/>
              </w:divBdr>
            </w:div>
            <w:div w:id="1783646450">
              <w:marLeft w:val="0"/>
              <w:marRight w:val="0"/>
              <w:marTop w:val="0"/>
              <w:marBottom w:val="0"/>
              <w:divBdr>
                <w:top w:val="none" w:sz="0" w:space="0" w:color="auto"/>
                <w:left w:val="none" w:sz="0" w:space="0" w:color="auto"/>
                <w:bottom w:val="none" w:sz="0" w:space="0" w:color="auto"/>
                <w:right w:val="none" w:sz="0" w:space="0" w:color="auto"/>
              </w:divBdr>
            </w:div>
            <w:div w:id="165092848">
              <w:marLeft w:val="0"/>
              <w:marRight w:val="0"/>
              <w:marTop w:val="0"/>
              <w:marBottom w:val="0"/>
              <w:divBdr>
                <w:top w:val="none" w:sz="0" w:space="0" w:color="auto"/>
                <w:left w:val="none" w:sz="0" w:space="0" w:color="auto"/>
                <w:bottom w:val="none" w:sz="0" w:space="0" w:color="auto"/>
                <w:right w:val="none" w:sz="0" w:space="0" w:color="auto"/>
              </w:divBdr>
            </w:div>
            <w:div w:id="309098303">
              <w:marLeft w:val="0"/>
              <w:marRight w:val="0"/>
              <w:marTop w:val="0"/>
              <w:marBottom w:val="0"/>
              <w:divBdr>
                <w:top w:val="none" w:sz="0" w:space="0" w:color="auto"/>
                <w:left w:val="none" w:sz="0" w:space="0" w:color="auto"/>
                <w:bottom w:val="none" w:sz="0" w:space="0" w:color="auto"/>
                <w:right w:val="none" w:sz="0" w:space="0" w:color="auto"/>
              </w:divBdr>
            </w:div>
            <w:div w:id="1261792602">
              <w:marLeft w:val="0"/>
              <w:marRight w:val="0"/>
              <w:marTop w:val="0"/>
              <w:marBottom w:val="0"/>
              <w:divBdr>
                <w:top w:val="none" w:sz="0" w:space="0" w:color="auto"/>
                <w:left w:val="none" w:sz="0" w:space="0" w:color="auto"/>
                <w:bottom w:val="none" w:sz="0" w:space="0" w:color="auto"/>
                <w:right w:val="none" w:sz="0" w:space="0" w:color="auto"/>
              </w:divBdr>
            </w:div>
            <w:div w:id="1344476890">
              <w:marLeft w:val="0"/>
              <w:marRight w:val="0"/>
              <w:marTop w:val="0"/>
              <w:marBottom w:val="0"/>
              <w:divBdr>
                <w:top w:val="none" w:sz="0" w:space="0" w:color="auto"/>
                <w:left w:val="none" w:sz="0" w:space="0" w:color="auto"/>
                <w:bottom w:val="none" w:sz="0" w:space="0" w:color="auto"/>
                <w:right w:val="none" w:sz="0" w:space="0" w:color="auto"/>
              </w:divBdr>
            </w:div>
            <w:div w:id="1055544614">
              <w:marLeft w:val="0"/>
              <w:marRight w:val="0"/>
              <w:marTop w:val="0"/>
              <w:marBottom w:val="0"/>
              <w:divBdr>
                <w:top w:val="none" w:sz="0" w:space="0" w:color="auto"/>
                <w:left w:val="none" w:sz="0" w:space="0" w:color="auto"/>
                <w:bottom w:val="none" w:sz="0" w:space="0" w:color="auto"/>
                <w:right w:val="none" w:sz="0" w:space="0" w:color="auto"/>
              </w:divBdr>
            </w:div>
            <w:div w:id="861167347">
              <w:marLeft w:val="0"/>
              <w:marRight w:val="0"/>
              <w:marTop w:val="0"/>
              <w:marBottom w:val="0"/>
              <w:divBdr>
                <w:top w:val="none" w:sz="0" w:space="0" w:color="auto"/>
                <w:left w:val="none" w:sz="0" w:space="0" w:color="auto"/>
                <w:bottom w:val="none" w:sz="0" w:space="0" w:color="auto"/>
                <w:right w:val="none" w:sz="0" w:space="0" w:color="auto"/>
              </w:divBdr>
            </w:div>
            <w:div w:id="1139762296">
              <w:marLeft w:val="0"/>
              <w:marRight w:val="0"/>
              <w:marTop w:val="0"/>
              <w:marBottom w:val="0"/>
              <w:divBdr>
                <w:top w:val="none" w:sz="0" w:space="0" w:color="auto"/>
                <w:left w:val="none" w:sz="0" w:space="0" w:color="auto"/>
                <w:bottom w:val="none" w:sz="0" w:space="0" w:color="auto"/>
                <w:right w:val="none" w:sz="0" w:space="0" w:color="auto"/>
              </w:divBdr>
            </w:div>
            <w:div w:id="80568204">
              <w:marLeft w:val="0"/>
              <w:marRight w:val="0"/>
              <w:marTop w:val="0"/>
              <w:marBottom w:val="0"/>
              <w:divBdr>
                <w:top w:val="none" w:sz="0" w:space="0" w:color="auto"/>
                <w:left w:val="none" w:sz="0" w:space="0" w:color="auto"/>
                <w:bottom w:val="none" w:sz="0" w:space="0" w:color="auto"/>
                <w:right w:val="none" w:sz="0" w:space="0" w:color="auto"/>
              </w:divBdr>
            </w:div>
            <w:div w:id="831262305">
              <w:marLeft w:val="0"/>
              <w:marRight w:val="0"/>
              <w:marTop w:val="0"/>
              <w:marBottom w:val="0"/>
              <w:divBdr>
                <w:top w:val="none" w:sz="0" w:space="0" w:color="auto"/>
                <w:left w:val="none" w:sz="0" w:space="0" w:color="auto"/>
                <w:bottom w:val="none" w:sz="0" w:space="0" w:color="auto"/>
                <w:right w:val="none" w:sz="0" w:space="0" w:color="auto"/>
              </w:divBdr>
            </w:div>
            <w:div w:id="932667756">
              <w:marLeft w:val="0"/>
              <w:marRight w:val="0"/>
              <w:marTop w:val="0"/>
              <w:marBottom w:val="0"/>
              <w:divBdr>
                <w:top w:val="none" w:sz="0" w:space="0" w:color="auto"/>
                <w:left w:val="none" w:sz="0" w:space="0" w:color="auto"/>
                <w:bottom w:val="none" w:sz="0" w:space="0" w:color="auto"/>
                <w:right w:val="none" w:sz="0" w:space="0" w:color="auto"/>
              </w:divBdr>
            </w:div>
            <w:div w:id="275256024">
              <w:marLeft w:val="0"/>
              <w:marRight w:val="0"/>
              <w:marTop w:val="0"/>
              <w:marBottom w:val="0"/>
              <w:divBdr>
                <w:top w:val="none" w:sz="0" w:space="0" w:color="auto"/>
                <w:left w:val="none" w:sz="0" w:space="0" w:color="auto"/>
                <w:bottom w:val="none" w:sz="0" w:space="0" w:color="auto"/>
                <w:right w:val="none" w:sz="0" w:space="0" w:color="auto"/>
              </w:divBdr>
            </w:div>
            <w:div w:id="1709987106">
              <w:marLeft w:val="0"/>
              <w:marRight w:val="0"/>
              <w:marTop w:val="0"/>
              <w:marBottom w:val="0"/>
              <w:divBdr>
                <w:top w:val="none" w:sz="0" w:space="0" w:color="auto"/>
                <w:left w:val="none" w:sz="0" w:space="0" w:color="auto"/>
                <w:bottom w:val="none" w:sz="0" w:space="0" w:color="auto"/>
                <w:right w:val="none" w:sz="0" w:space="0" w:color="auto"/>
              </w:divBdr>
            </w:div>
            <w:div w:id="280577818">
              <w:marLeft w:val="0"/>
              <w:marRight w:val="0"/>
              <w:marTop w:val="0"/>
              <w:marBottom w:val="0"/>
              <w:divBdr>
                <w:top w:val="none" w:sz="0" w:space="0" w:color="auto"/>
                <w:left w:val="none" w:sz="0" w:space="0" w:color="auto"/>
                <w:bottom w:val="none" w:sz="0" w:space="0" w:color="auto"/>
                <w:right w:val="none" w:sz="0" w:space="0" w:color="auto"/>
              </w:divBdr>
            </w:div>
            <w:div w:id="1303804957">
              <w:marLeft w:val="0"/>
              <w:marRight w:val="0"/>
              <w:marTop w:val="0"/>
              <w:marBottom w:val="0"/>
              <w:divBdr>
                <w:top w:val="none" w:sz="0" w:space="0" w:color="auto"/>
                <w:left w:val="none" w:sz="0" w:space="0" w:color="auto"/>
                <w:bottom w:val="none" w:sz="0" w:space="0" w:color="auto"/>
                <w:right w:val="none" w:sz="0" w:space="0" w:color="auto"/>
              </w:divBdr>
            </w:div>
            <w:div w:id="199822029">
              <w:marLeft w:val="0"/>
              <w:marRight w:val="0"/>
              <w:marTop w:val="0"/>
              <w:marBottom w:val="0"/>
              <w:divBdr>
                <w:top w:val="none" w:sz="0" w:space="0" w:color="auto"/>
                <w:left w:val="none" w:sz="0" w:space="0" w:color="auto"/>
                <w:bottom w:val="none" w:sz="0" w:space="0" w:color="auto"/>
                <w:right w:val="none" w:sz="0" w:space="0" w:color="auto"/>
              </w:divBdr>
            </w:div>
            <w:div w:id="1616790622">
              <w:marLeft w:val="0"/>
              <w:marRight w:val="0"/>
              <w:marTop w:val="0"/>
              <w:marBottom w:val="0"/>
              <w:divBdr>
                <w:top w:val="none" w:sz="0" w:space="0" w:color="auto"/>
                <w:left w:val="none" w:sz="0" w:space="0" w:color="auto"/>
                <w:bottom w:val="none" w:sz="0" w:space="0" w:color="auto"/>
                <w:right w:val="none" w:sz="0" w:space="0" w:color="auto"/>
              </w:divBdr>
            </w:div>
            <w:div w:id="1972203442">
              <w:marLeft w:val="0"/>
              <w:marRight w:val="0"/>
              <w:marTop w:val="0"/>
              <w:marBottom w:val="0"/>
              <w:divBdr>
                <w:top w:val="none" w:sz="0" w:space="0" w:color="auto"/>
                <w:left w:val="none" w:sz="0" w:space="0" w:color="auto"/>
                <w:bottom w:val="none" w:sz="0" w:space="0" w:color="auto"/>
                <w:right w:val="none" w:sz="0" w:space="0" w:color="auto"/>
              </w:divBdr>
            </w:div>
            <w:div w:id="578758650">
              <w:marLeft w:val="0"/>
              <w:marRight w:val="0"/>
              <w:marTop w:val="0"/>
              <w:marBottom w:val="0"/>
              <w:divBdr>
                <w:top w:val="none" w:sz="0" w:space="0" w:color="auto"/>
                <w:left w:val="none" w:sz="0" w:space="0" w:color="auto"/>
                <w:bottom w:val="none" w:sz="0" w:space="0" w:color="auto"/>
                <w:right w:val="none" w:sz="0" w:space="0" w:color="auto"/>
              </w:divBdr>
            </w:div>
            <w:div w:id="1024673093">
              <w:marLeft w:val="0"/>
              <w:marRight w:val="0"/>
              <w:marTop w:val="0"/>
              <w:marBottom w:val="0"/>
              <w:divBdr>
                <w:top w:val="none" w:sz="0" w:space="0" w:color="auto"/>
                <w:left w:val="none" w:sz="0" w:space="0" w:color="auto"/>
                <w:bottom w:val="none" w:sz="0" w:space="0" w:color="auto"/>
                <w:right w:val="none" w:sz="0" w:space="0" w:color="auto"/>
              </w:divBdr>
            </w:div>
            <w:div w:id="1988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0066">
      <w:bodyDiv w:val="1"/>
      <w:marLeft w:val="0"/>
      <w:marRight w:val="0"/>
      <w:marTop w:val="0"/>
      <w:marBottom w:val="0"/>
      <w:divBdr>
        <w:top w:val="none" w:sz="0" w:space="0" w:color="auto"/>
        <w:left w:val="none" w:sz="0" w:space="0" w:color="auto"/>
        <w:bottom w:val="none" w:sz="0" w:space="0" w:color="auto"/>
        <w:right w:val="none" w:sz="0" w:space="0" w:color="auto"/>
      </w:divBdr>
    </w:div>
    <w:div w:id="474176893">
      <w:bodyDiv w:val="1"/>
      <w:marLeft w:val="0"/>
      <w:marRight w:val="0"/>
      <w:marTop w:val="0"/>
      <w:marBottom w:val="0"/>
      <w:divBdr>
        <w:top w:val="none" w:sz="0" w:space="0" w:color="auto"/>
        <w:left w:val="none" w:sz="0" w:space="0" w:color="auto"/>
        <w:bottom w:val="none" w:sz="0" w:space="0" w:color="auto"/>
        <w:right w:val="none" w:sz="0" w:space="0" w:color="auto"/>
      </w:divBdr>
    </w:div>
    <w:div w:id="475684048">
      <w:bodyDiv w:val="1"/>
      <w:marLeft w:val="0"/>
      <w:marRight w:val="0"/>
      <w:marTop w:val="0"/>
      <w:marBottom w:val="0"/>
      <w:divBdr>
        <w:top w:val="none" w:sz="0" w:space="0" w:color="auto"/>
        <w:left w:val="none" w:sz="0" w:space="0" w:color="auto"/>
        <w:bottom w:val="none" w:sz="0" w:space="0" w:color="auto"/>
        <w:right w:val="none" w:sz="0" w:space="0" w:color="auto"/>
      </w:divBdr>
    </w:div>
    <w:div w:id="480270566">
      <w:bodyDiv w:val="1"/>
      <w:marLeft w:val="0"/>
      <w:marRight w:val="0"/>
      <w:marTop w:val="0"/>
      <w:marBottom w:val="0"/>
      <w:divBdr>
        <w:top w:val="none" w:sz="0" w:space="0" w:color="auto"/>
        <w:left w:val="none" w:sz="0" w:space="0" w:color="auto"/>
        <w:bottom w:val="none" w:sz="0" w:space="0" w:color="auto"/>
        <w:right w:val="none" w:sz="0" w:space="0" w:color="auto"/>
      </w:divBdr>
    </w:div>
    <w:div w:id="490217610">
      <w:bodyDiv w:val="1"/>
      <w:marLeft w:val="0"/>
      <w:marRight w:val="0"/>
      <w:marTop w:val="0"/>
      <w:marBottom w:val="0"/>
      <w:divBdr>
        <w:top w:val="none" w:sz="0" w:space="0" w:color="auto"/>
        <w:left w:val="none" w:sz="0" w:space="0" w:color="auto"/>
        <w:bottom w:val="none" w:sz="0" w:space="0" w:color="auto"/>
        <w:right w:val="none" w:sz="0" w:space="0" w:color="auto"/>
      </w:divBdr>
    </w:div>
    <w:div w:id="516431996">
      <w:bodyDiv w:val="1"/>
      <w:marLeft w:val="0"/>
      <w:marRight w:val="0"/>
      <w:marTop w:val="0"/>
      <w:marBottom w:val="0"/>
      <w:divBdr>
        <w:top w:val="none" w:sz="0" w:space="0" w:color="auto"/>
        <w:left w:val="none" w:sz="0" w:space="0" w:color="auto"/>
        <w:bottom w:val="none" w:sz="0" w:space="0" w:color="auto"/>
        <w:right w:val="none" w:sz="0" w:space="0" w:color="auto"/>
      </w:divBdr>
    </w:div>
    <w:div w:id="531846025">
      <w:bodyDiv w:val="1"/>
      <w:marLeft w:val="0"/>
      <w:marRight w:val="0"/>
      <w:marTop w:val="0"/>
      <w:marBottom w:val="0"/>
      <w:divBdr>
        <w:top w:val="none" w:sz="0" w:space="0" w:color="auto"/>
        <w:left w:val="none" w:sz="0" w:space="0" w:color="auto"/>
        <w:bottom w:val="none" w:sz="0" w:space="0" w:color="auto"/>
        <w:right w:val="none" w:sz="0" w:space="0" w:color="auto"/>
      </w:divBdr>
    </w:div>
    <w:div w:id="531964173">
      <w:bodyDiv w:val="1"/>
      <w:marLeft w:val="0"/>
      <w:marRight w:val="0"/>
      <w:marTop w:val="0"/>
      <w:marBottom w:val="0"/>
      <w:divBdr>
        <w:top w:val="none" w:sz="0" w:space="0" w:color="auto"/>
        <w:left w:val="none" w:sz="0" w:space="0" w:color="auto"/>
        <w:bottom w:val="none" w:sz="0" w:space="0" w:color="auto"/>
        <w:right w:val="none" w:sz="0" w:space="0" w:color="auto"/>
      </w:divBdr>
    </w:div>
    <w:div w:id="543753484">
      <w:bodyDiv w:val="1"/>
      <w:marLeft w:val="0"/>
      <w:marRight w:val="0"/>
      <w:marTop w:val="0"/>
      <w:marBottom w:val="0"/>
      <w:divBdr>
        <w:top w:val="none" w:sz="0" w:space="0" w:color="auto"/>
        <w:left w:val="none" w:sz="0" w:space="0" w:color="auto"/>
        <w:bottom w:val="none" w:sz="0" w:space="0" w:color="auto"/>
        <w:right w:val="none" w:sz="0" w:space="0" w:color="auto"/>
      </w:divBdr>
    </w:div>
    <w:div w:id="554198429">
      <w:bodyDiv w:val="1"/>
      <w:marLeft w:val="0"/>
      <w:marRight w:val="0"/>
      <w:marTop w:val="0"/>
      <w:marBottom w:val="0"/>
      <w:divBdr>
        <w:top w:val="none" w:sz="0" w:space="0" w:color="auto"/>
        <w:left w:val="none" w:sz="0" w:space="0" w:color="auto"/>
        <w:bottom w:val="none" w:sz="0" w:space="0" w:color="auto"/>
        <w:right w:val="none" w:sz="0" w:space="0" w:color="auto"/>
      </w:divBdr>
    </w:div>
    <w:div w:id="558520934">
      <w:bodyDiv w:val="1"/>
      <w:marLeft w:val="0"/>
      <w:marRight w:val="0"/>
      <w:marTop w:val="0"/>
      <w:marBottom w:val="0"/>
      <w:divBdr>
        <w:top w:val="none" w:sz="0" w:space="0" w:color="auto"/>
        <w:left w:val="none" w:sz="0" w:space="0" w:color="auto"/>
        <w:bottom w:val="none" w:sz="0" w:space="0" w:color="auto"/>
        <w:right w:val="none" w:sz="0" w:space="0" w:color="auto"/>
      </w:divBdr>
    </w:div>
    <w:div w:id="562983986">
      <w:bodyDiv w:val="1"/>
      <w:marLeft w:val="0"/>
      <w:marRight w:val="0"/>
      <w:marTop w:val="0"/>
      <w:marBottom w:val="0"/>
      <w:divBdr>
        <w:top w:val="none" w:sz="0" w:space="0" w:color="auto"/>
        <w:left w:val="none" w:sz="0" w:space="0" w:color="auto"/>
        <w:bottom w:val="none" w:sz="0" w:space="0" w:color="auto"/>
        <w:right w:val="none" w:sz="0" w:space="0" w:color="auto"/>
      </w:divBdr>
    </w:div>
    <w:div w:id="577246720">
      <w:bodyDiv w:val="1"/>
      <w:marLeft w:val="0"/>
      <w:marRight w:val="0"/>
      <w:marTop w:val="0"/>
      <w:marBottom w:val="0"/>
      <w:divBdr>
        <w:top w:val="none" w:sz="0" w:space="0" w:color="auto"/>
        <w:left w:val="none" w:sz="0" w:space="0" w:color="auto"/>
        <w:bottom w:val="none" w:sz="0" w:space="0" w:color="auto"/>
        <w:right w:val="none" w:sz="0" w:space="0" w:color="auto"/>
      </w:divBdr>
    </w:div>
    <w:div w:id="578757242">
      <w:bodyDiv w:val="1"/>
      <w:marLeft w:val="0"/>
      <w:marRight w:val="0"/>
      <w:marTop w:val="0"/>
      <w:marBottom w:val="0"/>
      <w:divBdr>
        <w:top w:val="none" w:sz="0" w:space="0" w:color="auto"/>
        <w:left w:val="none" w:sz="0" w:space="0" w:color="auto"/>
        <w:bottom w:val="none" w:sz="0" w:space="0" w:color="auto"/>
        <w:right w:val="none" w:sz="0" w:space="0" w:color="auto"/>
      </w:divBdr>
    </w:div>
    <w:div w:id="587422064">
      <w:bodyDiv w:val="1"/>
      <w:marLeft w:val="0"/>
      <w:marRight w:val="0"/>
      <w:marTop w:val="0"/>
      <w:marBottom w:val="0"/>
      <w:divBdr>
        <w:top w:val="none" w:sz="0" w:space="0" w:color="auto"/>
        <w:left w:val="none" w:sz="0" w:space="0" w:color="auto"/>
        <w:bottom w:val="none" w:sz="0" w:space="0" w:color="auto"/>
        <w:right w:val="none" w:sz="0" w:space="0" w:color="auto"/>
      </w:divBdr>
      <w:divsChild>
        <w:div w:id="1250845983">
          <w:marLeft w:val="0"/>
          <w:marRight w:val="0"/>
          <w:marTop w:val="0"/>
          <w:marBottom w:val="0"/>
          <w:divBdr>
            <w:top w:val="none" w:sz="0" w:space="0" w:color="auto"/>
            <w:left w:val="none" w:sz="0" w:space="0" w:color="auto"/>
            <w:bottom w:val="none" w:sz="0" w:space="0" w:color="auto"/>
            <w:right w:val="none" w:sz="0" w:space="0" w:color="auto"/>
          </w:divBdr>
        </w:div>
      </w:divsChild>
    </w:div>
    <w:div w:id="590160982">
      <w:bodyDiv w:val="1"/>
      <w:marLeft w:val="0"/>
      <w:marRight w:val="0"/>
      <w:marTop w:val="0"/>
      <w:marBottom w:val="0"/>
      <w:divBdr>
        <w:top w:val="none" w:sz="0" w:space="0" w:color="auto"/>
        <w:left w:val="none" w:sz="0" w:space="0" w:color="auto"/>
        <w:bottom w:val="none" w:sz="0" w:space="0" w:color="auto"/>
        <w:right w:val="none" w:sz="0" w:space="0" w:color="auto"/>
      </w:divBdr>
    </w:div>
    <w:div w:id="593365184">
      <w:bodyDiv w:val="1"/>
      <w:marLeft w:val="0"/>
      <w:marRight w:val="0"/>
      <w:marTop w:val="0"/>
      <w:marBottom w:val="0"/>
      <w:divBdr>
        <w:top w:val="none" w:sz="0" w:space="0" w:color="auto"/>
        <w:left w:val="none" w:sz="0" w:space="0" w:color="auto"/>
        <w:bottom w:val="none" w:sz="0" w:space="0" w:color="auto"/>
        <w:right w:val="none" w:sz="0" w:space="0" w:color="auto"/>
      </w:divBdr>
    </w:div>
    <w:div w:id="596406995">
      <w:bodyDiv w:val="1"/>
      <w:marLeft w:val="0"/>
      <w:marRight w:val="0"/>
      <w:marTop w:val="0"/>
      <w:marBottom w:val="0"/>
      <w:divBdr>
        <w:top w:val="none" w:sz="0" w:space="0" w:color="auto"/>
        <w:left w:val="none" w:sz="0" w:space="0" w:color="auto"/>
        <w:bottom w:val="none" w:sz="0" w:space="0" w:color="auto"/>
        <w:right w:val="none" w:sz="0" w:space="0" w:color="auto"/>
      </w:divBdr>
    </w:div>
    <w:div w:id="601035988">
      <w:bodyDiv w:val="1"/>
      <w:marLeft w:val="0"/>
      <w:marRight w:val="0"/>
      <w:marTop w:val="0"/>
      <w:marBottom w:val="0"/>
      <w:divBdr>
        <w:top w:val="none" w:sz="0" w:space="0" w:color="auto"/>
        <w:left w:val="none" w:sz="0" w:space="0" w:color="auto"/>
        <w:bottom w:val="none" w:sz="0" w:space="0" w:color="auto"/>
        <w:right w:val="none" w:sz="0" w:space="0" w:color="auto"/>
      </w:divBdr>
    </w:div>
    <w:div w:id="606085134">
      <w:bodyDiv w:val="1"/>
      <w:marLeft w:val="0"/>
      <w:marRight w:val="0"/>
      <w:marTop w:val="0"/>
      <w:marBottom w:val="0"/>
      <w:divBdr>
        <w:top w:val="none" w:sz="0" w:space="0" w:color="auto"/>
        <w:left w:val="none" w:sz="0" w:space="0" w:color="auto"/>
        <w:bottom w:val="none" w:sz="0" w:space="0" w:color="auto"/>
        <w:right w:val="none" w:sz="0" w:space="0" w:color="auto"/>
      </w:divBdr>
    </w:div>
    <w:div w:id="606936634">
      <w:bodyDiv w:val="1"/>
      <w:marLeft w:val="0"/>
      <w:marRight w:val="0"/>
      <w:marTop w:val="0"/>
      <w:marBottom w:val="0"/>
      <w:divBdr>
        <w:top w:val="none" w:sz="0" w:space="0" w:color="auto"/>
        <w:left w:val="none" w:sz="0" w:space="0" w:color="auto"/>
        <w:bottom w:val="none" w:sz="0" w:space="0" w:color="auto"/>
        <w:right w:val="none" w:sz="0" w:space="0" w:color="auto"/>
      </w:divBdr>
      <w:divsChild>
        <w:div w:id="337314146">
          <w:marLeft w:val="0"/>
          <w:marRight w:val="0"/>
          <w:marTop w:val="0"/>
          <w:marBottom w:val="0"/>
          <w:divBdr>
            <w:top w:val="none" w:sz="0" w:space="0" w:color="auto"/>
            <w:left w:val="none" w:sz="0" w:space="0" w:color="auto"/>
            <w:bottom w:val="none" w:sz="0" w:space="0" w:color="auto"/>
            <w:right w:val="none" w:sz="0" w:space="0" w:color="auto"/>
          </w:divBdr>
        </w:div>
        <w:div w:id="798110872">
          <w:marLeft w:val="0"/>
          <w:marRight w:val="0"/>
          <w:marTop w:val="0"/>
          <w:marBottom w:val="0"/>
          <w:divBdr>
            <w:top w:val="none" w:sz="0" w:space="0" w:color="auto"/>
            <w:left w:val="none" w:sz="0" w:space="0" w:color="auto"/>
            <w:bottom w:val="none" w:sz="0" w:space="0" w:color="auto"/>
            <w:right w:val="none" w:sz="0" w:space="0" w:color="auto"/>
          </w:divBdr>
        </w:div>
        <w:div w:id="823163493">
          <w:marLeft w:val="0"/>
          <w:marRight w:val="0"/>
          <w:marTop w:val="0"/>
          <w:marBottom w:val="0"/>
          <w:divBdr>
            <w:top w:val="none" w:sz="0" w:space="0" w:color="auto"/>
            <w:left w:val="none" w:sz="0" w:space="0" w:color="auto"/>
            <w:bottom w:val="none" w:sz="0" w:space="0" w:color="auto"/>
            <w:right w:val="none" w:sz="0" w:space="0" w:color="auto"/>
          </w:divBdr>
        </w:div>
        <w:div w:id="288515557">
          <w:marLeft w:val="0"/>
          <w:marRight w:val="0"/>
          <w:marTop w:val="0"/>
          <w:marBottom w:val="0"/>
          <w:divBdr>
            <w:top w:val="none" w:sz="0" w:space="0" w:color="auto"/>
            <w:left w:val="none" w:sz="0" w:space="0" w:color="auto"/>
            <w:bottom w:val="none" w:sz="0" w:space="0" w:color="auto"/>
            <w:right w:val="none" w:sz="0" w:space="0" w:color="auto"/>
          </w:divBdr>
        </w:div>
        <w:div w:id="405416100">
          <w:marLeft w:val="0"/>
          <w:marRight w:val="0"/>
          <w:marTop w:val="0"/>
          <w:marBottom w:val="0"/>
          <w:divBdr>
            <w:top w:val="none" w:sz="0" w:space="0" w:color="auto"/>
            <w:left w:val="none" w:sz="0" w:space="0" w:color="auto"/>
            <w:bottom w:val="none" w:sz="0" w:space="0" w:color="auto"/>
            <w:right w:val="none" w:sz="0" w:space="0" w:color="auto"/>
          </w:divBdr>
        </w:div>
        <w:div w:id="798687772">
          <w:marLeft w:val="0"/>
          <w:marRight w:val="0"/>
          <w:marTop w:val="0"/>
          <w:marBottom w:val="0"/>
          <w:divBdr>
            <w:top w:val="none" w:sz="0" w:space="0" w:color="auto"/>
            <w:left w:val="none" w:sz="0" w:space="0" w:color="auto"/>
            <w:bottom w:val="none" w:sz="0" w:space="0" w:color="auto"/>
            <w:right w:val="none" w:sz="0" w:space="0" w:color="auto"/>
          </w:divBdr>
        </w:div>
        <w:div w:id="1894658833">
          <w:marLeft w:val="0"/>
          <w:marRight w:val="0"/>
          <w:marTop w:val="0"/>
          <w:marBottom w:val="0"/>
          <w:divBdr>
            <w:top w:val="none" w:sz="0" w:space="0" w:color="auto"/>
            <w:left w:val="none" w:sz="0" w:space="0" w:color="auto"/>
            <w:bottom w:val="none" w:sz="0" w:space="0" w:color="auto"/>
            <w:right w:val="none" w:sz="0" w:space="0" w:color="auto"/>
          </w:divBdr>
        </w:div>
        <w:div w:id="436874833">
          <w:marLeft w:val="0"/>
          <w:marRight w:val="0"/>
          <w:marTop w:val="0"/>
          <w:marBottom w:val="0"/>
          <w:divBdr>
            <w:top w:val="none" w:sz="0" w:space="0" w:color="auto"/>
            <w:left w:val="none" w:sz="0" w:space="0" w:color="auto"/>
            <w:bottom w:val="none" w:sz="0" w:space="0" w:color="auto"/>
            <w:right w:val="none" w:sz="0" w:space="0" w:color="auto"/>
          </w:divBdr>
        </w:div>
        <w:div w:id="1821192899">
          <w:marLeft w:val="0"/>
          <w:marRight w:val="0"/>
          <w:marTop w:val="0"/>
          <w:marBottom w:val="0"/>
          <w:divBdr>
            <w:top w:val="none" w:sz="0" w:space="0" w:color="auto"/>
            <w:left w:val="none" w:sz="0" w:space="0" w:color="auto"/>
            <w:bottom w:val="none" w:sz="0" w:space="0" w:color="auto"/>
            <w:right w:val="none" w:sz="0" w:space="0" w:color="auto"/>
          </w:divBdr>
        </w:div>
        <w:div w:id="1806967444">
          <w:marLeft w:val="0"/>
          <w:marRight w:val="0"/>
          <w:marTop w:val="0"/>
          <w:marBottom w:val="0"/>
          <w:divBdr>
            <w:top w:val="none" w:sz="0" w:space="0" w:color="auto"/>
            <w:left w:val="none" w:sz="0" w:space="0" w:color="auto"/>
            <w:bottom w:val="none" w:sz="0" w:space="0" w:color="auto"/>
            <w:right w:val="none" w:sz="0" w:space="0" w:color="auto"/>
          </w:divBdr>
        </w:div>
        <w:div w:id="407970213">
          <w:marLeft w:val="0"/>
          <w:marRight w:val="0"/>
          <w:marTop w:val="0"/>
          <w:marBottom w:val="0"/>
          <w:divBdr>
            <w:top w:val="none" w:sz="0" w:space="0" w:color="auto"/>
            <w:left w:val="none" w:sz="0" w:space="0" w:color="auto"/>
            <w:bottom w:val="none" w:sz="0" w:space="0" w:color="auto"/>
            <w:right w:val="none" w:sz="0" w:space="0" w:color="auto"/>
          </w:divBdr>
        </w:div>
        <w:div w:id="1147823688">
          <w:marLeft w:val="0"/>
          <w:marRight w:val="0"/>
          <w:marTop w:val="0"/>
          <w:marBottom w:val="0"/>
          <w:divBdr>
            <w:top w:val="none" w:sz="0" w:space="0" w:color="auto"/>
            <w:left w:val="none" w:sz="0" w:space="0" w:color="auto"/>
            <w:bottom w:val="none" w:sz="0" w:space="0" w:color="auto"/>
            <w:right w:val="none" w:sz="0" w:space="0" w:color="auto"/>
          </w:divBdr>
        </w:div>
        <w:div w:id="1965309981">
          <w:marLeft w:val="0"/>
          <w:marRight w:val="0"/>
          <w:marTop w:val="0"/>
          <w:marBottom w:val="0"/>
          <w:divBdr>
            <w:top w:val="none" w:sz="0" w:space="0" w:color="auto"/>
            <w:left w:val="none" w:sz="0" w:space="0" w:color="auto"/>
            <w:bottom w:val="none" w:sz="0" w:space="0" w:color="auto"/>
            <w:right w:val="none" w:sz="0" w:space="0" w:color="auto"/>
          </w:divBdr>
        </w:div>
        <w:div w:id="1073310634">
          <w:marLeft w:val="0"/>
          <w:marRight w:val="0"/>
          <w:marTop w:val="0"/>
          <w:marBottom w:val="0"/>
          <w:divBdr>
            <w:top w:val="none" w:sz="0" w:space="0" w:color="auto"/>
            <w:left w:val="none" w:sz="0" w:space="0" w:color="auto"/>
            <w:bottom w:val="none" w:sz="0" w:space="0" w:color="auto"/>
            <w:right w:val="none" w:sz="0" w:space="0" w:color="auto"/>
          </w:divBdr>
        </w:div>
        <w:div w:id="1890995341">
          <w:marLeft w:val="0"/>
          <w:marRight w:val="0"/>
          <w:marTop w:val="0"/>
          <w:marBottom w:val="0"/>
          <w:divBdr>
            <w:top w:val="none" w:sz="0" w:space="0" w:color="auto"/>
            <w:left w:val="none" w:sz="0" w:space="0" w:color="auto"/>
            <w:bottom w:val="none" w:sz="0" w:space="0" w:color="auto"/>
            <w:right w:val="none" w:sz="0" w:space="0" w:color="auto"/>
          </w:divBdr>
        </w:div>
        <w:div w:id="1742024224">
          <w:marLeft w:val="0"/>
          <w:marRight w:val="0"/>
          <w:marTop w:val="0"/>
          <w:marBottom w:val="0"/>
          <w:divBdr>
            <w:top w:val="none" w:sz="0" w:space="0" w:color="auto"/>
            <w:left w:val="none" w:sz="0" w:space="0" w:color="auto"/>
            <w:bottom w:val="none" w:sz="0" w:space="0" w:color="auto"/>
            <w:right w:val="none" w:sz="0" w:space="0" w:color="auto"/>
          </w:divBdr>
        </w:div>
        <w:div w:id="476455607">
          <w:marLeft w:val="0"/>
          <w:marRight w:val="0"/>
          <w:marTop w:val="0"/>
          <w:marBottom w:val="0"/>
          <w:divBdr>
            <w:top w:val="none" w:sz="0" w:space="0" w:color="auto"/>
            <w:left w:val="none" w:sz="0" w:space="0" w:color="auto"/>
            <w:bottom w:val="none" w:sz="0" w:space="0" w:color="auto"/>
            <w:right w:val="none" w:sz="0" w:space="0" w:color="auto"/>
          </w:divBdr>
        </w:div>
        <w:div w:id="1521240427">
          <w:marLeft w:val="0"/>
          <w:marRight w:val="0"/>
          <w:marTop w:val="0"/>
          <w:marBottom w:val="0"/>
          <w:divBdr>
            <w:top w:val="none" w:sz="0" w:space="0" w:color="auto"/>
            <w:left w:val="none" w:sz="0" w:space="0" w:color="auto"/>
            <w:bottom w:val="none" w:sz="0" w:space="0" w:color="auto"/>
            <w:right w:val="none" w:sz="0" w:space="0" w:color="auto"/>
          </w:divBdr>
        </w:div>
        <w:div w:id="870874597">
          <w:marLeft w:val="0"/>
          <w:marRight w:val="0"/>
          <w:marTop w:val="0"/>
          <w:marBottom w:val="0"/>
          <w:divBdr>
            <w:top w:val="none" w:sz="0" w:space="0" w:color="auto"/>
            <w:left w:val="none" w:sz="0" w:space="0" w:color="auto"/>
            <w:bottom w:val="none" w:sz="0" w:space="0" w:color="auto"/>
            <w:right w:val="none" w:sz="0" w:space="0" w:color="auto"/>
          </w:divBdr>
        </w:div>
        <w:div w:id="1464807642">
          <w:marLeft w:val="0"/>
          <w:marRight w:val="0"/>
          <w:marTop w:val="0"/>
          <w:marBottom w:val="0"/>
          <w:divBdr>
            <w:top w:val="none" w:sz="0" w:space="0" w:color="auto"/>
            <w:left w:val="none" w:sz="0" w:space="0" w:color="auto"/>
            <w:bottom w:val="none" w:sz="0" w:space="0" w:color="auto"/>
            <w:right w:val="none" w:sz="0" w:space="0" w:color="auto"/>
          </w:divBdr>
        </w:div>
        <w:div w:id="708917139">
          <w:marLeft w:val="0"/>
          <w:marRight w:val="0"/>
          <w:marTop w:val="0"/>
          <w:marBottom w:val="0"/>
          <w:divBdr>
            <w:top w:val="none" w:sz="0" w:space="0" w:color="auto"/>
            <w:left w:val="none" w:sz="0" w:space="0" w:color="auto"/>
            <w:bottom w:val="none" w:sz="0" w:space="0" w:color="auto"/>
            <w:right w:val="none" w:sz="0" w:space="0" w:color="auto"/>
          </w:divBdr>
        </w:div>
        <w:div w:id="489518817">
          <w:marLeft w:val="0"/>
          <w:marRight w:val="0"/>
          <w:marTop w:val="0"/>
          <w:marBottom w:val="0"/>
          <w:divBdr>
            <w:top w:val="none" w:sz="0" w:space="0" w:color="auto"/>
            <w:left w:val="none" w:sz="0" w:space="0" w:color="auto"/>
            <w:bottom w:val="none" w:sz="0" w:space="0" w:color="auto"/>
            <w:right w:val="none" w:sz="0" w:space="0" w:color="auto"/>
          </w:divBdr>
        </w:div>
        <w:div w:id="1373269014">
          <w:marLeft w:val="0"/>
          <w:marRight w:val="0"/>
          <w:marTop w:val="0"/>
          <w:marBottom w:val="0"/>
          <w:divBdr>
            <w:top w:val="none" w:sz="0" w:space="0" w:color="auto"/>
            <w:left w:val="none" w:sz="0" w:space="0" w:color="auto"/>
            <w:bottom w:val="none" w:sz="0" w:space="0" w:color="auto"/>
            <w:right w:val="none" w:sz="0" w:space="0" w:color="auto"/>
          </w:divBdr>
        </w:div>
        <w:div w:id="2056733724">
          <w:marLeft w:val="0"/>
          <w:marRight w:val="0"/>
          <w:marTop w:val="0"/>
          <w:marBottom w:val="0"/>
          <w:divBdr>
            <w:top w:val="none" w:sz="0" w:space="0" w:color="auto"/>
            <w:left w:val="none" w:sz="0" w:space="0" w:color="auto"/>
            <w:bottom w:val="none" w:sz="0" w:space="0" w:color="auto"/>
            <w:right w:val="none" w:sz="0" w:space="0" w:color="auto"/>
          </w:divBdr>
        </w:div>
        <w:div w:id="1942645946">
          <w:marLeft w:val="0"/>
          <w:marRight w:val="0"/>
          <w:marTop w:val="0"/>
          <w:marBottom w:val="0"/>
          <w:divBdr>
            <w:top w:val="none" w:sz="0" w:space="0" w:color="auto"/>
            <w:left w:val="none" w:sz="0" w:space="0" w:color="auto"/>
            <w:bottom w:val="none" w:sz="0" w:space="0" w:color="auto"/>
            <w:right w:val="none" w:sz="0" w:space="0" w:color="auto"/>
          </w:divBdr>
        </w:div>
        <w:div w:id="1040672293">
          <w:marLeft w:val="0"/>
          <w:marRight w:val="0"/>
          <w:marTop w:val="0"/>
          <w:marBottom w:val="0"/>
          <w:divBdr>
            <w:top w:val="none" w:sz="0" w:space="0" w:color="auto"/>
            <w:left w:val="none" w:sz="0" w:space="0" w:color="auto"/>
            <w:bottom w:val="none" w:sz="0" w:space="0" w:color="auto"/>
            <w:right w:val="none" w:sz="0" w:space="0" w:color="auto"/>
          </w:divBdr>
        </w:div>
        <w:div w:id="933248935">
          <w:marLeft w:val="0"/>
          <w:marRight w:val="0"/>
          <w:marTop w:val="0"/>
          <w:marBottom w:val="0"/>
          <w:divBdr>
            <w:top w:val="none" w:sz="0" w:space="0" w:color="auto"/>
            <w:left w:val="none" w:sz="0" w:space="0" w:color="auto"/>
            <w:bottom w:val="none" w:sz="0" w:space="0" w:color="auto"/>
            <w:right w:val="none" w:sz="0" w:space="0" w:color="auto"/>
          </w:divBdr>
        </w:div>
        <w:div w:id="2132362447">
          <w:marLeft w:val="0"/>
          <w:marRight w:val="0"/>
          <w:marTop w:val="0"/>
          <w:marBottom w:val="0"/>
          <w:divBdr>
            <w:top w:val="none" w:sz="0" w:space="0" w:color="auto"/>
            <w:left w:val="none" w:sz="0" w:space="0" w:color="auto"/>
            <w:bottom w:val="none" w:sz="0" w:space="0" w:color="auto"/>
            <w:right w:val="none" w:sz="0" w:space="0" w:color="auto"/>
          </w:divBdr>
        </w:div>
        <w:div w:id="1716152015">
          <w:marLeft w:val="0"/>
          <w:marRight w:val="0"/>
          <w:marTop w:val="0"/>
          <w:marBottom w:val="0"/>
          <w:divBdr>
            <w:top w:val="none" w:sz="0" w:space="0" w:color="auto"/>
            <w:left w:val="none" w:sz="0" w:space="0" w:color="auto"/>
            <w:bottom w:val="none" w:sz="0" w:space="0" w:color="auto"/>
            <w:right w:val="none" w:sz="0" w:space="0" w:color="auto"/>
          </w:divBdr>
        </w:div>
        <w:div w:id="915896052">
          <w:marLeft w:val="0"/>
          <w:marRight w:val="0"/>
          <w:marTop w:val="0"/>
          <w:marBottom w:val="0"/>
          <w:divBdr>
            <w:top w:val="none" w:sz="0" w:space="0" w:color="auto"/>
            <w:left w:val="none" w:sz="0" w:space="0" w:color="auto"/>
            <w:bottom w:val="none" w:sz="0" w:space="0" w:color="auto"/>
            <w:right w:val="none" w:sz="0" w:space="0" w:color="auto"/>
          </w:divBdr>
        </w:div>
        <w:div w:id="198664478">
          <w:marLeft w:val="0"/>
          <w:marRight w:val="0"/>
          <w:marTop w:val="0"/>
          <w:marBottom w:val="0"/>
          <w:divBdr>
            <w:top w:val="none" w:sz="0" w:space="0" w:color="auto"/>
            <w:left w:val="none" w:sz="0" w:space="0" w:color="auto"/>
            <w:bottom w:val="none" w:sz="0" w:space="0" w:color="auto"/>
            <w:right w:val="none" w:sz="0" w:space="0" w:color="auto"/>
          </w:divBdr>
        </w:div>
        <w:div w:id="1550528203">
          <w:marLeft w:val="0"/>
          <w:marRight w:val="0"/>
          <w:marTop w:val="0"/>
          <w:marBottom w:val="0"/>
          <w:divBdr>
            <w:top w:val="none" w:sz="0" w:space="0" w:color="auto"/>
            <w:left w:val="none" w:sz="0" w:space="0" w:color="auto"/>
            <w:bottom w:val="none" w:sz="0" w:space="0" w:color="auto"/>
            <w:right w:val="none" w:sz="0" w:space="0" w:color="auto"/>
          </w:divBdr>
        </w:div>
        <w:div w:id="934365482">
          <w:marLeft w:val="0"/>
          <w:marRight w:val="0"/>
          <w:marTop w:val="0"/>
          <w:marBottom w:val="0"/>
          <w:divBdr>
            <w:top w:val="none" w:sz="0" w:space="0" w:color="auto"/>
            <w:left w:val="none" w:sz="0" w:space="0" w:color="auto"/>
            <w:bottom w:val="none" w:sz="0" w:space="0" w:color="auto"/>
            <w:right w:val="none" w:sz="0" w:space="0" w:color="auto"/>
          </w:divBdr>
        </w:div>
        <w:div w:id="1664896389">
          <w:marLeft w:val="0"/>
          <w:marRight w:val="0"/>
          <w:marTop w:val="0"/>
          <w:marBottom w:val="0"/>
          <w:divBdr>
            <w:top w:val="none" w:sz="0" w:space="0" w:color="auto"/>
            <w:left w:val="none" w:sz="0" w:space="0" w:color="auto"/>
            <w:bottom w:val="none" w:sz="0" w:space="0" w:color="auto"/>
            <w:right w:val="none" w:sz="0" w:space="0" w:color="auto"/>
          </w:divBdr>
        </w:div>
        <w:div w:id="262037993">
          <w:marLeft w:val="0"/>
          <w:marRight w:val="0"/>
          <w:marTop w:val="0"/>
          <w:marBottom w:val="0"/>
          <w:divBdr>
            <w:top w:val="none" w:sz="0" w:space="0" w:color="auto"/>
            <w:left w:val="none" w:sz="0" w:space="0" w:color="auto"/>
            <w:bottom w:val="none" w:sz="0" w:space="0" w:color="auto"/>
            <w:right w:val="none" w:sz="0" w:space="0" w:color="auto"/>
          </w:divBdr>
        </w:div>
        <w:div w:id="1074744724">
          <w:marLeft w:val="0"/>
          <w:marRight w:val="0"/>
          <w:marTop w:val="0"/>
          <w:marBottom w:val="0"/>
          <w:divBdr>
            <w:top w:val="none" w:sz="0" w:space="0" w:color="auto"/>
            <w:left w:val="none" w:sz="0" w:space="0" w:color="auto"/>
            <w:bottom w:val="none" w:sz="0" w:space="0" w:color="auto"/>
            <w:right w:val="none" w:sz="0" w:space="0" w:color="auto"/>
          </w:divBdr>
        </w:div>
        <w:div w:id="934745061">
          <w:marLeft w:val="0"/>
          <w:marRight w:val="0"/>
          <w:marTop w:val="0"/>
          <w:marBottom w:val="0"/>
          <w:divBdr>
            <w:top w:val="none" w:sz="0" w:space="0" w:color="auto"/>
            <w:left w:val="none" w:sz="0" w:space="0" w:color="auto"/>
            <w:bottom w:val="none" w:sz="0" w:space="0" w:color="auto"/>
            <w:right w:val="none" w:sz="0" w:space="0" w:color="auto"/>
          </w:divBdr>
        </w:div>
        <w:div w:id="997923480">
          <w:marLeft w:val="0"/>
          <w:marRight w:val="0"/>
          <w:marTop w:val="0"/>
          <w:marBottom w:val="0"/>
          <w:divBdr>
            <w:top w:val="none" w:sz="0" w:space="0" w:color="auto"/>
            <w:left w:val="none" w:sz="0" w:space="0" w:color="auto"/>
            <w:bottom w:val="none" w:sz="0" w:space="0" w:color="auto"/>
            <w:right w:val="none" w:sz="0" w:space="0" w:color="auto"/>
          </w:divBdr>
        </w:div>
        <w:div w:id="1538620830">
          <w:marLeft w:val="0"/>
          <w:marRight w:val="0"/>
          <w:marTop w:val="0"/>
          <w:marBottom w:val="0"/>
          <w:divBdr>
            <w:top w:val="none" w:sz="0" w:space="0" w:color="auto"/>
            <w:left w:val="none" w:sz="0" w:space="0" w:color="auto"/>
            <w:bottom w:val="none" w:sz="0" w:space="0" w:color="auto"/>
            <w:right w:val="none" w:sz="0" w:space="0" w:color="auto"/>
          </w:divBdr>
        </w:div>
        <w:div w:id="1223248065">
          <w:marLeft w:val="0"/>
          <w:marRight w:val="0"/>
          <w:marTop w:val="0"/>
          <w:marBottom w:val="0"/>
          <w:divBdr>
            <w:top w:val="none" w:sz="0" w:space="0" w:color="auto"/>
            <w:left w:val="none" w:sz="0" w:space="0" w:color="auto"/>
            <w:bottom w:val="none" w:sz="0" w:space="0" w:color="auto"/>
            <w:right w:val="none" w:sz="0" w:space="0" w:color="auto"/>
          </w:divBdr>
        </w:div>
        <w:div w:id="1076055728">
          <w:marLeft w:val="0"/>
          <w:marRight w:val="0"/>
          <w:marTop w:val="0"/>
          <w:marBottom w:val="0"/>
          <w:divBdr>
            <w:top w:val="none" w:sz="0" w:space="0" w:color="auto"/>
            <w:left w:val="none" w:sz="0" w:space="0" w:color="auto"/>
            <w:bottom w:val="none" w:sz="0" w:space="0" w:color="auto"/>
            <w:right w:val="none" w:sz="0" w:space="0" w:color="auto"/>
          </w:divBdr>
        </w:div>
        <w:div w:id="1298995497">
          <w:marLeft w:val="0"/>
          <w:marRight w:val="0"/>
          <w:marTop w:val="0"/>
          <w:marBottom w:val="0"/>
          <w:divBdr>
            <w:top w:val="none" w:sz="0" w:space="0" w:color="auto"/>
            <w:left w:val="none" w:sz="0" w:space="0" w:color="auto"/>
            <w:bottom w:val="none" w:sz="0" w:space="0" w:color="auto"/>
            <w:right w:val="none" w:sz="0" w:space="0" w:color="auto"/>
          </w:divBdr>
        </w:div>
        <w:div w:id="1076323284">
          <w:marLeft w:val="0"/>
          <w:marRight w:val="0"/>
          <w:marTop w:val="0"/>
          <w:marBottom w:val="0"/>
          <w:divBdr>
            <w:top w:val="none" w:sz="0" w:space="0" w:color="auto"/>
            <w:left w:val="none" w:sz="0" w:space="0" w:color="auto"/>
            <w:bottom w:val="none" w:sz="0" w:space="0" w:color="auto"/>
            <w:right w:val="none" w:sz="0" w:space="0" w:color="auto"/>
          </w:divBdr>
        </w:div>
        <w:div w:id="1535456538">
          <w:marLeft w:val="0"/>
          <w:marRight w:val="0"/>
          <w:marTop w:val="0"/>
          <w:marBottom w:val="0"/>
          <w:divBdr>
            <w:top w:val="none" w:sz="0" w:space="0" w:color="auto"/>
            <w:left w:val="none" w:sz="0" w:space="0" w:color="auto"/>
            <w:bottom w:val="none" w:sz="0" w:space="0" w:color="auto"/>
            <w:right w:val="none" w:sz="0" w:space="0" w:color="auto"/>
          </w:divBdr>
        </w:div>
        <w:div w:id="1255435786">
          <w:marLeft w:val="0"/>
          <w:marRight w:val="0"/>
          <w:marTop w:val="0"/>
          <w:marBottom w:val="0"/>
          <w:divBdr>
            <w:top w:val="none" w:sz="0" w:space="0" w:color="auto"/>
            <w:left w:val="none" w:sz="0" w:space="0" w:color="auto"/>
            <w:bottom w:val="none" w:sz="0" w:space="0" w:color="auto"/>
            <w:right w:val="none" w:sz="0" w:space="0" w:color="auto"/>
          </w:divBdr>
        </w:div>
        <w:div w:id="750738105">
          <w:marLeft w:val="0"/>
          <w:marRight w:val="0"/>
          <w:marTop w:val="0"/>
          <w:marBottom w:val="0"/>
          <w:divBdr>
            <w:top w:val="none" w:sz="0" w:space="0" w:color="auto"/>
            <w:left w:val="none" w:sz="0" w:space="0" w:color="auto"/>
            <w:bottom w:val="none" w:sz="0" w:space="0" w:color="auto"/>
            <w:right w:val="none" w:sz="0" w:space="0" w:color="auto"/>
          </w:divBdr>
        </w:div>
        <w:div w:id="542787532">
          <w:marLeft w:val="0"/>
          <w:marRight w:val="0"/>
          <w:marTop w:val="0"/>
          <w:marBottom w:val="0"/>
          <w:divBdr>
            <w:top w:val="none" w:sz="0" w:space="0" w:color="auto"/>
            <w:left w:val="none" w:sz="0" w:space="0" w:color="auto"/>
            <w:bottom w:val="none" w:sz="0" w:space="0" w:color="auto"/>
            <w:right w:val="none" w:sz="0" w:space="0" w:color="auto"/>
          </w:divBdr>
        </w:div>
        <w:div w:id="1769428205">
          <w:marLeft w:val="0"/>
          <w:marRight w:val="0"/>
          <w:marTop w:val="0"/>
          <w:marBottom w:val="0"/>
          <w:divBdr>
            <w:top w:val="none" w:sz="0" w:space="0" w:color="auto"/>
            <w:left w:val="none" w:sz="0" w:space="0" w:color="auto"/>
            <w:bottom w:val="none" w:sz="0" w:space="0" w:color="auto"/>
            <w:right w:val="none" w:sz="0" w:space="0" w:color="auto"/>
          </w:divBdr>
        </w:div>
        <w:div w:id="633951580">
          <w:marLeft w:val="0"/>
          <w:marRight w:val="0"/>
          <w:marTop w:val="0"/>
          <w:marBottom w:val="0"/>
          <w:divBdr>
            <w:top w:val="none" w:sz="0" w:space="0" w:color="auto"/>
            <w:left w:val="none" w:sz="0" w:space="0" w:color="auto"/>
            <w:bottom w:val="none" w:sz="0" w:space="0" w:color="auto"/>
            <w:right w:val="none" w:sz="0" w:space="0" w:color="auto"/>
          </w:divBdr>
        </w:div>
        <w:div w:id="1511987947">
          <w:marLeft w:val="0"/>
          <w:marRight w:val="0"/>
          <w:marTop w:val="0"/>
          <w:marBottom w:val="0"/>
          <w:divBdr>
            <w:top w:val="none" w:sz="0" w:space="0" w:color="auto"/>
            <w:left w:val="none" w:sz="0" w:space="0" w:color="auto"/>
            <w:bottom w:val="none" w:sz="0" w:space="0" w:color="auto"/>
            <w:right w:val="none" w:sz="0" w:space="0" w:color="auto"/>
          </w:divBdr>
        </w:div>
        <w:div w:id="1019043732">
          <w:marLeft w:val="0"/>
          <w:marRight w:val="0"/>
          <w:marTop w:val="0"/>
          <w:marBottom w:val="0"/>
          <w:divBdr>
            <w:top w:val="none" w:sz="0" w:space="0" w:color="auto"/>
            <w:left w:val="none" w:sz="0" w:space="0" w:color="auto"/>
            <w:bottom w:val="none" w:sz="0" w:space="0" w:color="auto"/>
            <w:right w:val="none" w:sz="0" w:space="0" w:color="auto"/>
          </w:divBdr>
        </w:div>
        <w:div w:id="1475945457">
          <w:marLeft w:val="0"/>
          <w:marRight w:val="0"/>
          <w:marTop w:val="0"/>
          <w:marBottom w:val="0"/>
          <w:divBdr>
            <w:top w:val="none" w:sz="0" w:space="0" w:color="auto"/>
            <w:left w:val="none" w:sz="0" w:space="0" w:color="auto"/>
            <w:bottom w:val="none" w:sz="0" w:space="0" w:color="auto"/>
            <w:right w:val="none" w:sz="0" w:space="0" w:color="auto"/>
          </w:divBdr>
        </w:div>
        <w:div w:id="1947077001">
          <w:marLeft w:val="0"/>
          <w:marRight w:val="0"/>
          <w:marTop w:val="0"/>
          <w:marBottom w:val="0"/>
          <w:divBdr>
            <w:top w:val="none" w:sz="0" w:space="0" w:color="auto"/>
            <w:left w:val="none" w:sz="0" w:space="0" w:color="auto"/>
            <w:bottom w:val="none" w:sz="0" w:space="0" w:color="auto"/>
            <w:right w:val="none" w:sz="0" w:space="0" w:color="auto"/>
          </w:divBdr>
        </w:div>
        <w:div w:id="1504127261">
          <w:marLeft w:val="0"/>
          <w:marRight w:val="0"/>
          <w:marTop w:val="0"/>
          <w:marBottom w:val="0"/>
          <w:divBdr>
            <w:top w:val="none" w:sz="0" w:space="0" w:color="auto"/>
            <w:left w:val="none" w:sz="0" w:space="0" w:color="auto"/>
            <w:bottom w:val="none" w:sz="0" w:space="0" w:color="auto"/>
            <w:right w:val="none" w:sz="0" w:space="0" w:color="auto"/>
          </w:divBdr>
        </w:div>
        <w:div w:id="1505827403">
          <w:marLeft w:val="0"/>
          <w:marRight w:val="0"/>
          <w:marTop w:val="0"/>
          <w:marBottom w:val="0"/>
          <w:divBdr>
            <w:top w:val="none" w:sz="0" w:space="0" w:color="auto"/>
            <w:left w:val="none" w:sz="0" w:space="0" w:color="auto"/>
            <w:bottom w:val="none" w:sz="0" w:space="0" w:color="auto"/>
            <w:right w:val="none" w:sz="0" w:space="0" w:color="auto"/>
          </w:divBdr>
        </w:div>
        <w:div w:id="1243225501">
          <w:marLeft w:val="0"/>
          <w:marRight w:val="0"/>
          <w:marTop w:val="0"/>
          <w:marBottom w:val="0"/>
          <w:divBdr>
            <w:top w:val="none" w:sz="0" w:space="0" w:color="auto"/>
            <w:left w:val="none" w:sz="0" w:space="0" w:color="auto"/>
            <w:bottom w:val="none" w:sz="0" w:space="0" w:color="auto"/>
            <w:right w:val="none" w:sz="0" w:space="0" w:color="auto"/>
          </w:divBdr>
        </w:div>
        <w:div w:id="242104591">
          <w:marLeft w:val="0"/>
          <w:marRight w:val="0"/>
          <w:marTop w:val="0"/>
          <w:marBottom w:val="0"/>
          <w:divBdr>
            <w:top w:val="none" w:sz="0" w:space="0" w:color="auto"/>
            <w:left w:val="none" w:sz="0" w:space="0" w:color="auto"/>
            <w:bottom w:val="none" w:sz="0" w:space="0" w:color="auto"/>
            <w:right w:val="none" w:sz="0" w:space="0" w:color="auto"/>
          </w:divBdr>
        </w:div>
        <w:div w:id="81490862">
          <w:marLeft w:val="0"/>
          <w:marRight w:val="0"/>
          <w:marTop w:val="0"/>
          <w:marBottom w:val="0"/>
          <w:divBdr>
            <w:top w:val="none" w:sz="0" w:space="0" w:color="auto"/>
            <w:left w:val="none" w:sz="0" w:space="0" w:color="auto"/>
            <w:bottom w:val="none" w:sz="0" w:space="0" w:color="auto"/>
            <w:right w:val="none" w:sz="0" w:space="0" w:color="auto"/>
          </w:divBdr>
        </w:div>
        <w:div w:id="200899102">
          <w:marLeft w:val="0"/>
          <w:marRight w:val="0"/>
          <w:marTop w:val="0"/>
          <w:marBottom w:val="0"/>
          <w:divBdr>
            <w:top w:val="none" w:sz="0" w:space="0" w:color="auto"/>
            <w:left w:val="none" w:sz="0" w:space="0" w:color="auto"/>
            <w:bottom w:val="none" w:sz="0" w:space="0" w:color="auto"/>
            <w:right w:val="none" w:sz="0" w:space="0" w:color="auto"/>
          </w:divBdr>
        </w:div>
        <w:div w:id="974681904">
          <w:marLeft w:val="0"/>
          <w:marRight w:val="0"/>
          <w:marTop w:val="0"/>
          <w:marBottom w:val="0"/>
          <w:divBdr>
            <w:top w:val="none" w:sz="0" w:space="0" w:color="auto"/>
            <w:left w:val="none" w:sz="0" w:space="0" w:color="auto"/>
            <w:bottom w:val="none" w:sz="0" w:space="0" w:color="auto"/>
            <w:right w:val="none" w:sz="0" w:space="0" w:color="auto"/>
          </w:divBdr>
        </w:div>
        <w:div w:id="721754475">
          <w:marLeft w:val="0"/>
          <w:marRight w:val="0"/>
          <w:marTop w:val="0"/>
          <w:marBottom w:val="0"/>
          <w:divBdr>
            <w:top w:val="none" w:sz="0" w:space="0" w:color="auto"/>
            <w:left w:val="none" w:sz="0" w:space="0" w:color="auto"/>
            <w:bottom w:val="none" w:sz="0" w:space="0" w:color="auto"/>
            <w:right w:val="none" w:sz="0" w:space="0" w:color="auto"/>
          </w:divBdr>
        </w:div>
        <w:div w:id="980884567">
          <w:marLeft w:val="0"/>
          <w:marRight w:val="0"/>
          <w:marTop w:val="0"/>
          <w:marBottom w:val="0"/>
          <w:divBdr>
            <w:top w:val="none" w:sz="0" w:space="0" w:color="auto"/>
            <w:left w:val="none" w:sz="0" w:space="0" w:color="auto"/>
            <w:bottom w:val="none" w:sz="0" w:space="0" w:color="auto"/>
            <w:right w:val="none" w:sz="0" w:space="0" w:color="auto"/>
          </w:divBdr>
        </w:div>
        <w:div w:id="901015325">
          <w:marLeft w:val="0"/>
          <w:marRight w:val="0"/>
          <w:marTop w:val="0"/>
          <w:marBottom w:val="0"/>
          <w:divBdr>
            <w:top w:val="none" w:sz="0" w:space="0" w:color="auto"/>
            <w:left w:val="none" w:sz="0" w:space="0" w:color="auto"/>
            <w:bottom w:val="none" w:sz="0" w:space="0" w:color="auto"/>
            <w:right w:val="none" w:sz="0" w:space="0" w:color="auto"/>
          </w:divBdr>
        </w:div>
        <w:div w:id="1947468078">
          <w:marLeft w:val="0"/>
          <w:marRight w:val="0"/>
          <w:marTop w:val="0"/>
          <w:marBottom w:val="0"/>
          <w:divBdr>
            <w:top w:val="none" w:sz="0" w:space="0" w:color="auto"/>
            <w:left w:val="none" w:sz="0" w:space="0" w:color="auto"/>
            <w:bottom w:val="none" w:sz="0" w:space="0" w:color="auto"/>
            <w:right w:val="none" w:sz="0" w:space="0" w:color="auto"/>
          </w:divBdr>
        </w:div>
        <w:div w:id="1107968730">
          <w:marLeft w:val="0"/>
          <w:marRight w:val="0"/>
          <w:marTop w:val="0"/>
          <w:marBottom w:val="0"/>
          <w:divBdr>
            <w:top w:val="none" w:sz="0" w:space="0" w:color="auto"/>
            <w:left w:val="none" w:sz="0" w:space="0" w:color="auto"/>
            <w:bottom w:val="none" w:sz="0" w:space="0" w:color="auto"/>
            <w:right w:val="none" w:sz="0" w:space="0" w:color="auto"/>
          </w:divBdr>
        </w:div>
        <w:div w:id="961807733">
          <w:marLeft w:val="0"/>
          <w:marRight w:val="0"/>
          <w:marTop w:val="0"/>
          <w:marBottom w:val="0"/>
          <w:divBdr>
            <w:top w:val="none" w:sz="0" w:space="0" w:color="auto"/>
            <w:left w:val="none" w:sz="0" w:space="0" w:color="auto"/>
            <w:bottom w:val="none" w:sz="0" w:space="0" w:color="auto"/>
            <w:right w:val="none" w:sz="0" w:space="0" w:color="auto"/>
          </w:divBdr>
        </w:div>
        <w:div w:id="1527983283">
          <w:marLeft w:val="0"/>
          <w:marRight w:val="0"/>
          <w:marTop w:val="0"/>
          <w:marBottom w:val="0"/>
          <w:divBdr>
            <w:top w:val="none" w:sz="0" w:space="0" w:color="auto"/>
            <w:left w:val="none" w:sz="0" w:space="0" w:color="auto"/>
            <w:bottom w:val="none" w:sz="0" w:space="0" w:color="auto"/>
            <w:right w:val="none" w:sz="0" w:space="0" w:color="auto"/>
          </w:divBdr>
        </w:div>
        <w:div w:id="1475367509">
          <w:marLeft w:val="0"/>
          <w:marRight w:val="0"/>
          <w:marTop w:val="0"/>
          <w:marBottom w:val="0"/>
          <w:divBdr>
            <w:top w:val="none" w:sz="0" w:space="0" w:color="auto"/>
            <w:left w:val="none" w:sz="0" w:space="0" w:color="auto"/>
            <w:bottom w:val="none" w:sz="0" w:space="0" w:color="auto"/>
            <w:right w:val="none" w:sz="0" w:space="0" w:color="auto"/>
          </w:divBdr>
        </w:div>
        <w:div w:id="788819151">
          <w:marLeft w:val="0"/>
          <w:marRight w:val="0"/>
          <w:marTop w:val="0"/>
          <w:marBottom w:val="0"/>
          <w:divBdr>
            <w:top w:val="none" w:sz="0" w:space="0" w:color="auto"/>
            <w:left w:val="none" w:sz="0" w:space="0" w:color="auto"/>
            <w:bottom w:val="none" w:sz="0" w:space="0" w:color="auto"/>
            <w:right w:val="none" w:sz="0" w:space="0" w:color="auto"/>
          </w:divBdr>
        </w:div>
        <w:div w:id="1853449319">
          <w:marLeft w:val="0"/>
          <w:marRight w:val="0"/>
          <w:marTop w:val="0"/>
          <w:marBottom w:val="0"/>
          <w:divBdr>
            <w:top w:val="none" w:sz="0" w:space="0" w:color="auto"/>
            <w:left w:val="none" w:sz="0" w:space="0" w:color="auto"/>
            <w:bottom w:val="none" w:sz="0" w:space="0" w:color="auto"/>
            <w:right w:val="none" w:sz="0" w:space="0" w:color="auto"/>
          </w:divBdr>
        </w:div>
        <w:div w:id="1583249916">
          <w:marLeft w:val="0"/>
          <w:marRight w:val="0"/>
          <w:marTop w:val="0"/>
          <w:marBottom w:val="0"/>
          <w:divBdr>
            <w:top w:val="none" w:sz="0" w:space="0" w:color="auto"/>
            <w:left w:val="none" w:sz="0" w:space="0" w:color="auto"/>
            <w:bottom w:val="none" w:sz="0" w:space="0" w:color="auto"/>
            <w:right w:val="none" w:sz="0" w:space="0" w:color="auto"/>
          </w:divBdr>
        </w:div>
        <w:div w:id="1996913597">
          <w:marLeft w:val="0"/>
          <w:marRight w:val="0"/>
          <w:marTop w:val="0"/>
          <w:marBottom w:val="0"/>
          <w:divBdr>
            <w:top w:val="none" w:sz="0" w:space="0" w:color="auto"/>
            <w:left w:val="none" w:sz="0" w:space="0" w:color="auto"/>
            <w:bottom w:val="none" w:sz="0" w:space="0" w:color="auto"/>
            <w:right w:val="none" w:sz="0" w:space="0" w:color="auto"/>
          </w:divBdr>
        </w:div>
        <w:div w:id="774058052">
          <w:marLeft w:val="0"/>
          <w:marRight w:val="0"/>
          <w:marTop w:val="0"/>
          <w:marBottom w:val="0"/>
          <w:divBdr>
            <w:top w:val="none" w:sz="0" w:space="0" w:color="auto"/>
            <w:left w:val="none" w:sz="0" w:space="0" w:color="auto"/>
            <w:bottom w:val="none" w:sz="0" w:space="0" w:color="auto"/>
            <w:right w:val="none" w:sz="0" w:space="0" w:color="auto"/>
          </w:divBdr>
        </w:div>
        <w:div w:id="1154223675">
          <w:marLeft w:val="0"/>
          <w:marRight w:val="0"/>
          <w:marTop w:val="0"/>
          <w:marBottom w:val="0"/>
          <w:divBdr>
            <w:top w:val="none" w:sz="0" w:space="0" w:color="auto"/>
            <w:left w:val="none" w:sz="0" w:space="0" w:color="auto"/>
            <w:bottom w:val="none" w:sz="0" w:space="0" w:color="auto"/>
            <w:right w:val="none" w:sz="0" w:space="0" w:color="auto"/>
          </w:divBdr>
        </w:div>
        <w:div w:id="1397301">
          <w:marLeft w:val="0"/>
          <w:marRight w:val="0"/>
          <w:marTop w:val="0"/>
          <w:marBottom w:val="0"/>
          <w:divBdr>
            <w:top w:val="none" w:sz="0" w:space="0" w:color="auto"/>
            <w:left w:val="none" w:sz="0" w:space="0" w:color="auto"/>
            <w:bottom w:val="none" w:sz="0" w:space="0" w:color="auto"/>
            <w:right w:val="none" w:sz="0" w:space="0" w:color="auto"/>
          </w:divBdr>
        </w:div>
        <w:div w:id="1489898778">
          <w:marLeft w:val="0"/>
          <w:marRight w:val="0"/>
          <w:marTop w:val="0"/>
          <w:marBottom w:val="0"/>
          <w:divBdr>
            <w:top w:val="none" w:sz="0" w:space="0" w:color="auto"/>
            <w:left w:val="none" w:sz="0" w:space="0" w:color="auto"/>
            <w:bottom w:val="none" w:sz="0" w:space="0" w:color="auto"/>
            <w:right w:val="none" w:sz="0" w:space="0" w:color="auto"/>
          </w:divBdr>
        </w:div>
        <w:div w:id="436755829">
          <w:marLeft w:val="0"/>
          <w:marRight w:val="0"/>
          <w:marTop w:val="0"/>
          <w:marBottom w:val="0"/>
          <w:divBdr>
            <w:top w:val="none" w:sz="0" w:space="0" w:color="auto"/>
            <w:left w:val="none" w:sz="0" w:space="0" w:color="auto"/>
            <w:bottom w:val="none" w:sz="0" w:space="0" w:color="auto"/>
            <w:right w:val="none" w:sz="0" w:space="0" w:color="auto"/>
          </w:divBdr>
        </w:div>
        <w:div w:id="29573594">
          <w:marLeft w:val="0"/>
          <w:marRight w:val="0"/>
          <w:marTop w:val="0"/>
          <w:marBottom w:val="0"/>
          <w:divBdr>
            <w:top w:val="none" w:sz="0" w:space="0" w:color="auto"/>
            <w:left w:val="none" w:sz="0" w:space="0" w:color="auto"/>
            <w:bottom w:val="none" w:sz="0" w:space="0" w:color="auto"/>
            <w:right w:val="none" w:sz="0" w:space="0" w:color="auto"/>
          </w:divBdr>
        </w:div>
        <w:div w:id="1372999300">
          <w:marLeft w:val="0"/>
          <w:marRight w:val="0"/>
          <w:marTop w:val="0"/>
          <w:marBottom w:val="0"/>
          <w:divBdr>
            <w:top w:val="none" w:sz="0" w:space="0" w:color="auto"/>
            <w:left w:val="none" w:sz="0" w:space="0" w:color="auto"/>
            <w:bottom w:val="none" w:sz="0" w:space="0" w:color="auto"/>
            <w:right w:val="none" w:sz="0" w:space="0" w:color="auto"/>
          </w:divBdr>
        </w:div>
        <w:div w:id="935014543">
          <w:marLeft w:val="0"/>
          <w:marRight w:val="0"/>
          <w:marTop w:val="0"/>
          <w:marBottom w:val="0"/>
          <w:divBdr>
            <w:top w:val="none" w:sz="0" w:space="0" w:color="auto"/>
            <w:left w:val="none" w:sz="0" w:space="0" w:color="auto"/>
            <w:bottom w:val="none" w:sz="0" w:space="0" w:color="auto"/>
            <w:right w:val="none" w:sz="0" w:space="0" w:color="auto"/>
          </w:divBdr>
        </w:div>
        <w:div w:id="1152402864">
          <w:marLeft w:val="0"/>
          <w:marRight w:val="0"/>
          <w:marTop w:val="0"/>
          <w:marBottom w:val="0"/>
          <w:divBdr>
            <w:top w:val="none" w:sz="0" w:space="0" w:color="auto"/>
            <w:left w:val="none" w:sz="0" w:space="0" w:color="auto"/>
            <w:bottom w:val="none" w:sz="0" w:space="0" w:color="auto"/>
            <w:right w:val="none" w:sz="0" w:space="0" w:color="auto"/>
          </w:divBdr>
        </w:div>
        <w:div w:id="14235418">
          <w:marLeft w:val="0"/>
          <w:marRight w:val="0"/>
          <w:marTop w:val="0"/>
          <w:marBottom w:val="0"/>
          <w:divBdr>
            <w:top w:val="none" w:sz="0" w:space="0" w:color="auto"/>
            <w:left w:val="none" w:sz="0" w:space="0" w:color="auto"/>
            <w:bottom w:val="none" w:sz="0" w:space="0" w:color="auto"/>
            <w:right w:val="none" w:sz="0" w:space="0" w:color="auto"/>
          </w:divBdr>
        </w:div>
        <w:div w:id="2060202523">
          <w:marLeft w:val="0"/>
          <w:marRight w:val="0"/>
          <w:marTop w:val="0"/>
          <w:marBottom w:val="0"/>
          <w:divBdr>
            <w:top w:val="none" w:sz="0" w:space="0" w:color="auto"/>
            <w:left w:val="none" w:sz="0" w:space="0" w:color="auto"/>
            <w:bottom w:val="none" w:sz="0" w:space="0" w:color="auto"/>
            <w:right w:val="none" w:sz="0" w:space="0" w:color="auto"/>
          </w:divBdr>
        </w:div>
        <w:div w:id="1320380104">
          <w:marLeft w:val="0"/>
          <w:marRight w:val="0"/>
          <w:marTop w:val="0"/>
          <w:marBottom w:val="0"/>
          <w:divBdr>
            <w:top w:val="none" w:sz="0" w:space="0" w:color="auto"/>
            <w:left w:val="none" w:sz="0" w:space="0" w:color="auto"/>
            <w:bottom w:val="none" w:sz="0" w:space="0" w:color="auto"/>
            <w:right w:val="none" w:sz="0" w:space="0" w:color="auto"/>
          </w:divBdr>
        </w:div>
        <w:div w:id="1061057084">
          <w:marLeft w:val="0"/>
          <w:marRight w:val="0"/>
          <w:marTop w:val="0"/>
          <w:marBottom w:val="0"/>
          <w:divBdr>
            <w:top w:val="none" w:sz="0" w:space="0" w:color="auto"/>
            <w:left w:val="none" w:sz="0" w:space="0" w:color="auto"/>
            <w:bottom w:val="none" w:sz="0" w:space="0" w:color="auto"/>
            <w:right w:val="none" w:sz="0" w:space="0" w:color="auto"/>
          </w:divBdr>
        </w:div>
        <w:div w:id="362361944">
          <w:marLeft w:val="0"/>
          <w:marRight w:val="0"/>
          <w:marTop w:val="0"/>
          <w:marBottom w:val="0"/>
          <w:divBdr>
            <w:top w:val="none" w:sz="0" w:space="0" w:color="auto"/>
            <w:left w:val="none" w:sz="0" w:space="0" w:color="auto"/>
            <w:bottom w:val="none" w:sz="0" w:space="0" w:color="auto"/>
            <w:right w:val="none" w:sz="0" w:space="0" w:color="auto"/>
          </w:divBdr>
        </w:div>
        <w:div w:id="935863143">
          <w:marLeft w:val="0"/>
          <w:marRight w:val="0"/>
          <w:marTop w:val="0"/>
          <w:marBottom w:val="0"/>
          <w:divBdr>
            <w:top w:val="none" w:sz="0" w:space="0" w:color="auto"/>
            <w:left w:val="none" w:sz="0" w:space="0" w:color="auto"/>
            <w:bottom w:val="none" w:sz="0" w:space="0" w:color="auto"/>
            <w:right w:val="none" w:sz="0" w:space="0" w:color="auto"/>
          </w:divBdr>
        </w:div>
        <w:div w:id="1033504397">
          <w:marLeft w:val="0"/>
          <w:marRight w:val="0"/>
          <w:marTop w:val="0"/>
          <w:marBottom w:val="0"/>
          <w:divBdr>
            <w:top w:val="none" w:sz="0" w:space="0" w:color="auto"/>
            <w:left w:val="none" w:sz="0" w:space="0" w:color="auto"/>
            <w:bottom w:val="none" w:sz="0" w:space="0" w:color="auto"/>
            <w:right w:val="none" w:sz="0" w:space="0" w:color="auto"/>
          </w:divBdr>
        </w:div>
        <w:div w:id="1543980814">
          <w:marLeft w:val="0"/>
          <w:marRight w:val="0"/>
          <w:marTop w:val="0"/>
          <w:marBottom w:val="0"/>
          <w:divBdr>
            <w:top w:val="none" w:sz="0" w:space="0" w:color="auto"/>
            <w:left w:val="none" w:sz="0" w:space="0" w:color="auto"/>
            <w:bottom w:val="none" w:sz="0" w:space="0" w:color="auto"/>
            <w:right w:val="none" w:sz="0" w:space="0" w:color="auto"/>
          </w:divBdr>
        </w:div>
        <w:div w:id="67578417">
          <w:marLeft w:val="0"/>
          <w:marRight w:val="0"/>
          <w:marTop w:val="0"/>
          <w:marBottom w:val="0"/>
          <w:divBdr>
            <w:top w:val="none" w:sz="0" w:space="0" w:color="auto"/>
            <w:left w:val="none" w:sz="0" w:space="0" w:color="auto"/>
            <w:bottom w:val="none" w:sz="0" w:space="0" w:color="auto"/>
            <w:right w:val="none" w:sz="0" w:space="0" w:color="auto"/>
          </w:divBdr>
        </w:div>
        <w:div w:id="812675368">
          <w:marLeft w:val="0"/>
          <w:marRight w:val="0"/>
          <w:marTop w:val="0"/>
          <w:marBottom w:val="0"/>
          <w:divBdr>
            <w:top w:val="none" w:sz="0" w:space="0" w:color="auto"/>
            <w:left w:val="none" w:sz="0" w:space="0" w:color="auto"/>
            <w:bottom w:val="none" w:sz="0" w:space="0" w:color="auto"/>
            <w:right w:val="none" w:sz="0" w:space="0" w:color="auto"/>
          </w:divBdr>
        </w:div>
        <w:div w:id="833296195">
          <w:marLeft w:val="0"/>
          <w:marRight w:val="0"/>
          <w:marTop w:val="0"/>
          <w:marBottom w:val="0"/>
          <w:divBdr>
            <w:top w:val="none" w:sz="0" w:space="0" w:color="auto"/>
            <w:left w:val="none" w:sz="0" w:space="0" w:color="auto"/>
            <w:bottom w:val="none" w:sz="0" w:space="0" w:color="auto"/>
            <w:right w:val="none" w:sz="0" w:space="0" w:color="auto"/>
          </w:divBdr>
        </w:div>
        <w:div w:id="2111661004">
          <w:marLeft w:val="0"/>
          <w:marRight w:val="0"/>
          <w:marTop w:val="0"/>
          <w:marBottom w:val="0"/>
          <w:divBdr>
            <w:top w:val="none" w:sz="0" w:space="0" w:color="auto"/>
            <w:left w:val="none" w:sz="0" w:space="0" w:color="auto"/>
            <w:bottom w:val="none" w:sz="0" w:space="0" w:color="auto"/>
            <w:right w:val="none" w:sz="0" w:space="0" w:color="auto"/>
          </w:divBdr>
        </w:div>
        <w:div w:id="935940574">
          <w:marLeft w:val="0"/>
          <w:marRight w:val="0"/>
          <w:marTop w:val="0"/>
          <w:marBottom w:val="0"/>
          <w:divBdr>
            <w:top w:val="none" w:sz="0" w:space="0" w:color="auto"/>
            <w:left w:val="none" w:sz="0" w:space="0" w:color="auto"/>
            <w:bottom w:val="none" w:sz="0" w:space="0" w:color="auto"/>
            <w:right w:val="none" w:sz="0" w:space="0" w:color="auto"/>
          </w:divBdr>
        </w:div>
        <w:div w:id="1072384404">
          <w:marLeft w:val="0"/>
          <w:marRight w:val="0"/>
          <w:marTop w:val="0"/>
          <w:marBottom w:val="0"/>
          <w:divBdr>
            <w:top w:val="none" w:sz="0" w:space="0" w:color="auto"/>
            <w:left w:val="none" w:sz="0" w:space="0" w:color="auto"/>
            <w:bottom w:val="none" w:sz="0" w:space="0" w:color="auto"/>
            <w:right w:val="none" w:sz="0" w:space="0" w:color="auto"/>
          </w:divBdr>
        </w:div>
        <w:div w:id="1088428506">
          <w:marLeft w:val="0"/>
          <w:marRight w:val="0"/>
          <w:marTop w:val="0"/>
          <w:marBottom w:val="0"/>
          <w:divBdr>
            <w:top w:val="none" w:sz="0" w:space="0" w:color="auto"/>
            <w:left w:val="none" w:sz="0" w:space="0" w:color="auto"/>
            <w:bottom w:val="none" w:sz="0" w:space="0" w:color="auto"/>
            <w:right w:val="none" w:sz="0" w:space="0" w:color="auto"/>
          </w:divBdr>
        </w:div>
        <w:div w:id="1557618299">
          <w:marLeft w:val="0"/>
          <w:marRight w:val="0"/>
          <w:marTop w:val="0"/>
          <w:marBottom w:val="0"/>
          <w:divBdr>
            <w:top w:val="none" w:sz="0" w:space="0" w:color="auto"/>
            <w:left w:val="none" w:sz="0" w:space="0" w:color="auto"/>
            <w:bottom w:val="none" w:sz="0" w:space="0" w:color="auto"/>
            <w:right w:val="none" w:sz="0" w:space="0" w:color="auto"/>
          </w:divBdr>
        </w:div>
        <w:div w:id="799223271">
          <w:marLeft w:val="0"/>
          <w:marRight w:val="0"/>
          <w:marTop w:val="0"/>
          <w:marBottom w:val="0"/>
          <w:divBdr>
            <w:top w:val="none" w:sz="0" w:space="0" w:color="auto"/>
            <w:left w:val="none" w:sz="0" w:space="0" w:color="auto"/>
            <w:bottom w:val="none" w:sz="0" w:space="0" w:color="auto"/>
            <w:right w:val="none" w:sz="0" w:space="0" w:color="auto"/>
          </w:divBdr>
        </w:div>
        <w:div w:id="91827637">
          <w:marLeft w:val="0"/>
          <w:marRight w:val="0"/>
          <w:marTop w:val="0"/>
          <w:marBottom w:val="0"/>
          <w:divBdr>
            <w:top w:val="none" w:sz="0" w:space="0" w:color="auto"/>
            <w:left w:val="none" w:sz="0" w:space="0" w:color="auto"/>
            <w:bottom w:val="none" w:sz="0" w:space="0" w:color="auto"/>
            <w:right w:val="none" w:sz="0" w:space="0" w:color="auto"/>
          </w:divBdr>
        </w:div>
        <w:div w:id="426005520">
          <w:marLeft w:val="0"/>
          <w:marRight w:val="0"/>
          <w:marTop w:val="0"/>
          <w:marBottom w:val="0"/>
          <w:divBdr>
            <w:top w:val="none" w:sz="0" w:space="0" w:color="auto"/>
            <w:left w:val="none" w:sz="0" w:space="0" w:color="auto"/>
            <w:bottom w:val="none" w:sz="0" w:space="0" w:color="auto"/>
            <w:right w:val="none" w:sz="0" w:space="0" w:color="auto"/>
          </w:divBdr>
        </w:div>
        <w:div w:id="19936185">
          <w:marLeft w:val="0"/>
          <w:marRight w:val="0"/>
          <w:marTop w:val="0"/>
          <w:marBottom w:val="0"/>
          <w:divBdr>
            <w:top w:val="none" w:sz="0" w:space="0" w:color="auto"/>
            <w:left w:val="none" w:sz="0" w:space="0" w:color="auto"/>
            <w:bottom w:val="none" w:sz="0" w:space="0" w:color="auto"/>
            <w:right w:val="none" w:sz="0" w:space="0" w:color="auto"/>
          </w:divBdr>
        </w:div>
        <w:div w:id="1733043863">
          <w:marLeft w:val="0"/>
          <w:marRight w:val="0"/>
          <w:marTop w:val="0"/>
          <w:marBottom w:val="0"/>
          <w:divBdr>
            <w:top w:val="none" w:sz="0" w:space="0" w:color="auto"/>
            <w:left w:val="none" w:sz="0" w:space="0" w:color="auto"/>
            <w:bottom w:val="none" w:sz="0" w:space="0" w:color="auto"/>
            <w:right w:val="none" w:sz="0" w:space="0" w:color="auto"/>
          </w:divBdr>
        </w:div>
        <w:div w:id="262037655">
          <w:marLeft w:val="0"/>
          <w:marRight w:val="0"/>
          <w:marTop w:val="0"/>
          <w:marBottom w:val="0"/>
          <w:divBdr>
            <w:top w:val="none" w:sz="0" w:space="0" w:color="auto"/>
            <w:left w:val="none" w:sz="0" w:space="0" w:color="auto"/>
            <w:bottom w:val="none" w:sz="0" w:space="0" w:color="auto"/>
            <w:right w:val="none" w:sz="0" w:space="0" w:color="auto"/>
          </w:divBdr>
        </w:div>
        <w:div w:id="1294944209">
          <w:marLeft w:val="0"/>
          <w:marRight w:val="0"/>
          <w:marTop w:val="0"/>
          <w:marBottom w:val="0"/>
          <w:divBdr>
            <w:top w:val="none" w:sz="0" w:space="0" w:color="auto"/>
            <w:left w:val="none" w:sz="0" w:space="0" w:color="auto"/>
            <w:bottom w:val="none" w:sz="0" w:space="0" w:color="auto"/>
            <w:right w:val="none" w:sz="0" w:space="0" w:color="auto"/>
          </w:divBdr>
        </w:div>
        <w:div w:id="793444555">
          <w:marLeft w:val="0"/>
          <w:marRight w:val="0"/>
          <w:marTop w:val="0"/>
          <w:marBottom w:val="0"/>
          <w:divBdr>
            <w:top w:val="none" w:sz="0" w:space="0" w:color="auto"/>
            <w:left w:val="none" w:sz="0" w:space="0" w:color="auto"/>
            <w:bottom w:val="none" w:sz="0" w:space="0" w:color="auto"/>
            <w:right w:val="none" w:sz="0" w:space="0" w:color="auto"/>
          </w:divBdr>
        </w:div>
        <w:div w:id="1880703737">
          <w:marLeft w:val="0"/>
          <w:marRight w:val="0"/>
          <w:marTop w:val="0"/>
          <w:marBottom w:val="0"/>
          <w:divBdr>
            <w:top w:val="none" w:sz="0" w:space="0" w:color="auto"/>
            <w:left w:val="none" w:sz="0" w:space="0" w:color="auto"/>
            <w:bottom w:val="none" w:sz="0" w:space="0" w:color="auto"/>
            <w:right w:val="none" w:sz="0" w:space="0" w:color="auto"/>
          </w:divBdr>
        </w:div>
        <w:div w:id="1985699078">
          <w:marLeft w:val="0"/>
          <w:marRight w:val="0"/>
          <w:marTop w:val="0"/>
          <w:marBottom w:val="0"/>
          <w:divBdr>
            <w:top w:val="none" w:sz="0" w:space="0" w:color="auto"/>
            <w:left w:val="none" w:sz="0" w:space="0" w:color="auto"/>
            <w:bottom w:val="none" w:sz="0" w:space="0" w:color="auto"/>
            <w:right w:val="none" w:sz="0" w:space="0" w:color="auto"/>
          </w:divBdr>
        </w:div>
        <w:div w:id="1550721748">
          <w:marLeft w:val="0"/>
          <w:marRight w:val="0"/>
          <w:marTop w:val="0"/>
          <w:marBottom w:val="0"/>
          <w:divBdr>
            <w:top w:val="none" w:sz="0" w:space="0" w:color="auto"/>
            <w:left w:val="none" w:sz="0" w:space="0" w:color="auto"/>
            <w:bottom w:val="none" w:sz="0" w:space="0" w:color="auto"/>
            <w:right w:val="none" w:sz="0" w:space="0" w:color="auto"/>
          </w:divBdr>
        </w:div>
        <w:div w:id="1147433812">
          <w:marLeft w:val="0"/>
          <w:marRight w:val="0"/>
          <w:marTop w:val="0"/>
          <w:marBottom w:val="0"/>
          <w:divBdr>
            <w:top w:val="none" w:sz="0" w:space="0" w:color="auto"/>
            <w:left w:val="none" w:sz="0" w:space="0" w:color="auto"/>
            <w:bottom w:val="none" w:sz="0" w:space="0" w:color="auto"/>
            <w:right w:val="none" w:sz="0" w:space="0" w:color="auto"/>
          </w:divBdr>
        </w:div>
        <w:div w:id="1925257174">
          <w:marLeft w:val="0"/>
          <w:marRight w:val="0"/>
          <w:marTop w:val="0"/>
          <w:marBottom w:val="0"/>
          <w:divBdr>
            <w:top w:val="none" w:sz="0" w:space="0" w:color="auto"/>
            <w:left w:val="none" w:sz="0" w:space="0" w:color="auto"/>
            <w:bottom w:val="none" w:sz="0" w:space="0" w:color="auto"/>
            <w:right w:val="none" w:sz="0" w:space="0" w:color="auto"/>
          </w:divBdr>
        </w:div>
        <w:div w:id="1854370631">
          <w:marLeft w:val="0"/>
          <w:marRight w:val="0"/>
          <w:marTop w:val="0"/>
          <w:marBottom w:val="0"/>
          <w:divBdr>
            <w:top w:val="none" w:sz="0" w:space="0" w:color="auto"/>
            <w:left w:val="none" w:sz="0" w:space="0" w:color="auto"/>
            <w:bottom w:val="none" w:sz="0" w:space="0" w:color="auto"/>
            <w:right w:val="none" w:sz="0" w:space="0" w:color="auto"/>
          </w:divBdr>
        </w:div>
        <w:div w:id="154490424">
          <w:marLeft w:val="0"/>
          <w:marRight w:val="0"/>
          <w:marTop w:val="0"/>
          <w:marBottom w:val="0"/>
          <w:divBdr>
            <w:top w:val="none" w:sz="0" w:space="0" w:color="auto"/>
            <w:left w:val="none" w:sz="0" w:space="0" w:color="auto"/>
            <w:bottom w:val="none" w:sz="0" w:space="0" w:color="auto"/>
            <w:right w:val="none" w:sz="0" w:space="0" w:color="auto"/>
          </w:divBdr>
        </w:div>
        <w:div w:id="1229537666">
          <w:marLeft w:val="0"/>
          <w:marRight w:val="0"/>
          <w:marTop w:val="0"/>
          <w:marBottom w:val="0"/>
          <w:divBdr>
            <w:top w:val="none" w:sz="0" w:space="0" w:color="auto"/>
            <w:left w:val="none" w:sz="0" w:space="0" w:color="auto"/>
            <w:bottom w:val="none" w:sz="0" w:space="0" w:color="auto"/>
            <w:right w:val="none" w:sz="0" w:space="0" w:color="auto"/>
          </w:divBdr>
        </w:div>
      </w:divsChild>
    </w:div>
    <w:div w:id="621423246">
      <w:bodyDiv w:val="1"/>
      <w:marLeft w:val="0"/>
      <w:marRight w:val="0"/>
      <w:marTop w:val="0"/>
      <w:marBottom w:val="0"/>
      <w:divBdr>
        <w:top w:val="none" w:sz="0" w:space="0" w:color="auto"/>
        <w:left w:val="none" w:sz="0" w:space="0" w:color="auto"/>
        <w:bottom w:val="none" w:sz="0" w:space="0" w:color="auto"/>
        <w:right w:val="none" w:sz="0" w:space="0" w:color="auto"/>
      </w:divBdr>
    </w:div>
    <w:div w:id="623997033">
      <w:bodyDiv w:val="1"/>
      <w:marLeft w:val="0"/>
      <w:marRight w:val="0"/>
      <w:marTop w:val="0"/>
      <w:marBottom w:val="0"/>
      <w:divBdr>
        <w:top w:val="none" w:sz="0" w:space="0" w:color="auto"/>
        <w:left w:val="none" w:sz="0" w:space="0" w:color="auto"/>
        <w:bottom w:val="none" w:sz="0" w:space="0" w:color="auto"/>
        <w:right w:val="none" w:sz="0" w:space="0" w:color="auto"/>
      </w:divBdr>
    </w:div>
    <w:div w:id="628243943">
      <w:bodyDiv w:val="1"/>
      <w:marLeft w:val="0"/>
      <w:marRight w:val="0"/>
      <w:marTop w:val="0"/>
      <w:marBottom w:val="0"/>
      <w:divBdr>
        <w:top w:val="none" w:sz="0" w:space="0" w:color="auto"/>
        <w:left w:val="none" w:sz="0" w:space="0" w:color="auto"/>
        <w:bottom w:val="none" w:sz="0" w:space="0" w:color="auto"/>
        <w:right w:val="none" w:sz="0" w:space="0" w:color="auto"/>
      </w:divBdr>
    </w:div>
    <w:div w:id="630406020">
      <w:bodyDiv w:val="1"/>
      <w:marLeft w:val="0"/>
      <w:marRight w:val="0"/>
      <w:marTop w:val="0"/>
      <w:marBottom w:val="0"/>
      <w:divBdr>
        <w:top w:val="none" w:sz="0" w:space="0" w:color="auto"/>
        <w:left w:val="none" w:sz="0" w:space="0" w:color="auto"/>
        <w:bottom w:val="none" w:sz="0" w:space="0" w:color="auto"/>
        <w:right w:val="none" w:sz="0" w:space="0" w:color="auto"/>
      </w:divBdr>
    </w:div>
    <w:div w:id="633297850">
      <w:bodyDiv w:val="1"/>
      <w:marLeft w:val="0"/>
      <w:marRight w:val="0"/>
      <w:marTop w:val="0"/>
      <w:marBottom w:val="0"/>
      <w:divBdr>
        <w:top w:val="none" w:sz="0" w:space="0" w:color="auto"/>
        <w:left w:val="none" w:sz="0" w:space="0" w:color="auto"/>
        <w:bottom w:val="none" w:sz="0" w:space="0" w:color="auto"/>
        <w:right w:val="none" w:sz="0" w:space="0" w:color="auto"/>
      </w:divBdr>
    </w:div>
    <w:div w:id="634338062">
      <w:bodyDiv w:val="1"/>
      <w:marLeft w:val="0"/>
      <w:marRight w:val="0"/>
      <w:marTop w:val="0"/>
      <w:marBottom w:val="0"/>
      <w:divBdr>
        <w:top w:val="none" w:sz="0" w:space="0" w:color="auto"/>
        <w:left w:val="none" w:sz="0" w:space="0" w:color="auto"/>
        <w:bottom w:val="none" w:sz="0" w:space="0" w:color="auto"/>
        <w:right w:val="none" w:sz="0" w:space="0" w:color="auto"/>
      </w:divBdr>
    </w:div>
    <w:div w:id="635911426">
      <w:bodyDiv w:val="1"/>
      <w:marLeft w:val="0"/>
      <w:marRight w:val="0"/>
      <w:marTop w:val="0"/>
      <w:marBottom w:val="0"/>
      <w:divBdr>
        <w:top w:val="none" w:sz="0" w:space="0" w:color="auto"/>
        <w:left w:val="none" w:sz="0" w:space="0" w:color="auto"/>
        <w:bottom w:val="none" w:sz="0" w:space="0" w:color="auto"/>
        <w:right w:val="none" w:sz="0" w:space="0" w:color="auto"/>
      </w:divBdr>
    </w:div>
    <w:div w:id="637105978">
      <w:bodyDiv w:val="1"/>
      <w:marLeft w:val="0"/>
      <w:marRight w:val="0"/>
      <w:marTop w:val="0"/>
      <w:marBottom w:val="0"/>
      <w:divBdr>
        <w:top w:val="none" w:sz="0" w:space="0" w:color="auto"/>
        <w:left w:val="none" w:sz="0" w:space="0" w:color="auto"/>
        <w:bottom w:val="none" w:sz="0" w:space="0" w:color="auto"/>
        <w:right w:val="none" w:sz="0" w:space="0" w:color="auto"/>
      </w:divBdr>
    </w:div>
    <w:div w:id="640117765">
      <w:bodyDiv w:val="1"/>
      <w:marLeft w:val="0"/>
      <w:marRight w:val="0"/>
      <w:marTop w:val="0"/>
      <w:marBottom w:val="0"/>
      <w:divBdr>
        <w:top w:val="none" w:sz="0" w:space="0" w:color="auto"/>
        <w:left w:val="none" w:sz="0" w:space="0" w:color="auto"/>
        <w:bottom w:val="none" w:sz="0" w:space="0" w:color="auto"/>
        <w:right w:val="none" w:sz="0" w:space="0" w:color="auto"/>
      </w:divBdr>
    </w:div>
    <w:div w:id="649945087">
      <w:bodyDiv w:val="1"/>
      <w:marLeft w:val="0"/>
      <w:marRight w:val="0"/>
      <w:marTop w:val="0"/>
      <w:marBottom w:val="0"/>
      <w:divBdr>
        <w:top w:val="none" w:sz="0" w:space="0" w:color="auto"/>
        <w:left w:val="none" w:sz="0" w:space="0" w:color="auto"/>
        <w:bottom w:val="none" w:sz="0" w:space="0" w:color="auto"/>
        <w:right w:val="none" w:sz="0" w:space="0" w:color="auto"/>
      </w:divBdr>
    </w:div>
    <w:div w:id="652372361">
      <w:bodyDiv w:val="1"/>
      <w:marLeft w:val="0"/>
      <w:marRight w:val="0"/>
      <w:marTop w:val="0"/>
      <w:marBottom w:val="0"/>
      <w:divBdr>
        <w:top w:val="none" w:sz="0" w:space="0" w:color="auto"/>
        <w:left w:val="none" w:sz="0" w:space="0" w:color="auto"/>
        <w:bottom w:val="none" w:sz="0" w:space="0" w:color="auto"/>
        <w:right w:val="none" w:sz="0" w:space="0" w:color="auto"/>
      </w:divBdr>
    </w:div>
    <w:div w:id="656611092">
      <w:bodyDiv w:val="1"/>
      <w:marLeft w:val="0"/>
      <w:marRight w:val="0"/>
      <w:marTop w:val="0"/>
      <w:marBottom w:val="0"/>
      <w:divBdr>
        <w:top w:val="none" w:sz="0" w:space="0" w:color="auto"/>
        <w:left w:val="none" w:sz="0" w:space="0" w:color="auto"/>
        <w:bottom w:val="none" w:sz="0" w:space="0" w:color="auto"/>
        <w:right w:val="none" w:sz="0" w:space="0" w:color="auto"/>
      </w:divBdr>
    </w:div>
    <w:div w:id="662202389">
      <w:bodyDiv w:val="1"/>
      <w:marLeft w:val="0"/>
      <w:marRight w:val="0"/>
      <w:marTop w:val="0"/>
      <w:marBottom w:val="0"/>
      <w:divBdr>
        <w:top w:val="none" w:sz="0" w:space="0" w:color="auto"/>
        <w:left w:val="none" w:sz="0" w:space="0" w:color="auto"/>
        <w:bottom w:val="none" w:sz="0" w:space="0" w:color="auto"/>
        <w:right w:val="none" w:sz="0" w:space="0" w:color="auto"/>
      </w:divBdr>
    </w:div>
    <w:div w:id="665089076">
      <w:bodyDiv w:val="1"/>
      <w:marLeft w:val="0"/>
      <w:marRight w:val="0"/>
      <w:marTop w:val="0"/>
      <w:marBottom w:val="0"/>
      <w:divBdr>
        <w:top w:val="none" w:sz="0" w:space="0" w:color="auto"/>
        <w:left w:val="none" w:sz="0" w:space="0" w:color="auto"/>
        <w:bottom w:val="none" w:sz="0" w:space="0" w:color="auto"/>
        <w:right w:val="none" w:sz="0" w:space="0" w:color="auto"/>
      </w:divBdr>
    </w:div>
    <w:div w:id="670378880">
      <w:bodyDiv w:val="1"/>
      <w:marLeft w:val="0"/>
      <w:marRight w:val="0"/>
      <w:marTop w:val="0"/>
      <w:marBottom w:val="0"/>
      <w:divBdr>
        <w:top w:val="none" w:sz="0" w:space="0" w:color="auto"/>
        <w:left w:val="none" w:sz="0" w:space="0" w:color="auto"/>
        <w:bottom w:val="none" w:sz="0" w:space="0" w:color="auto"/>
        <w:right w:val="none" w:sz="0" w:space="0" w:color="auto"/>
      </w:divBdr>
    </w:div>
    <w:div w:id="680275585">
      <w:bodyDiv w:val="1"/>
      <w:marLeft w:val="0"/>
      <w:marRight w:val="0"/>
      <w:marTop w:val="0"/>
      <w:marBottom w:val="0"/>
      <w:divBdr>
        <w:top w:val="none" w:sz="0" w:space="0" w:color="auto"/>
        <w:left w:val="none" w:sz="0" w:space="0" w:color="auto"/>
        <w:bottom w:val="none" w:sz="0" w:space="0" w:color="auto"/>
        <w:right w:val="none" w:sz="0" w:space="0" w:color="auto"/>
      </w:divBdr>
    </w:div>
    <w:div w:id="694962724">
      <w:bodyDiv w:val="1"/>
      <w:marLeft w:val="0"/>
      <w:marRight w:val="0"/>
      <w:marTop w:val="0"/>
      <w:marBottom w:val="0"/>
      <w:divBdr>
        <w:top w:val="none" w:sz="0" w:space="0" w:color="auto"/>
        <w:left w:val="none" w:sz="0" w:space="0" w:color="auto"/>
        <w:bottom w:val="none" w:sz="0" w:space="0" w:color="auto"/>
        <w:right w:val="none" w:sz="0" w:space="0" w:color="auto"/>
      </w:divBdr>
    </w:div>
    <w:div w:id="703334389">
      <w:bodyDiv w:val="1"/>
      <w:marLeft w:val="0"/>
      <w:marRight w:val="0"/>
      <w:marTop w:val="0"/>
      <w:marBottom w:val="0"/>
      <w:divBdr>
        <w:top w:val="none" w:sz="0" w:space="0" w:color="auto"/>
        <w:left w:val="none" w:sz="0" w:space="0" w:color="auto"/>
        <w:bottom w:val="none" w:sz="0" w:space="0" w:color="auto"/>
        <w:right w:val="none" w:sz="0" w:space="0" w:color="auto"/>
      </w:divBdr>
    </w:div>
    <w:div w:id="731929468">
      <w:bodyDiv w:val="1"/>
      <w:marLeft w:val="0"/>
      <w:marRight w:val="0"/>
      <w:marTop w:val="0"/>
      <w:marBottom w:val="0"/>
      <w:divBdr>
        <w:top w:val="none" w:sz="0" w:space="0" w:color="auto"/>
        <w:left w:val="none" w:sz="0" w:space="0" w:color="auto"/>
        <w:bottom w:val="none" w:sz="0" w:space="0" w:color="auto"/>
        <w:right w:val="none" w:sz="0" w:space="0" w:color="auto"/>
      </w:divBdr>
    </w:div>
    <w:div w:id="738864123">
      <w:bodyDiv w:val="1"/>
      <w:marLeft w:val="0"/>
      <w:marRight w:val="0"/>
      <w:marTop w:val="0"/>
      <w:marBottom w:val="0"/>
      <w:divBdr>
        <w:top w:val="none" w:sz="0" w:space="0" w:color="auto"/>
        <w:left w:val="none" w:sz="0" w:space="0" w:color="auto"/>
        <w:bottom w:val="none" w:sz="0" w:space="0" w:color="auto"/>
        <w:right w:val="none" w:sz="0" w:space="0" w:color="auto"/>
      </w:divBdr>
      <w:divsChild>
        <w:div w:id="597956136">
          <w:marLeft w:val="0"/>
          <w:marRight w:val="0"/>
          <w:marTop w:val="0"/>
          <w:marBottom w:val="0"/>
          <w:divBdr>
            <w:top w:val="none" w:sz="0" w:space="0" w:color="auto"/>
            <w:left w:val="none" w:sz="0" w:space="0" w:color="auto"/>
            <w:bottom w:val="none" w:sz="0" w:space="0" w:color="auto"/>
            <w:right w:val="none" w:sz="0" w:space="0" w:color="auto"/>
          </w:divBdr>
        </w:div>
        <w:div w:id="257256026">
          <w:marLeft w:val="0"/>
          <w:marRight w:val="0"/>
          <w:marTop w:val="0"/>
          <w:marBottom w:val="0"/>
          <w:divBdr>
            <w:top w:val="none" w:sz="0" w:space="0" w:color="auto"/>
            <w:left w:val="none" w:sz="0" w:space="0" w:color="auto"/>
            <w:bottom w:val="none" w:sz="0" w:space="0" w:color="auto"/>
            <w:right w:val="none" w:sz="0" w:space="0" w:color="auto"/>
          </w:divBdr>
        </w:div>
        <w:div w:id="754547047">
          <w:marLeft w:val="0"/>
          <w:marRight w:val="0"/>
          <w:marTop w:val="0"/>
          <w:marBottom w:val="0"/>
          <w:divBdr>
            <w:top w:val="none" w:sz="0" w:space="0" w:color="auto"/>
            <w:left w:val="none" w:sz="0" w:space="0" w:color="auto"/>
            <w:bottom w:val="none" w:sz="0" w:space="0" w:color="auto"/>
            <w:right w:val="none" w:sz="0" w:space="0" w:color="auto"/>
          </w:divBdr>
        </w:div>
        <w:div w:id="125439670">
          <w:marLeft w:val="0"/>
          <w:marRight w:val="0"/>
          <w:marTop w:val="0"/>
          <w:marBottom w:val="0"/>
          <w:divBdr>
            <w:top w:val="none" w:sz="0" w:space="0" w:color="auto"/>
            <w:left w:val="none" w:sz="0" w:space="0" w:color="auto"/>
            <w:bottom w:val="none" w:sz="0" w:space="0" w:color="auto"/>
            <w:right w:val="none" w:sz="0" w:space="0" w:color="auto"/>
          </w:divBdr>
        </w:div>
        <w:div w:id="1566526809">
          <w:marLeft w:val="0"/>
          <w:marRight w:val="0"/>
          <w:marTop w:val="0"/>
          <w:marBottom w:val="0"/>
          <w:divBdr>
            <w:top w:val="none" w:sz="0" w:space="0" w:color="auto"/>
            <w:left w:val="none" w:sz="0" w:space="0" w:color="auto"/>
            <w:bottom w:val="none" w:sz="0" w:space="0" w:color="auto"/>
            <w:right w:val="none" w:sz="0" w:space="0" w:color="auto"/>
          </w:divBdr>
        </w:div>
        <w:div w:id="1990748708">
          <w:marLeft w:val="0"/>
          <w:marRight w:val="0"/>
          <w:marTop w:val="0"/>
          <w:marBottom w:val="0"/>
          <w:divBdr>
            <w:top w:val="none" w:sz="0" w:space="0" w:color="auto"/>
            <w:left w:val="none" w:sz="0" w:space="0" w:color="auto"/>
            <w:bottom w:val="none" w:sz="0" w:space="0" w:color="auto"/>
            <w:right w:val="none" w:sz="0" w:space="0" w:color="auto"/>
          </w:divBdr>
        </w:div>
        <w:div w:id="259996766">
          <w:marLeft w:val="0"/>
          <w:marRight w:val="0"/>
          <w:marTop w:val="0"/>
          <w:marBottom w:val="0"/>
          <w:divBdr>
            <w:top w:val="none" w:sz="0" w:space="0" w:color="auto"/>
            <w:left w:val="none" w:sz="0" w:space="0" w:color="auto"/>
            <w:bottom w:val="none" w:sz="0" w:space="0" w:color="auto"/>
            <w:right w:val="none" w:sz="0" w:space="0" w:color="auto"/>
          </w:divBdr>
        </w:div>
        <w:div w:id="2125615735">
          <w:marLeft w:val="0"/>
          <w:marRight w:val="0"/>
          <w:marTop w:val="0"/>
          <w:marBottom w:val="0"/>
          <w:divBdr>
            <w:top w:val="none" w:sz="0" w:space="0" w:color="auto"/>
            <w:left w:val="none" w:sz="0" w:space="0" w:color="auto"/>
            <w:bottom w:val="none" w:sz="0" w:space="0" w:color="auto"/>
            <w:right w:val="none" w:sz="0" w:space="0" w:color="auto"/>
          </w:divBdr>
        </w:div>
        <w:div w:id="793476383">
          <w:marLeft w:val="0"/>
          <w:marRight w:val="0"/>
          <w:marTop w:val="0"/>
          <w:marBottom w:val="0"/>
          <w:divBdr>
            <w:top w:val="none" w:sz="0" w:space="0" w:color="auto"/>
            <w:left w:val="none" w:sz="0" w:space="0" w:color="auto"/>
            <w:bottom w:val="none" w:sz="0" w:space="0" w:color="auto"/>
            <w:right w:val="none" w:sz="0" w:space="0" w:color="auto"/>
          </w:divBdr>
        </w:div>
        <w:div w:id="716122177">
          <w:marLeft w:val="0"/>
          <w:marRight w:val="0"/>
          <w:marTop w:val="0"/>
          <w:marBottom w:val="0"/>
          <w:divBdr>
            <w:top w:val="none" w:sz="0" w:space="0" w:color="auto"/>
            <w:left w:val="none" w:sz="0" w:space="0" w:color="auto"/>
            <w:bottom w:val="none" w:sz="0" w:space="0" w:color="auto"/>
            <w:right w:val="none" w:sz="0" w:space="0" w:color="auto"/>
          </w:divBdr>
        </w:div>
        <w:div w:id="1458061128">
          <w:marLeft w:val="0"/>
          <w:marRight w:val="0"/>
          <w:marTop w:val="0"/>
          <w:marBottom w:val="0"/>
          <w:divBdr>
            <w:top w:val="none" w:sz="0" w:space="0" w:color="auto"/>
            <w:left w:val="none" w:sz="0" w:space="0" w:color="auto"/>
            <w:bottom w:val="none" w:sz="0" w:space="0" w:color="auto"/>
            <w:right w:val="none" w:sz="0" w:space="0" w:color="auto"/>
          </w:divBdr>
        </w:div>
        <w:div w:id="887569871">
          <w:marLeft w:val="0"/>
          <w:marRight w:val="0"/>
          <w:marTop w:val="0"/>
          <w:marBottom w:val="0"/>
          <w:divBdr>
            <w:top w:val="none" w:sz="0" w:space="0" w:color="auto"/>
            <w:left w:val="none" w:sz="0" w:space="0" w:color="auto"/>
            <w:bottom w:val="none" w:sz="0" w:space="0" w:color="auto"/>
            <w:right w:val="none" w:sz="0" w:space="0" w:color="auto"/>
          </w:divBdr>
        </w:div>
        <w:div w:id="990325781">
          <w:marLeft w:val="0"/>
          <w:marRight w:val="0"/>
          <w:marTop w:val="0"/>
          <w:marBottom w:val="0"/>
          <w:divBdr>
            <w:top w:val="none" w:sz="0" w:space="0" w:color="auto"/>
            <w:left w:val="none" w:sz="0" w:space="0" w:color="auto"/>
            <w:bottom w:val="none" w:sz="0" w:space="0" w:color="auto"/>
            <w:right w:val="none" w:sz="0" w:space="0" w:color="auto"/>
          </w:divBdr>
        </w:div>
        <w:div w:id="2136173965">
          <w:marLeft w:val="0"/>
          <w:marRight w:val="0"/>
          <w:marTop w:val="0"/>
          <w:marBottom w:val="0"/>
          <w:divBdr>
            <w:top w:val="none" w:sz="0" w:space="0" w:color="auto"/>
            <w:left w:val="none" w:sz="0" w:space="0" w:color="auto"/>
            <w:bottom w:val="none" w:sz="0" w:space="0" w:color="auto"/>
            <w:right w:val="none" w:sz="0" w:space="0" w:color="auto"/>
          </w:divBdr>
        </w:div>
        <w:div w:id="1838031896">
          <w:marLeft w:val="0"/>
          <w:marRight w:val="0"/>
          <w:marTop w:val="0"/>
          <w:marBottom w:val="0"/>
          <w:divBdr>
            <w:top w:val="none" w:sz="0" w:space="0" w:color="auto"/>
            <w:left w:val="none" w:sz="0" w:space="0" w:color="auto"/>
            <w:bottom w:val="none" w:sz="0" w:space="0" w:color="auto"/>
            <w:right w:val="none" w:sz="0" w:space="0" w:color="auto"/>
          </w:divBdr>
        </w:div>
        <w:div w:id="886188657">
          <w:marLeft w:val="0"/>
          <w:marRight w:val="0"/>
          <w:marTop w:val="0"/>
          <w:marBottom w:val="0"/>
          <w:divBdr>
            <w:top w:val="none" w:sz="0" w:space="0" w:color="auto"/>
            <w:left w:val="none" w:sz="0" w:space="0" w:color="auto"/>
            <w:bottom w:val="none" w:sz="0" w:space="0" w:color="auto"/>
            <w:right w:val="none" w:sz="0" w:space="0" w:color="auto"/>
          </w:divBdr>
        </w:div>
        <w:div w:id="1030300620">
          <w:marLeft w:val="0"/>
          <w:marRight w:val="0"/>
          <w:marTop w:val="0"/>
          <w:marBottom w:val="0"/>
          <w:divBdr>
            <w:top w:val="none" w:sz="0" w:space="0" w:color="auto"/>
            <w:left w:val="none" w:sz="0" w:space="0" w:color="auto"/>
            <w:bottom w:val="none" w:sz="0" w:space="0" w:color="auto"/>
            <w:right w:val="none" w:sz="0" w:space="0" w:color="auto"/>
          </w:divBdr>
        </w:div>
        <w:div w:id="1506285574">
          <w:marLeft w:val="0"/>
          <w:marRight w:val="0"/>
          <w:marTop w:val="0"/>
          <w:marBottom w:val="0"/>
          <w:divBdr>
            <w:top w:val="none" w:sz="0" w:space="0" w:color="auto"/>
            <w:left w:val="none" w:sz="0" w:space="0" w:color="auto"/>
            <w:bottom w:val="none" w:sz="0" w:space="0" w:color="auto"/>
            <w:right w:val="none" w:sz="0" w:space="0" w:color="auto"/>
          </w:divBdr>
        </w:div>
        <w:div w:id="608515106">
          <w:marLeft w:val="0"/>
          <w:marRight w:val="0"/>
          <w:marTop w:val="0"/>
          <w:marBottom w:val="0"/>
          <w:divBdr>
            <w:top w:val="none" w:sz="0" w:space="0" w:color="auto"/>
            <w:left w:val="none" w:sz="0" w:space="0" w:color="auto"/>
            <w:bottom w:val="none" w:sz="0" w:space="0" w:color="auto"/>
            <w:right w:val="none" w:sz="0" w:space="0" w:color="auto"/>
          </w:divBdr>
        </w:div>
        <w:div w:id="1581014466">
          <w:marLeft w:val="0"/>
          <w:marRight w:val="0"/>
          <w:marTop w:val="0"/>
          <w:marBottom w:val="0"/>
          <w:divBdr>
            <w:top w:val="none" w:sz="0" w:space="0" w:color="auto"/>
            <w:left w:val="none" w:sz="0" w:space="0" w:color="auto"/>
            <w:bottom w:val="none" w:sz="0" w:space="0" w:color="auto"/>
            <w:right w:val="none" w:sz="0" w:space="0" w:color="auto"/>
          </w:divBdr>
        </w:div>
        <w:div w:id="32466819">
          <w:marLeft w:val="0"/>
          <w:marRight w:val="0"/>
          <w:marTop w:val="0"/>
          <w:marBottom w:val="0"/>
          <w:divBdr>
            <w:top w:val="none" w:sz="0" w:space="0" w:color="auto"/>
            <w:left w:val="none" w:sz="0" w:space="0" w:color="auto"/>
            <w:bottom w:val="none" w:sz="0" w:space="0" w:color="auto"/>
            <w:right w:val="none" w:sz="0" w:space="0" w:color="auto"/>
          </w:divBdr>
        </w:div>
        <w:div w:id="956643853">
          <w:marLeft w:val="0"/>
          <w:marRight w:val="0"/>
          <w:marTop w:val="0"/>
          <w:marBottom w:val="0"/>
          <w:divBdr>
            <w:top w:val="none" w:sz="0" w:space="0" w:color="auto"/>
            <w:left w:val="none" w:sz="0" w:space="0" w:color="auto"/>
            <w:bottom w:val="none" w:sz="0" w:space="0" w:color="auto"/>
            <w:right w:val="none" w:sz="0" w:space="0" w:color="auto"/>
          </w:divBdr>
        </w:div>
        <w:div w:id="357199168">
          <w:marLeft w:val="0"/>
          <w:marRight w:val="0"/>
          <w:marTop w:val="0"/>
          <w:marBottom w:val="0"/>
          <w:divBdr>
            <w:top w:val="none" w:sz="0" w:space="0" w:color="auto"/>
            <w:left w:val="none" w:sz="0" w:space="0" w:color="auto"/>
            <w:bottom w:val="none" w:sz="0" w:space="0" w:color="auto"/>
            <w:right w:val="none" w:sz="0" w:space="0" w:color="auto"/>
          </w:divBdr>
        </w:div>
        <w:div w:id="1746107324">
          <w:marLeft w:val="0"/>
          <w:marRight w:val="0"/>
          <w:marTop w:val="0"/>
          <w:marBottom w:val="0"/>
          <w:divBdr>
            <w:top w:val="none" w:sz="0" w:space="0" w:color="auto"/>
            <w:left w:val="none" w:sz="0" w:space="0" w:color="auto"/>
            <w:bottom w:val="none" w:sz="0" w:space="0" w:color="auto"/>
            <w:right w:val="none" w:sz="0" w:space="0" w:color="auto"/>
          </w:divBdr>
        </w:div>
        <w:div w:id="199783684">
          <w:marLeft w:val="0"/>
          <w:marRight w:val="0"/>
          <w:marTop w:val="0"/>
          <w:marBottom w:val="0"/>
          <w:divBdr>
            <w:top w:val="none" w:sz="0" w:space="0" w:color="auto"/>
            <w:left w:val="none" w:sz="0" w:space="0" w:color="auto"/>
            <w:bottom w:val="none" w:sz="0" w:space="0" w:color="auto"/>
            <w:right w:val="none" w:sz="0" w:space="0" w:color="auto"/>
          </w:divBdr>
        </w:div>
        <w:div w:id="1186989991">
          <w:marLeft w:val="0"/>
          <w:marRight w:val="0"/>
          <w:marTop w:val="0"/>
          <w:marBottom w:val="0"/>
          <w:divBdr>
            <w:top w:val="none" w:sz="0" w:space="0" w:color="auto"/>
            <w:left w:val="none" w:sz="0" w:space="0" w:color="auto"/>
            <w:bottom w:val="none" w:sz="0" w:space="0" w:color="auto"/>
            <w:right w:val="none" w:sz="0" w:space="0" w:color="auto"/>
          </w:divBdr>
        </w:div>
        <w:div w:id="693189542">
          <w:marLeft w:val="0"/>
          <w:marRight w:val="0"/>
          <w:marTop w:val="0"/>
          <w:marBottom w:val="0"/>
          <w:divBdr>
            <w:top w:val="none" w:sz="0" w:space="0" w:color="auto"/>
            <w:left w:val="none" w:sz="0" w:space="0" w:color="auto"/>
            <w:bottom w:val="none" w:sz="0" w:space="0" w:color="auto"/>
            <w:right w:val="none" w:sz="0" w:space="0" w:color="auto"/>
          </w:divBdr>
        </w:div>
        <w:div w:id="1457598135">
          <w:marLeft w:val="0"/>
          <w:marRight w:val="0"/>
          <w:marTop w:val="0"/>
          <w:marBottom w:val="0"/>
          <w:divBdr>
            <w:top w:val="none" w:sz="0" w:space="0" w:color="auto"/>
            <w:left w:val="none" w:sz="0" w:space="0" w:color="auto"/>
            <w:bottom w:val="none" w:sz="0" w:space="0" w:color="auto"/>
            <w:right w:val="none" w:sz="0" w:space="0" w:color="auto"/>
          </w:divBdr>
        </w:div>
        <w:div w:id="876040469">
          <w:marLeft w:val="0"/>
          <w:marRight w:val="0"/>
          <w:marTop w:val="0"/>
          <w:marBottom w:val="0"/>
          <w:divBdr>
            <w:top w:val="none" w:sz="0" w:space="0" w:color="auto"/>
            <w:left w:val="none" w:sz="0" w:space="0" w:color="auto"/>
            <w:bottom w:val="none" w:sz="0" w:space="0" w:color="auto"/>
            <w:right w:val="none" w:sz="0" w:space="0" w:color="auto"/>
          </w:divBdr>
        </w:div>
        <w:div w:id="1122574646">
          <w:marLeft w:val="0"/>
          <w:marRight w:val="0"/>
          <w:marTop w:val="0"/>
          <w:marBottom w:val="0"/>
          <w:divBdr>
            <w:top w:val="none" w:sz="0" w:space="0" w:color="auto"/>
            <w:left w:val="none" w:sz="0" w:space="0" w:color="auto"/>
            <w:bottom w:val="none" w:sz="0" w:space="0" w:color="auto"/>
            <w:right w:val="none" w:sz="0" w:space="0" w:color="auto"/>
          </w:divBdr>
        </w:div>
        <w:div w:id="603729040">
          <w:marLeft w:val="0"/>
          <w:marRight w:val="0"/>
          <w:marTop w:val="0"/>
          <w:marBottom w:val="0"/>
          <w:divBdr>
            <w:top w:val="none" w:sz="0" w:space="0" w:color="auto"/>
            <w:left w:val="none" w:sz="0" w:space="0" w:color="auto"/>
            <w:bottom w:val="none" w:sz="0" w:space="0" w:color="auto"/>
            <w:right w:val="none" w:sz="0" w:space="0" w:color="auto"/>
          </w:divBdr>
        </w:div>
        <w:div w:id="828323441">
          <w:marLeft w:val="0"/>
          <w:marRight w:val="0"/>
          <w:marTop w:val="0"/>
          <w:marBottom w:val="0"/>
          <w:divBdr>
            <w:top w:val="none" w:sz="0" w:space="0" w:color="auto"/>
            <w:left w:val="none" w:sz="0" w:space="0" w:color="auto"/>
            <w:bottom w:val="none" w:sz="0" w:space="0" w:color="auto"/>
            <w:right w:val="none" w:sz="0" w:space="0" w:color="auto"/>
          </w:divBdr>
        </w:div>
      </w:divsChild>
    </w:div>
    <w:div w:id="753670217">
      <w:bodyDiv w:val="1"/>
      <w:marLeft w:val="0"/>
      <w:marRight w:val="0"/>
      <w:marTop w:val="0"/>
      <w:marBottom w:val="0"/>
      <w:divBdr>
        <w:top w:val="none" w:sz="0" w:space="0" w:color="auto"/>
        <w:left w:val="none" w:sz="0" w:space="0" w:color="auto"/>
        <w:bottom w:val="none" w:sz="0" w:space="0" w:color="auto"/>
        <w:right w:val="none" w:sz="0" w:space="0" w:color="auto"/>
      </w:divBdr>
    </w:div>
    <w:div w:id="758988273">
      <w:bodyDiv w:val="1"/>
      <w:marLeft w:val="0"/>
      <w:marRight w:val="0"/>
      <w:marTop w:val="0"/>
      <w:marBottom w:val="0"/>
      <w:divBdr>
        <w:top w:val="none" w:sz="0" w:space="0" w:color="auto"/>
        <w:left w:val="none" w:sz="0" w:space="0" w:color="auto"/>
        <w:bottom w:val="none" w:sz="0" w:space="0" w:color="auto"/>
        <w:right w:val="none" w:sz="0" w:space="0" w:color="auto"/>
      </w:divBdr>
    </w:div>
    <w:div w:id="760880730">
      <w:bodyDiv w:val="1"/>
      <w:marLeft w:val="0"/>
      <w:marRight w:val="0"/>
      <w:marTop w:val="0"/>
      <w:marBottom w:val="0"/>
      <w:divBdr>
        <w:top w:val="none" w:sz="0" w:space="0" w:color="auto"/>
        <w:left w:val="none" w:sz="0" w:space="0" w:color="auto"/>
        <w:bottom w:val="none" w:sz="0" w:space="0" w:color="auto"/>
        <w:right w:val="none" w:sz="0" w:space="0" w:color="auto"/>
      </w:divBdr>
    </w:div>
    <w:div w:id="768429782">
      <w:bodyDiv w:val="1"/>
      <w:marLeft w:val="0"/>
      <w:marRight w:val="0"/>
      <w:marTop w:val="0"/>
      <w:marBottom w:val="0"/>
      <w:divBdr>
        <w:top w:val="none" w:sz="0" w:space="0" w:color="auto"/>
        <w:left w:val="none" w:sz="0" w:space="0" w:color="auto"/>
        <w:bottom w:val="none" w:sz="0" w:space="0" w:color="auto"/>
        <w:right w:val="none" w:sz="0" w:space="0" w:color="auto"/>
      </w:divBdr>
    </w:div>
    <w:div w:id="770201677">
      <w:bodyDiv w:val="1"/>
      <w:marLeft w:val="0"/>
      <w:marRight w:val="0"/>
      <w:marTop w:val="0"/>
      <w:marBottom w:val="0"/>
      <w:divBdr>
        <w:top w:val="none" w:sz="0" w:space="0" w:color="auto"/>
        <w:left w:val="none" w:sz="0" w:space="0" w:color="auto"/>
        <w:bottom w:val="none" w:sz="0" w:space="0" w:color="auto"/>
        <w:right w:val="none" w:sz="0" w:space="0" w:color="auto"/>
      </w:divBdr>
    </w:div>
    <w:div w:id="779569483">
      <w:bodyDiv w:val="1"/>
      <w:marLeft w:val="0"/>
      <w:marRight w:val="0"/>
      <w:marTop w:val="0"/>
      <w:marBottom w:val="0"/>
      <w:divBdr>
        <w:top w:val="none" w:sz="0" w:space="0" w:color="auto"/>
        <w:left w:val="none" w:sz="0" w:space="0" w:color="auto"/>
        <w:bottom w:val="none" w:sz="0" w:space="0" w:color="auto"/>
        <w:right w:val="none" w:sz="0" w:space="0" w:color="auto"/>
      </w:divBdr>
    </w:div>
    <w:div w:id="785318198">
      <w:bodyDiv w:val="1"/>
      <w:marLeft w:val="0"/>
      <w:marRight w:val="0"/>
      <w:marTop w:val="0"/>
      <w:marBottom w:val="0"/>
      <w:divBdr>
        <w:top w:val="none" w:sz="0" w:space="0" w:color="auto"/>
        <w:left w:val="none" w:sz="0" w:space="0" w:color="auto"/>
        <w:bottom w:val="none" w:sz="0" w:space="0" w:color="auto"/>
        <w:right w:val="none" w:sz="0" w:space="0" w:color="auto"/>
      </w:divBdr>
    </w:div>
    <w:div w:id="790126348">
      <w:bodyDiv w:val="1"/>
      <w:marLeft w:val="0"/>
      <w:marRight w:val="0"/>
      <w:marTop w:val="0"/>
      <w:marBottom w:val="0"/>
      <w:divBdr>
        <w:top w:val="none" w:sz="0" w:space="0" w:color="auto"/>
        <w:left w:val="none" w:sz="0" w:space="0" w:color="auto"/>
        <w:bottom w:val="none" w:sz="0" w:space="0" w:color="auto"/>
        <w:right w:val="none" w:sz="0" w:space="0" w:color="auto"/>
      </w:divBdr>
    </w:div>
    <w:div w:id="793057060">
      <w:bodyDiv w:val="1"/>
      <w:marLeft w:val="0"/>
      <w:marRight w:val="0"/>
      <w:marTop w:val="0"/>
      <w:marBottom w:val="0"/>
      <w:divBdr>
        <w:top w:val="none" w:sz="0" w:space="0" w:color="auto"/>
        <w:left w:val="none" w:sz="0" w:space="0" w:color="auto"/>
        <w:bottom w:val="none" w:sz="0" w:space="0" w:color="auto"/>
        <w:right w:val="none" w:sz="0" w:space="0" w:color="auto"/>
      </w:divBdr>
    </w:div>
    <w:div w:id="805046333">
      <w:bodyDiv w:val="1"/>
      <w:marLeft w:val="0"/>
      <w:marRight w:val="0"/>
      <w:marTop w:val="0"/>
      <w:marBottom w:val="0"/>
      <w:divBdr>
        <w:top w:val="none" w:sz="0" w:space="0" w:color="auto"/>
        <w:left w:val="none" w:sz="0" w:space="0" w:color="auto"/>
        <w:bottom w:val="none" w:sz="0" w:space="0" w:color="auto"/>
        <w:right w:val="none" w:sz="0" w:space="0" w:color="auto"/>
      </w:divBdr>
    </w:div>
    <w:div w:id="805317222">
      <w:bodyDiv w:val="1"/>
      <w:marLeft w:val="0"/>
      <w:marRight w:val="0"/>
      <w:marTop w:val="0"/>
      <w:marBottom w:val="0"/>
      <w:divBdr>
        <w:top w:val="none" w:sz="0" w:space="0" w:color="auto"/>
        <w:left w:val="none" w:sz="0" w:space="0" w:color="auto"/>
        <w:bottom w:val="none" w:sz="0" w:space="0" w:color="auto"/>
        <w:right w:val="none" w:sz="0" w:space="0" w:color="auto"/>
      </w:divBdr>
    </w:div>
    <w:div w:id="810099305">
      <w:bodyDiv w:val="1"/>
      <w:marLeft w:val="0"/>
      <w:marRight w:val="0"/>
      <w:marTop w:val="0"/>
      <w:marBottom w:val="0"/>
      <w:divBdr>
        <w:top w:val="none" w:sz="0" w:space="0" w:color="auto"/>
        <w:left w:val="none" w:sz="0" w:space="0" w:color="auto"/>
        <w:bottom w:val="none" w:sz="0" w:space="0" w:color="auto"/>
        <w:right w:val="none" w:sz="0" w:space="0" w:color="auto"/>
      </w:divBdr>
    </w:div>
    <w:div w:id="821314659">
      <w:bodyDiv w:val="1"/>
      <w:marLeft w:val="0"/>
      <w:marRight w:val="0"/>
      <w:marTop w:val="0"/>
      <w:marBottom w:val="0"/>
      <w:divBdr>
        <w:top w:val="none" w:sz="0" w:space="0" w:color="auto"/>
        <w:left w:val="none" w:sz="0" w:space="0" w:color="auto"/>
        <w:bottom w:val="none" w:sz="0" w:space="0" w:color="auto"/>
        <w:right w:val="none" w:sz="0" w:space="0" w:color="auto"/>
      </w:divBdr>
    </w:div>
    <w:div w:id="826093597">
      <w:bodyDiv w:val="1"/>
      <w:marLeft w:val="0"/>
      <w:marRight w:val="0"/>
      <w:marTop w:val="0"/>
      <w:marBottom w:val="0"/>
      <w:divBdr>
        <w:top w:val="none" w:sz="0" w:space="0" w:color="auto"/>
        <w:left w:val="none" w:sz="0" w:space="0" w:color="auto"/>
        <w:bottom w:val="none" w:sz="0" w:space="0" w:color="auto"/>
        <w:right w:val="none" w:sz="0" w:space="0" w:color="auto"/>
      </w:divBdr>
    </w:div>
    <w:div w:id="831139579">
      <w:bodyDiv w:val="1"/>
      <w:marLeft w:val="0"/>
      <w:marRight w:val="0"/>
      <w:marTop w:val="0"/>
      <w:marBottom w:val="0"/>
      <w:divBdr>
        <w:top w:val="none" w:sz="0" w:space="0" w:color="auto"/>
        <w:left w:val="none" w:sz="0" w:space="0" w:color="auto"/>
        <w:bottom w:val="none" w:sz="0" w:space="0" w:color="auto"/>
        <w:right w:val="none" w:sz="0" w:space="0" w:color="auto"/>
      </w:divBdr>
    </w:div>
    <w:div w:id="839925543">
      <w:bodyDiv w:val="1"/>
      <w:marLeft w:val="0"/>
      <w:marRight w:val="0"/>
      <w:marTop w:val="0"/>
      <w:marBottom w:val="0"/>
      <w:divBdr>
        <w:top w:val="none" w:sz="0" w:space="0" w:color="auto"/>
        <w:left w:val="none" w:sz="0" w:space="0" w:color="auto"/>
        <w:bottom w:val="none" w:sz="0" w:space="0" w:color="auto"/>
        <w:right w:val="none" w:sz="0" w:space="0" w:color="auto"/>
      </w:divBdr>
    </w:div>
    <w:div w:id="845945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508">
          <w:marLeft w:val="0"/>
          <w:marRight w:val="0"/>
          <w:marTop w:val="0"/>
          <w:marBottom w:val="0"/>
          <w:divBdr>
            <w:top w:val="none" w:sz="0" w:space="0" w:color="auto"/>
            <w:left w:val="none" w:sz="0" w:space="0" w:color="auto"/>
            <w:bottom w:val="none" w:sz="0" w:space="0" w:color="auto"/>
            <w:right w:val="none" w:sz="0" w:space="0" w:color="auto"/>
          </w:divBdr>
        </w:div>
        <w:div w:id="1268344620">
          <w:marLeft w:val="0"/>
          <w:marRight w:val="0"/>
          <w:marTop w:val="0"/>
          <w:marBottom w:val="0"/>
          <w:divBdr>
            <w:top w:val="none" w:sz="0" w:space="0" w:color="auto"/>
            <w:left w:val="none" w:sz="0" w:space="0" w:color="auto"/>
            <w:bottom w:val="none" w:sz="0" w:space="0" w:color="auto"/>
            <w:right w:val="none" w:sz="0" w:space="0" w:color="auto"/>
          </w:divBdr>
        </w:div>
        <w:div w:id="1206715182">
          <w:marLeft w:val="0"/>
          <w:marRight w:val="0"/>
          <w:marTop w:val="0"/>
          <w:marBottom w:val="0"/>
          <w:divBdr>
            <w:top w:val="none" w:sz="0" w:space="0" w:color="auto"/>
            <w:left w:val="none" w:sz="0" w:space="0" w:color="auto"/>
            <w:bottom w:val="none" w:sz="0" w:space="0" w:color="auto"/>
            <w:right w:val="none" w:sz="0" w:space="0" w:color="auto"/>
          </w:divBdr>
        </w:div>
        <w:div w:id="308292036">
          <w:marLeft w:val="0"/>
          <w:marRight w:val="0"/>
          <w:marTop w:val="0"/>
          <w:marBottom w:val="0"/>
          <w:divBdr>
            <w:top w:val="none" w:sz="0" w:space="0" w:color="auto"/>
            <w:left w:val="none" w:sz="0" w:space="0" w:color="auto"/>
            <w:bottom w:val="none" w:sz="0" w:space="0" w:color="auto"/>
            <w:right w:val="none" w:sz="0" w:space="0" w:color="auto"/>
          </w:divBdr>
        </w:div>
        <w:div w:id="1764179211">
          <w:marLeft w:val="0"/>
          <w:marRight w:val="0"/>
          <w:marTop w:val="0"/>
          <w:marBottom w:val="0"/>
          <w:divBdr>
            <w:top w:val="none" w:sz="0" w:space="0" w:color="auto"/>
            <w:left w:val="none" w:sz="0" w:space="0" w:color="auto"/>
            <w:bottom w:val="none" w:sz="0" w:space="0" w:color="auto"/>
            <w:right w:val="none" w:sz="0" w:space="0" w:color="auto"/>
          </w:divBdr>
        </w:div>
        <w:div w:id="1479227355">
          <w:marLeft w:val="0"/>
          <w:marRight w:val="0"/>
          <w:marTop w:val="0"/>
          <w:marBottom w:val="0"/>
          <w:divBdr>
            <w:top w:val="none" w:sz="0" w:space="0" w:color="auto"/>
            <w:left w:val="none" w:sz="0" w:space="0" w:color="auto"/>
            <w:bottom w:val="none" w:sz="0" w:space="0" w:color="auto"/>
            <w:right w:val="none" w:sz="0" w:space="0" w:color="auto"/>
          </w:divBdr>
        </w:div>
        <w:div w:id="1860924969">
          <w:marLeft w:val="0"/>
          <w:marRight w:val="0"/>
          <w:marTop w:val="0"/>
          <w:marBottom w:val="0"/>
          <w:divBdr>
            <w:top w:val="none" w:sz="0" w:space="0" w:color="auto"/>
            <w:left w:val="none" w:sz="0" w:space="0" w:color="auto"/>
            <w:bottom w:val="none" w:sz="0" w:space="0" w:color="auto"/>
            <w:right w:val="none" w:sz="0" w:space="0" w:color="auto"/>
          </w:divBdr>
        </w:div>
        <w:div w:id="481696548">
          <w:marLeft w:val="0"/>
          <w:marRight w:val="0"/>
          <w:marTop w:val="0"/>
          <w:marBottom w:val="0"/>
          <w:divBdr>
            <w:top w:val="none" w:sz="0" w:space="0" w:color="auto"/>
            <w:left w:val="none" w:sz="0" w:space="0" w:color="auto"/>
            <w:bottom w:val="none" w:sz="0" w:space="0" w:color="auto"/>
            <w:right w:val="none" w:sz="0" w:space="0" w:color="auto"/>
          </w:divBdr>
        </w:div>
        <w:div w:id="1262565955">
          <w:marLeft w:val="0"/>
          <w:marRight w:val="0"/>
          <w:marTop w:val="0"/>
          <w:marBottom w:val="0"/>
          <w:divBdr>
            <w:top w:val="none" w:sz="0" w:space="0" w:color="auto"/>
            <w:left w:val="none" w:sz="0" w:space="0" w:color="auto"/>
            <w:bottom w:val="none" w:sz="0" w:space="0" w:color="auto"/>
            <w:right w:val="none" w:sz="0" w:space="0" w:color="auto"/>
          </w:divBdr>
        </w:div>
        <w:div w:id="844780281">
          <w:marLeft w:val="0"/>
          <w:marRight w:val="0"/>
          <w:marTop w:val="0"/>
          <w:marBottom w:val="0"/>
          <w:divBdr>
            <w:top w:val="none" w:sz="0" w:space="0" w:color="auto"/>
            <w:left w:val="none" w:sz="0" w:space="0" w:color="auto"/>
            <w:bottom w:val="none" w:sz="0" w:space="0" w:color="auto"/>
            <w:right w:val="none" w:sz="0" w:space="0" w:color="auto"/>
          </w:divBdr>
        </w:div>
        <w:div w:id="734742714">
          <w:marLeft w:val="0"/>
          <w:marRight w:val="0"/>
          <w:marTop w:val="0"/>
          <w:marBottom w:val="0"/>
          <w:divBdr>
            <w:top w:val="none" w:sz="0" w:space="0" w:color="auto"/>
            <w:left w:val="none" w:sz="0" w:space="0" w:color="auto"/>
            <w:bottom w:val="none" w:sz="0" w:space="0" w:color="auto"/>
            <w:right w:val="none" w:sz="0" w:space="0" w:color="auto"/>
          </w:divBdr>
        </w:div>
        <w:div w:id="398554472">
          <w:marLeft w:val="0"/>
          <w:marRight w:val="0"/>
          <w:marTop w:val="0"/>
          <w:marBottom w:val="0"/>
          <w:divBdr>
            <w:top w:val="none" w:sz="0" w:space="0" w:color="auto"/>
            <w:left w:val="none" w:sz="0" w:space="0" w:color="auto"/>
            <w:bottom w:val="none" w:sz="0" w:space="0" w:color="auto"/>
            <w:right w:val="none" w:sz="0" w:space="0" w:color="auto"/>
          </w:divBdr>
        </w:div>
        <w:div w:id="1055543205">
          <w:marLeft w:val="0"/>
          <w:marRight w:val="0"/>
          <w:marTop w:val="0"/>
          <w:marBottom w:val="0"/>
          <w:divBdr>
            <w:top w:val="none" w:sz="0" w:space="0" w:color="auto"/>
            <w:left w:val="none" w:sz="0" w:space="0" w:color="auto"/>
            <w:bottom w:val="none" w:sz="0" w:space="0" w:color="auto"/>
            <w:right w:val="none" w:sz="0" w:space="0" w:color="auto"/>
          </w:divBdr>
        </w:div>
        <w:div w:id="487401745">
          <w:marLeft w:val="0"/>
          <w:marRight w:val="0"/>
          <w:marTop w:val="0"/>
          <w:marBottom w:val="0"/>
          <w:divBdr>
            <w:top w:val="none" w:sz="0" w:space="0" w:color="auto"/>
            <w:left w:val="none" w:sz="0" w:space="0" w:color="auto"/>
            <w:bottom w:val="none" w:sz="0" w:space="0" w:color="auto"/>
            <w:right w:val="none" w:sz="0" w:space="0" w:color="auto"/>
          </w:divBdr>
        </w:div>
        <w:div w:id="346176116">
          <w:marLeft w:val="0"/>
          <w:marRight w:val="0"/>
          <w:marTop w:val="0"/>
          <w:marBottom w:val="0"/>
          <w:divBdr>
            <w:top w:val="none" w:sz="0" w:space="0" w:color="auto"/>
            <w:left w:val="none" w:sz="0" w:space="0" w:color="auto"/>
            <w:bottom w:val="none" w:sz="0" w:space="0" w:color="auto"/>
            <w:right w:val="none" w:sz="0" w:space="0" w:color="auto"/>
          </w:divBdr>
        </w:div>
        <w:div w:id="2070764223">
          <w:marLeft w:val="0"/>
          <w:marRight w:val="0"/>
          <w:marTop w:val="0"/>
          <w:marBottom w:val="0"/>
          <w:divBdr>
            <w:top w:val="none" w:sz="0" w:space="0" w:color="auto"/>
            <w:left w:val="none" w:sz="0" w:space="0" w:color="auto"/>
            <w:bottom w:val="none" w:sz="0" w:space="0" w:color="auto"/>
            <w:right w:val="none" w:sz="0" w:space="0" w:color="auto"/>
          </w:divBdr>
        </w:div>
        <w:div w:id="67770126">
          <w:marLeft w:val="0"/>
          <w:marRight w:val="0"/>
          <w:marTop w:val="0"/>
          <w:marBottom w:val="0"/>
          <w:divBdr>
            <w:top w:val="none" w:sz="0" w:space="0" w:color="auto"/>
            <w:left w:val="none" w:sz="0" w:space="0" w:color="auto"/>
            <w:bottom w:val="none" w:sz="0" w:space="0" w:color="auto"/>
            <w:right w:val="none" w:sz="0" w:space="0" w:color="auto"/>
          </w:divBdr>
        </w:div>
        <w:div w:id="2094155226">
          <w:marLeft w:val="0"/>
          <w:marRight w:val="0"/>
          <w:marTop w:val="0"/>
          <w:marBottom w:val="0"/>
          <w:divBdr>
            <w:top w:val="none" w:sz="0" w:space="0" w:color="auto"/>
            <w:left w:val="none" w:sz="0" w:space="0" w:color="auto"/>
            <w:bottom w:val="none" w:sz="0" w:space="0" w:color="auto"/>
            <w:right w:val="none" w:sz="0" w:space="0" w:color="auto"/>
          </w:divBdr>
        </w:div>
        <w:div w:id="1188445412">
          <w:marLeft w:val="0"/>
          <w:marRight w:val="0"/>
          <w:marTop w:val="0"/>
          <w:marBottom w:val="0"/>
          <w:divBdr>
            <w:top w:val="none" w:sz="0" w:space="0" w:color="auto"/>
            <w:left w:val="none" w:sz="0" w:space="0" w:color="auto"/>
            <w:bottom w:val="none" w:sz="0" w:space="0" w:color="auto"/>
            <w:right w:val="none" w:sz="0" w:space="0" w:color="auto"/>
          </w:divBdr>
        </w:div>
        <w:div w:id="290332848">
          <w:marLeft w:val="0"/>
          <w:marRight w:val="0"/>
          <w:marTop w:val="0"/>
          <w:marBottom w:val="0"/>
          <w:divBdr>
            <w:top w:val="none" w:sz="0" w:space="0" w:color="auto"/>
            <w:left w:val="none" w:sz="0" w:space="0" w:color="auto"/>
            <w:bottom w:val="none" w:sz="0" w:space="0" w:color="auto"/>
            <w:right w:val="none" w:sz="0" w:space="0" w:color="auto"/>
          </w:divBdr>
        </w:div>
        <w:div w:id="2131120238">
          <w:marLeft w:val="0"/>
          <w:marRight w:val="0"/>
          <w:marTop w:val="0"/>
          <w:marBottom w:val="0"/>
          <w:divBdr>
            <w:top w:val="none" w:sz="0" w:space="0" w:color="auto"/>
            <w:left w:val="none" w:sz="0" w:space="0" w:color="auto"/>
            <w:bottom w:val="none" w:sz="0" w:space="0" w:color="auto"/>
            <w:right w:val="none" w:sz="0" w:space="0" w:color="auto"/>
          </w:divBdr>
        </w:div>
        <w:div w:id="992179876">
          <w:marLeft w:val="0"/>
          <w:marRight w:val="0"/>
          <w:marTop w:val="0"/>
          <w:marBottom w:val="0"/>
          <w:divBdr>
            <w:top w:val="none" w:sz="0" w:space="0" w:color="auto"/>
            <w:left w:val="none" w:sz="0" w:space="0" w:color="auto"/>
            <w:bottom w:val="none" w:sz="0" w:space="0" w:color="auto"/>
            <w:right w:val="none" w:sz="0" w:space="0" w:color="auto"/>
          </w:divBdr>
        </w:div>
        <w:div w:id="354116940">
          <w:marLeft w:val="0"/>
          <w:marRight w:val="0"/>
          <w:marTop w:val="0"/>
          <w:marBottom w:val="0"/>
          <w:divBdr>
            <w:top w:val="none" w:sz="0" w:space="0" w:color="auto"/>
            <w:left w:val="none" w:sz="0" w:space="0" w:color="auto"/>
            <w:bottom w:val="none" w:sz="0" w:space="0" w:color="auto"/>
            <w:right w:val="none" w:sz="0" w:space="0" w:color="auto"/>
          </w:divBdr>
        </w:div>
        <w:div w:id="1204320428">
          <w:marLeft w:val="0"/>
          <w:marRight w:val="0"/>
          <w:marTop w:val="0"/>
          <w:marBottom w:val="0"/>
          <w:divBdr>
            <w:top w:val="none" w:sz="0" w:space="0" w:color="auto"/>
            <w:left w:val="none" w:sz="0" w:space="0" w:color="auto"/>
            <w:bottom w:val="none" w:sz="0" w:space="0" w:color="auto"/>
            <w:right w:val="none" w:sz="0" w:space="0" w:color="auto"/>
          </w:divBdr>
        </w:div>
        <w:div w:id="83691664">
          <w:marLeft w:val="0"/>
          <w:marRight w:val="0"/>
          <w:marTop w:val="0"/>
          <w:marBottom w:val="0"/>
          <w:divBdr>
            <w:top w:val="none" w:sz="0" w:space="0" w:color="auto"/>
            <w:left w:val="none" w:sz="0" w:space="0" w:color="auto"/>
            <w:bottom w:val="none" w:sz="0" w:space="0" w:color="auto"/>
            <w:right w:val="none" w:sz="0" w:space="0" w:color="auto"/>
          </w:divBdr>
        </w:div>
        <w:div w:id="339355709">
          <w:marLeft w:val="0"/>
          <w:marRight w:val="0"/>
          <w:marTop w:val="0"/>
          <w:marBottom w:val="0"/>
          <w:divBdr>
            <w:top w:val="none" w:sz="0" w:space="0" w:color="auto"/>
            <w:left w:val="none" w:sz="0" w:space="0" w:color="auto"/>
            <w:bottom w:val="none" w:sz="0" w:space="0" w:color="auto"/>
            <w:right w:val="none" w:sz="0" w:space="0" w:color="auto"/>
          </w:divBdr>
        </w:div>
        <w:div w:id="954679153">
          <w:marLeft w:val="0"/>
          <w:marRight w:val="0"/>
          <w:marTop w:val="0"/>
          <w:marBottom w:val="0"/>
          <w:divBdr>
            <w:top w:val="none" w:sz="0" w:space="0" w:color="auto"/>
            <w:left w:val="none" w:sz="0" w:space="0" w:color="auto"/>
            <w:bottom w:val="none" w:sz="0" w:space="0" w:color="auto"/>
            <w:right w:val="none" w:sz="0" w:space="0" w:color="auto"/>
          </w:divBdr>
        </w:div>
        <w:div w:id="1648852135">
          <w:marLeft w:val="0"/>
          <w:marRight w:val="0"/>
          <w:marTop w:val="0"/>
          <w:marBottom w:val="0"/>
          <w:divBdr>
            <w:top w:val="none" w:sz="0" w:space="0" w:color="auto"/>
            <w:left w:val="none" w:sz="0" w:space="0" w:color="auto"/>
            <w:bottom w:val="none" w:sz="0" w:space="0" w:color="auto"/>
            <w:right w:val="none" w:sz="0" w:space="0" w:color="auto"/>
          </w:divBdr>
        </w:div>
        <w:div w:id="998575410">
          <w:marLeft w:val="0"/>
          <w:marRight w:val="0"/>
          <w:marTop w:val="0"/>
          <w:marBottom w:val="0"/>
          <w:divBdr>
            <w:top w:val="none" w:sz="0" w:space="0" w:color="auto"/>
            <w:left w:val="none" w:sz="0" w:space="0" w:color="auto"/>
            <w:bottom w:val="none" w:sz="0" w:space="0" w:color="auto"/>
            <w:right w:val="none" w:sz="0" w:space="0" w:color="auto"/>
          </w:divBdr>
        </w:div>
        <w:div w:id="806164080">
          <w:marLeft w:val="0"/>
          <w:marRight w:val="0"/>
          <w:marTop w:val="0"/>
          <w:marBottom w:val="0"/>
          <w:divBdr>
            <w:top w:val="none" w:sz="0" w:space="0" w:color="auto"/>
            <w:left w:val="none" w:sz="0" w:space="0" w:color="auto"/>
            <w:bottom w:val="none" w:sz="0" w:space="0" w:color="auto"/>
            <w:right w:val="none" w:sz="0" w:space="0" w:color="auto"/>
          </w:divBdr>
        </w:div>
        <w:div w:id="1114136104">
          <w:marLeft w:val="0"/>
          <w:marRight w:val="0"/>
          <w:marTop w:val="0"/>
          <w:marBottom w:val="0"/>
          <w:divBdr>
            <w:top w:val="none" w:sz="0" w:space="0" w:color="auto"/>
            <w:left w:val="none" w:sz="0" w:space="0" w:color="auto"/>
            <w:bottom w:val="none" w:sz="0" w:space="0" w:color="auto"/>
            <w:right w:val="none" w:sz="0" w:space="0" w:color="auto"/>
          </w:divBdr>
        </w:div>
        <w:div w:id="1315837674">
          <w:marLeft w:val="0"/>
          <w:marRight w:val="0"/>
          <w:marTop w:val="0"/>
          <w:marBottom w:val="0"/>
          <w:divBdr>
            <w:top w:val="none" w:sz="0" w:space="0" w:color="auto"/>
            <w:left w:val="none" w:sz="0" w:space="0" w:color="auto"/>
            <w:bottom w:val="none" w:sz="0" w:space="0" w:color="auto"/>
            <w:right w:val="none" w:sz="0" w:space="0" w:color="auto"/>
          </w:divBdr>
        </w:div>
        <w:div w:id="605504294">
          <w:marLeft w:val="0"/>
          <w:marRight w:val="0"/>
          <w:marTop w:val="0"/>
          <w:marBottom w:val="0"/>
          <w:divBdr>
            <w:top w:val="none" w:sz="0" w:space="0" w:color="auto"/>
            <w:left w:val="none" w:sz="0" w:space="0" w:color="auto"/>
            <w:bottom w:val="none" w:sz="0" w:space="0" w:color="auto"/>
            <w:right w:val="none" w:sz="0" w:space="0" w:color="auto"/>
          </w:divBdr>
        </w:div>
        <w:div w:id="466818364">
          <w:marLeft w:val="0"/>
          <w:marRight w:val="0"/>
          <w:marTop w:val="0"/>
          <w:marBottom w:val="0"/>
          <w:divBdr>
            <w:top w:val="none" w:sz="0" w:space="0" w:color="auto"/>
            <w:left w:val="none" w:sz="0" w:space="0" w:color="auto"/>
            <w:bottom w:val="none" w:sz="0" w:space="0" w:color="auto"/>
            <w:right w:val="none" w:sz="0" w:space="0" w:color="auto"/>
          </w:divBdr>
        </w:div>
        <w:div w:id="854927696">
          <w:marLeft w:val="0"/>
          <w:marRight w:val="0"/>
          <w:marTop w:val="0"/>
          <w:marBottom w:val="0"/>
          <w:divBdr>
            <w:top w:val="none" w:sz="0" w:space="0" w:color="auto"/>
            <w:left w:val="none" w:sz="0" w:space="0" w:color="auto"/>
            <w:bottom w:val="none" w:sz="0" w:space="0" w:color="auto"/>
            <w:right w:val="none" w:sz="0" w:space="0" w:color="auto"/>
          </w:divBdr>
        </w:div>
        <w:div w:id="20739994">
          <w:marLeft w:val="0"/>
          <w:marRight w:val="0"/>
          <w:marTop w:val="0"/>
          <w:marBottom w:val="0"/>
          <w:divBdr>
            <w:top w:val="none" w:sz="0" w:space="0" w:color="auto"/>
            <w:left w:val="none" w:sz="0" w:space="0" w:color="auto"/>
            <w:bottom w:val="none" w:sz="0" w:space="0" w:color="auto"/>
            <w:right w:val="none" w:sz="0" w:space="0" w:color="auto"/>
          </w:divBdr>
        </w:div>
        <w:div w:id="1928801961">
          <w:marLeft w:val="0"/>
          <w:marRight w:val="0"/>
          <w:marTop w:val="0"/>
          <w:marBottom w:val="0"/>
          <w:divBdr>
            <w:top w:val="none" w:sz="0" w:space="0" w:color="auto"/>
            <w:left w:val="none" w:sz="0" w:space="0" w:color="auto"/>
            <w:bottom w:val="none" w:sz="0" w:space="0" w:color="auto"/>
            <w:right w:val="none" w:sz="0" w:space="0" w:color="auto"/>
          </w:divBdr>
        </w:div>
        <w:div w:id="253324703">
          <w:marLeft w:val="0"/>
          <w:marRight w:val="0"/>
          <w:marTop w:val="0"/>
          <w:marBottom w:val="0"/>
          <w:divBdr>
            <w:top w:val="none" w:sz="0" w:space="0" w:color="auto"/>
            <w:left w:val="none" w:sz="0" w:space="0" w:color="auto"/>
            <w:bottom w:val="none" w:sz="0" w:space="0" w:color="auto"/>
            <w:right w:val="none" w:sz="0" w:space="0" w:color="auto"/>
          </w:divBdr>
        </w:div>
        <w:div w:id="430668199">
          <w:marLeft w:val="0"/>
          <w:marRight w:val="0"/>
          <w:marTop w:val="0"/>
          <w:marBottom w:val="0"/>
          <w:divBdr>
            <w:top w:val="none" w:sz="0" w:space="0" w:color="auto"/>
            <w:left w:val="none" w:sz="0" w:space="0" w:color="auto"/>
            <w:bottom w:val="none" w:sz="0" w:space="0" w:color="auto"/>
            <w:right w:val="none" w:sz="0" w:space="0" w:color="auto"/>
          </w:divBdr>
        </w:div>
      </w:divsChild>
    </w:div>
    <w:div w:id="849760182">
      <w:bodyDiv w:val="1"/>
      <w:marLeft w:val="0"/>
      <w:marRight w:val="0"/>
      <w:marTop w:val="0"/>
      <w:marBottom w:val="0"/>
      <w:divBdr>
        <w:top w:val="none" w:sz="0" w:space="0" w:color="auto"/>
        <w:left w:val="none" w:sz="0" w:space="0" w:color="auto"/>
        <w:bottom w:val="none" w:sz="0" w:space="0" w:color="auto"/>
        <w:right w:val="none" w:sz="0" w:space="0" w:color="auto"/>
      </w:divBdr>
    </w:div>
    <w:div w:id="852644524">
      <w:bodyDiv w:val="1"/>
      <w:marLeft w:val="0"/>
      <w:marRight w:val="0"/>
      <w:marTop w:val="0"/>
      <w:marBottom w:val="0"/>
      <w:divBdr>
        <w:top w:val="none" w:sz="0" w:space="0" w:color="auto"/>
        <w:left w:val="none" w:sz="0" w:space="0" w:color="auto"/>
        <w:bottom w:val="none" w:sz="0" w:space="0" w:color="auto"/>
        <w:right w:val="none" w:sz="0" w:space="0" w:color="auto"/>
      </w:divBdr>
    </w:div>
    <w:div w:id="859976400">
      <w:bodyDiv w:val="1"/>
      <w:marLeft w:val="0"/>
      <w:marRight w:val="0"/>
      <w:marTop w:val="0"/>
      <w:marBottom w:val="0"/>
      <w:divBdr>
        <w:top w:val="none" w:sz="0" w:space="0" w:color="auto"/>
        <w:left w:val="none" w:sz="0" w:space="0" w:color="auto"/>
        <w:bottom w:val="none" w:sz="0" w:space="0" w:color="auto"/>
        <w:right w:val="none" w:sz="0" w:space="0" w:color="auto"/>
      </w:divBdr>
      <w:divsChild>
        <w:div w:id="42367920">
          <w:marLeft w:val="0"/>
          <w:marRight w:val="0"/>
          <w:marTop w:val="0"/>
          <w:marBottom w:val="0"/>
          <w:divBdr>
            <w:top w:val="none" w:sz="0" w:space="0" w:color="auto"/>
            <w:left w:val="none" w:sz="0" w:space="0" w:color="auto"/>
            <w:bottom w:val="none" w:sz="0" w:space="0" w:color="auto"/>
            <w:right w:val="none" w:sz="0" w:space="0" w:color="auto"/>
          </w:divBdr>
        </w:div>
        <w:div w:id="717554020">
          <w:marLeft w:val="0"/>
          <w:marRight w:val="0"/>
          <w:marTop w:val="0"/>
          <w:marBottom w:val="0"/>
          <w:divBdr>
            <w:top w:val="none" w:sz="0" w:space="0" w:color="auto"/>
            <w:left w:val="none" w:sz="0" w:space="0" w:color="auto"/>
            <w:bottom w:val="none" w:sz="0" w:space="0" w:color="auto"/>
            <w:right w:val="none" w:sz="0" w:space="0" w:color="auto"/>
          </w:divBdr>
        </w:div>
        <w:div w:id="1868253348">
          <w:marLeft w:val="0"/>
          <w:marRight w:val="0"/>
          <w:marTop w:val="0"/>
          <w:marBottom w:val="0"/>
          <w:divBdr>
            <w:top w:val="none" w:sz="0" w:space="0" w:color="auto"/>
            <w:left w:val="none" w:sz="0" w:space="0" w:color="auto"/>
            <w:bottom w:val="none" w:sz="0" w:space="0" w:color="auto"/>
            <w:right w:val="none" w:sz="0" w:space="0" w:color="auto"/>
          </w:divBdr>
        </w:div>
        <w:div w:id="1691101271">
          <w:marLeft w:val="0"/>
          <w:marRight w:val="0"/>
          <w:marTop w:val="0"/>
          <w:marBottom w:val="0"/>
          <w:divBdr>
            <w:top w:val="none" w:sz="0" w:space="0" w:color="auto"/>
            <w:left w:val="none" w:sz="0" w:space="0" w:color="auto"/>
            <w:bottom w:val="none" w:sz="0" w:space="0" w:color="auto"/>
            <w:right w:val="none" w:sz="0" w:space="0" w:color="auto"/>
          </w:divBdr>
        </w:div>
        <w:div w:id="533662922">
          <w:marLeft w:val="0"/>
          <w:marRight w:val="0"/>
          <w:marTop w:val="0"/>
          <w:marBottom w:val="0"/>
          <w:divBdr>
            <w:top w:val="none" w:sz="0" w:space="0" w:color="auto"/>
            <w:left w:val="none" w:sz="0" w:space="0" w:color="auto"/>
            <w:bottom w:val="none" w:sz="0" w:space="0" w:color="auto"/>
            <w:right w:val="none" w:sz="0" w:space="0" w:color="auto"/>
          </w:divBdr>
        </w:div>
        <w:div w:id="558637323">
          <w:marLeft w:val="0"/>
          <w:marRight w:val="0"/>
          <w:marTop w:val="0"/>
          <w:marBottom w:val="0"/>
          <w:divBdr>
            <w:top w:val="none" w:sz="0" w:space="0" w:color="auto"/>
            <w:left w:val="none" w:sz="0" w:space="0" w:color="auto"/>
            <w:bottom w:val="none" w:sz="0" w:space="0" w:color="auto"/>
            <w:right w:val="none" w:sz="0" w:space="0" w:color="auto"/>
          </w:divBdr>
        </w:div>
        <w:div w:id="989751173">
          <w:marLeft w:val="0"/>
          <w:marRight w:val="0"/>
          <w:marTop w:val="0"/>
          <w:marBottom w:val="0"/>
          <w:divBdr>
            <w:top w:val="none" w:sz="0" w:space="0" w:color="auto"/>
            <w:left w:val="none" w:sz="0" w:space="0" w:color="auto"/>
            <w:bottom w:val="none" w:sz="0" w:space="0" w:color="auto"/>
            <w:right w:val="none" w:sz="0" w:space="0" w:color="auto"/>
          </w:divBdr>
        </w:div>
        <w:div w:id="250630678">
          <w:marLeft w:val="0"/>
          <w:marRight w:val="0"/>
          <w:marTop w:val="0"/>
          <w:marBottom w:val="0"/>
          <w:divBdr>
            <w:top w:val="none" w:sz="0" w:space="0" w:color="auto"/>
            <w:left w:val="none" w:sz="0" w:space="0" w:color="auto"/>
            <w:bottom w:val="none" w:sz="0" w:space="0" w:color="auto"/>
            <w:right w:val="none" w:sz="0" w:space="0" w:color="auto"/>
          </w:divBdr>
        </w:div>
        <w:div w:id="1150943369">
          <w:marLeft w:val="0"/>
          <w:marRight w:val="0"/>
          <w:marTop w:val="0"/>
          <w:marBottom w:val="0"/>
          <w:divBdr>
            <w:top w:val="none" w:sz="0" w:space="0" w:color="auto"/>
            <w:left w:val="none" w:sz="0" w:space="0" w:color="auto"/>
            <w:bottom w:val="none" w:sz="0" w:space="0" w:color="auto"/>
            <w:right w:val="none" w:sz="0" w:space="0" w:color="auto"/>
          </w:divBdr>
        </w:div>
        <w:div w:id="568273790">
          <w:marLeft w:val="0"/>
          <w:marRight w:val="0"/>
          <w:marTop w:val="0"/>
          <w:marBottom w:val="0"/>
          <w:divBdr>
            <w:top w:val="none" w:sz="0" w:space="0" w:color="auto"/>
            <w:left w:val="none" w:sz="0" w:space="0" w:color="auto"/>
            <w:bottom w:val="none" w:sz="0" w:space="0" w:color="auto"/>
            <w:right w:val="none" w:sz="0" w:space="0" w:color="auto"/>
          </w:divBdr>
        </w:div>
        <w:div w:id="280721874">
          <w:marLeft w:val="0"/>
          <w:marRight w:val="0"/>
          <w:marTop w:val="0"/>
          <w:marBottom w:val="0"/>
          <w:divBdr>
            <w:top w:val="none" w:sz="0" w:space="0" w:color="auto"/>
            <w:left w:val="none" w:sz="0" w:space="0" w:color="auto"/>
            <w:bottom w:val="none" w:sz="0" w:space="0" w:color="auto"/>
            <w:right w:val="none" w:sz="0" w:space="0" w:color="auto"/>
          </w:divBdr>
        </w:div>
        <w:div w:id="528950483">
          <w:marLeft w:val="0"/>
          <w:marRight w:val="0"/>
          <w:marTop w:val="0"/>
          <w:marBottom w:val="0"/>
          <w:divBdr>
            <w:top w:val="none" w:sz="0" w:space="0" w:color="auto"/>
            <w:left w:val="none" w:sz="0" w:space="0" w:color="auto"/>
            <w:bottom w:val="none" w:sz="0" w:space="0" w:color="auto"/>
            <w:right w:val="none" w:sz="0" w:space="0" w:color="auto"/>
          </w:divBdr>
        </w:div>
        <w:div w:id="910967576">
          <w:marLeft w:val="0"/>
          <w:marRight w:val="0"/>
          <w:marTop w:val="0"/>
          <w:marBottom w:val="0"/>
          <w:divBdr>
            <w:top w:val="none" w:sz="0" w:space="0" w:color="auto"/>
            <w:left w:val="none" w:sz="0" w:space="0" w:color="auto"/>
            <w:bottom w:val="none" w:sz="0" w:space="0" w:color="auto"/>
            <w:right w:val="none" w:sz="0" w:space="0" w:color="auto"/>
          </w:divBdr>
        </w:div>
        <w:div w:id="291788658">
          <w:marLeft w:val="0"/>
          <w:marRight w:val="0"/>
          <w:marTop w:val="0"/>
          <w:marBottom w:val="0"/>
          <w:divBdr>
            <w:top w:val="none" w:sz="0" w:space="0" w:color="auto"/>
            <w:left w:val="none" w:sz="0" w:space="0" w:color="auto"/>
            <w:bottom w:val="none" w:sz="0" w:space="0" w:color="auto"/>
            <w:right w:val="none" w:sz="0" w:space="0" w:color="auto"/>
          </w:divBdr>
        </w:div>
        <w:div w:id="1309820567">
          <w:marLeft w:val="0"/>
          <w:marRight w:val="0"/>
          <w:marTop w:val="0"/>
          <w:marBottom w:val="0"/>
          <w:divBdr>
            <w:top w:val="none" w:sz="0" w:space="0" w:color="auto"/>
            <w:left w:val="none" w:sz="0" w:space="0" w:color="auto"/>
            <w:bottom w:val="none" w:sz="0" w:space="0" w:color="auto"/>
            <w:right w:val="none" w:sz="0" w:space="0" w:color="auto"/>
          </w:divBdr>
        </w:div>
        <w:div w:id="976104729">
          <w:marLeft w:val="0"/>
          <w:marRight w:val="0"/>
          <w:marTop w:val="0"/>
          <w:marBottom w:val="0"/>
          <w:divBdr>
            <w:top w:val="none" w:sz="0" w:space="0" w:color="auto"/>
            <w:left w:val="none" w:sz="0" w:space="0" w:color="auto"/>
            <w:bottom w:val="none" w:sz="0" w:space="0" w:color="auto"/>
            <w:right w:val="none" w:sz="0" w:space="0" w:color="auto"/>
          </w:divBdr>
        </w:div>
        <w:div w:id="1026102508">
          <w:marLeft w:val="0"/>
          <w:marRight w:val="0"/>
          <w:marTop w:val="0"/>
          <w:marBottom w:val="0"/>
          <w:divBdr>
            <w:top w:val="none" w:sz="0" w:space="0" w:color="auto"/>
            <w:left w:val="none" w:sz="0" w:space="0" w:color="auto"/>
            <w:bottom w:val="none" w:sz="0" w:space="0" w:color="auto"/>
            <w:right w:val="none" w:sz="0" w:space="0" w:color="auto"/>
          </w:divBdr>
        </w:div>
        <w:div w:id="1102997039">
          <w:marLeft w:val="0"/>
          <w:marRight w:val="0"/>
          <w:marTop w:val="0"/>
          <w:marBottom w:val="0"/>
          <w:divBdr>
            <w:top w:val="none" w:sz="0" w:space="0" w:color="auto"/>
            <w:left w:val="none" w:sz="0" w:space="0" w:color="auto"/>
            <w:bottom w:val="none" w:sz="0" w:space="0" w:color="auto"/>
            <w:right w:val="none" w:sz="0" w:space="0" w:color="auto"/>
          </w:divBdr>
        </w:div>
        <w:div w:id="752438797">
          <w:marLeft w:val="0"/>
          <w:marRight w:val="0"/>
          <w:marTop w:val="0"/>
          <w:marBottom w:val="0"/>
          <w:divBdr>
            <w:top w:val="none" w:sz="0" w:space="0" w:color="auto"/>
            <w:left w:val="none" w:sz="0" w:space="0" w:color="auto"/>
            <w:bottom w:val="none" w:sz="0" w:space="0" w:color="auto"/>
            <w:right w:val="none" w:sz="0" w:space="0" w:color="auto"/>
          </w:divBdr>
        </w:div>
        <w:div w:id="2002079085">
          <w:marLeft w:val="0"/>
          <w:marRight w:val="0"/>
          <w:marTop w:val="0"/>
          <w:marBottom w:val="0"/>
          <w:divBdr>
            <w:top w:val="none" w:sz="0" w:space="0" w:color="auto"/>
            <w:left w:val="none" w:sz="0" w:space="0" w:color="auto"/>
            <w:bottom w:val="none" w:sz="0" w:space="0" w:color="auto"/>
            <w:right w:val="none" w:sz="0" w:space="0" w:color="auto"/>
          </w:divBdr>
        </w:div>
        <w:div w:id="1963883251">
          <w:marLeft w:val="0"/>
          <w:marRight w:val="0"/>
          <w:marTop w:val="0"/>
          <w:marBottom w:val="0"/>
          <w:divBdr>
            <w:top w:val="none" w:sz="0" w:space="0" w:color="auto"/>
            <w:left w:val="none" w:sz="0" w:space="0" w:color="auto"/>
            <w:bottom w:val="none" w:sz="0" w:space="0" w:color="auto"/>
            <w:right w:val="none" w:sz="0" w:space="0" w:color="auto"/>
          </w:divBdr>
        </w:div>
        <w:div w:id="1829053631">
          <w:marLeft w:val="0"/>
          <w:marRight w:val="0"/>
          <w:marTop w:val="0"/>
          <w:marBottom w:val="0"/>
          <w:divBdr>
            <w:top w:val="none" w:sz="0" w:space="0" w:color="auto"/>
            <w:left w:val="none" w:sz="0" w:space="0" w:color="auto"/>
            <w:bottom w:val="none" w:sz="0" w:space="0" w:color="auto"/>
            <w:right w:val="none" w:sz="0" w:space="0" w:color="auto"/>
          </w:divBdr>
        </w:div>
        <w:div w:id="969749787">
          <w:marLeft w:val="0"/>
          <w:marRight w:val="0"/>
          <w:marTop w:val="0"/>
          <w:marBottom w:val="0"/>
          <w:divBdr>
            <w:top w:val="none" w:sz="0" w:space="0" w:color="auto"/>
            <w:left w:val="none" w:sz="0" w:space="0" w:color="auto"/>
            <w:bottom w:val="none" w:sz="0" w:space="0" w:color="auto"/>
            <w:right w:val="none" w:sz="0" w:space="0" w:color="auto"/>
          </w:divBdr>
        </w:div>
        <w:div w:id="1446651587">
          <w:marLeft w:val="0"/>
          <w:marRight w:val="0"/>
          <w:marTop w:val="0"/>
          <w:marBottom w:val="0"/>
          <w:divBdr>
            <w:top w:val="none" w:sz="0" w:space="0" w:color="auto"/>
            <w:left w:val="none" w:sz="0" w:space="0" w:color="auto"/>
            <w:bottom w:val="none" w:sz="0" w:space="0" w:color="auto"/>
            <w:right w:val="none" w:sz="0" w:space="0" w:color="auto"/>
          </w:divBdr>
        </w:div>
        <w:div w:id="386538295">
          <w:marLeft w:val="0"/>
          <w:marRight w:val="0"/>
          <w:marTop w:val="0"/>
          <w:marBottom w:val="0"/>
          <w:divBdr>
            <w:top w:val="none" w:sz="0" w:space="0" w:color="auto"/>
            <w:left w:val="none" w:sz="0" w:space="0" w:color="auto"/>
            <w:bottom w:val="none" w:sz="0" w:space="0" w:color="auto"/>
            <w:right w:val="none" w:sz="0" w:space="0" w:color="auto"/>
          </w:divBdr>
        </w:div>
        <w:div w:id="503857258">
          <w:marLeft w:val="0"/>
          <w:marRight w:val="0"/>
          <w:marTop w:val="0"/>
          <w:marBottom w:val="0"/>
          <w:divBdr>
            <w:top w:val="none" w:sz="0" w:space="0" w:color="auto"/>
            <w:left w:val="none" w:sz="0" w:space="0" w:color="auto"/>
            <w:bottom w:val="none" w:sz="0" w:space="0" w:color="auto"/>
            <w:right w:val="none" w:sz="0" w:space="0" w:color="auto"/>
          </w:divBdr>
        </w:div>
        <w:div w:id="1258250524">
          <w:marLeft w:val="0"/>
          <w:marRight w:val="0"/>
          <w:marTop w:val="0"/>
          <w:marBottom w:val="0"/>
          <w:divBdr>
            <w:top w:val="none" w:sz="0" w:space="0" w:color="auto"/>
            <w:left w:val="none" w:sz="0" w:space="0" w:color="auto"/>
            <w:bottom w:val="none" w:sz="0" w:space="0" w:color="auto"/>
            <w:right w:val="none" w:sz="0" w:space="0" w:color="auto"/>
          </w:divBdr>
        </w:div>
        <w:div w:id="586811562">
          <w:marLeft w:val="0"/>
          <w:marRight w:val="0"/>
          <w:marTop w:val="0"/>
          <w:marBottom w:val="0"/>
          <w:divBdr>
            <w:top w:val="none" w:sz="0" w:space="0" w:color="auto"/>
            <w:left w:val="none" w:sz="0" w:space="0" w:color="auto"/>
            <w:bottom w:val="none" w:sz="0" w:space="0" w:color="auto"/>
            <w:right w:val="none" w:sz="0" w:space="0" w:color="auto"/>
          </w:divBdr>
        </w:div>
        <w:div w:id="2052145639">
          <w:marLeft w:val="0"/>
          <w:marRight w:val="0"/>
          <w:marTop w:val="0"/>
          <w:marBottom w:val="0"/>
          <w:divBdr>
            <w:top w:val="none" w:sz="0" w:space="0" w:color="auto"/>
            <w:left w:val="none" w:sz="0" w:space="0" w:color="auto"/>
            <w:bottom w:val="none" w:sz="0" w:space="0" w:color="auto"/>
            <w:right w:val="none" w:sz="0" w:space="0" w:color="auto"/>
          </w:divBdr>
        </w:div>
        <w:div w:id="1168250758">
          <w:marLeft w:val="0"/>
          <w:marRight w:val="0"/>
          <w:marTop w:val="0"/>
          <w:marBottom w:val="0"/>
          <w:divBdr>
            <w:top w:val="none" w:sz="0" w:space="0" w:color="auto"/>
            <w:left w:val="none" w:sz="0" w:space="0" w:color="auto"/>
            <w:bottom w:val="none" w:sz="0" w:space="0" w:color="auto"/>
            <w:right w:val="none" w:sz="0" w:space="0" w:color="auto"/>
          </w:divBdr>
        </w:div>
        <w:div w:id="2055690356">
          <w:marLeft w:val="0"/>
          <w:marRight w:val="0"/>
          <w:marTop w:val="0"/>
          <w:marBottom w:val="0"/>
          <w:divBdr>
            <w:top w:val="none" w:sz="0" w:space="0" w:color="auto"/>
            <w:left w:val="none" w:sz="0" w:space="0" w:color="auto"/>
            <w:bottom w:val="none" w:sz="0" w:space="0" w:color="auto"/>
            <w:right w:val="none" w:sz="0" w:space="0" w:color="auto"/>
          </w:divBdr>
        </w:div>
        <w:div w:id="2040545900">
          <w:marLeft w:val="0"/>
          <w:marRight w:val="0"/>
          <w:marTop w:val="0"/>
          <w:marBottom w:val="0"/>
          <w:divBdr>
            <w:top w:val="none" w:sz="0" w:space="0" w:color="auto"/>
            <w:left w:val="none" w:sz="0" w:space="0" w:color="auto"/>
            <w:bottom w:val="none" w:sz="0" w:space="0" w:color="auto"/>
            <w:right w:val="none" w:sz="0" w:space="0" w:color="auto"/>
          </w:divBdr>
        </w:div>
        <w:div w:id="1195508607">
          <w:marLeft w:val="0"/>
          <w:marRight w:val="0"/>
          <w:marTop w:val="0"/>
          <w:marBottom w:val="0"/>
          <w:divBdr>
            <w:top w:val="none" w:sz="0" w:space="0" w:color="auto"/>
            <w:left w:val="none" w:sz="0" w:space="0" w:color="auto"/>
            <w:bottom w:val="none" w:sz="0" w:space="0" w:color="auto"/>
            <w:right w:val="none" w:sz="0" w:space="0" w:color="auto"/>
          </w:divBdr>
        </w:div>
        <w:div w:id="361591323">
          <w:marLeft w:val="0"/>
          <w:marRight w:val="0"/>
          <w:marTop w:val="0"/>
          <w:marBottom w:val="0"/>
          <w:divBdr>
            <w:top w:val="none" w:sz="0" w:space="0" w:color="auto"/>
            <w:left w:val="none" w:sz="0" w:space="0" w:color="auto"/>
            <w:bottom w:val="none" w:sz="0" w:space="0" w:color="auto"/>
            <w:right w:val="none" w:sz="0" w:space="0" w:color="auto"/>
          </w:divBdr>
        </w:div>
        <w:div w:id="305819831">
          <w:marLeft w:val="0"/>
          <w:marRight w:val="0"/>
          <w:marTop w:val="0"/>
          <w:marBottom w:val="0"/>
          <w:divBdr>
            <w:top w:val="none" w:sz="0" w:space="0" w:color="auto"/>
            <w:left w:val="none" w:sz="0" w:space="0" w:color="auto"/>
            <w:bottom w:val="none" w:sz="0" w:space="0" w:color="auto"/>
            <w:right w:val="none" w:sz="0" w:space="0" w:color="auto"/>
          </w:divBdr>
        </w:div>
        <w:div w:id="1136487063">
          <w:marLeft w:val="0"/>
          <w:marRight w:val="0"/>
          <w:marTop w:val="0"/>
          <w:marBottom w:val="0"/>
          <w:divBdr>
            <w:top w:val="none" w:sz="0" w:space="0" w:color="auto"/>
            <w:left w:val="none" w:sz="0" w:space="0" w:color="auto"/>
            <w:bottom w:val="none" w:sz="0" w:space="0" w:color="auto"/>
            <w:right w:val="none" w:sz="0" w:space="0" w:color="auto"/>
          </w:divBdr>
        </w:div>
        <w:div w:id="1230922031">
          <w:marLeft w:val="0"/>
          <w:marRight w:val="0"/>
          <w:marTop w:val="0"/>
          <w:marBottom w:val="0"/>
          <w:divBdr>
            <w:top w:val="none" w:sz="0" w:space="0" w:color="auto"/>
            <w:left w:val="none" w:sz="0" w:space="0" w:color="auto"/>
            <w:bottom w:val="none" w:sz="0" w:space="0" w:color="auto"/>
            <w:right w:val="none" w:sz="0" w:space="0" w:color="auto"/>
          </w:divBdr>
        </w:div>
        <w:div w:id="1813400964">
          <w:marLeft w:val="0"/>
          <w:marRight w:val="0"/>
          <w:marTop w:val="0"/>
          <w:marBottom w:val="0"/>
          <w:divBdr>
            <w:top w:val="none" w:sz="0" w:space="0" w:color="auto"/>
            <w:left w:val="none" w:sz="0" w:space="0" w:color="auto"/>
            <w:bottom w:val="none" w:sz="0" w:space="0" w:color="auto"/>
            <w:right w:val="none" w:sz="0" w:space="0" w:color="auto"/>
          </w:divBdr>
        </w:div>
        <w:div w:id="1314290156">
          <w:marLeft w:val="0"/>
          <w:marRight w:val="0"/>
          <w:marTop w:val="0"/>
          <w:marBottom w:val="0"/>
          <w:divBdr>
            <w:top w:val="none" w:sz="0" w:space="0" w:color="auto"/>
            <w:left w:val="none" w:sz="0" w:space="0" w:color="auto"/>
            <w:bottom w:val="none" w:sz="0" w:space="0" w:color="auto"/>
            <w:right w:val="none" w:sz="0" w:space="0" w:color="auto"/>
          </w:divBdr>
        </w:div>
        <w:div w:id="1488131240">
          <w:marLeft w:val="0"/>
          <w:marRight w:val="0"/>
          <w:marTop w:val="0"/>
          <w:marBottom w:val="0"/>
          <w:divBdr>
            <w:top w:val="none" w:sz="0" w:space="0" w:color="auto"/>
            <w:left w:val="none" w:sz="0" w:space="0" w:color="auto"/>
            <w:bottom w:val="none" w:sz="0" w:space="0" w:color="auto"/>
            <w:right w:val="none" w:sz="0" w:space="0" w:color="auto"/>
          </w:divBdr>
        </w:div>
        <w:div w:id="2046253118">
          <w:marLeft w:val="0"/>
          <w:marRight w:val="0"/>
          <w:marTop w:val="0"/>
          <w:marBottom w:val="0"/>
          <w:divBdr>
            <w:top w:val="none" w:sz="0" w:space="0" w:color="auto"/>
            <w:left w:val="none" w:sz="0" w:space="0" w:color="auto"/>
            <w:bottom w:val="none" w:sz="0" w:space="0" w:color="auto"/>
            <w:right w:val="none" w:sz="0" w:space="0" w:color="auto"/>
          </w:divBdr>
        </w:div>
        <w:div w:id="1537111410">
          <w:marLeft w:val="0"/>
          <w:marRight w:val="0"/>
          <w:marTop w:val="0"/>
          <w:marBottom w:val="0"/>
          <w:divBdr>
            <w:top w:val="none" w:sz="0" w:space="0" w:color="auto"/>
            <w:left w:val="none" w:sz="0" w:space="0" w:color="auto"/>
            <w:bottom w:val="none" w:sz="0" w:space="0" w:color="auto"/>
            <w:right w:val="none" w:sz="0" w:space="0" w:color="auto"/>
          </w:divBdr>
        </w:div>
        <w:div w:id="821435370">
          <w:marLeft w:val="0"/>
          <w:marRight w:val="0"/>
          <w:marTop w:val="0"/>
          <w:marBottom w:val="0"/>
          <w:divBdr>
            <w:top w:val="none" w:sz="0" w:space="0" w:color="auto"/>
            <w:left w:val="none" w:sz="0" w:space="0" w:color="auto"/>
            <w:bottom w:val="none" w:sz="0" w:space="0" w:color="auto"/>
            <w:right w:val="none" w:sz="0" w:space="0" w:color="auto"/>
          </w:divBdr>
        </w:div>
        <w:div w:id="1871262367">
          <w:marLeft w:val="0"/>
          <w:marRight w:val="0"/>
          <w:marTop w:val="0"/>
          <w:marBottom w:val="0"/>
          <w:divBdr>
            <w:top w:val="none" w:sz="0" w:space="0" w:color="auto"/>
            <w:left w:val="none" w:sz="0" w:space="0" w:color="auto"/>
            <w:bottom w:val="none" w:sz="0" w:space="0" w:color="auto"/>
            <w:right w:val="none" w:sz="0" w:space="0" w:color="auto"/>
          </w:divBdr>
        </w:div>
        <w:div w:id="55011245">
          <w:marLeft w:val="0"/>
          <w:marRight w:val="0"/>
          <w:marTop w:val="0"/>
          <w:marBottom w:val="0"/>
          <w:divBdr>
            <w:top w:val="none" w:sz="0" w:space="0" w:color="auto"/>
            <w:left w:val="none" w:sz="0" w:space="0" w:color="auto"/>
            <w:bottom w:val="none" w:sz="0" w:space="0" w:color="auto"/>
            <w:right w:val="none" w:sz="0" w:space="0" w:color="auto"/>
          </w:divBdr>
        </w:div>
        <w:div w:id="245305642">
          <w:marLeft w:val="0"/>
          <w:marRight w:val="0"/>
          <w:marTop w:val="0"/>
          <w:marBottom w:val="0"/>
          <w:divBdr>
            <w:top w:val="none" w:sz="0" w:space="0" w:color="auto"/>
            <w:left w:val="none" w:sz="0" w:space="0" w:color="auto"/>
            <w:bottom w:val="none" w:sz="0" w:space="0" w:color="auto"/>
            <w:right w:val="none" w:sz="0" w:space="0" w:color="auto"/>
          </w:divBdr>
        </w:div>
        <w:div w:id="329256809">
          <w:marLeft w:val="0"/>
          <w:marRight w:val="0"/>
          <w:marTop w:val="0"/>
          <w:marBottom w:val="0"/>
          <w:divBdr>
            <w:top w:val="none" w:sz="0" w:space="0" w:color="auto"/>
            <w:left w:val="none" w:sz="0" w:space="0" w:color="auto"/>
            <w:bottom w:val="none" w:sz="0" w:space="0" w:color="auto"/>
            <w:right w:val="none" w:sz="0" w:space="0" w:color="auto"/>
          </w:divBdr>
        </w:div>
        <w:div w:id="1635406460">
          <w:marLeft w:val="0"/>
          <w:marRight w:val="0"/>
          <w:marTop w:val="0"/>
          <w:marBottom w:val="0"/>
          <w:divBdr>
            <w:top w:val="none" w:sz="0" w:space="0" w:color="auto"/>
            <w:left w:val="none" w:sz="0" w:space="0" w:color="auto"/>
            <w:bottom w:val="none" w:sz="0" w:space="0" w:color="auto"/>
            <w:right w:val="none" w:sz="0" w:space="0" w:color="auto"/>
          </w:divBdr>
        </w:div>
        <w:div w:id="2109159846">
          <w:marLeft w:val="0"/>
          <w:marRight w:val="0"/>
          <w:marTop w:val="0"/>
          <w:marBottom w:val="0"/>
          <w:divBdr>
            <w:top w:val="none" w:sz="0" w:space="0" w:color="auto"/>
            <w:left w:val="none" w:sz="0" w:space="0" w:color="auto"/>
            <w:bottom w:val="none" w:sz="0" w:space="0" w:color="auto"/>
            <w:right w:val="none" w:sz="0" w:space="0" w:color="auto"/>
          </w:divBdr>
        </w:div>
        <w:div w:id="764032934">
          <w:marLeft w:val="0"/>
          <w:marRight w:val="0"/>
          <w:marTop w:val="0"/>
          <w:marBottom w:val="0"/>
          <w:divBdr>
            <w:top w:val="none" w:sz="0" w:space="0" w:color="auto"/>
            <w:left w:val="none" w:sz="0" w:space="0" w:color="auto"/>
            <w:bottom w:val="none" w:sz="0" w:space="0" w:color="auto"/>
            <w:right w:val="none" w:sz="0" w:space="0" w:color="auto"/>
          </w:divBdr>
        </w:div>
        <w:div w:id="1721630901">
          <w:marLeft w:val="0"/>
          <w:marRight w:val="0"/>
          <w:marTop w:val="0"/>
          <w:marBottom w:val="0"/>
          <w:divBdr>
            <w:top w:val="none" w:sz="0" w:space="0" w:color="auto"/>
            <w:left w:val="none" w:sz="0" w:space="0" w:color="auto"/>
            <w:bottom w:val="none" w:sz="0" w:space="0" w:color="auto"/>
            <w:right w:val="none" w:sz="0" w:space="0" w:color="auto"/>
          </w:divBdr>
        </w:div>
        <w:div w:id="1668703881">
          <w:marLeft w:val="0"/>
          <w:marRight w:val="0"/>
          <w:marTop w:val="0"/>
          <w:marBottom w:val="0"/>
          <w:divBdr>
            <w:top w:val="none" w:sz="0" w:space="0" w:color="auto"/>
            <w:left w:val="none" w:sz="0" w:space="0" w:color="auto"/>
            <w:bottom w:val="none" w:sz="0" w:space="0" w:color="auto"/>
            <w:right w:val="none" w:sz="0" w:space="0" w:color="auto"/>
          </w:divBdr>
        </w:div>
        <w:div w:id="942876848">
          <w:marLeft w:val="0"/>
          <w:marRight w:val="0"/>
          <w:marTop w:val="0"/>
          <w:marBottom w:val="0"/>
          <w:divBdr>
            <w:top w:val="none" w:sz="0" w:space="0" w:color="auto"/>
            <w:left w:val="none" w:sz="0" w:space="0" w:color="auto"/>
            <w:bottom w:val="none" w:sz="0" w:space="0" w:color="auto"/>
            <w:right w:val="none" w:sz="0" w:space="0" w:color="auto"/>
          </w:divBdr>
        </w:div>
        <w:div w:id="1916284114">
          <w:marLeft w:val="0"/>
          <w:marRight w:val="0"/>
          <w:marTop w:val="0"/>
          <w:marBottom w:val="0"/>
          <w:divBdr>
            <w:top w:val="none" w:sz="0" w:space="0" w:color="auto"/>
            <w:left w:val="none" w:sz="0" w:space="0" w:color="auto"/>
            <w:bottom w:val="none" w:sz="0" w:space="0" w:color="auto"/>
            <w:right w:val="none" w:sz="0" w:space="0" w:color="auto"/>
          </w:divBdr>
        </w:div>
        <w:div w:id="209389917">
          <w:marLeft w:val="0"/>
          <w:marRight w:val="0"/>
          <w:marTop w:val="0"/>
          <w:marBottom w:val="0"/>
          <w:divBdr>
            <w:top w:val="none" w:sz="0" w:space="0" w:color="auto"/>
            <w:left w:val="none" w:sz="0" w:space="0" w:color="auto"/>
            <w:bottom w:val="none" w:sz="0" w:space="0" w:color="auto"/>
            <w:right w:val="none" w:sz="0" w:space="0" w:color="auto"/>
          </w:divBdr>
        </w:div>
        <w:div w:id="1136293680">
          <w:marLeft w:val="0"/>
          <w:marRight w:val="0"/>
          <w:marTop w:val="0"/>
          <w:marBottom w:val="0"/>
          <w:divBdr>
            <w:top w:val="none" w:sz="0" w:space="0" w:color="auto"/>
            <w:left w:val="none" w:sz="0" w:space="0" w:color="auto"/>
            <w:bottom w:val="none" w:sz="0" w:space="0" w:color="auto"/>
            <w:right w:val="none" w:sz="0" w:space="0" w:color="auto"/>
          </w:divBdr>
        </w:div>
        <w:div w:id="291790114">
          <w:marLeft w:val="0"/>
          <w:marRight w:val="0"/>
          <w:marTop w:val="0"/>
          <w:marBottom w:val="0"/>
          <w:divBdr>
            <w:top w:val="none" w:sz="0" w:space="0" w:color="auto"/>
            <w:left w:val="none" w:sz="0" w:space="0" w:color="auto"/>
            <w:bottom w:val="none" w:sz="0" w:space="0" w:color="auto"/>
            <w:right w:val="none" w:sz="0" w:space="0" w:color="auto"/>
          </w:divBdr>
        </w:div>
        <w:div w:id="326597491">
          <w:marLeft w:val="0"/>
          <w:marRight w:val="0"/>
          <w:marTop w:val="0"/>
          <w:marBottom w:val="0"/>
          <w:divBdr>
            <w:top w:val="none" w:sz="0" w:space="0" w:color="auto"/>
            <w:left w:val="none" w:sz="0" w:space="0" w:color="auto"/>
            <w:bottom w:val="none" w:sz="0" w:space="0" w:color="auto"/>
            <w:right w:val="none" w:sz="0" w:space="0" w:color="auto"/>
          </w:divBdr>
        </w:div>
        <w:div w:id="312878046">
          <w:marLeft w:val="0"/>
          <w:marRight w:val="0"/>
          <w:marTop w:val="0"/>
          <w:marBottom w:val="0"/>
          <w:divBdr>
            <w:top w:val="none" w:sz="0" w:space="0" w:color="auto"/>
            <w:left w:val="none" w:sz="0" w:space="0" w:color="auto"/>
            <w:bottom w:val="none" w:sz="0" w:space="0" w:color="auto"/>
            <w:right w:val="none" w:sz="0" w:space="0" w:color="auto"/>
          </w:divBdr>
        </w:div>
        <w:div w:id="1732578103">
          <w:marLeft w:val="0"/>
          <w:marRight w:val="0"/>
          <w:marTop w:val="0"/>
          <w:marBottom w:val="0"/>
          <w:divBdr>
            <w:top w:val="none" w:sz="0" w:space="0" w:color="auto"/>
            <w:left w:val="none" w:sz="0" w:space="0" w:color="auto"/>
            <w:bottom w:val="none" w:sz="0" w:space="0" w:color="auto"/>
            <w:right w:val="none" w:sz="0" w:space="0" w:color="auto"/>
          </w:divBdr>
        </w:div>
        <w:div w:id="1270359133">
          <w:marLeft w:val="0"/>
          <w:marRight w:val="0"/>
          <w:marTop w:val="0"/>
          <w:marBottom w:val="0"/>
          <w:divBdr>
            <w:top w:val="none" w:sz="0" w:space="0" w:color="auto"/>
            <w:left w:val="none" w:sz="0" w:space="0" w:color="auto"/>
            <w:bottom w:val="none" w:sz="0" w:space="0" w:color="auto"/>
            <w:right w:val="none" w:sz="0" w:space="0" w:color="auto"/>
          </w:divBdr>
        </w:div>
        <w:div w:id="407650600">
          <w:marLeft w:val="0"/>
          <w:marRight w:val="0"/>
          <w:marTop w:val="0"/>
          <w:marBottom w:val="0"/>
          <w:divBdr>
            <w:top w:val="none" w:sz="0" w:space="0" w:color="auto"/>
            <w:left w:val="none" w:sz="0" w:space="0" w:color="auto"/>
            <w:bottom w:val="none" w:sz="0" w:space="0" w:color="auto"/>
            <w:right w:val="none" w:sz="0" w:space="0" w:color="auto"/>
          </w:divBdr>
        </w:div>
        <w:div w:id="363748355">
          <w:marLeft w:val="0"/>
          <w:marRight w:val="0"/>
          <w:marTop w:val="0"/>
          <w:marBottom w:val="0"/>
          <w:divBdr>
            <w:top w:val="none" w:sz="0" w:space="0" w:color="auto"/>
            <w:left w:val="none" w:sz="0" w:space="0" w:color="auto"/>
            <w:bottom w:val="none" w:sz="0" w:space="0" w:color="auto"/>
            <w:right w:val="none" w:sz="0" w:space="0" w:color="auto"/>
          </w:divBdr>
        </w:div>
        <w:div w:id="1996182489">
          <w:marLeft w:val="0"/>
          <w:marRight w:val="0"/>
          <w:marTop w:val="0"/>
          <w:marBottom w:val="0"/>
          <w:divBdr>
            <w:top w:val="none" w:sz="0" w:space="0" w:color="auto"/>
            <w:left w:val="none" w:sz="0" w:space="0" w:color="auto"/>
            <w:bottom w:val="none" w:sz="0" w:space="0" w:color="auto"/>
            <w:right w:val="none" w:sz="0" w:space="0" w:color="auto"/>
          </w:divBdr>
        </w:div>
        <w:div w:id="1379668471">
          <w:marLeft w:val="0"/>
          <w:marRight w:val="0"/>
          <w:marTop w:val="0"/>
          <w:marBottom w:val="0"/>
          <w:divBdr>
            <w:top w:val="none" w:sz="0" w:space="0" w:color="auto"/>
            <w:left w:val="none" w:sz="0" w:space="0" w:color="auto"/>
            <w:bottom w:val="none" w:sz="0" w:space="0" w:color="auto"/>
            <w:right w:val="none" w:sz="0" w:space="0" w:color="auto"/>
          </w:divBdr>
        </w:div>
        <w:div w:id="524099400">
          <w:marLeft w:val="0"/>
          <w:marRight w:val="0"/>
          <w:marTop w:val="0"/>
          <w:marBottom w:val="0"/>
          <w:divBdr>
            <w:top w:val="none" w:sz="0" w:space="0" w:color="auto"/>
            <w:left w:val="none" w:sz="0" w:space="0" w:color="auto"/>
            <w:bottom w:val="none" w:sz="0" w:space="0" w:color="auto"/>
            <w:right w:val="none" w:sz="0" w:space="0" w:color="auto"/>
          </w:divBdr>
        </w:div>
        <w:div w:id="427702738">
          <w:marLeft w:val="0"/>
          <w:marRight w:val="0"/>
          <w:marTop w:val="0"/>
          <w:marBottom w:val="0"/>
          <w:divBdr>
            <w:top w:val="none" w:sz="0" w:space="0" w:color="auto"/>
            <w:left w:val="none" w:sz="0" w:space="0" w:color="auto"/>
            <w:bottom w:val="none" w:sz="0" w:space="0" w:color="auto"/>
            <w:right w:val="none" w:sz="0" w:space="0" w:color="auto"/>
          </w:divBdr>
        </w:div>
        <w:div w:id="1463184992">
          <w:marLeft w:val="0"/>
          <w:marRight w:val="0"/>
          <w:marTop w:val="0"/>
          <w:marBottom w:val="0"/>
          <w:divBdr>
            <w:top w:val="none" w:sz="0" w:space="0" w:color="auto"/>
            <w:left w:val="none" w:sz="0" w:space="0" w:color="auto"/>
            <w:bottom w:val="none" w:sz="0" w:space="0" w:color="auto"/>
            <w:right w:val="none" w:sz="0" w:space="0" w:color="auto"/>
          </w:divBdr>
        </w:div>
        <w:div w:id="297536722">
          <w:marLeft w:val="0"/>
          <w:marRight w:val="0"/>
          <w:marTop w:val="0"/>
          <w:marBottom w:val="0"/>
          <w:divBdr>
            <w:top w:val="none" w:sz="0" w:space="0" w:color="auto"/>
            <w:left w:val="none" w:sz="0" w:space="0" w:color="auto"/>
            <w:bottom w:val="none" w:sz="0" w:space="0" w:color="auto"/>
            <w:right w:val="none" w:sz="0" w:space="0" w:color="auto"/>
          </w:divBdr>
        </w:div>
        <w:div w:id="1669600474">
          <w:marLeft w:val="0"/>
          <w:marRight w:val="0"/>
          <w:marTop w:val="0"/>
          <w:marBottom w:val="0"/>
          <w:divBdr>
            <w:top w:val="none" w:sz="0" w:space="0" w:color="auto"/>
            <w:left w:val="none" w:sz="0" w:space="0" w:color="auto"/>
            <w:bottom w:val="none" w:sz="0" w:space="0" w:color="auto"/>
            <w:right w:val="none" w:sz="0" w:space="0" w:color="auto"/>
          </w:divBdr>
        </w:div>
        <w:div w:id="125658616">
          <w:marLeft w:val="0"/>
          <w:marRight w:val="0"/>
          <w:marTop w:val="0"/>
          <w:marBottom w:val="0"/>
          <w:divBdr>
            <w:top w:val="none" w:sz="0" w:space="0" w:color="auto"/>
            <w:left w:val="none" w:sz="0" w:space="0" w:color="auto"/>
            <w:bottom w:val="none" w:sz="0" w:space="0" w:color="auto"/>
            <w:right w:val="none" w:sz="0" w:space="0" w:color="auto"/>
          </w:divBdr>
        </w:div>
        <w:div w:id="594826529">
          <w:marLeft w:val="0"/>
          <w:marRight w:val="0"/>
          <w:marTop w:val="0"/>
          <w:marBottom w:val="0"/>
          <w:divBdr>
            <w:top w:val="none" w:sz="0" w:space="0" w:color="auto"/>
            <w:left w:val="none" w:sz="0" w:space="0" w:color="auto"/>
            <w:bottom w:val="none" w:sz="0" w:space="0" w:color="auto"/>
            <w:right w:val="none" w:sz="0" w:space="0" w:color="auto"/>
          </w:divBdr>
        </w:div>
        <w:div w:id="1942031617">
          <w:marLeft w:val="0"/>
          <w:marRight w:val="0"/>
          <w:marTop w:val="0"/>
          <w:marBottom w:val="0"/>
          <w:divBdr>
            <w:top w:val="none" w:sz="0" w:space="0" w:color="auto"/>
            <w:left w:val="none" w:sz="0" w:space="0" w:color="auto"/>
            <w:bottom w:val="none" w:sz="0" w:space="0" w:color="auto"/>
            <w:right w:val="none" w:sz="0" w:space="0" w:color="auto"/>
          </w:divBdr>
        </w:div>
        <w:div w:id="1831368100">
          <w:marLeft w:val="0"/>
          <w:marRight w:val="0"/>
          <w:marTop w:val="0"/>
          <w:marBottom w:val="0"/>
          <w:divBdr>
            <w:top w:val="none" w:sz="0" w:space="0" w:color="auto"/>
            <w:left w:val="none" w:sz="0" w:space="0" w:color="auto"/>
            <w:bottom w:val="none" w:sz="0" w:space="0" w:color="auto"/>
            <w:right w:val="none" w:sz="0" w:space="0" w:color="auto"/>
          </w:divBdr>
        </w:div>
        <w:div w:id="878787731">
          <w:marLeft w:val="0"/>
          <w:marRight w:val="0"/>
          <w:marTop w:val="0"/>
          <w:marBottom w:val="0"/>
          <w:divBdr>
            <w:top w:val="none" w:sz="0" w:space="0" w:color="auto"/>
            <w:left w:val="none" w:sz="0" w:space="0" w:color="auto"/>
            <w:bottom w:val="none" w:sz="0" w:space="0" w:color="auto"/>
            <w:right w:val="none" w:sz="0" w:space="0" w:color="auto"/>
          </w:divBdr>
        </w:div>
        <w:div w:id="739904926">
          <w:marLeft w:val="0"/>
          <w:marRight w:val="0"/>
          <w:marTop w:val="0"/>
          <w:marBottom w:val="0"/>
          <w:divBdr>
            <w:top w:val="none" w:sz="0" w:space="0" w:color="auto"/>
            <w:left w:val="none" w:sz="0" w:space="0" w:color="auto"/>
            <w:bottom w:val="none" w:sz="0" w:space="0" w:color="auto"/>
            <w:right w:val="none" w:sz="0" w:space="0" w:color="auto"/>
          </w:divBdr>
        </w:div>
        <w:div w:id="1765229240">
          <w:marLeft w:val="0"/>
          <w:marRight w:val="0"/>
          <w:marTop w:val="0"/>
          <w:marBottom w:val="0"/>
          <w:divBdr>
            <w:top w:val="none" w:sz="0" w:space="0" w:color="auto"/>
            <w:left w:val="none" w:sz="0" w:space="0" w:color="auto"/>
            <w:bottom w:val="none" w:sz="0" w:space="0" w:color="auto"/>
            <w:right w:val="none" w:sz="0" w:space="0" w:color="auto"/>
          </w:divBdr>
        </w:div>
        <w:div w:id="571161506">
          <w:marLeft w:val="0"/>
          <w:marRight w:val="0"/>
          <w:marTop w:val="0"/>
          <w:marBottom w:val="0"/>
          <w:divBdr>
            <w:top w:val="none" w:sz="0" w:space="0" w:color="auto"/>
            <w:left w:val="none" w:sz="0" w:space="0" w:color="auto"/>
            <w:bottom w:val="none" w:sz="0" w:space="0" w:color="auto"/>
            <w:right w:val="none" w:sz="0" w:space="0" w:color="auto"/>
          </w:divBdr>
        </w:div>
        <w:div w:id="804739851">
          <w:marLeft w:val="0"/>
          <w:marRight w:val="0"/>
          <w:marTop w:val="0"/>
          <w:marBottom w:val="0"/>
          <w:divBdr>
            <w:top w:val="none" w:sz="0" w:space="0" w:color="auto"/>
            <w:left w:val="none" w:sz="0" w:space="0" w:color="auto"/>
            <w:bottom w:val="none" w:sz="0" w:space="0" w:color="auto"/>
            <w:right w:val="none" w:sz="0" w:space="0" w:color="auto"/>
          </w:divBdr>
        </w:div>
        <w:div w:id="1405840473">
          <w:marLeft w:val="0"/>
          <w:marRight w:val="0"/>
          <w:marTop w:val="0"/>
          <w:marBottom w:val="0"/>
          <w:divBdr>
            <w:top w:val="none" w:sz="0" w:space="0" w:color="auto"/>
            <w:left w:val="none" w:sz="0" w:space="0" w:color="auto"/>
            <w:bottom w:val="none" w:sz="0" w:space="0" w:color="auto"/>
            <w:right w:val="none" w:sz="0" w:space="0" w:color="auto"/>
          </w:divBdr>
        </w:div>
        <w:div w:id="1127623658">
          <w:marLeft w:val="0"/>
          <w:marRight w:val="0"/>
          <w:marTop w:val="0"/>
          <w:marBottom w:val="0"/>
          <w:divBdr>
            <w:top w:val="none" w:sz="0" w:space="0" w:color="auto"/>
            <w:left w:val="none" w:sz="0" w:space="0" w:color="auto"/>
            <w:bottom w:val="none" w:sz="0" w:space="0" w:color="auto"/>
            <w:right w:val="none" w:sz="0" w:space="0" w:color="auto"/>
          </w:divBdr>
        </w:div>
        <w:div w:id="1233854437">
          <w:marLeft w:val="0"/>
          <w:marRight w:val="0"/>
          <w:marTop w:val="0"/>
          <w:marBottom w:val="0"/>
          <w:divBdr>
            <w:top w:val="none" w:sz="0" w:space="0" w:color="auto"/>
            <w:left w:val="none" w:sz="0" w:space="0" w:color="auto"/>
            <w:bottom w:val="none" w:sz="0" w:space="0" w:color="auto"/>
            <w:right w:val="none" w:sz="0" w:space="0" w:color="auto"/>
          </w:divBdr>
        </w:div>
        <w:div w:id="936596881">
          <w:marLeft w:val="0"/>
          <w:marRight w:val="0"/>
          <w:marTop w:val="0"/>
          <w:marBottom w:val="0"/>
          <w:divBdr>
            <w:top w:val="none" w:sz="0" w:space="0" w:color="auto"/>
            <w:left w:val="none" w:sz="0" w:space="0" w:color="auto"/>
            <w:bottom w:val="none" w:sz="0" w:space="0" w:color="auto"/>
            <w:right w:val="none" w:sz="0" w:space="0" w:color="auto"/>
          </w:divBdr>
        </w:div>
        <w:div w:id="755712103">
          <w:marLeft w:val="0"/>
          <w:marRight w:val="0"/>
          <w:marTop w:val="0"/>
          <w:marBottom w:val="0"/>
          <w:divBdr>
            <w:top w:val="none" w:sz="0" w:space="0" w:color="auto"/>
            <w:left w:val="none" w:sz="0" w:space="0" w:color="auto"/>
            <w:bottom w:val="none" w:sz="0" w:space="0" w:color="auto"/>
            <w:right w:val="none" w:sz="0" w:space="0" w:color="auto"/>
          </w:divBdr>
        </w:div>
        <w:div w:id="1252281435">
          <w:marLeft w:val="0"/>
          <w:marRight w:val="0"/>
          <w:marTop w:val="0"/>
          <w:marBottom w:val="0"/>
          <w:divBdr>
            <w:top w:val="none" w:sz="0" w:space="0" w:color="auto"/>
            <w:left w:val="none" w:sz="0" w:space="0" w:color="auto"/>
            <w:bottom w:val="none" w:sz="0" w:space="0" w:color="auto"/>
            <w:right w:val="none" w:sz="0" w:space="0" w:color="auto"/>
          </w:divBdr>
        </w:div>
        <w:div w:id="1580556473">
          <w:marLeft w:val="0"/>
          <w:marRight w:val="0"/>
          <w:marTop w:val="0"/>
          <w:marBottom w:val="0"/>
          <w:divBdr>
            <w:top w:val="none" w:sz="0" w:space="0" w:color="auto"/>
            <w:left w:val="none" w:sz="0" w:space="0" w:color="auto"/>
            <w:bottom w:val="none" w:sz="0" w:space="0" w:color="auto"/>
            <w:right w:val="none" w:sz="0" w:space="0" w:color="auto"/>
          </w:divBdr>
        </w:div>
        <w:div w:id="767581299">
          <w:marLeft w:val="0"/>
          <w:marRight w:val="0"/>
          <w:marTop w:val="0"/>
          <w:marBottom w:val="0"/>
          <w:divBdr>
            <w:top w:val="none" w:sz="0" w:space="0" w:color="auto"/>
            <w:left w:val="none" w:sz="0" w:space="0" w:color="auto"/>
            <w:bottom w:val="none" w:sz="0" w:space="0" w:color="auto"/>
            <w:right w:val="none" w:sz="0" w:space="0" w:color="auto"/>
          </w:divBdr>
        </w:div>
        <w:div w:id="1241602938">
          <w:marLeft w:val="0"/>
          <w:marRight w:val="0"/>
          <w:marTop w:val="0"/>
          <w:marBottom w:val="0"/>
          <w:divBdr>
            <w:top w:val="none" w:sz="0" w:space="0" w:color="auto"/>
            <w:left w:val="none" w:sz="0" w:space="0" w:color="auto"/>
            <w:bottom w:val="none" w:sz="0" w:space="0" w:color="auto"/>
            <w:right w:val="none" w:sz="0" w:space="0" w:color="auto"/>
          </w:divBdr>
        </w:div>
        <w:div w:id="1797941718">
          <w:marLeft w:val="0"/>
          <w:marRight w:val="0"/>
          <w:marTop w:val="0"/>
          <w:marBottom w:val="0"/>
          <w:divBdr>
            <w:top w:val="none" w:sz="0" w:space="0" w:color="auto"/>
            <w:left w:val="none" w:sz="0" w:space="0" w:color="auto"/>
            <w:bottom w:val="none" w:sz="0" w:space="0" w:color="auto"/>
            <w:right w:val="none" w:sz="0" w:space="0" w:color="auto"/>
          </w:divBdr>
        </w:div>
        <w:div w:id="1729913665">
          <w:marLeft w:val="0"/>
          <w:marRight w:val="0"/>
          <w:marTop w:val="0"/>
          <w:marBottom w:val="0"/>
          <w:divBdr>
            <w:top w:val="none" w:sz="0" w:space="0" w:color="auto"/>
            <w:left w:val="none" w:sz="0" w:space="0" w:color="auto"/>
            <w:bottom w:val="none" w:sz="0" w:space="0" w:color="auto"/>
            <w:right w:val="none" w:sz="0" w:space="0" w:color="auto"/>
          </w:divBdr>
        </w:div>
        <w:div w:id="1767920515">
          <w:marLeft w:val="0"/>
          <w:marRight w:val="0"/>
          <w:marTop w:val="0"/>
          <w:marBottom w:val="0"/>
          <w:divBdr>
            <w:top w:val="none" w:sz="0" w:space="0" w:color="auto"/>
            <w:left w:val="none" w:sz="0" w:space="0" w:color="auto"/>
            <w:bottom w:val="none" w:sz="0" w:space="0" w:color="auto"/>
            <w:right w:val="none" w:sz="0" w:space="0" w:color="auto"/>
          </w:divBdr>
        </w:div>
        <w:div w:id="1945646418">
          <w:marLeft w:val="0"/>
          <w:marRight w:val="0"/>
          <w:marTop w:val="0"/>
          <w:marBottom w:val="0"/>
          <w:divBdr>
            <w:top w:val="none" w:sz="0" w:space="0" w:color="auto"/>
            <w:left w:val="none" w:sz="0" w:space="0" w:color="auto"/>
            <w:bottom w:val="none" w:sz="0" w:space="0" w:color="auto"/>
            <w:right w:val="none" w:sz="0" w:space="0" w:color="auto"/>
          </w:divBdr>
        </w:div>
      </w:divsChild>
    </w:div>
    <w:div w:id="864489012">
      <w:bodyDiv w:val="1"/>
      <w:marLeft w:val="0"/>
      <w:marRight w:val="0"/>
      <w:marTop w:val="0"/>
      <w:marBottom w:val="0"/>
      <w:divBdr>
        <w:top w:val="none" w:sz="0" w:space="0" w:color="auto"/>
        <w:left w:val="none" w:sz="0" w:space="0" w:color="auto"/>
        <w:bottom w:val="none" w:sz="0" w:space="0" w:color="auto"/>
        <w:right w:val="none" w:sz="0" w:space="0" w:color="auto"/>
      </w:divBdr>
    </w:div>
    <w:div w:id="865295556">
      <w:bodyDiv w:val="1"/>
      <w:marLeft w:val="0"/>
      <w:marRight w:val="0"/>
      <w:marTop w:val="0"/>
      <w:marBottom w:val="0"/>
      <w:divBdr>
        <w:top w:val="none" w:sz="0" w:space="0" w:color="auto"/>
        <w:left w:val="none" w:sz="0" w:space="0" w:color="auto"/>
        <w:bottom w:val="none" w:sz="0" w:space="0" w:color="auto"/>
        <w:right w:val="none" w:sz="0" w:space="0" w:color="auto"/>
      </w:divBdr>
    </w:div>
    <w:div w:id="865556227">
      <w:bodyDiv w:val="1"/>
      <w:marLeft w:val="0"/>
      <w:marRight w:val="0"/>
      <w:marTop w:val="0"/>
      <w:marBottom w:val="0"/>
      <w:divBdr>
        <w:top w:val="none" w:sz="0" w:space="0" w:color="auto"/>
        <w:left w:val="none" w:sz="0" w:space="0" w:color="auto"/>
        <w:bottom w:val="none" w:sz="0" w:space="0" w:color="auto"/>
        <w:right w:val="none" w:sz="0" w:space="0" w:color="auto"/>
      </w:divBdr>
    </w:div>
    <w:div w:id="872572946">
      <w:bodyDiv w:val="1"/>
      <w:marLeft w:val="0"/>
      <w:marRight w:val="0"/>
      <w:marTop w:val="0"/>
      <w:marBottom w:val="0"/>
      <w:divBdr>
        <w:top w:val="none" w:sz="0" w:space="0" w:color="auto"/>
        <w:left w:val="none" w:sz="0" w:space="0" w:color="auto"/>
        <w:bottom w:val="none" w:sz="0" w:space="0" w:color="auto"/>
        <w:right w:val="none" w:sz="0" w:space="0" w:color="auto"/>
      </w:divBdr>
    </w:div>
    <w:div w:id="873735493">
      <w:bodyDiv w:val="1"/>
      <w:marLeft w:val="0"/>
      <w:marRight w:val="0"/>
      <w:marTop w:val="0"/>
      <w:marBottom w:val="0"/>
      <w:divBdr>
        <w:top w:val="none" w:sz="0" w:space="0" w:color="auto"/>
        <w:left w:val="none" w:sz="0" w:space="0" w:color="auto"/>
        <w:bottom w:val="none" w:sz="0" w:space="0" w:color="auto"/>
        <w:right w:val="none" w:sz="0" w:space="0" w:color="auto"/>
      </w:divBdr>
    </w:div>
    <w:div w:id="875849274">
      <w:bodyDiv w:val="1"/>
      <w:marLeft w:val="0"/>
      <w:marRight w:val="0"/>
      <w:marTop w:val="0"/>
      <w:marBottom w:val="0"/>
      <w:divBdr>
        <w:top w:val="none" w:sz="0" w:space="0" w:color="auto"/>
        <w:left w:val="none" w:sz="0" w:space="0" w:color="auto"/>
        <w:bottom w:val="none" w:sz="0" w:space="0" w:color="auto"/>
        <w:right w:val="none" w:sz="0" w:space="0" w:color="auto"/>
      </w:divBdr>
    </w:div>
    <w:div w:id="891503996">
      <w:bodyDiv w:val="1"/>
      <w:marLeft w:val="0"/>
      <w:marRight w:val="0"/>
      <w:marTop w:val="0"/>
      <w:marBottom w:val="0"/>
      <w:divBdr>
        <w:top w:val="none" w:sz="0" w:space="0" w:color="auto"/>
        <w:left w:val="none" w:sz="0" w:space="0" w:color="auto"/>
        <w:bottom w:val="none" w:sz="0" w:space="0" w:color="auto"/>
        <w:right w:val="none" w:sz="0" w:space="0" w:color="auto"/>
      </w:divBdr>
    </w:div>
    <w:div w:id="895049202">
      <w:bodyDiv w:val="1"/>
      <w:marLeft w:val="0"/>
      <w:marRight w:val="0"/>
      <w:marTop w:val="0"/>
      <w:marBottom w:val="0"/>
      <w:divBdr>
        <w:top w:val="none" w:sz="0" w:space="0" w:color="auto"/>
        <w:left w:val="none" w:sz="0" w:space="0" w:color="auto"/>
        <w:bottom w:val="none" w:sz="0" w:space="0" w:color="auto"/>
        <w:right w:val="none" w:sz="0" w:space="0" w:color="auto"/>
      </w:divBdr>
    </w:div>
    <w:div w:id="896428563">
      <w:bodyDiv w:val="1"/>
      <w:marLeft w:val="0"/>
      <w:marRight w:val="0"/>
      <w:marTop w:val="0"/>
      <w:marBottom w:val="0"/>
      <w:divBdr>
        <w:top w:val="none" w:sz="0" w:space="0" w:color="auto"/>
        <w:left w:val="none" w:sz="0" w:space="0" w:color="auto"/>
        <w:bottom w:val="none" w:sz="0" w:space="0" w:color="auto"/>
        <w:right w:val="none" w:sz="0" w:space="0" w:color="auto"/>
      </w:divBdr>
    </w:div>
    <w:div w:id="896861554">
      <w:bodyDiv w:val="1"/>
      <w:marLeft w:val="0"/>
      <w:marRight w:val="0"/>
      <w:marTop w:val="0"/>
      <w:marBottom w:val="0"/>
      <w:divBdr>
        <w:top w:val="none" w:sz="0" w:space="0" w:color="auto"/>
        <w:left w:val="none" w:sz="0" w:space="0" w:color="auto"/>
        <w:bottom w:val="none" w:sz="0" w:space="0" w:color="auto"/>
        <w:right w:val="none" w:sz="0" w:space="0" w:color="auto"/>
      </w:divBdr>
    </w:div>
    <w:div w:id="910383471">
      <w:bodyDiv w:val="1"/>
      <w:marLeft w:val="0"/>
      <w:marRight w:val="0"/>
      <w:marTop w:val="0"/>
      <w:marBottom w:val="0"/>
      <w:divBdr>
        <w:top w:val="none" w:sz="0" w:space="0" w:color="auto"/>
        <w:left w:val="none" w:sz="0" w:space="0" w:color="auto"/>
        <w:bottom w:val="none" w:sz="0" w:space="0" w:color="auto"/>
        <w:right w:val="none" w:sz="0" w:space="0" w:color="auto"/>
      </w:divBdr>
    </w:div>
    <w:div w:id="920408221">
      <w:bodyDiv w:val="1"/>
      <w:marLeft w:val="0"/>
      <w:marRight w:val="0"/>
      <w:marTop w:val="0"/>
      <w:marBottom w:val="0"/>
      <w:divBdr>
        <w:top w:val="none" w:sz="0" w:space="0" w:color="auto"/>
        <w:left w:val="none" w:sz="0" w:space="0" w:color="auto"/>
        <w:bottom w:val="none" w:sz="0" w:space="0" w:color="auto"/>
        <w:right w:val="none" w:sz="0" w:space="0" w:color="auto"/>
      </w:divBdr>
    </w:div>
    <w:div w:id="935672257">
      <w:bodyDiv w:val="1"/>
      <w:marLeft w:val="0"/>
      <w:marRight w:val="0"/>
      <w:marTop w:val="0"/>
      <w:marBottom w:val="0"/>
      <w:divBdr>
        <w:top w:val="none" w:sz="0" w:space="0" w:color="auto"/>
        <w:left w:val="none" w:sz="0" w:space="0" w:color="auto"/>
        <w:bottom w:val="none" w:sz="0" w:space="0" w:color="auto"/>
        <w:right w:val="none" w:sz="0" w:space="0" w:color="auto"/>
      </w:divBdr>
    </w:div>
    <w:div w:id="937449233">
      <w:bodyDiv w:val="1"/>
      <w:marLeft w:val="0"/>
      <w:marRight w:val="0"/>
      <w:marTop w:val="0"/>
      <w:marBottom w:val="0"/>
      <w:divBdr>
        <w:top w:val="none" w:sz="0" w:space="0" w:color="auto"/>
        <w:left w:val="none" w:sz="0" w:space="0" w:color="auto"/>
        <w:bottom w:val="none" w:sz="0" w:space="0" w:color="auto"/>
        <w:right w:val="none" w:sz="0" w:space="0" w:color="auto"/>
      </w:divBdr>
    </w:div>
    <w:div w:id="939291232">
      <w:bodyDiv w:val="1"/>
      <w:marLeft w:val="0"/>
      <w:marRight w:val="0"/>
      <w:marTop w:val="0"/>
      <w:marBottom w:val="0"/>
      <w:divBdr>
        <w:top w:val="none" w:sz="0" w:space="0" w:color="auto"/>
        <w:left w:val="none" w:sz="0" w:space="0" w:color="auto"/>
        <w:bottom w:val="none" w:sz="0" w:space="0" w:color="auto"/>
        <w:right w:val="none" w:sz="0" w:space="0" w:color="auto"/>
      </w:divBdr>
    </w:div>
    <w:div w:id="939482973">
      <w:bodyDiv w:val="1"/>
      <w:marLeft w:val="0"/>
      <w:marRight w:val="0"/>
      <w:marTop w:val="0"/>
      <w:marBottom w:val="0"/>
      <w:divBdr>
        <w:top w:val="none" w:sz="0" w:space="0" w:color="auto"/>
        <w:left w:val="none" w:sz="0" w:space="0" w:color="auto"/>
        <w:bottom w:val="none" w:sz="0" w:space="0" w:color="auto"/>
        <w:right w:val="none" w:sz="0" w:space="0" w:color="auto"/>
      </w:divBdr>
    </w:div>
    <w:div w:id="944116837">
      <w:bodyDiv w:val="1"/>
      <w:marLeft w:val="0"/>
      <w:marRight w:val="0"/>
      <w:marTop w:val="0"/>
      <w:marBottom w:val="0"/>
      <w:divBdr>
        <w:top w:val="none" w:sz="0" w:space="0" w:color="auto"/>
        <w:left w:val="none" w:sz="0" w:space="0" w:color="auto"/>
        <w:bottom w:val="none" w:sz="0" w:space="0" w:color="auto"/>
        <w:right w:val="none" w:sz="0" w:space="0" w:color="auto"/>
      </w:divBdr>
    </w:div>
    <w:div w:id="958487747">
      <w:bodyDiv w:val="1"/>
      <w:marLeft w:val="0"/>
      <w:marRight w:val="0"/>
      <w:marTop w:val="0"/>
      <w:marBottom w:val="0"/>
      <w:divBdr>
        <w:top w:val="none" w:sz="0" w:space="0" w:color="auto"/>
        <w:left w:val="none" w:sz="0" w:space="0" w:color="auto"/>
        <w:bottom w:val="none" w:sz="0" w:space="0" w:color="auto"/>
        <w:right w:val="none" w:sz="0" w:space="0" w:color="auto"/>
      </w:divBdr>
    </w:div>
    <w:div w:id="964388537">
      <w:bodyDiv w:val="1"/>
      <w:marLeft w:val="0"/>
      <w:marRight w:val="0"/>
      <w:marTop w:val="0"/>
      <w:marBottom w:val="0"/>
      <w:divBdr>
        <w:top w:val="none" w:sz="0" w:space="0" w:color="auto"/>
        <w:left w:val="none" w:sz="0" w:space="0" w:color="auto"/>
        <w:bottom w:val="none" w:sz="0" w:space="0" w:color="auto"/>
        <w:right w:val="none" w:sz="0" w:space="0" w:color="auto"/>
      </w:divBdr>
    </w:div>
    <w:div w:id="965891521">
      <w:bodyDiv w:val="1"/>
      <w:marLeft w:val="0"/>
      <w:marRight w:val="0"/>
      <w:marTop w:val="0"/>
      <w:marBottom w:val="0"/>
      <w:divBdr>
        <w:top w:val="none" w:sz="0" w:space="0" w:color="auto"/>
        <w:left w:val="none" w:sz="0" w:space="0" w:color="auto"/>
        <w:bottom w:val="none" w:sz="0" w:space="0" w:color="auto"/>
        <w:right w:val="none" w:sz="0" w:space="0" w:color="auto"/>
      </w:divBdr>
    </w:div>
    <w:div w:id="968437791">
      <w:bodyDiv w:val="1"/>
      <w:marLeft w:val="0"/>
      <w:marRight w:val="0"/>
      <w:marTop w:val="0"/>
      <w:marBottom w:val="0"/>
      <w:divBdr>
        <w:top w:val="none" w:sz="0" w:space="0" w:color="auto"/>
        <w:left w:val="none" w:sz="0" w:space="0" w:color="auto"/>
        <w:bottom w:val="none" w:sz="0" w:space="0" w:color="auto"/>
        <w:right w:val="none" w:sz="0" w:space="0" w:color="auto"/>
      </w:divBdr>
    </w:div>
    <w:div w:id="971057566">
      <w:bodyDiv w:val="1"/>
      <w:marLeft w:val="0"/>
      <w:marRight w:val="0"/>
      <w:marTop w:val="0"/>
      <w:marBottom w:val="0"/>
      <w:divBdr>
        <w:top w:val="none" w:sz="0" w:space="0" w:color="auto"/>
        <w:left w:val="none" w:sz="0" w:space="0" w:color="auto"/>
        <w:bottom w:val="none" w:sz="0" w:space="0" w:color="auto"/>
        <w:right w:val="none" w:sz="0" w:space="0" w:color="auto"/>
      </w:divBdr>
    </w:div>
    <w:div w:id="976378368">
      <w:bodyDiv w:val="1"/>
      <w:marLeft w:val="0"/>
      <w:marRight w:val="0"/>
      <w:marTop w:val="0"/>
      <w:marBottom w:val="0"/>
      <w:divBdr>
        <w:top w:val="none" w:sz="0" w:space="0" w:color="auto"/>
        <w:left w:val="none" w:sz="0" w:space="0" w:color="auto"/>
        <w:bottom w:val="none" w:sz="0" w:space="0" w:color="auto"/>
        <w:right w:val="none" w:sz="0" w:space="0" w:color="auto"/>
      </w:divBdr>
      <w:divsChild>
        <w:div w:id="1468739010">
          <w:marLeft w:val="0"/>
          <w:marRight w:val="0"/>
          <w:marTop w:val="0"/>
          <w:marBottom w:val="0"/>
          <w:divBdr>
            <w:top w:val="none" w:sz="0" w:space="0" w:color="auto"/>
            <w:left w:val="none" w:sz="0" w:space="0" w:color="auto"/>
            <w:bottom w:val="none" w:sz="0" w:space="0" w:color="auto"/>
            <w:right w:val="none" w:sz="0" w:space="0" w:color="auto"/>
          </w:divBdr>
        </w:div>
        <w:div w:id="11347158">
          <w:marLeft w:val="0"/>
          <w:marRight w:val="0"/>
          <w:marTop w:val="0"/>
          <w:marBottom w:val="0"/>
          <w:divBdr>
            <w:top w:val="none" w:sz="0" w:space="0" w:color="auto"/>
            <w:left w:val="none" w:sz="0" w:space="0" w:color="auto"/>
            <w:bottom w:val="none" w:sz="0" w:space="0" w:color="auto"/>
            <w:right w:val="none" w:sz="0" w:space="0" w:color="auto"/>
          </w:divBdr>
        </w:div>
        <w:div w:id="750395526">
          <w:marLeft w:val="0"/>
          <w:marRight w:val="0"/>
          <w:marTop w:val="0"/>
          <w:marBottom w:val="0"/>
          <w:divBdr>
            <w:top w:val="none" w:sz="0" w:space="0" w:color="auto"/>
            <w:left w:val="none" w:sz="0" w:space="0" w:color="auto"/>
            <w:bottom w:val="none" w:sz="0" w:space="0" w:color="auto"/>
            <w:right w:val="none" w:sz="0" w:space="0" w:color="auto"/>
          </w:divBdr>
        </w:div>
        <w:div w:id="1070889048">
          <w:marLeft w:val="0"/>
          <w:marRight w:val="0"/>
          <w:marTop w:val="0"/>
          <w:marBottom w:val="0"/>
          <w:divBdr>
            <w:top w:val="none" w:sz="0" w:space="0" w:color="auto"/>
            <w:left w:val="none" w:sz="0" w:space="0" w:color="auto"/>
            <w:bottom w:val="none" w:sz="0" w:space="0" w:color="auto"/>
            <w:right w:val="none" w:sz="0" w:space="0" w:color="auto"/>
          </w:divBdr>
        </w:div>
        <w:div w:id="112478945">
          <w:marLeft w:val="0"/>
          <w:marRight w:val="0"/>
          <w:marTop w:val="0"/>
          <w:marBottom w:val="0"/>
          <w:divBdr>
            <w:top w:val="none" w:sz="0" w:space="0" w:color="auto"/>
            <w:left w:val="none" w:sz="0" w:space="0" w:color="auto"/>
            <w:bottom w:val="none" w:sz="0" w:space="0" w:color="auto"/>
            <w:right w:val="none" w:sz="0" w:space="0" w:color="auto"/>
          </w:divBdr>
        </w:div>
      </w:divsChild>
    </w:div>
    <w:div w:id="980229928">
      <w:bodyDiv w:val="1"/>
      <w:marLeft w:val="0"/>
      <w:marRight w:val="0"/>
      <w:marTop w:val="0"/>
      <w:marBottom w:val="0"/>
      <w:divBdr>
        <w:top w:val="none" w:sz="0" w:space="0" w:color="auto"/>
        <w:left w:val="none" w:sz="0" w:space="0" w:color="auto"/>
        <w:bottom w:val="none" w:sz="0" w:space="0" w:color="auto"/>
        <w:right w:val="none" w:sz="0" w:space="0" w:color="auto"/>
      </w:divBdr>
    </w:div>
    <w:div w:id="982348468">
      <w:bodyDiv w:val="1"/>
      <w:marLeft w:val="0"/>
      <w:marRight w:val="0"/>
      <w:marTop w:val="0"/>
      <w:marBottom w:val="0"/>
      <w:divBdr>
        <w:top w:val="none" w:sz="0" w:space="0" w:color="auto"/>
        <w:left w:val="none" w:sz="0" w:space="0" w:color="auto"/>
        <w:bottom w:val="none" w:sz="0" w:space="0" w:color="auto"/>
        <w:right w:val="none" w:sz="0" w:space="0" w:color="auto"/>
      </w:divBdr>
    </w:div>
    <w:div w:id="991837142">
      <w:bodyDiv w:val="1"/>
      <w:marLeft w:val="0"/>
      <w:marRight w:val="0"/>
      <w:marTop w:val="0"/>
      <w:marBottom w:val="0"/>
      <w:divBdr>
        <w:top w:val="none" w:sz="0" w:space="0" w:color="auto"/>
        <w:left w:val="none" w:sz="0" w:space="0" w:color="auto"/>
        <w:bottom w:val="none" w:sz="0" w:space="0" w:color="auto"/>
        <w:right w:val="none" w:sz="0" w:space="0" w:color="auto"/>
      </w:divBdr>
    </w:div>
    <w:div w:id="994408817">
      <w:bodyDiv w:val="1"/>
      <w:marLeft w:val="0"/>
      <w:marRight w:val="0"/>
      <w:marTop w:val="0"/>
      <w:marBottom w:val="0"/>
      <w:divBdr>
        <w:top w:val="none" w:sz="0" w:space="0" w:color="auto"/>
        <w:left w:val="none" w:sz="0" w:space="0" w:color="auto"/>
        <w:bottom w:val="none" w:sz="0" w:space="0" w:color="auto"/>
        <w:right w:val="none" w:sz="0" w:space="0" w:color="auto"/>
      </w:divBdr>
    </w:div>
    <w:div w:id="996031122">
      <w:bodyDiv w:val="1"/>
      <w:marLeft w:val="0"/>
      <w:marRight w:val="0"/>
      <w:marTop w:val="0"/>
      <w:marBottom w:val="0"/>
      <w:divBdr>
        <w:top w:val="none" w:sz="0" w:space="0" w:color="auto"/>
        <w:left w:val="none" w:sz="0" w:space="0" w:color="auto"/>
        <w:bottom w:val="none" w:sz="0" w:space="0" w:color="auto"/>
        <w:right w:val="none" w:sz="0" w:space="0" w:color="auto"/>
      </w:divBdr>
    </w:div>
    <w:div w:id="1000546661">
      <w:bodyDiv w:val="1"/>
      <w:marLeft w:val="0"/>
      <w:marRight w:val="0"/>
      <w:marTop w:val="0"/>
      <w:marBottom w:val="0"/>
      <w:divBdr>
        <w:top w:val="none" w:sz="0" w:space="0" w:color="auto"/>
        <w:left w:val="none" w:sz="0" w:space="0" w:color="auto"/>
        <w:bottom w:val="none" w:sz="0" w:space="0" w:color="auto"/>
        <w:right w:val="none" w:sz="0" w:space="0" w:color="auto"/>
      </w:divBdr>
    </w:div>
    <w:div w:id="1001002732">
      <w:bodyDiv w:val="1"/>
      <w:marLeft w:val="0"/>
      <w:marRight w:val="0"/>
      <w:marTop w:val="0"/>
      <w:marBottom w:val="0"/>
      <w:divBdr>
        <w:top w:val="none" w:sz="0" w:space="0" w:color="auto"/>
        <w:left w:val="none" w:sz="0" w:space="0" w:color="auto"/>
        <w:bottom w:val="none" w:sz="0" w:space="0" w:color="auto"/>
        <w:right w:val="none" w:sz="0" w:space="0" w:color="auto"/>
      </w:divBdr>
    </w:div>
    <w:div w:id="1013218200">
      <w:bodyDiv w:val="1"/>
      <w:marLeft w:val="0"/>
      <w:marRight w:val="0"/>
      <w:marTop w:val="0"/>
      <w:marBottom w:val="0"/>
      <w:divBdr>
        <w:top w:val="none" w:sz="0" w:space="0" w:color="auto"/>
        <w:left w:val="none" w:sz="0" w:space="0" w:color="auto"/>
        <w:bottom w:val="none" w:sz="0" w:space="0" w:color="auto"/>
        <w:right w:val="none" w:sz="0" w:space="0" w:color="auto"/>
      </w:divBdr>
    </w:div>
    <w:div w:id="1013923939">
      <w:bodyDiv w:val="1"/>
      <w:marLeft w:val="0"/>
      <w:marRight w:val="0"/>
      <w:marTop w:val="0"/>
      <w:marBottom w:val="0"/>
      <w:divBdr>
        <w:top w:val="none" w:sz="0" w:space="0" w:color="auto"/>
        <w:left w:val="none" w:sz="0" w:space="0" w:color="auto"/>
        <w:bottom w:val="none" w:sz="0" w:space="0" w:color="auto"/>
        <w:right w:val="none" w:sz="0" w:space="0" w:color="auto"/>
      </w:divBdr>
    </w:div>
    <w:div w:id="1014066604">
      <w:bodyDiv w:val="1"/>
      <w:marLeft w:val="0"/>
      <w:marRight w:val="0"/>
      <w:marTop w:val="0"/>
      <w:marBottom w:val="0"/>
      <w:divBdr>
        <w:top w:val="none" w:sz="0" w:space="0" w:color="auto"/>
        <w:left w:val="none" w:sz="0" w:space="0" w:color="auto"/>
        <w:bottom w:val="none" w:sz="0" w:space="0" w:color="auto"/>
        <w:right w:val="none" w:sz="0" w:space="0" w:color="auto"/>
      </w:divBdr>
    </w:div>
    <w:div w:id="1033069938">
      <w:bodyDiv w:val="1"/>
      <w:marLeft w:val="0"/>
      <w:marRight w:val="0"/>
      <w:marTop w:val="0"/>
      <w:marBottom w:val="0"/>
      <w:divBdr>
        <w:top w:val="none" w:sz="0" w:space="0" w:color="auto"/>
        <w:left w:val="none" w:sz="0" w:space="0" w:color="auto"/>
        <w:bottom w:val="none" w:sz="0" w:space="0" w:color="auto"/>
        <w:right w:val="none" w:sz="0" w:space="0" w:color="auto"/>
      </w:divBdr>
    </w:div>
    <w:div w:id="1040205798">
      <w:bodyDiv w:val="1"/>
      <w:marLeft w:val="0"/>
      <w:marRight w:val="0"/>
      <w:marTop w:val="0"/>
      <w:marBottom w:val="0"/>
      <w:divBdr>
        <w:top w:val="none" w:sz="0" w:space="0" w:color="auto"/>
        <w:left w:val="none" w:sz="0" w:space="0" w:color="auto"/>
        <w:bottom w:val="none" w:sz="0" w:space="0" w:color="auto"/>
        <w:right w:val="none" w:sz="0" w:space="0" w:color="auto"/>
      </w:divBdr>
    </w:div>
    <w:div w:id="1043284657">
      <w:bodyDiv w:val="1"/>
      <w:marLeft w:val="0"/>
      <w:marRight w:val="0"/>
      <w:marTop w:val="0"/>
      <w:marBottom w:val="0"/>
      <w:divBdr>
        <w:top w:val="none" w:sz="0" w:space="0" w:color="auto"/>
        <w:left w:val="none" w:sz="0" w:space="0" w:color="auto"/>
        <w:bottom w:val="none" w:sz="0" w:space="0" w:color="auto"/>
        <w:right w:val="none" w:sz="0" w:space="0" w:color="auto"/>
      </w:divBdr>
    </w:div>
    <w:div w:id="1043483190">
      <w:bodyDiv w:val="1"/>
      <w:marLeft w:val="0"/>
      <w:marRight w:val="0"/>
      <w:marTop w:val="0"/>
      <w:marBottom w:val="0"/>
      <w:divBdr>
        <w:top w:val="none" w:sz="0" w:space="0" w:color="auto"/>
        <w:left w:val="none" w:sz="0" w:space="0" w:color="auto"/>
        <w:bottom w:val="none" w:sz="0" w:space="0" w:color="auto"/>
        <w:right w:val="none" w:sz="0" w:space="0" w:color="auto"/>
      </w:divBdr>
    </w:div>
    <w:div w:id="1046183143">
      <w:bodyDiv w:val="1"/>
      <w:marLeft w:val="0"/>
      <w:marRight w:val="0"/>
      <w:marTop w:val="0"/>
      <w:marBottom w:val="0"/>
      <w:divBdr>
        <w:top w:val="none" w:sz="0" w:space="0" w:color="auto"/>
        <w:left w:val="none" w:sz="0" w:space="0" w:color="auto"/>
        <w:bottom w:val="none" w:sz="0" w:space="0" w:color="auto"/>
        <w:right w:val="none" w:sz="0" w:space="0" w:color="auto"/>
      </w:divBdr>
    </w:div>
    <w:div w:id="1054038757">
      <w:bodyDiv w:val="1"/>
      <w:marLeft w:val="0"/>
      <w:marRight w:val="0"/>
      <w:marTop w:val="0"/>
      <w:marBottom w:val="0"/>
      <w:divBdr>
        <w:top w:val="none" w:sz="0" w:space="0" w:color="auto"/>
        <w:left w:val="none" w:sz="0" w:space="0" w:color="auto"/>
        <w:bottom w:val="none" w:sz="0" w:space="0" w:color="auto"/>
        <w:right w:val="none" w:sz="0" w:space="0" w:color="auto"/>
      </w:divBdr>
    </w:div>
    <w:div w:id="1058743136">
      <w:bodyDiv w:val="1"/>
      <w:marLeft w:val="0"/>
      <w:marRight w:val="0"/>
      <w:marTop w:val="0"/>
      <w:marBottom w:val="0"/>
      <w:divBdr>
        <w:top w:val="none" w:sz="0" w:space="0" w:color="auto"/>
        <w:left w:val="none" w:sz="0" w:space="0" w:color="auto"/>
        <w:bottom w:val="none" w:sz="0" w:space="0" w:color="auto"/>
        <w:right w:val="none" w:sz="0" w:space="0" w:color="auto"/>
      </w:divBdr>
    </w:div>
    <w:div w:id="1060438710">
      <w:bodyDiv w:val="1"/>
      <w:marLeft w:val="0"/>
      <w:marRight w:val="0"/>
      <w:marTop w:val="0"/>
      <w:marBottom w:val="0"/>
      <w:divBdr>
        <w:top w:val="none" w:sz="0" w:space="0" w:color="auto"/>
        <w:left w:val="none" w:sz="0" w:space="0" w:color="auto"/>
        <w:bottom w:val="none" w:sz="0" w:space="0" w:color="auto"/>
        <w:right w:val="none" w:sz="0" w:space="0" w:color="auto"/>
      </w:divBdr>
    </w:div>
    <w:div w:id="1072386346">
      <w:bodyDiv w:val="1"/>
      <w:marLeft w:val="0"/>
      <w:marRight w:val="0"/>
      <w:marTop w:val="0"/>
      <w:marBottom w:val="0"/>
      <w:divBdr>
        <w:top w:val="none" w:sz="0" w:space="0" w:color="auto"/>
        <w:left w:val="none" w:sz="0" w:space="0" w:color="auto"/>
        <w:bottom w:val="none" w:sz="0" w:space="0" w:color="auto"/>
        <w:right w:val="none" w:sz="0" w:space="0" w:color="auto"/>
      </w:divBdr>
    </w:div>
    <w:div w:id="1077940081">
      <w:bodyDiv w:val="1"/>
      <w:marLeft w:val="0"/>
      <w:marRight w:val="0"/>
      <w:marTop w:val="0"/>
      <w:marBottom w:val="0"/>
      <w:divBdr>
        <w:top w:val="none" w:sz="0" w:space="0" w:color="auto"/>
        <w:left w:val="none" w:sz="0" w:space="0" w:color="auto"/>
        <w:bottom w:val="none" w:sz="0" w:space="0" w:color="auto"/>
        <w:right w:val="none" w:sz="0" w:space="0" w:color="auto"/>
      </w:divBdr>
    </w:div>
    <w:div w:id="1083574225">
      <w:bodyDiv w:val="1"/>
      <w:marLeft w:val="0"/>
      <w:marRight w:val="0"/>
      <w:marTop w:val="0"/>
      <w:marBottom w:val="0"/>
      <w:divBdr>
        <w:top w:val="none" w:sz="0" w:space="0" w:color="auto"/>
        <w:left w:val="none" w:sz="0" w:space="0" w:color="auto"/>
        <w:bottom w:val="none" w:sz="0" w:space="0" w:color="auto"/>
        <w:right w:val="none" w:sz="0" w:space="0" w:color="auto"/>
      </w:divBdr>
    </w:div>
    <w:div w:id="1098479244">
      <w:bodyDiv w:val="1"/>
      <w:marLeft w:val="0"/>
      <w:marRight w:val="0"/>
      <w:marTop w:val="0"/>
      <w:marBottom w:val="0"/>
      <w:divBdr>
        <w:top w:val="none" w:sz="0" w:space="0" w:color="auto"/>
        <w:left w:val="none" w:sz="0" w:space="0" w:color="auto"/>
        <w:bottom w:val="none" w:sz="0" w:space="0" w:color="auto"/>
        <w:right w:val="none" w:sz="0" w:space="0" w:color="auto"/>
      </w:divBdr>
    </w:div>
    <w:div w:id="1115170751">
      <w:bodyDiv w:val="1"/>
      <w:marLeft w:val="0"/>
      <w:marRight w:val="0"/>
      <w:marTop w:val="0"/>
      <w:marBottom w:val="0"/>
      <w:divBdr>
        <w:top w:val="none" w:sz="0" w:space="0" w:color="auto"/>
        <w:left w:val="none" w:sz="0" w:space="0" w:color="auto"/>
        <w:bottom w:val="none" w:sz="0" w:space="0" w:color="auto"/>
        <w:right w:val="none" w:sz="0" w:space="0" w:color="auto"/>
      </w:divBdr>
      <w:divsChild>
        <w:div w:id="1416323623">
          <w:marLeft w:val="0"/>
          <w:marRight w:val="0"/>
          <w:marTop w:val="0"/>
          <w:marBottom w:val="0"/>
          <w:divBdr>
            <w:top w:val="none" w:sz="0" w:space="0" w:color="auto"/>
            <w:left w:val="none" w:sz="0" w:space="0" w:color="auto"/>
            <w:bottom w:val="none" w:sz="0" w:space="0" w:color="auto"/>
            <w:right w:val="none" w:sz="0" w:space="0" w:color="auto"/>
          </w:divBdr>
          <w:divsChild>
            <w:div w:id="1777555927">
              <w:marLeft w:val="0"/>
              <w:marRight w:val="0"/>
              <w:marTop w:val="0"/>
              <w:marBottom w:val="0"/>
              <w:divBdr>
                <w:top w:val="none" w:sz="0" w:space="0" w:color="auto"/>
                <w:left w:val="none" w:sz="0" w:space="0" w:color="auto"/>
                <w:bottom w:val="none" w:sz="0" w:space="0" w:color="auto"/>
                <w:right w:val="none" w:sz="0" w:space="0" w:color="auto"/>
              </w:divBdr>
            </w:div>
            <w:div w:id="390352610">
              <w:marLeft w:val="0"/>
              <w:marRight w:val="0"/>
              <w:marTop w:val="0"/>
              <w:marBottom w:val="0"/>
              <w:divBdr>
                <w:top w:val="none" w:sz="0" w:space="0" w:color="auto"/>
                <w:left w:val="none" w:sz="0" w:space="0" w:color="auto"/>
                <w:bottom w:val="none" w:sz="0" w:space="0" w:color="auto"/>
                <w:right w:val="none" w:sz="0" w:space="0" w:color="auto"/>
              </w:divBdr>
            </w:div>
            <w:div w:id="1267883166">
              <w:marLeft w:val="0"/>
              <w:marRight w:val="0"/>
              <w:marTop w:val="0"/>
              <w:marBottom w:val="0"/>
              <w:divBdr>
                <w:top w:val="none" w:sz="0" w:space="0" w:color="auto"/>
                <w:left w:val="none" w:sz="0" w:space="0" w:color="auto"/>
                <w:bottom w:val="none" w:sz="0" w:space="0" w:color="auto"/>
                <w:right w:val="none" w:sz="0" w:space="0" w:color="auto"/>
              </w:divBdr>
            </w:div>
            <w:div w:id="1341393689">
              <w:marLeft w:val="0"/>
              <w:marRight w:val="0"/>
              <w:marTop w:val="0"/>
              <w:marBottom w:val="0"/>
              <w:divBdr>
                <w:top w:val="none" w:sz="0" w:space="0" w:color="auto"/>
                <w:left w:val="none" w:sz="0" w:space="0" w:color="auto"/>
                <w:bottom w:val="none" w:sz="0" w:space="0" w:color="auto"/>
                <w:right w:val="none" w:sz="0" w:space="0" w:color="auto"/>
              </w:divBdr>
            </w:div>
            <w:div w:id="1178081166">
              <w:marLeft w:val="0"/>
              <w:marRight w:val="0"/>
              <w:marTop w:val="0"/>
              <w:marBottom w:val="0"/>
              <w:divBdr>
                <w:top w:val="none" w:sz="0" w:space="0" w:color="auto"/>
                <w:left w:val="none" w:sz="0" w:space="0" w:color="auto"/>
                <w:bottom w:val="none" w:sz="0" w:space="0" w:color="auto"/>
                <w:right w:val="none" w:sz="0" w:space="0" w:color="auto"/>
              </w:divBdr>
            </w:div>
            <w:div w:id="622462609">
              <w:marLeft w:val="0"/>
              <w:marRight w:val="0"/>
              <w:marTop w:val="0"/>
              <w:marBottom w:val="0"/>
              <w:divBdr>
                <w:top w:val="none" w:sz="0" w:space="0" w:color="auto"/>
                <w:left w:val="none" w:sz="0" w:space="0" w:color="auto"/>
                <w:bottom w:val="none" w:sz="0" w:space="0" w:color="auto"/>
                <w:right w:val="none" w:sz="0" w:space="0" w:color="auto"/>
              </w:divBdr>
            </w:div>
            <w:div w:id="1978487530">
              <w:marLeft w:val="0"/>
              <w:marRight w:val="0"/>
              <w:marTop w:val="0"/>
              <w:marBottom w:val="0"/>
              <w:divBdr>
                <w:top w:val="none" w:sz="0" w:space="0" w:color="auto"/>
                <w:left w:val="none" w:sz="0" w:space="0" w:color="auto"/>
                <w:bottom w:val="none" w:sz="0" w:space="0" w:color="auto"/>
                <w:right w:val="none" w:sz="0" w:space="0" w:color="auto"/>
              </w:divBdr>
            </w:div>
            <w:div w:id="2130279275">
              <w:marLeft w:val="0"/>
              <w:marRight w:val="0"/>
              <w:marTop w:val="0"/>
              <w:marBottom w:val="0"/>
              <w:divBdr>
                <w:top w:val="none" w:sz="0" w:space="0" w:color="auto"/>
                <w:left w:val="none" w:sz="0" w:space="0" w:color="auto"/>
                <w:bottom w:val="none" w:sz="0" w:space="0" w:color="auto"/>
                <w:right w:val="none" w:sz="0" w:space="0" w:color="auto"/>
              </w:divBdr>
            </w:div>
            <w:div w:id="1916432512">
              <w:marLeft w:val="0"/>
              <w:marRight w:val="0"/>
              <w:marTop w:val="0"/>
              <w:marBottom w:val="0"/>
              <w:divBdr>
                <w:top w:val="none" w:sz="0" w:space="0" w:color="auto"/>
                <w:left w:val="none" w:sz="0" w:space="0" w:color="auto"/>
                <w:bottom w:val="none" w:sz="0" w:space="0" w:color="auto"/>
                <w:right w:val="none" w:sz="0" w:space="0" w:color="auto"/>
              </w:divBdr>
            </w:div>
            <w:div w:id="445348266">
              <w:marLeft w:val="0"/>
              <w:marRight w:val="0"/>
              <w:marTop w:val="0"/>
              <w:marBottom w:val="0"/>
              <w:divBdr>
                <w:top w:val="none" w:sz="0" w:space="0" w:color="auto"/>
                <w:left w:val="none" w:sz="0" w:space="0" w:color="auto"/>
                <w:bottom w:val="none" w:sz="0" w:space="0" w:color="auto"/>
                <w:right w:val="none" w:sz="0" w:space="0" w:color="auto"/>
              </w:divBdr>
            </w:div>
            <w:div w:id="661155451">
              <w:marLeft w:val="0"/>
              <w:marRight w:val="0"/>
              <w:marTop w:val="0"/>
              <w:marBottom w:val="0"/>
              <w:divBdr>
                <w:top w:val="none" w:sz="0" w:space="0" w:color="auto"/>
                <w:left w:val="none" w:sz="0" w:space="0" w:color="auto"/>
                <w:bottom w:val="none" w:sz="0" w:space="0" w:color="auto"/>
                <w:right w:val="none" w:sz="0" w:space="0" w:color="auto"/>
              </w:divBdr>
            </w:div>
            <w:div w:id="16739018">
              <w:marLeft w:val="0"/>
              <w:marRight w:val="0"/>
              <w:marTop w:val="0"/>
              <w:marBottom w:val="0"/>
              <w:divBdr>
                <w:top w:val="none" w:sz="0" w:space="0" w:color="auto"/>
                <w:left w:val="none" w:sz="0" w:space="0" w:color="auto"/>
                <w:bottom w:val="none" w:sz="0" w:space="0" w:color="auto"/>
                <w:right w:val="none" w:sz="0" w:space="0" w:color="auto"/>
              </w:divBdr>
            </w:div>
            <w:div w:id="2045598099">
              <w:marLeft w:val="0"/>
              <w:marRight w:val="0"/>
              <w:marTop w:val="0"/>
              <w:marBottom w:val="0"/>
              <w:divBdr>
                <w:top w:val="none" w:sz="0" w:space="0" w:color="auto"/>
                <w:left w:val="none" w:sz="0" w:space="0" w:color="auto"/>
                <w:bottom w:val="none" w:sz="0" w:space="0" w:color="auto"/>
                <w:right w:val="none" w:sz="0" w:space="0" w:color="auto"/>
              </w:divBdr>
            </w:div>
            <w:div w:id="193542308">
              <w:marLeft w:val="0"/>
              <w:marRight w:val="0"/>
              <w:marTop w:val="0"/>
              <w:marBottom w:val="0"/>
              <w:divBdr>
                <w:top w:val="none" w:sz="0" w:space="0" w:color="auto"/>
                <w:left w:val="none" w:sz="0" w:space="0" w:color="auto"/>
                <w:bottom w:val="none" w:sz="0" w:space="0" w:color="auto"/>
                <w:right w:val="none" w:sz="0" w:space="0" w:color="auto"/>
              </w:divBdr>
            </w:div>
            <w:div w:id="1139958578">
              <w:marLeft w:val="0"/>
              <w:marRight w:val="0"/>
              <w:marTop w:val="0"/>
              <w:marBottom w:val="0"/>
              <w:divBdr>
                <w:top w:val="none" w:sz="0" w:space="0" w:color="auto"/>
                <w:left w:val="none" w:sz="0" w:space="0" w:color="auto"/>
                <w:bottom w:val="none" w:sz="0" w:space="0" w:color="auto"/>
                <w:right w:val="none" w:sz="0" w:space="0" w:color="auto"/>
              </w:divBdr>
            </w:div>
            <w:div w:id="733234369">
              <w:marLeft w:val="0"/>
              <w:marRight w:val="0"/>
              <w:marTop w:val="0"/>
              <w:marBottom w:val="0"/>
              <w:divBdr>
                <w:top w:val="none" w:sz="0" w:space="0" w:color="auto"/>
                <w:left w:val="none" w:sz="0" w:space="0" w:color="auto"/>
                <w:bottom w:val="none" w:sz="0" w:space="0" w:color="auto"/>
                <w:right w:val="none" w:sz="0" w:space="0" w:color="auto"/>
              </w:divBdr>
            </w:div>
            <w:div w:id="1317493824">
              <w:marLeft w:val="0"/>
              <w:marRight w:val="0"/>
              <w:marTop w:val="0"/>
              <w:marBottom w:val="0"/>
              <w:divBdr>
                <w:top w:val="none" w:sz="0" w:space="0" w:color="auto"/>
                <w:left w:val="none" w:sz="0" w:space="0" w:color="auto"/>
                <w:bottom w:val="none" w:sz="0" w:space="0" w:color="auto"/>
                <w:right w:val="none" w:sz="0" w:space="0" w:color="auto"/>
              </w:divBdr>
            </w:div>
            <w:div w:id="468130849">
              <w:marLeft w:val="0"/>
              <w:marRight w:val="0"/>
              <w:marTop w:val="0"/>
              <w:marBottom w:val="0"/>
              <w:divBdr>
                <w:top w:val="none" w:sz="0" w:space="0" w:color="auto"/>
                <w:left w:val="none" w:sz="0" w:space="0" w:color="auto"/>
                <w:bottom w:val="none" w:sz="0" w:space="0" w:color="auto"/>
                <w:right w:val="none" w:sz="0" w:space="0" w:color="auto"/>
              </w:divBdr>
            </w:div>
            <w:div w:id="613941663">
              <w:marLeft w:val="0"/>
              <w:marRight w:val="0"/>
              <w:marTop w:val="0"/>
              <w:marBottom w:val="0"/>
              <w:divBdr>
                <w:top w:val="none" w:sz="0" w:space="0" w:color="auto"/>
                <w:left w:val="none" w:sz="0" w:space="0" w:color="auto"/>
                <w:bottom w:val="none" w:sz="0" w:space="0" w:color="auto"/>
                <w:right w:val="none" w:sz="0" w:space="0" w:color="auto"/>
              </w:divBdr>
            </w:div>
            <w:div w:id="1086340431">
              <w:marLeft w:val="0"/>
              <w:marRight w:val="0"/>
              <w:marTop w:val="0"/>
              <w:marBottom w:val="0"/>
              <w:divBdr>
                <w:top w:val="none" w:sz="0" w:space="0" w:color="auto"/>
                <w:left w:val="none" w:sz="0" w:space="0" w:color="auto"/>
                <w:bottom w:val="none" w:sz="0" w:space="0" w:color="auto"/>
                <w:right w:val="none" w:sz="0" w:space="0" w:color="auto"/>
              </w:divBdr>
            </w:div>
            <w:div w:id="351613449">
              <w:marLeft w:val="0"/>
              <w:marRight w:val="0"/>
              <w:marTop w:val="0"/>
              <w:marBottom w:val="0"/>
              <w:divBdr>
                <w:top w:val="none" w:sz="0" w:space="0" w:color="auto"/>
                <w:left w:val="none" w:sz="0" w:space="0" w:color="auto"/>
                <w:bottom w:val="none" w:sz="0" w:space="0" w:color="auto"/>
                <w:right w:val="none" w:sz="0" w:space="0" w:color="auto"/>
              </w:divBdr>
            </w:div>
            <w:div w:id="2100707840">
              <w:marLeft w:val="0"/>
              <w:marRight w:val="0"/>
              <w:marTop w:val="0"/>
              <w:marBottom w:val="0"/>
              <w:divBdr>
                <w:top w:val="none" w:sz="0" w:space="0" w:color="auto"/>
                <w:left w:val="none" w:sz="0" w:space="0" w:color="auto"/>
                <w:bottom w:val="none" w:sz="0" w:space="0" w:color="auto"/>
                <w:right w:val="none" w:sz="0" w:space="0" w:color="auto"/>
              </w:divBdr>
            </w:div>
            <w:div w:id="269430807">
              <w:marLeft w:val="0"/>
              <w:marRight w:val="0"/>
              <w:marTop w:val="0"/>
              <w:marBottom w:val="0"/>
              <w:divBdr>
                <w:top w:val="none" w:sz="0" w:space="0" w:color="auto"/>
                <w:left w:val="none" w:sz="0" w:space="0" w:color="auto"/>
                <w:bottom w:val="none" w:sz="0" w:space="0" w:color="auto"/>
                <w:right w:val="none" w:sz="0" w:space="0" w:color="auto"/>
              </w:divBdr>
            </w:div>
            <w:div w:id="74481394">
              <w:marLeft w:val="0"/>
              <w:marRight w:val="0"/>
              <w:marTop w:val="0"/>
              <w:marBottom w:val="0"/>
              <w:divBdr>
                <w:top w:val="none" w:sz="0" w:space="0" w:color="auto"/>
                <w:left w:val="none" w:sz="0" w:space="0" w:color="auto"/>
                <w:bottom w:val="none" w:sz="0" w:space="0" w:color="auto"/>
                <w:right w:val="none" w:sz="0" w:space="0" w:color="auto"/>
              </w:divBdr>
            </w:div>
            <w:div w:id="1139685996">
              <w:marLeft w:val="0"/>
              <w:marRight w:val="0"/>
              <w:marTop w:val="0"/>
              <w:marBottom w:val="0"/>
              <w:divBdr>
                <w:top w:val="none" w:sz="0" w:space="0" w:color="auto"/>
                <w:left w:val="none" w:sz="0" w:space="0" w:color="auto"/>
                <w:bottom w:val="none" w:sz="0" w:space="0" w:color="auto"/>
                <w:right w:val="none" w:sz="0" w:space="0" w:color="auto"/>
              </w:divBdr>
            </w:div>
            <w:div w:id="1421216721">
              <w:marLeft w:val="0"/>
              <w:marRight w:val="0"/>
              <w:marTop w:val="0"/>
              <w:marBottom w:val="0"/>
              <w:divBdr>
                <w:top w:val="none" w:sz="0" w:space="0" w:color="auto"/>
                <w:left w:val="none" w:sz="0" w:space="0" w:color="auto"/>
                <w:bottom w:val="none" w:sz="0" w:space="0" w:color="auto"/>
                <w:right w:val="none" w:sz="0" w:space="0" w:color="auto"/>
              </w:divBdr>
            </w:div>
            <w:div w:id="1076316480">
              <w:marLeft w:val="0"/>
              <w:marRight w:val="0"/>
              <w:marTop w:val="0"/>
              <w:marBottom w:val="0"/>
              <w:divBdr>
                <w:top w:val="none" w:sz="0" w:space="0" w:color="auto"/>
                <w:left w:val="none" w:sz="0" w:space="0" w:color="auto"/>
                <w:bottom w:val="none" w:sz="0" w:space="0" w:color="auto"/>
                <w:right w:val="none" w:sz="0" w:space="0" w:color="auto"/>
              </w:divBdr>
            </w:div>
            <w:div w:id="697314316">
              <w:marLeft w:val="0"/>
              <w:marRight w:val="0"/>
              <w:marTop w:val="0"/>
              <w:marBottom w:val="0"/>
              <w:divBdr>
                <w:top w:val="none" w:sz="0" w:space="0" w:color="auto"/>
                <w:left w:val="none" w:sz="0" w:space="0" w:color="auto"/>
                <w:bottom w:val="none" w:sz="0" w:space="0" w:color="auto"/>
                <w:right w:val="none" w:sz="0" w:space="0" w:color="auto"/>
              </w:divBdr>
            </w:div>
            <w:div w:id="1344630988">
              <w:marLeft w:val="0"/>
              <w:marRight w:val="0"/>
              <w:marTop w:val="0"/>
              <w:marBottom w:val="0"/>
              <w:divBdr>
                <w:top w:val="none" w:sz="0" w:space="0" w:color="auto"/>
                <w:left w:val="none" w:sz="0" w:space="0" w:color="auto"/>
                <w:bottom w:val="none" w:sz="0" w:space="0" w:color="auto"/>
                <w:right w:val="none" w:sz="0" w:space="0" w:color="auto"/>
              </w:divBdr>
            </w:div>
            <w:div w:id="1545942791">
              <w:marLeft w:val="0"/>
              <w:marRight w:val="0"/>
              <w:marTop w:val="0"/>
              <w:marBottom w:val="0"/>
              <w:divBdr>
                <w:top w:val="none" w:sz="0" w:space="0" w:color="auto"/>
                <w:left w:val="none" w:sz="0" w:space="0" w:color="auto"/>
                <w:bottom w:val="none" w:sz="0" w:space="0" w:color="auto"/>
                <w:right w:val="none" w:sz="0" w:space="0" w:color="auto"/>
              </w:divBdr>
            </w:div>
            <w:div w:id="486092732">
              <w:marLeft w:val="0"/>
              <w:marRight w:val="0"/>
              <w:marTop w:val="0"/>
              <w:marBottom w:val="0"/>
              <w:divBdr>
                <w:top w:val="none" w:sz="0" w:space="0" w:color="auto"/>
                <w:left w:val="none" w:sz="0" w:space="0" w:color="auto"/>
                <w:bottom w:val="none" w:sz="0" w:space="0" w:color="auto"/>
                <w:right w:val="none" w:sz="0" w:space="0" w:color="auto"/>
              </w:divBdr>
            </w:div>
            <w:div w:id="1422527081">
              <w:marLeft w:val="0"/>
              <w:marRight w:val="0"/>
              <w:marTop w:val="0"/>
              <w:marBottom w:val="0"/>
              <w:divBdr>
                <w:top w:val="none" w:sz="0" w:space="0" w:color="auto"/>
                <w:left w:val="none" w:sz="0" w:space="0" w:color="auto"/>
                <w:bottom w:val="none" w:sz="0" w:space="0" w:color="auto"/>
                <w:right w:val="none" w:sz="0" w:space="0" w:color="auto"/>
              </w:divBdr>
            </w:div>
            <w:div w:id="1628271595">
              <w:marLeft w:val="0"/>
              <w:marRight w:val="0"/>
              <w:marTop w:val="0"/>
              <w:marBottom w:val="0"/>
              <w:divBdr>
                <w:top w:val="none" w:sz="0" w:space="0" w:color="auto"/>
                <w:left w:val="none" w:sz="0" w:space="0" w:color="auto"/>
                <w:bottom w:val="none" w:sz="0" w:space="0" w:color="auto"/>
                <w:right w:val="none" w:sz="0" w:space="0" w:color="auto"/>
              </w:divBdr>
            </w:div>
            <w:div w:id="596251476">
              <w:marLeft w:val="0"/>
              <w:marRight w:val="0"/>
              <w:marTop w:val="0"/>
              <w:marBottom w:val="0"/>
              <w:divBdr>
                <w:top w:val="none" w:sz="0" w:space="0" w:color="auto"/>
                <w:left w:val="none" w:sz="0" w:space="0" w:color="auto"/>
                <w:bottom w:val="none" w:sz="0" w:space="0" w:color="auto"/>
                <w:right w:val="none" w:sz="0" w:space="0" w:color="auto"/>
              </w:divBdr>
            </w:div>
            <w:div w:id="388650268">
              <w:marLeft w:val="0"/>
              <w:marRight w:val="0"/>
              <w:marTop w:val="0"/>
              <w:marBottom w:val="0"/>
              <w:divBdr>
                <w:top w:val="none" w:sz="0" w:space="0" w:color="auto"/>
                <w:left w:val="none" w:sz="0" w:space="0" w:color="auto"/>
                <w:bottom w:val="none" w:sz="0" w:space="0" w:color="auto"/>
                <w:right w:val="none" w:sz="0" w:space="0" w:color="auto"/>
              </w:divBdr>
            </w:div>
            <w:div w:id="830176742">
              <w:marLeft w:val="0"/>
              <w:marRight w:val="0"/>
              <w:marTop w:val="0"/>
              <w:marBottom w:val="0"/>
              <w:divBdr>
                <w:top w:val="none" w:sz="0" w:space="0" w:color="auto"/>
                <w:left w:val="none" w:sz="0" w:space="0" w:color="auto"/>
                <w:bottom w:val="none" w:sz="0" w:space="0" w:color="auto"/>
                <w:right w:val="none" w:sz="0" w:space="0" w:color="auto"/>
              </w:divBdr>
            </w:div>
            <w:div w:id="3947855">
              <w:marLeft w:val="0"/>
              <w:marRight w:val="0"/>
              <w:marTop w:val="0"/>
              <w:marBottom w:val="0"/>
              <w:divBdr>
                <w:top w:val="none" w:sz="0" w:space="0" w:color="auto"/>
                <w:left w:val="none" w:sz="0" w:space="0" w:color="auto"/>
                <w:bottom w:val="none" w:sz="0" w:space="0" w:color="auto"/>
                <w:right w:val="none" w:sz="0" w:space="0" w:color="auto"/>
              </w:divBdr>
            </w:div>
            <w:div w:id="557057225">
              <w:marLeft w:val="0"/>
              <w:marRight w:val="0"/>
              <w:marTop w:val="0"/>
              <w:marBottom w:val="0"/>
              <w:divBdr>
                <w:top w:val="none" w:sz="0" w:space="0" w:color="auto"/>
                <w:left w:val="none" w:sz="0" w:space="0" w:color="auto"/>
                <w:bottom w:val="none" w:sz="0" w:space="0" w:color="auto"/>
                <w:right w:val="none" w:sz="0" w:space="0" w:color="auto"/>
              </w:divBdr>
            </w:div>
            <w:div w:id="404299447">
              <w:marLeft w:val="0"/>
              <w:marRight w:val="0"/>
              <w:marTop w:val="0"/>
              <w:marBottom w:val="0"/>
              <w:divBdr>
                <w:top w:val="none" w:sz="0" w:space="0" w:color="auto"/>
                <w:left w:val="none" w:sz="0" w:space="0" w:color="auto"/>
                <w:bottom w:val="none" w:sz="0" w:space="0" w:color="auto"/>
                <w:right w:val="none" w:sz="0" w:space="0" w:color="auto"/>
              </w:divBdr>
            </w:div>
            <w:div w:id="1931158721">
              <w:marLeft w:val="0"/>
              <w:marRight w:val="0"/>
              <w:marTop w:val="0"/>
              <w:marBottom w:val="0"/>
              <w:divBdr>
                <w:top w:val="none" w:sz="0" w:space="0" w:color="auto"/>
                <w:left w:val="none" w:sz="0" w:space="0" w:color="auto"/>
                <w:bottom w:val="none" w:sz="0" w:space="0" w:color="auto"/>
                <w:right w:val="none" w:sz="0" w:space="0" w:color="auto"/>
              </w:divBdr>
            </w:div>
            <w:div w:id="631253960">
              <w:marLeft w:val="0"/>
              <w:marRight w:val="0"/>
              <w:marTop w:val="0"/>
              <w:marBottom w:val="0"/>
              <w:divBdr>
                <w:top w:val="none" w:sz="0" w:space="0" w:color="auto"/>
                <w:left w:val="none" w:sz="0" w:space="0" w:color="auto"/>
                <w:bottom w:val="none" w:sz="0" w:space="0" w:color="auto"/>
                <w:right w:val="none" w:sz="0" w:space="0" w:color="auto"/>
              </w:divBdr>
            </w:div>
            <w:div w:id="124080702">
              <w:marLeft w:val="0"/>
              <w:marRight w:val="0"/>
              <w:marTop w:val="0"/>
              <w:marBottom w:val="0"/>
              <w:divBdr>
                <w:top w:val="none" w:sz="0" w:space="0" w:color="auto"/>
                <w:left w:val="none" w:sz="0" w:space="0" w:color="auto"/>
                <w:bottom w:val="none" w:sz="0" w:space="0" w:color="auto"/>
                <w:right w:val="none" w:sz="0" w:space="0" w:color="auto"/>
              </w:divBdr>
            </w:div>
            <w:div w:id="808977910">
              <w:marLeft w:val="0"/>
              <w:marRight w:val="0"/>
              <w:marTop w:val="0"/>
              <w:marBottom w:val="0"/>
              <w:divBdr>
                <w:top w:val="none" w:sz="0" w:space="0" w:color="auto"/>
                <w:left w:val="none" w:sz="0" w:space="0" w:color="auto"/>
                <w:bottom w:val="none" w:sz="0" w:space="0" w:color="auto"/>
                <w:right w:val="none" w:sz="0" w:space="0" w:color="auto"/>
              </w:divBdr>
            </w:div>
            <w:div w:id="947541316">
              <w:marLeft w:val="0"/>
              <w:marRight w:val="0"/>
              <w:marTop w:val="0"/>
              <w:marBottom w:val="0"/>
              <w:divBdr>
                <w:top w:val="none" w:sz="0" w:space="0" w:color="auto"/>
                <w:left w:val="none" w:sz="0" w:space="0" w:color="auto"/>
                <w:bottom w:val="none" w:sz="0" w:space="0" w:color="auto"/>
                <w:right w:val="none" w:sz="0" w:space="0" w:color="auto"/>
              </w:divBdr>
            </w:div>
            <w:div w:id="1130171377">
              <w:marLeft w:val="0"/>
              <w:marRight w:val="0"/>
              <w:marTop w:val="0"/>
              <w:marBottom w:val="0"/>
              <w:divBdr>
                <w:top w:val="none" w:sz="0" w:space="0" w:color="auto"/>
                <w:left w:val="none" w:sz="0" w:space="0" w:color="auto"/>
                <w:bottom w:val="none" w:sz="0" w:space="0" w:color="auto"/>
                <w:right w:val="none" w:sz="0" w:space="0" w:color="auto"/>
              </w:divBdr>
            </w:div>
            <w:div w:id="873350148">
              <w:marLeft w:val="0"/>
              <w:marRight w:val="0"/>
              <w:marTop w:val="0"/>
              <w:marBottom w:val="0"/>
              <w:divBdr>
                <w:top w:val="none" w:sz="0" w:space="0" w:color="auto"/>
                <w:left w:val="none" w:sz="0" w:space="0" w:color="auto"/>
                <w:bottom w:val="none" w:sz="0" w:space="0" w:color="auto"/>
                <w:right w:val="none" w:sz="0" w:space="0" w:color="auto"/>
              </w:divBdr>
            </w:div>
            <w:div w:id="1651864429">
              <w:marLeft w:val="0"/>
              <w:marRight w:val="0"/>
              <w:marTop w:val="0"/>
              <w:marBottom w:val="0"/>
              <w:divBdr>
                <w:top w:val="none" w:sz="0" w:space="0" w:color="auto"/>
                <w:left w:val="none" w:sz="0" w:space="0" w:color="auto"/>
                <w:bottom w:val="none" w:sz="0" w:space="0" w:color="auto"/>
                <w:right w:val="none" w:sz="0" w:space="0" w:color="auto"/>
              </w:divBdr>
            </w:div>
            <w:div w:id="1127548991">
              <w:marLeft w:val="0"/>
              <w:marRight w:val="0"/>
              <w:marTop w:val="0"/>
              <w:marBottom w:val="0"/>
              <w:divBdr>
                <w:top w:val="none" w:sz="0" w:space="0" w:color="auto"/>
                <w:left w:val="none" w:sz="0" w:space="0" w:color="auto"/>
                <w:bottom w:val="none" w:sz="0" w:space="0" w:color="auto"/>
                <w:right w:val="none" w:sz="0" w:space="0" w:color="auto"/>
              </w:divBdr>
            </w:div>
            <w:div w:id="1464470724">
              <w:marLeft w:val="0"/>
              <w:marRight w:val="0"/>
              <w:marTop w:val="0"/>
              <w:marBottom w:val="0"/>
              <w:divBdr>
                <w:top w:val="none" w:sz="0" w:space="0" w:color="auto"/>
                <w:left w:val="none" w:sz="0" w:space="0" w:color="auto"/>
                <w:bottom w:val="none" w:sz="0" w:space="0" w:color="auto"/>
                <w:right w:val="none" w:sz="0" w:space="0" w:color="auto"/>
              </w:divBdr>
            </w:div>
            <w:div w:id="1006707374">
              <w:marLeft w:val="0"/>
              <w:marRight w:val="0"/>
              <w:marTop w:val="0"/>
              <w:marBottom w:val="0"/>
              <w:divBdr>
                <w:top w:val="none" w:sz="0" w:space="0" w:color="auto"/>
                <w:left w:val="none" w:sz="0" w:space="0" w:color="auto"/>
                <w:bottom w:val="none" w:sz="0" w:space="0" w:color="auto"/>
                <w:right w:val="none" w:sz="0" w:space="0" w:color="auto"/>
              </w:divBdr>
            </w:div>
            <w:div w:id="279922621">
              <w:marLeft w:val="0"/>
              <w:marRight w:val="0"/>
              <w:marTop w:val="0"/>
              <w:marBottom w:val="0"/>
              <w:divBdr>
                <w:top w:val="none" w:sz="0" w:space="0" w:color="auto"/>
                <w:left w:val="none" w:sz="0" w:space="0" w:color="auto"/>
                <w:bottom w:val="none" w:sz="0" w:space="0" w:color="auto"/>
                <w:right w:val="none" w:sz="0" w:space="0" w:color="auto"/>
              </w:divBdr>
            </w:div>
            <w:div w:id="1216695153">
              <w:marLeft w:val="0"/>
              <w:marRight w:val="0"/>
              <w:marTop w:val="0"/>
              <w:marBottom w:val="0"/>
              <w:divBdr>
                <w:top w:val="none" w:sz="0" w:space="0" w:color="auto"/>
                <w:left w:val="none" w:sz="0" w:space="0" w:color="auto"/>
                <w:bottom w:val="none" w:sz="0" w:space="0" w:color="auto"/>
                <w:right w:val="none" w:sz="0" w:space="0" w:color="auto"/>
              </w:divBdr>
            </w:div>
            <w:div w:id="1040932286">
              <w:marLeft w:val="0"/>
              <w:marRight w:val="0"/>
              <w:marTop w:val="0"/>
              <w:marBottom w:val="0"/>
              <w:divBdr>
                <w:top w:val="none" w:sz="0" w:space="0" w:color="auto"/>
                <w:left w:val="none" w:sz="0" w:space="0" w:color="auto"/>
                <w:bottom w:val="none" w:sz="0" w:space="0" w:color="auto"/>
                <w:right w:val="none" w:sz="0" w:space="0" w:color="auto"/>
              </w:divBdr>
            </w:div>
            <w:div w:id="1567640563">
              <w:marLeft w:val="0"/>
              <w:marRight w:val="0"/>
              <w:marTop w:val="0"/>
              <w:marBottom w:val="0"/>
              <w:divBdr>
                <w:top w:val="none" w:sz="0" w:space="0" w:color="auto"/>
                <w:left w:val="none" w:sz="0" w:space="0" w:color="auto"/>
                <w:bottom w:val="none" w:sz="0" w:space="0" w:color="auto"/>
                <w:right w:val="none" w:sz="0" w:space="0" w:color="auto"/>
              </w:divBdr>
            </w:div>
            <w:div w:id="1510633597">
              <w:marLeft w:val="0"/>
              <w:marRight w:val="0"/>
              <w:marTop w:val="0"/>
              <w:marBottom w:val="0"/>
              <w:divBdr>
                <w:top w:val="none" w:sz="0" w:space="0" w:color="auto"/>
                <w:left w:val="none" w:sz="0" w:space="0" w:color="auto"/>
                <w:bottom w:val="none" w:sz="0" w:space="0" w:color="auto"/>
                <w:right w:val="none" w:sz="0" w:space="0" w:color="auto"/>
              </w:divBdr>
            </w:div>
            <w:div w:id="459112000">
              <w:marLeft w:val="0"/>
              <w:marRight w:val="0"/>
              <w:marTop w:val="0"/>
              <w:marBottom w:val="0"/>
              <w:divBdr>
                <w:top w:val="none" w:sz="0" w:space="0" w:color="auto"/>
                <w:left w:val="none" w:sz="0" w:space="0" w:color="auto"/>
                <w:bottom w:val="none" w:sz="0" w:space="0" w:color="auto"/>
                <w:right w:val="none" w:sz="0" w:space="0" w:color="auto"/>
              </w:divBdr>
            </w:div>
            <w:div w:id="1680962591">
              <w:marLeft w:val="0"/>
              <w:marRight w:val="0"/>
              <w:marTop w:val="0"/>
              <w:marBottom w:val="0"/>
              <w:divBdr>
                <w:top w:val="none" w:sz="0" w:space="0" w:color="auto"/>
                <w:left w:val="none" w:sz="0" w:space="0" w:color="auto"/>
                <w:bottom w:val="none" w:sz="0" w:space="0" w:color="auto"/>
                <w:right w:val="none" w:sz="0" w:space="0" w:color="auto"/>
              </w:divBdr>
            </w:div>
            <w:div w:id="1989018391">
              <w:marLeft w:val="0"/>
              <w:marRight w:val="0"/>
              <w:marTop w:val="0"/>
              <w:marBottom w:val="0"/>
              <w:divBdr>
                <w:top w:val="none" w:sz="0" w:space="0" w:color="auto"/>
                <w:left w:val="none" w:sz="0" w:space="0" w:color="auto"/>
                <w:bottom w:val="none" w:sz="0" w:space="0" w:color="auto"/>
                <w:right w:val="none" w:sz="0" w:space="0" w:color="auto"/>
              </w:divBdr>
            </w:div>
            <w:div w:id="192882198">
              <w:marLeft w:val="0"/>
              <w:marRight w:val="0"/>
              <w:marTop w:val="0"/>
              <w:marBottom w:val="0"/>
              <w:divBdr>
                <w:top w:val="none" w:sz="0" w:space="0" w:color="auto"/>
                <w:left w:val="none" w:sz="0" w:space="0" w:color="auto"/>
                <w:bottom w:val="none" w:sz="0" w:space="0" w:color="auto"/>
                <w:right w:val="none" w:sz="0" w:space="0" w:color="auto"/>
              </w:divBdr>
            </w:div>
            <w:div w:id="638654971">
              <w:marLeft w:val="0"/>
              <w:marRight w:val="0"/>
              <w:marTop w:val="0"/>
              <w:marBottom w:val="0"/>
              <w:divBdr>
                <w:top w:val="none" w:sz="0" w:space="0" w:color="auto"/>
                <w:left w:val="none" w:sz="0" w:space="0" w:color="auto"/>
                <w:bottom w:val="none" w:sz="0" w:space="0" w:color="auto"/>
                <w:right w:val="none" w:sz="0" w:space="0" w:color="auto"/>
              </w:divBdr>
            </w:div>
            <w:div w:id="1257784419">
              <w:marLeft w:val="0"/>
              <w:marRight w:val="0"/>
              <w:marTop w:val="0"/>
              <w:marBottom w:val="0"/>
              <w:divBdr>
                <w:top w:val="none" w:sz="0" w:space="0" w:color="auto"/>
                <w:left w:val="none" w:sz="0" w:space="0" w:color="auto"/>
                <w:bottom w:val="none" w:sz="0" w:space="0" w:color="auto"/>
                <w:right w:val="none" w:sz="0" w:space="0" w:color="auto"/>
              </w:divBdr>
            </w:div>
            <w:div w:id="741368433">
              <w:marLeft w:val="0"/>
              <w:marRight w:val="0"/>
              <w:marTop w:val="0"/>
              <w:marBottom w:val="0"/>
              <w:divBdr>
                <w:top w:val="none" w:sz="0" w:space="0" w:color="auto"/>
                <w:left w:val="none" w:sz="0" w:space="0" w:color="auto"/>
                <w:bottom w:val="none" w:sz="0" w:space="0" w:color="auto"/>
                <w:right w:val="none" w:sz="0" w:space="0" w:color="auto"/>
              </w:divBdr>
            </w:div>
            <w:div w:id="697582840">
              <w:marLeft w:val="0"/>
              <w:marRight w:val="0"/>
              <w:marTop w:val="0"/>
              <w:marBottom w:val="0"/>
              <w:divBdr>
                <w:top w:val="none" w:sz="0" w:space="0" w:color="auto"/>
                <w:left w:val="none" w:sz="0" w:space="0" w:color="auto"/>
                <w:bottom w:val="none" w:sz="0" w:space="0" w:color="auto"/>
                <w:right w:val="none" w:sz="0" w:space="0" w:color="auto"/>
              </w:divBdr>
            </w:div>
            <w:div w:id="2097247689">
              <w:marLeft w:val="0"/>
              <w:marRight w:val="0"/>
              <w:marTop w:val="0"/>
              <w:marBottom w:val="0"/>
              <w:divBdr>
                <w:top w:val="none" w:sz="0" w:space="0" w:color="auto"/>
                <w:left w:val="none" w:sz="0" w:space="0" w:color="auto"/>
                <w:bottom w:val="none" w:sz="0" w:space="0" w:color="auto"/>
                <w:right w:val="none" w:sz="0" w:space="0" w:color="auto"/>
              </w:divBdr>
            </w:div>
            <w:div w:id="1031877317">
              <w:marLeft w:val="0"/>
              <w:marRight w:val="0"/>
              <w:marTop w:val="0"/>
              <w:marBottom w:val="0"/>
              <w:divBdr>
                <w:top w:val="none" w:sz="0" w:space="0" w:color="auto"/>
                <w:left w:val="none" w:sz="0" w:space="0" w:color="auto"/>
                <w:bottom w:val="none" w:sz="0" w:space="0" w:color="auto"/>
                <w:right w:val="none" w:sz="0" w:space="0" w:color="auto"/>
              </w:divBdr>
            </w:div>
            <w:div w:id="1190602306">
              <w:marLeft w:val="0"/>
              <w:marRight w:val="0"/>
              <w:marTop w:val="0"/>
              <w:marBottom w:val="0"/>
              <w:divBdr>
                <w:top w:val="none" w:sz="0" w:space="0" w:color="auto"/>
                <w:left w:val="none" w:sz="0" w:space="0" w:color="auto"/>
                <w:bottom w:val="none" w:sz="0" w:space="0" w:color="auto"/>
                <w:right w:val="none" w:sz="0" w:space="0" w:color="auto"/>
              </w:divBdr>
            </w:div>
            <w:div w:id="1387028967">
              <w:marLeft w:val="0"/>
              <w:marRight w:val="0"/>
              <w:marTop w:val="0"/>
              <w:marBottom w:val="0"/>
              <w:divBdr>
                <w:top w:val="none" w:sz="0" w:space="0" w:color="auto"/>
                <w:left w:val="none" w:sz="0" w:space="0" w:color="auto"/>
                <w:bottom w:val="none" w:sz="0" w:space="0" w:color="auto"/>
                <w:right w:val="none" w:sz="0" w:space="0" w:color="auto"/>
              </w:divBdr>
            </w:div>
            <w:div w:id="300577796">
              <w:marLeft w:val="0"/>
              <w:marRight w:val="0"/>
              <w:marTop w:val="0"/>
              <w:marBottom w:val="0"/>
              <w:divBdr>
                <w:top w:val="none" w:sz="0" w:space="0" w:color="auto"/>
                <w:left w:val="none" w:sz="0" w:space="0" w:color="auto"/>
                <w:bottom w:val="none" w:sz="0" w:space="0" w:color="auto"/>
                <w:right w:val="none" w:sz="0" w:space="0" w:color="auto"/>
              </w:divBdr>
            </w:div>
            <w:div w:id="1487742642">
              <w:marLeft w:val="0"/>
              <w:marRight w:val="0"/>
              <w:marTop w:val="0"/>
              <w:marBottom w:val="0"/>
              <w:divBdr>
                <w:top w:val="none" w:sz="0" w:space="0" w:color="auto"/>
                <w:left w:val="none" w:sz="0" w:space="0" w:color="auto"/>
                <w:bottom w:val="none" w:sz="0" w:space="0" w:color="auto"/>
                <w:right w:val="none" w:sz="0" w:space="0" w:color="auto"/>
              </w:divBdr>
            </w:div>
            <w:div w:id="395904971">
              <w:marLeft w:val="0"/>
              <w:marRight w:val="0"/>
              <w:marTop w:val="0"/>
              <w:marBottom w:val="0"/>
              <w:divBdr>
                <w:top w:val="none" w:sz="0" w:space="0" w:color="auto"/>
                <w:left w:val="none" w:sz="0" w:space="0" w:color="auto"/>
                <w:bottom w:val="none" w:sz="0" w:space="0" w:color="auto"/>
                <w:right w:val="none" w:sz="0" w:space="0" w:color="auto"/>
              </w:divBdr>
            </w:div>
            <w:div w:id="93477746">
              <w:marLeft w:val="0"/>
              <w:marRight w:val="0"/>
              <w:marTop w:val="0"/>
              <w:marBottom w:val="0"/>
              <w:divBdr>
                <w:top w:val="none" w:sz="0" w:space="0" w:color="auto"/>
                <w:left w:val="none" w:sz="0" w:space="0" w:color="auto"/>
                <w:bottom w:val="none" w:sz="0" w:space="0" w:color="auto"/>
                <w:right w:val="none" w:sz="0" w:space="0" w:color="auto"/>
              </w:divBdr>
            </w:div>
            <w:div w:id="1519924541">
              <w:marLeft w:val="0"/>
              <w:marRight w:val="0"/>
              <w:marTop w:val="0"/>
              <w:marBottom w:val="0"/>
              <w:divBdr>
                <w:top w:val="none" w:sz="0" w:space="0" w:color="auto"/>
                <w:left w:val="none" w:sz="0" w:space="0" w:color="auto"/>
                <w:bottom w:val="none" w:sz="0" w:space="0" w:color="auto"/>
                <w:right w:val="none" w:sz="0" w:space="0" w:color="auto"/>
              </w:divBdr>
            </w:div>
            <w:div w:id="143275149">
              <w:marLeft w:val="0"/>
              <w:marRight w:val="0"/>
              <w:marTop w:val="0"/>
              <w:marBottom w:val="0"/>
              <w:divBdr>
                <w:top w:val="none" w:sz="0" w:space="0" w:color="auto"/>
                <w:left w:val="none" w:sz="0" w:space="0" w:color="auto"/>
                <w:bottom w:val="none" w:sz="0" w:space="0" w:color="auto"/>
                <w:right w:val="none" w:sz="0" w:space="0" w:color="auto"/>
              </w:divBdr>
            </w:div>
            <w:div w:id="228927145">
              <w:marLeft w:val="0"/>
              <w:marRight w:val="0"/>
              <w:marTop w:val="0"/>
              <w:marBottom w:val="0"/>
              <w:divBdr>
                <w:top w:val="none" w:sz="0" w:space="0" w:color="auto"/>
                <w:left w:val="none" w:sz="0" w:space="0" w:color="auto"/>
                <w:bottom w:val="none" w:sz="0" w:space="0" w:color="auto"/>
                <w:right w:val="none" w:sz="0" w:space="0" w:color="auto"/>
              </w:divBdr>
            </w:div>
            <w:div w:id="605388157">
              <w:marLeft w:val="0"/>
              <w:marRight w:val="0"/>
              <w:marTop w:val="0"/>
              <w:marBottom w:val="0"/>
              <w:divBdr>
                <w:top w:val="none" w:sz="0" w:space="0" w:color="auto"/>
                <w:left w:val="none" w:sz="0" w:space="0" w:color="auto"/>
                <w:bottom w:val="none" w:sz="0" w:space="0" w:color="auto"/>
                <w:right w:val="none" w:sz="0" w:space="0" w:color="auto"/>
              </w:divBdr>
            </w:div>
            <w:div w:id="1256590487">
              <w:marLeft w:val="0"/>
              <w:marRight w:val="0"/>
              <w:marTop w:val="0"/>
              <w:marBottom w:val="0"/>
              <w:divBdr>
                <w:top w:val="none" w:sz="0" w:space="0" w:color="auto"/>
                <w:left w:val="none" w:sz="0" w:space="0" w:color="auto"/>
                <w:bottom w:val="none" w:sz="0" w:space="0" w:color="auto"/>
                <w:right w:val="none" w:sz="0" w:space="0" w:color="auto"/>
              </w:divBdr>
            </w:div>
            <w:div w:id="43989614">
              <w:marLeft w:val="0"/>
              <w:marRight w:val="0"/>
              <w:marTop w:val="0"/>
              <w:marBottom w:val="0"/>
              <w:divBdr>
                <w:top w:val="none" w:sz="0" w:space="0" w:color="auto"/>
                <w:left w:val="none" w:sz="0" w:space="0" w:color="auto"/>
                <w:bottom w:val="none" w:sz="0" w:space="0" w:color="auto"/>
                <w:right w:val="none" w:sz="0" w:space="0" w:color="auto"/>
              </w:divBdr>
            </w:div>
            <w:div w:id="619650777">
              <w:marLeft w:val="0"/>
              <w:marRight w:val="0"/>
              <w:marTop w:val="0"/>
              <w:marBottom w:val="0"/>
              <w:divBdr>
                <w:top w:val="none" w:sz="0" w:space="0" w:color="auto"/>
                <w:left w:val="none" w:sz="0" w:space="0" w:color="auto"/>
                <w:bottom w:val="none" w:sz="0" w:space="0" w:color="auto"/>
                <w:right w:val="none" w:sz="0" w:space="0" w:color="auto"/>
              </w:divBdr>
            </w:div>
            <w:div w:id="178084714">
              <w:marLeft w:val="0"/>
              <w:marRight w:val="0"/>
              <w:marTop w:val="0"/>
              <w:marBottom w:val="0"/>
              <w:divBdr>
                <w:top w:val="none" w:sz="0" w:space="0" w:color="auto"/>
                <w:left w:val="none" w:sz="0" w:space="0" w:color="auto"/>
                <w:bottom w:val="none" w:sz="0" w:space="0" w:color="auto"/>
                <w:right w:val="none" w:sz="0" w:space="0" w:color="auto"/>
              </w:divBdr>
            </w:div>
            <w:div w:id="296230869">
              <w:marLeft w:val="0"/>
              <w:marRight w:val="0"/>
              <w:marTop w:val="0"/>
              <w:marBottom w:val="0"/>
              <w:divBdr>
                <w:top w:val="none" w:sz="0" w:space="0" w:color="auto"/>
                <w:left w:val="none" w:sz="0" w:space="0" w:color="auto"/>
                <w:bottom w:val="none" w:sz="0" w:space="0" w:color="auto"/>
                <w:right w:val="none" w:sz="0" w:space="0" w:color="auto"/>
              </w:divBdr>
            </w:div>
            <w:div w:id="1081099349">
              <w:marLeft w:val="0"/>
              <w:marRight w:val="0"/>
              <w:marTop w:val="0"/>
              <w:marBottom w:val="0"/>
              <w:divBdr>
                <w:top w:val="none" w:sz="0" w:space="0" w:color="auto"/>
                <w:left w:val="none" w:sz="0" w:space="0" w:color="auto"/>
                <w:bottom w:val="none" w:sz="0" w:space="0" w:color="auto"/>
                <w:right w:val="none" w:sz="0" w:space="0" w:color="auto"/>
              </w:divBdr>
            </w:div>
            <w:div w:id="2114397086">
              <w:marLeft w:val="0"/>
              <w:marRight w:val="0"/>
              <w:marTop w:val="0"/>
              <w:marBottom w:val="0"/>
              <w:divBdr>
                <w:top w:val="none" w:sz="0" w:space="0" w:color="auto"/>
                <w:left w:val="none" w:sz="0" w:space="0" w:color="auto"/>
                <w:bottom w:val="none" w:sz="0" w:space="0" w:color="auto"/>
                <w:right w:val="none" w:sz="0" w:space="0" w:color="auto"/>
              </w:divBdr>
            </w:div>
            <w:div w:id="2137947172">
              <w:marLeft w:val="0"/>
              <w:marRight w:val="0"/>
              <w:marTop w:val="0"/>
              <w:marBottom w:val="0"/>
              <w:divBdr>
                <w:top w:val="none" w:sz="0" w:space="0" w:color="auto"/>
                <w:left w:val="none" w:sz="0" w:space="0" w:color="auto"/>
                <w:bottom w:val="none" w:sz="0" w:space="0" w:color="auto"/>
                <w:right w:val="none" w:sz="0" w:space="0" w:color="auto"/>
              </w:divBdr>
            </w:div>
            <w:div w:id="697436403">
              <w:marLeft w:val="0"/>
              <w:marRight w:val="0"/>
              <w:marTop w:val="0"/>
              <w:marBottom w:val="0"/>
              <w:divBdr>
                <w:top w:val="none" w:sz="0" w:space="0" w:color="auto"/>
                <w:left w:val="none" w:sz="0" w:space="0" w:color="auto"/>
                <w:bottom w:val="none" w:sz="0" w:space="0" w:color="auto"/>
                <w:right w:val="none" w:sz="0" w:space="0" w:color="auto"/>
              </w:divBdr>
            </w:div>
            <w:div w:id="1829782234">
              <w:marLeft w:val="0"/>
              <w:marRight w:val="0"/>
              <w:marTop w:val="0"/>
              <w:marBottom w:val="0"/>
              <w:divBdr>
                <w:top w:val="none" w:sz="0" w:space="0" w:color="auto"/>
                <w:left w:val="none" w:sz="0" w:space="0" w:color="auto"/>
                <w:bottom w:val="none" w:sz="0" w:space="0" w:color="auto"/>
                <w:right w:val="none" w:sz="0" w:space="0" w:color="auto"/>
              </w:divBdr>
            </w:div>
            <w:div w:id="1246039889">
              <w:marLeft w:val="0"/>
              <w:marRight w:val="0"/>
              <w:marTop w:val="0"/>
              <w:marBottom w:val="0"/>
              <w:divBdr>
                <w:top w:val="none" w:sz="0" w:space="0" w:color="auto"/>
                <w:left w:val="none" w:sz="0" w:space="0" w:color="auto"/>
                <w:bottom w:val="none" w:sz="0" w:space="0" w:color="auto"/>
                <w:right w:val="none" w:sz="0" w:space="0" w:color="auto"/>
              </w:divBdr>
            </w:div>
            <w:div w:id="698434142">
              <w:marLeft w:val="0"/>
              <w:marRight w:val="0"/>
              <w:marTop w:val="0"/>
              <w:marBottom w:val="0"/>
              <w:divBdr>
                <w:top w:val="none" w:sz="0" w:space="0" w:color="auto"/>
                <w:left w:val="none" w:sz="0" w:space="0" w:color="auto"/>
                <w:bottom w:val="none" w:sz="0" w:space="0" w:color="auto"/>
                <w:right w:val="none" w:sz="0" w:space="0" w:color="auto"/>
              </w:divBdr>
            </w:div>
            <w:div w:id="799104670">
              <w:marLeft w:val="0"/>
              <w:marRight w:val="0"/>
              <w:marTop w:val="0"/>
              <w:marBottom w:val="0"/>
              <w:divBdr>
                <w:top w:val="none" w:sz="0" w:space="0" w:color="auto"/>
                <w:left w:val="none" w:sz="0" w:space="0" w:color="auto"/>
                <w:bottom w:val="none" w:sz="0" w:space="0" w:color="auto"/>
                <w:right w:val="none" w:sz="0" w:space="0" w:color="auto"/>
              </w:divBdr>
            </w:div>
            <w:div w:id="1763378844">
              <w:marLeft w:val="0"/>
              <w:marRight w:val="0"/>
              <w:marTop w:val="0"/>
              <w:marBottom w:val="0"/>
              <w:divBdr>
                <w:top w:val="none" w:sz="0" w:space="0" w:color="auto"/>
                <w:left w:val="none" w:sz="0" w:space="0" w:color="auto"/>
                <w:bottom w:val="none" w:sz="0" w:space="0" w:color="auto"/>
                <w:right w:val="none" w:sz="0" w:space="0" w:color="auto"/>
              </w:divBdr>
            </w:div>
            <w:div w:id="140929420">
              <w:marLeft w:val="0"/>
              <w:marRight w:val="0"/>
              <w:marTop w:val="0"/>
              <w:marBottom w:val="0"/>
              <w:divBdr>
                <w:top w:val="none" w:sz="0" w:space="0" w:color="auto"/>
                <w:left w:val="none" w:sz="0" w:space="0" w:color="auto"/>
                <w:bottom w:val="none" w:sz="0" w:space="0" w:color="auto"/>
                <w:right w:val="none" w:sz="0" w:space="0" w:color="auto"/>
              </w:divBdr>
            </w:div>
            <w:div w:id="1312831955">
              <w:marLeft w:val="0"/>
              <w:marRight w:val="0"/>
              <w:marTop w:val="0"/>
              <w:marBottom w:val="0"/>
              <w:divBdr>
                <w:top w:val="none" w:sz="0" w:space="0" w:color="auto"/>
                <w:left w:val="none" w:sz="0" w:space="0" w:color="auto"/>
                <w:bottom w:val="none" w:sz="0" w:space="0" w:color="auto"/>
                <w:right w:val="none" w:sz="0" w:space="0" w:color="auto"/>
              </w:divBdr>
            </w:div>
            <w:div w:id="1523862067">
              <w:marLeft w:val="0"/>
              <w:marRight w:val="0"/>
              <w:marTop w:val="0"/>
              <w:marBottom w:val="0"/>
              <w:divBdr>
                <w:top w:val="none" w:sz="0" w:space="0" w:color="auto"/>
                <w:left w:val="none" w:sz="0" w:space="0" w:color="auto"/>
                <w:bottom w:val="none" w:sz="0" w:space="0" w:color="auto"/>
                <w:right w:val="none" w:sz="0" w:space="0" w:color="auto"/>
              </w:divBdr>
            </w:div>
            <w:div w:id="693071176">
              <w:marLeft w:val="0"/>
              <w:marRight w:val="0"/>
              <w:marTop w:val="0"/>
              <w:marBottom w:val="0"/>
              <w:divBdr>
                <w:top w:val="none" w:sz="0" w:space="0" w:color="auto"/>
                <w:left w:val="none" w:sz="0" w:space="0" w:color="auto"/>
                <w:bottom w:val="none" w:sz="0" w:space="0" w:color="auto"/>
                <w:right w:val="none" w:sz="0" w:space="0" w:color="auto"/>
              </w:divBdr>
            </w:div>
            <w:div w:id="2023697199">
              <w:marLeft w:val="0"/>
              <w:marRight w:val="0"/>
              <w:marTop w:val="0"/>
              <w:marBottom w:val="0"/>
              <w:divBdr>
                <w:top w:val="none" w:sz="0" w:space="0" w:color="auto"/>
                <w:left w:val="none" w:sz="0" w:space="0" w:color="auto"/>
                <w:bottom w:val="none" w:sz="0" w:space="0" w:color="auto"/>
                <w:right w:val="none" w:sz="0" w:space="0" w:color="auto"/>
              </w:divBdr>
            </w:div>
            <w:div w:id="1095368844">
              <w:marLeft w:val="0"/>
              <w:marRight w:val="0"/>
              <w:marTop w:val="0"/>
              <w:marBottom w:val="0"/>
              <w:divBdr>
                <w:top w:val="none" w:sz="0" w:space="0" w:color="auto"/>
                <w:left w:val="none" w:sz="0" w:space="0" w:color="auto"/>
                <w:bottom w:val="none" w:sz="0" w:space="0" w:color="auto"/>
                <w:right w:val="none" w:sz="0" w:space="0" w:color="auto"/>
              </w:divBdr>
            </w:div>
            <w:div w:id="1908882779">
              <w:marLeft w:val="0"/>
              <w:marRight w:val="0"/>
              <w:marTop w:val="0"/>
              <w:marBottom w:val="0"/>
              <w:divBdr>
                <w:top w:val="none" w:sz="0" w:space="0" w:color="auto"/>
                <w:left w:val="none" w:sz="0" w:space="0" w:color="auto"/>
                <w:bottom w:val="none" w:sz="0" w:space="0" w:color="auto"/>
                <w:right w:val="none" w:sz="0" w:space="0" w:color="auto"/>
              </w:divBdr>
            </w:div>
            <w:div w:id="1443260800">
              <w:marLeft w:val="0"/>
              <w:marRight w:val="0"/>
              <w:marTop w:val="0"/>
              <w:marBottom w:val="0"/>
              <w:divBdr>
                <w:top w:val="none" w:sz="0" w:space="0" w:color="auto"/>
                <w:left w:val="none" w:sz="0" w:space="0" w:color="auto"/>
                <w:bottom w:val="none" w:sz="0" w:space="0" w:color="auto"/>
                <w:right w:val="none" w:sz="0" w:space="0" w:color="auto"/>
              </w:divBdr>
            </w:div>
            <w:div w:id="1992758059">
              <w:marLeft w:val="0"/>
              <w:marRight w:val="0"/>
              <w:marTop w:val="0"/>
              <w:marBottom w:val="0"/>
              <w:divBdr>
                <w:top w:val="none" w:sz="0" w:space="0" w:color="auto"/>
                <w:left w:val="none" w:sz="0" w:space="0" w:color="auto"/>
                <w:bottom w:val="none" w:sz="0" w:space="0" w:color="auto"/>
                <w:right w:val="none" w:sz="0" w:space="0" w:color="auto"/>
              </w:divBdr>
            </w:div>
          </w:divsChild>
        </w:div>
        <w:div w:id="338586265">
          <w:marLeft w:val="0"/>
          <w:marRight w:val="0"/>
          <w:marTop w:val="0"/>
          <w:marBottom w:val="0"/>
          <w:divBdr>
            <w:top w:val="none" w:sz="0" w:space="0" w:color="auto"/>
            <w:left w:val="none" w:sz="0" w:space="0" w:color="auto"/>
            <w:bottom w:val="none" w:sz="0" w:space="0" w:color="auto"/>
            <w:right w:val="none" w:sz="0" w:space="0" w:color="auto"/>
          </w:divBdr>
        </w:div>
        <w:div w:id="430591710">
          <w:marLeft w:val="0"/>
          <w:marRight w:val="0"/>
          <w:marTop w:val="0"/>
          <w:marBottom w:val="0"/>
          <w:divBdr>
            <w:top w:val="none" w:sz="0" w:space="0" w:color="auto"/>
            <w:left w:val="none" w:sz="0" w:space="0" w:color="auto"/>
            <w:bottom w:val="none" w:sz="0" w:space="0" w:color="auto"/>
            <w:right w:val="none" w:sz="0" w:space="0" w:color="auto"/>
          </w:divBdr>
        </w:div>
        <w:div w:id="1103961504">
          <w:marLeft w:val="0"/>
          <w:marRight w:val="0"/>
          <w:marTop w:val="0"/>
          <w:marBottom w:val="0"/>
          <w:divBdr>
            <w:top w:val="none" w:sz="0" w:space="0" w:color="auto"/>
            <w:left w:val="none" w:sz="0" w:space="0" w:color="auto"/>
            <w:bottom w:val="none" w:sz="0" w:space="0" w:color="auto"/>
            <w:right w:val="none" w:sz="0" w:space="0" w:color="auto"/>
          </w:divBdr>
        </w:div>
        <w:div w:id="635136290">
          <w:marLeft w:val="0"/>
          <w:marRight w:val="0"/>
          <w:marTop w:val="0"/>
          <w:marBottom w:val="0"/>
          <w:divBdr>
            <w:top w:val="none" w:sz="0" w:space="0" w:color="auto"/>
            <w:left w:val="none" w:sz="0" w:space="0" w:color="auto"/>
            <w:bottom w:val="none" w:sz="0" w:space="0" w:color="auto"/>
            <w:right w:val="none" w:sz="0" w:space="0" w:color="auto"/>
          </w:divBdr>
        </w:div>
        <w:div w:id="1668172206">
          <w:marLeft w:val="0"/>
          <w:marRight w:val="0"/>
          <w:marTop w:val="0"/>
          <w:marBottom w:val="0"/>
          <w:divBdr>
            <w:top w:val="none" w:sz="0" w:space="0" w:color="auto"/>
            <w:left w:val="none" w:sz="0" w:space="0" w:color="auto"/>
            <w:bottom w:val="none" w:sz="0" w:space="0" w:color="auto"/>
            <w:right w:val="none" w:sz="0" w:space="0" w:color="auto"/>
          </w:divBdr>
        </w:div>
        <w:div w:id="662852118">
          <w:marLeft w:val="0"/>
          <w:marRight w:val="0"/>
          <w:marTop w:val="0"/>
          <w:marBottom w:val="0"/>
          <w:divBdr>
            <w:top w:val="none" w:sz="0" w:space="0" w:color="auto"/>
            <w:left w:val="none" w:sz="0" w:space="0" w:color="auto"/>
            <w:bottom w:val="none" w:sz="0" w:space="0" w:color="auto"/>
            <w:right w:val="none" w:sz="0" w:space="0" w:color="auto"/>
          </w:divBdr>
        </w:div>
        <w:div w:id="1065102150">
          <w:marLeft w:val="0"/>
          <w:marRight w:val="0"/>
          <w:marTop w:val="0"/>
          <w:marBottom w:val="0"/>
          <w:divBdr>
            <w:top w:val="none" w:sz="0" w:space="0" w:color="auto"/>
            <w:left w:val="none" w:sz="0" w:space="0" w:color="auto"/>
            <w:bottom w:val="none" w:sz="0" w:space="0" w:color="auto"/>
            <w:right w:val="none" w:sz="0" w:space="0" w:color="auto"/>
          </w:divBdr>
        </w:div>
        <w:div w:id="1104811649">
          <w:marLeft w:val="0"/>
          <w:marRight w:val="0"/>
          <w:marTop w:val="0"/>
          <w:marBottom w:val="0"/>
          <w:divBdr>
            <w:top w:val="none" w:sz="0" w:space="0" w:color="auto"/>
            <w:left w:val="none" w:sz="0" w:space="0" w:color="auto"/>
            <w:bottom w:val="none" w:sz="0" w:space="0" w:color="auto"/>
            <w:right w:val="none" w:sz="0" w:space="0" w:color="auto"/>
          </w:divBdr>
        </w:div>
        <w:div w:id="1386567365">
          <w:marLeft w:val="0"/>
          <w:marRight w:val="0"/>
          <w:marTop w:val="0"/>
          <w:marBottom w:val="0"/>
          <w:divBdr>
            <w:top w:val="none" w:sz="0" w:space="0" w:color="auto"/>
            <w:left w:val="none" w:sz="0" w:space="0" w:color="auto"/>
            <w:bottom w:val="none" w:sz="0" w:space="0" w:color="auto"/>
            <w:right w:val="none" w:sz="0" w:space="0" w:color="auto"/>
          </w:divBdr>
        </w:div>
        <w:div w:id="1926299869">
          <w:marLeft w:val="0"/>
          <w:marRight w:val="0"/>
          <w:marTop w:val="0"/>
          <w:marBottom w:val="0"/>
          <w:divBdr>
            <w:top w:val="none" w:sz="0" w:space="0" w:color="auto"/>
            <w:left w:val="none" w:sz="0" w:space="0" w:color="auto"/>
            <w:bottom w:val="none" w:sz="0" w:space="0" w:color="auto"/>
            <w:right w:val="none" w:sz="0" w:space="0" w:color="auto"/>
          </w:divBdr>
        </w:div>
        <w:div w:id="708726939">
          <w:marLeft w:val="0"/>
          <w:marRight w:val="0"/>
          <w:marTop w:val="0"/>
          <w:marBottom w:val="0"/>
          <w:divBdr>
            <w:top w:val="none" w:sz="0" w:space="0" w:color="auto"/>
            <w:left w:val="none" w:sz="0" w:space="0" w:color="auto"/>
            <w:bottom w:val="none" w:sz="0" w:space="0" w:color="auto"/>
            <w:right w:val="none" w:sz="0" w:space="0" w:color="auto"/>
          </w:divBdr>
        </w:div>
        <w:div w:id="2030444096">
          <w:marLeft w:val="0"/>
          <w:marRight w:val="0"/>
          <w:marTop w:val="0"/>
          <w:marBottom w:val="0"/>
          <w:divBdr>
            <w:top w:val="none" w:sz="0" w:space="0" w:color="auto"/>
            <w:left w:val="none" w:sz="0" w:space="0" w:color="auto"/>
            <w:bottom w:val="none" w:sz="0" w:space="0" w:color="auto"/>
            <w:right w:val="none" w:sz="0" w:space="0" w:color="auto"/>
          </w:divBdr>
        </w:div>
        <w:div w:id="224029185">
          <w:marLeft w:val="0"/>
          <w:marRight w:val="0"/>
          <w:marTop w:val="0"/>
          <w:marBottom w:val="0"/>
          <w:divBdr>
            <w:top w:val="none" w:sz="0" w:space="0" w:color="auto"/>
            <w:left w:val="none" w:sz="0" w:space="0" w:color="auto"/>
            <w:bottom w:val="none" w:sz="0" w:space="0" w:color="auto"/>
            <w:right w:val="none" w:sz="0" w:space="0" w:color="auto"/>
          </w:divBdr>
        </w:div>
        <w:div w:id="992366896">
          <w:marLeft w:val="0"/>
          <w:marRight w:val="0"/>
          <w:marTop w:val="0"/>
          <w:marBottom w:val="0"/>
          <w:divBdr>
            <w:top w:val="none" w:sz="0" w:space="0" w:color="auto"/>
            <w:left w:val="none" w:sz="0" w:space="0" w:color="auto"/>
            <w:bottom w:val="none" w:sz="0" w:space="0" w:color="auto"/>
            <w:right w:val="none" w:sz="0" w:space="0" w:color="auto"/>
          </w:divBdr>
        </w:div>
        <w:div w:id="1244922975">
          <w:marLeft w:val="0"/>
          <w:marRight w:val="0"/>
          <w:marTop w:val="0"/>
          <w:marBottom w:val="0"/>
          <w:divBdr>
            <w:top w:val="none" w:sz="0" w:space="0" w:color="auto"/>
            <w:left w:val="none" w:sz="0" w:space="0" w:color="auto"/>
            <w:bottom w:val="none" w:sz="0" w:space="0" w:color="auto"/>
            <w:right w:val="none" w:sz="0" w:space="0" w:color="auto"/>
          </w:divBdr>
        </w:div>
        <w:div w:id="1177691935">
          <w:marLeft w:val="0"/>
          <w:marRight w:val="0"/>
          <w:marTop w:val="0"/>
          <w:marBottom w:val="0"/>
          <w:divBdr>
            <w:top w:val="none" w:sz="0" w:space="0" w:color="auto"/>
            <w:left w:val="none" w:sz="0" w:space="0" w:color="auto"/>
            <w:bottom w:val="none" w:sz="0" w:space="0" w:color="auto"/>
            <w:right w:val="none" w:sz="0" w:space="0" w:color="auto"/>
          </w:divBdr>
        </w:div>
        <w:div w:id="1764916642">
          <w:marLeft w:val="0"/>
          <w:marRight w:val="0"/>
          <w:marTop w:val="0"/>
          <w:marBottom w:val="0"/>
          <w:divBdr>
            <w:top w:val="none" w:sz="0" w:space="0" w:color="auto"/>
            <w:left w:val="none" w:sz="0" w:space="0" w:color="auto"/>
            <w:bottom w:val="none" w:sz="0" w:space="0" w:color="auto"/>
            <w:right w:val="none" w:sz="0" w:space="0" w:color="auto"/>
          </w:divBdr>
        </w:div>
        <w:div w:id="1416901137">
          <w:marLeft w:val="0"/>
          <w:marRight w:val="0"/>
          <w:marTop w:val="0"/>
          <w:marBottom w:val="0"/>
          <w:divBdr>
            <w:top w:val="none" w:sz="0" w:space="0" w:color="auto"/>
            <w:left w:val="none" w:sz="0" w:space="0" w:color="auto"/>
            <w:bottom w:val="none" w:sz="0" w:space="0" w:color="auto"/>
            <w:right w:val="none" w:sz="0" w:space="0" w:color="auto"/>
          </w:divBdr>
        </w:div>
        <w:div w:id="1430734655">
          <w:marLeft w:val="0"/>
          <w:marRight w:val="0"/>
          <w:marTop w:val="0"/>
          <w:marBottom w:val="0"/>
          <w:divBdr>
            <w:top w:val="none" w:sz="0" w:space="0" w:color="auto"/>
            <w:left w:val="none" w:sz="0" w:space="0" w:color="auto"/>
            <w:bottom w:val="none" w:sz="0" w:space="0" w:color="auto"/>
            <w:right w:val="none" w:sz="0" w:space="0" w:color="auto"/>
          </w:divBdr>
        </w:div>
        <w:div w:id="1367171064">
          <w:marLeft w:val="0"/>
          <w:marRight w:val="0"/>
          <w:marTop w:val="0"/>
          <w:marBottom w:val="0"/>
          <w:divBdr>
            <w:top w:val="none" w:sz="0" w:space="0" w:color="auto"/>
            <w:left w:val="none" w:sz="0" w:space="0" w:color="auto"/>
            <w:bottom w:val="none" w:sz="0" w:space="0" w:color="auto"/>
            <w:right w:val="none" w:sz="0" w:space="0" w:color="auto"/>
          </w:divBdr>
        </w:div>
        <w:div w:id="1672902449">
          <w:marLeft w:val="0"/>
          <w:marRight w:val="0"/>
          <w:marTop w:val="0"/>
          <w:marBottom w:val="0"/>
          <w:divBdr>
            <w:top w:val="none" w:sz="0" w:space="0" w:color="auto"/>
            <w:left w:val="none" w:sz="0" w:space="0" w:color="auto"/>
            <w:bottom w:val="none" w:sz="0" w:space="0" w:color="auto"/>
            <w:right w:val="none" w:sz="0" w:space="0" w:color="auto"/>
          </w:divBdr>
        </w:div>
        <w:div w:id="305623512">
          <w:marLeft w:val="0"/>
          <w:marRight w:val="0"/>
          <w:marTop w:val="0"/>
          <w:marBottom w:val="0"/>
          <w:divBdr>
            <w:top w:val="none" w:sz="0" w:space="0" w:color="auto"/>
            <w:left w:val="none" w:sz="0" w:space="0" w:color="auto"/>
            <w:bottom w:val="none" w:sz="0" w:space="0" w:color="auto"/>
            <w:right w:val="none" w:sz="0" w:space="0" w:color="auto"/>
          </w:divBdr>
        </w:div>
        <w:div w:id="72439901">
          <w:marLeft w:val="0"/>
          <w:marRight w:val="0"/>
          <w:marTop w:val="0"/>
          <w:marBottom w:val="0"/>
          <w:divBdr>
            <w:top w:val="none" w:sz="0" w:space="0" w:color="auto"/>
            <w:left w:val="none" w:sz="0" w:space="0" w:color="auto"/>
            <w:bottom w:val="none" w:sz="0" w:space="0" w:color="auto"/>
            <w:right w:val="none" w:sz="0" w:space="0" w:color="auto"/>
          </w:divBdr>
        </w:div>
        <w:div w:id="205027489">
          <w:marLeft w:val="0"/>
          <w:marRight w:val="0"/>
          <w:marTop w:val="0"/>
          <w:marBottom w:val="0"/>
          <w:divBdr>
            <w:top w:val="none" w:sz="0" w:space="0" w:color="auto"/>
            <w:left w:val="none" w:sz="0" w:space="0" w:color="auto"/>
            <w:bottom w:val="none" w:sz="0" w:space="0" w:color="auto"/>
            <w:right w:val="none" w:sz="0" w:space="0" w:color="auto"/>
          </w:divBdr>
        </w:div>
        <w:div w:id="1454204768">
          <w:marLeft w:val="0"/>
          <w:marRight w:val="0"/>
          <w:marTop w:val="0"/>
          <w:marBottom w:val="0"/>
          <w:divBdr>
            <w:top w:val="none" w:sz="0" w:space="0" w:color="auto"/>
            <w:left w:val="none" w:sz="0" w:space="0" w:color="auto"/>
            <w:bottom w:val="none" w:sz="0" w:space="0" w:color="auto"/>
            <w:right w:val="none" w:sz="0" w:space="0" w:color="auto"/>
          </w:divBdr>
        </w:div>
        <w:div w:id="2086876395">
          <w:marLeft w:val="0"/>
          <w:marRight w:val="0"/>
          <w:marTop w:val="0"/>
          <w:marBottom w:val="0"/>
          <w:divBdr>
            <w:top w:val="none" w:sz="0" w:space="0" w:color="auto"/>
            <w:left w:val="none" w:sz="0" w:space="0" w:color="auto"/>
            <w:bottom w:val="none" w:sz="0" w:space="0" w:color="auto"/>
            <w:right w:val="none" w:sz="0" w:space="0" w:color="auto"/>
          </w:divBdr>
        </w:div>
      </w:divsChild>
    </w:div>
    <w:div w:id="1120339157">
      <w:bodyDiv w:val="1"/>
      <w:marLeft w:val="0"/>
      <w:marRight w:val="0"/>
      <w:marTop w:val="0"/>
      <w:marBottom w:val="0"/>
      <w:divBdr>
        <w:top w:val="none" w:sz="0" w:space="0" w:color="auto"/>
        <w:left w:val="none" w:sz="0" w:space="0" w:color="auto"/>
        <w:bottom w:val="none" w:sz="0" w:space="0" w:color="auto"/>
        <w:right w:val="none" w:sz="0" w:space="0" w:color="auto"/>
      </w:divBdr>
    </w:div>
    <w:div w:id="1130973733">
      <w:bodyDiv w:val="1"/>
      <w:marLeft w:val="0"/>
      <w:marRight w:val="0"/>
      <w:marTop w:val="0"/>
      <w:marBottom w:val="0"/>
      <w:divBdr>
        <w:top w:val="none" w:sz="0" w:space="0" w:color="auto"/>
        <w:left w:val="none" w:sz="0" w:space="0" w:color="auto"/>
        <w:bottom w:val="none" w:sz="0" w:space="0" w:color="auto"/>
        <w:right w:val="none" w:sz="0" w:space="0" w:color="auto"/>
      </w:divBdr>
    </w:div>
    <w:div w:id="1131938969">
      <w:bodyDiv w:val="1"/>
      <w:marLeft w:val="0"/>
      <w:marRight w:val="0"/>
      <w:marTop w:val="0"/>
      <w:marBottom w:val="0"/>
      <w:divBdr>
        <w:top w:val="none" w:sz="0" w:space="0" w:color="auto"/>
        <w:left w:val="none" w:sz="0" w:space="0" w:color="auto"/>
        <w:bottom w:val="none" w:sz="0" w:space="0" w:color="auto"/>
        <w:right w:val="none" w:sz="0" w:space="0" w:color="auto"/>
      </w:divBdr>
    </w:div>
    <w:div w:id="1136796744">
      <w:bodyDiv w:val="1"/>
      <w:marLeft w:val="0"/>
      <w:marRight w:val="0"/>
      <w:marTop w:val="0"/>
      <w:marBottom w:val="0"/>
      <w:divBdr>
        <w:top w:val="none" w:sz="0" w:space="0" w:color="auto"/>
        <w:left w:val="none" w:sz="0" w:space="0" w:color="auto"/>
        <w:bottom w:val="none" w:sz="0" w:space="0" w:color="auto"/>
        <w:right w:val="none" w:sz="0" w:space="0" w:color="auto"/>
      </w:divBdr>
    </w:div>
    <w:div w:id="1140540277">
      <w:bodyDiv w:val="1"/>
      <w:marLeft w:val="0"/>
      <w:marRight w:val="0"/>
      <w:marTop w:val="0"/>
      <w:marBottom w:val="0"/>
      <w:divBdr>
        <w:top w:val="none" w:sz="0" w:space="0" w:color="auto"/>
        <w:left w:val="none" w:sz="0" w:space="0" w:color="auto"/>
        <w:bottom w:val="none" w:sz="0" w:space="0" w:color="auto"/>
        <w:right w:val="none" w:sz="0" w:space="0" w:color="auto"/>
      </w:divBdr>
    </w:div>
    <w:div w:id="1142380961">
      <w:bodyDiv w:val="1"/>
      <w:marLeft w:val="0"/>
      <w:marRight w:val="0"/>
      <w:marTop w:val="0"/>
      <w:marBottom w:val="0"/>
      <w:divBdr>
        <w:top w:val="none" w:sz="0" w:space="0" w:color="auto"/>
        <w:left w:val="none" w:sz="0" w:space="0" w:color="auto"/>
        <w:bottom w:val="none" w:sz="0" w:space="0" w:color="auto"/>
        <w:right w:val="none" w:sz="0" w:space="0" w:color="auto"/>
      </w:divBdr>
    </w:div>
    <w:div w:id="1142503092">
      <w:bodyDiv w:val="1"/>
      <w:marLeft w:val="0"/>
      <w:marRight w:val="0"/>
      <w:marTop w:val="0"/>
      <w:marBottom w:val="0"/>
      <w:divBdr>
        <w:top w:val="none" w:sz="0" w:space="0" w:color="auto"/>
        <w:left w:val="none" w:sz="0" w:space="0" w:color="auto"/>
        <w:bottom w:val="none" w:sz="0" w:space="0" w:color="auto"/>
        <w:right w:val="none" w:sz="0" w:space="0" w:color="auto"/>
      </w:divBdr>
    </w:div>
    <w:div w:id="1150712727">
      <w:bodyDiv w:val="1"/>
      <w:marLeft w:val="0"/>
      <w:marRight w:val="0"/>
      <w:marTop w:val="0"/>
      <w:marBottom w:val="0"/>
      <w:divBdr>
        <w:top w:val="none" w:sz="0" w:space="0" w:color="auto"/>
        <w:left w:val="none" w:sz="0" w:space="0" w:color="auto"/>
        <w:bottom w:val="none" w:sz="0" w:space="0" w:color="auto"/>
        <w:right w:val="none" w:sz="0" w:space="0" w:color="auto"/>
      </w:divBdr>
    </w:div>
    <w:div w:id="1153989690">
      <w:bodyDiv w:val="1"/>
      <w:marLeft w:val="0"/>
      <w:marRight w:val="0"/>
      <w:marTop w:val="0"/>
      <w:marBottom w:val="0"/>
      <w:divBdr>
        <w:top w:val="none" w:sz="0" w:space="0" w:color="auto"/>
        <w:left w:val="none" w:sz="0" w:space="0" w:color="auto"/>
        <w:bottom w:val="none" w:sz="0" w:space="0" w:color="auto"/>
        <w:right w:val="none" w:sz="0" w:space="0" w:color="auto"/>
      </w:divBdr>
    </w:div>
    <w:div w:id="1154224742">
      <w:bodyDiv w:val="1"/>
      <w:marLeft w:val="0"/>
      <w:marRight w:val="0"/>
      <w:marTop w:val="0"/>
      <w:marBottom w:val="0"/>
      <w:divBdr>
        <w:top w:val="none" w:sz="0" w:space="0" w:color="auto"/>
        <w:left w:val="none" w:sz="0" w:space="0" w:color="auto"/>
        <w:bottom w:val="none" w:sz="0" w:space="0" w:color="auto"/>
        <w:right w:val="none" w:sz="0" w:space="0" w:color="auto"/>
      </w:divBdr>
    </w:div>
    <w:div w:id="1155604321">
      <w:bodyDiv w:val="1"/>
      <w:marLeft w:val="0"/>
      <w:marRight w:val="0"/>
      <w:marTop w:val="0"/>
      <w:marBottom w:val="0"/>
      <w:divBdr>
        <w:top w:val="none" w:sz="0" w:space="0" w:color="auto"/>
        <w:left w:val="none" w:sz="0" w:space="0" w:color="auto"/>
        <w:bottom w:val="none" w:sz="0" w:space="0" w:color="auto"/>
        <w:right w:val="none" w:sz="0" w:space="0" w:color="auto"/>
      </w:divBdr>
    </w:div>
    <w:div w:id="1158573411">
      <w:bodyDiv w:val="1"/>
      <w:marLeft w:val="0"/>
      <w:marRight w:val="0"/>
      <w:marTop w:val="0"/>
      <w:marBottom w:val="0"/>
      <w:divBdr>
        <w:top w:val="none" w:sz="0" w:space="0" w:color="auto"/>
        <w:left w:val="none" w:sz="0" w:space="0" w:color="auto"/>
        <w:bottom w:val="none" w:sz="0" w:space="0" w:color="auto"/>
        <w:right w:val="none" w:sz="0" w:space="0" w:color="auto"/>
      </w:divBdr>
    </w:div>
    <w:div w:id="1159424946">
      <w:bodyDiv w:val="1"/>
      <w:marLeft w:val="0"/>
      <w:marRight w:val="0"/>
      <w:marTop w:val="0"/>
      <w:marBottom w:val="0"/>
      <w:divBdr>
        <w:top w:val="none" w:sz="0" w:space="0" w:color="auto"/>
        <w:left w:val="none" w:sz="0" w:space="0" w:color="auto"/>
        <w:bottom w:val="none" w:sz="0" w:space="0" w:color="auto"/>
        <w:right w:val="none" w:sz="0" w:space="0" w:color="auto"/>
      </w:divBdr>
    </w:div>
    <w:div w:id="1165897347">
      <w:bodyDiv w:val="1"/>
      <w:marLeft w:val="0"/>
      <w:marRight w:val="0"/>
      <w:marTop w:val="0"/>
      <w:marBottom w:val="0"/>
      <w:divBdr>
        <w:top w:val="none" w:sz="0" w:space="0" w:color="auto"/>
        <w:left w:val="none" w:sz="0" w:space="0" w:color="auto"/>
        <w:bottom w:val="none" w:sz="0" w:space="0" w:color="auto"/>
        <w:right w:val="none" w:sz="0" w:space="0" w:color="auto"/>
      </w:divBdr>
    </w:div>
    <w:div w:id="1166937481">
      <w:bodyDiv w:val="1"/>
      <w:marLeft w:val="0"/>
      <w:marRight w:val="0"/>
      <w:marTop w:val="0"/>
      <w:marBottom w:val="0"/>
      <w:divBdr>
        <w:top w:val="none" w:sz="0" w:space="0" w:color="auto"/>
        <w:left w:val="none" w:sz="0" w:space="0" w:color="auto"/>
        <w:bottom w:val="none" w:sz="0" w:space="0" w:color="auto"/>
        <w:right w:val="none" w:sz="0" w:space="0" w:color="auto"/>
      </w:divBdr>
    </w:div>
    <w:div w:id="1187404373">
      <w:bodyDiv w:val="1"/>
      <w:marLeft w:val="0"/>
      <w:marRight w:val="0"/>
      <w:marTop w:val="0"/>
      <w:marBottom w:val="0"/>
      <w:divBdr>
        <w:top w:val="none" w:sz="0" w:space="0" w:color="auto"/>
        <w:left w:val="none" w:sz="0" w:space="0" w:color="auto"/>
        <w:bottom w:val="none" w:sz="0" w:space="0" w:color="auto"/>
        <w:right w:val="none" w:sz="0" w:space="0" w:color="auto"/>
      </w:divBdr>
    </w:div>
    <w:div w:id="1195732466">
      <w:bodyDiv w:val="1"/>
      <w:marLeft w:val="0"/>
      <w:marRight w:val="0"/>
      <w:marTop w:val="0"/>
      <w:marBottom w:val="0"/>
      <w:divBdr>
        <w:top w:val="none" w:sz="0" w:space="0" w:color="auto"/>
        <w:left w:val="none" w:sz="0" w:space="0" w:color="auto"/>
        <w:bottom w:val="none" w:sz="0" w:space="0" w:color="auto"/>
        <w:right w:val="none" w:sz="0" w:space="0" w:color="auto"/>
      </w:divBdr>
    </w:div>
    <w:div w:id="1198658134">
      <w:bodyDiv w:val="1"/>
      <w:marLeft w:val="0"/>
      <w:marRight w:val="0"/>
      <w:marTop w:val="0"/>
      <w:marBottom w:val="0"/>
      <w:divBdr>
        <w:top w:val="none" w:sz="0" w:space="0" w:color="auto"/>
        <w:left w:val="none" w:sz="0" w:space="0" w:color="auto"/>
        <w:bottom w:val="none" w:sz="0" w:space="0" w:color="auto"/>
        <w:right w:val="none" w:sz="0" w:space="0" w:color="auto"/>
      </w:divBdr>
    </w:div>
    <w:div w:id="1205361559">
      <w:bodyDiv w:val="1"/>
      <w:marLeft w:val="0"/>
      <w:marRight w:val="0"/>
      <w:marTop w:val="0"/>
      <w:marBottom w:val="0"/>
      <w:divBdr>
        <w:top w:val="none" w:sz="0" w:space="0" w:color="auto"/>
        <w:left w:val="none" w:sz="0" w:space="0" w:color="auto"/>
        <w:bottom w:val="none" w:sz="0" w:space="0" w:color="auto"/>
        <w:right w:val="none" w:sz="0" w:space="0" w:color="auto"/>
      </w:divBdr>
    </w:div>
    <w:div w:id="1214658572">
      <w:bodyDiv w:val="1"/>
      <w:marLeft w:val="0"/>
      <w:marRight w:val="0"/>
      <w:marTop w:val="0"/>
      <w:marBottom w:val="0"/>
      <w:divBdr>
        <w:top w:val="none" w:sz="0" w:space="0" w:color="auto"/>
        <w:left w:val="none" w:sz="0" w:space="0" w:color="auto"/>
        <w:bottom w:val="none" w:sz="0" w:space="0" w:color="auto"/>
        <w:right w:val="none" w:sz="0" w:space="0" w:color="auto"/>
      </w:divBdr>
    </w:div>
    <w:div w:id="1217547607">
      <w:bodyDiv w:val="1"/>
      <w:marLeft w:val="0"/>
      <w:marRight w:val="0"/>
      <w:marTop w:val="0"/>
      <w:marBottom w:val="0"/>
      <w:divBdr>
        <w:top w:val="none" w:sz="0" w:space="0" w:color="auto"/>
        <w:left w:val="none" w:sz="0" w:space="0" w:color="auto"/>
        <w:bottom w:val="none" w:sz="0" w:space="0" w:color="auto"/>
        <w:right w:val="none" w:sz="0" w:space="0" w:color="auto"/>
      </w:divBdr>
    </w:div>
    <w:div w:id="1220244049">
      <w:bodyDiv w:val="1"/>
      <w:marLeft w:val="0"/>
      <w:marRight w:val="0"/>
      <w:marTop w:val="0"/>
      <w:marBottom w:val="0"/>
      <w:divBdr>
        <w:top w:val="none" w:sz="0" w:space="0" w:color="auto"/>
        <w:left w:val="none" w:sz="0" w:space="0" w:color="auto"/>
        <w:bottom w:val="none" w:sz="0" w:space="0" w:color="auto"/>
        <w:right w:val="none" w:sz="0" w:space="0" w:color="auto"/>
      </w:divBdr>
    </w:div>
    <w:div w:id="1233588259">
      <w:bodyDiv w:val="1"/>
      <w:marLeft w:val="0"/>
      <w:marRight w:val="0"/>
      <w:marTop w:val="0"/>
      <w:marBottom w:val="0"/>
      <w:divBdr>
        <w:top w:val="none" w:sz="0" w:space="0" w:color="auto"/>
        <w:left w:val="none" w:sz="0" w:space="0" w:color="auto"/>
        <w:bottom w:val="none" w:sz="0" w:space="0" w:color="auto"/>
        <w:right w:val="none" w:sz="0" w:space="0" w:color="auto"/>
      </w:divBdr>
    </w:div>
    <w:div w:id="1237085301">
      <w:bodyDiv w:val="1"/>
      <w:marLeft w:val="0"/>
      <w:marRight w:val="0"/>
      <w:marTop w:val="0"/>
      <w:marBottom w:val="0"/>
      <w:divBdr>
        <w:top w:val="none" w:sz="0" w:space="0" w:color="auto"/>
        <w:left w:val="none" w:sz="0" w:space="0" w:color="auto"/>
        <w:bottom w:val="none" w:sz="0" w:space="0" w:color="auto"/>
        <w:right w:val="none" w:sz="0" w:space="0" w:color="auto"/>
      </w:divBdr>
    </w:div>
    <w:div w:id="1243489921">
      <w:bodyDiv w:val="1"/>
      <w:marLeft w:val="0"/>
      <w:marRight w:val="0"/>
      <w:marTop w:val="0"/>
      <w:marBottom w:val="0"/>
      <w:divBdr>
        <w:top w:val="none" w:sz="0" w:space="0" w:color="auto"/>
        <w:left w:val="none" w:sz="0" w:space="0" w:color="auto"/>
        <w:bottom w:val="none" w:sz="0" w:space="0" w:color="auto"/>
        <w:right w:val="none" w:sz="0" w:space="0" w:color="auto"/>
      </w:divBdr>
    </w:div>
    <w:div w:id="1245332804">
      <w:bodyDiv w:val="1"/>
      <w:marLeft w:val="0"/>
      <w:marRight w:val="0"/>
      <w:marTop w:val="0"/>
      <w:marBottom w:val="0"/>
      <w:divBdr>
        <w:top w:val="none" w:sz="0" w:space="0" w:color="auto"/>
        <w:left w:val="none" w:sz="0" w:space="0" w:color="auto"/>
        <w:bottom w:val="none" w:sz="0" w:space="0" w:color="auto"/>
        <w:right w:val="none" w:sz="0" w:space="0" w:color="auto"/>
      </w:divBdr>
    </w:div>
    <w:div w:id="1253511623">
      <w:bodyDiv w:val="1"/>
      <w:marLeft w:val="0"/>
      <w:marRight w:val="0"/>
      <w:marTop w:val="0"/>
      <w:marBottom w:val="0"/>
      <w:divBdr>
        <w:top w:val="none" w:sz="0" w:space="0" w:color="auto"/>
        <w:left w:val="none" w:sz="0" w:space="0" w:color="auto"/>
        <w:bottom w:val="none" w:sz="0" w:space="0" w:color="auto"/>
        <w:right w:val="none" w:sz="0" w:space="0" w:color="auto"/>
      </w:divBdr>
    </w:div>
    <w:div w:id="1260869684">
      <w:bodyDiv w:val="1"/>
      <w:marLeft w:val="0"/>
      <w:marRight w:val="0"/>
      <w:marTop w:val="0"/>
      <w:marBottom w:val="0"/>
      <w:divBdr>
        <w:top w:val="none" w:sz="0" w:space="0" w:color="auto"/>
        <w:left w:val="none" w:sz="0" w:space="0" w:color="auto"/>
        <w:bottom w:val="none" w:sz="0" w:space="0" w:color="auto"/>
        <w:right w:val="none" w:sz="0" w:space="0" w:color="auto"/>
      </w:divBdr>
    </w:div>
    <w:div w:id="1261253820">
      <w:bodyDiv w:val="1"/>
      <w:marLeft w:val="0"/>
      <w:marRight w:val="0"/>
      <w:marTop w:val="0"/>
      <w:marBottom w:val="0"/>
      <w:divBdr>
        <w:top w:val="none" w:sz="0" w:space="0" w:color="auto"/>
        <w:left w:val="none" w:sz="0" w:space="0" w:color="auto"/>
        <w:bottom w:val="none" w:sz="0" w:space="0" w:color="auto"/>
        <w:right w:val="none" w:sz="0" w:space="0" w:color="auto"/>
      </w:divBdr>
    </w:div>
    <w:div w:id="1263805183">
      <w:bodyDiv w:val="1"/>
      <w:marLeft w:val="0"/>
      <w:marRight w:val="0"/>
      <w:marTop w:val="0"/>
      <w:marBottom w:val="0"/>
      <w:divBdr>
        <w:top w:val="none" w:sz="0" w:space="0" w:color="auto"/>
        <w:left w:val="none" w:sz="0" w:space="0" w:color="auto"/>
        <w:bottom w:val="none" w:sz="0" w:space="0" w:color="auto"/>
        <w:right w:val="none" w:sz="0" w:space="0" w:color="auto"/>
      </w:divBdr>
    </w:div>
    <w:div w:id="1271470397">
      <w:bodyDiv w:val="1"/>
      <w:marLeft w:val="0"/>
      <w:marRight w:val="0"/>
      <w:marTop w:val="0"/>
      <w:marBottom w:val="0"/>
      <w:divBdr>
        <w:top w:val="none" w:sz="0" w:space="0" w:color="auto"/>
        <w:left w:val="none" w:sz="0" w:space="0" w:color="auto"/>
        <w:bottom w:val="none" w:sz="0" w:space="0" w:color="auto"/>
        <w:right w:val="none" w:sz="0" w:space="0" w:color="auto"/>
      </w:divBdr>
    </w:div>
    <w:div w:id="1278022527">
      <w:bodyDiv w:val="1"/>
      <w:marLeft w:val="0"/>
      <w:marRight w:val="0"/>
      <w:marTop w:val="0"/>
      <w:marBottom w:val="0"/>
      <w:divBdr>
        <w:top w:val="none" w:sz="0" w:space="0" w:color="auto"/>
        <w:left w:val="none" w:sz="0" w:space="0" w:color="auto"/>
        <w:bottom w:val="none" w:sz="0" w:space="0" w:color="auto"/>
        <w:right w:val="none" w:sz="0" w:space="0" w:color="auto"/>
      </w:divBdr>
    </w:div>
    <w:div w:id="1285230479">
      <w:bodyDiv w:val="1"/>
      <w:marLeft w:val="0"/>
      <w:marRight w:val="0"/>
      <w:marTop w:val="0"/>
      <w:marBottom w:val="0"/>
      <w:divBdr>
        <w:top w:val="none" w:sz="0" w:space="0" w:color="auto"/>
        <w:left w:val="none" w:sz="0" w:space="0" w:color="auto"/>
        <w:bottom w:val="none" w:sz="0" w:space="0" w:color="auto"/>
        <w:right w:val="none" w:sz="0" w:space="0" w:color="auto"/>
      </w:divBdr>
    </w:div>
    <w:div w:id="1292201156">
      <w:bodyDiv w:val="1"/>
      <w:marLeft w:val="0"/>
      <w:marRight w:val="0"/>
      <w:marTop w:val="0"/>
      <w:marBottom w:val="0"/>
      <w:divBdr>
        <w:top w:val="none" w:sz="0" w:space="0" w:color="auto"/>
        <w:left w:val="none" w:sz="0" w:space="0" w:color="auto"/>
        <w:bottom w:val="none" w:sz="0" w:space="0" w:color="auto"/>
        <w:right w:val="none" w:sz="0" w:space="0" w:color="auto"/>
      </w:divBdr>
    </w:div>
    <w:div w:id="1293947041">
      <w:bodyDiv w:val="1"/>
      <w:marLeft w:val="0"/>
      <w:marRight w:val="0"/>
      <w:marTop w:val="0"/>
      <w:marBottom w:val="0"/>
      <w:divBdr>
        <w:top w:val="none" w:sz="0" w:space="0" w:color="auto"/>
        <w:left w:val="none" w:sz="0" w:space="0" w:color="auto"/>
        <w:bottom w:val="none" w:sz="0" w:space="0" w:color="auto"/>
        <w:right w:val="none" w:sz="0" w:space="0" w:color="auto"/>
      </w:divBdr>
    </w:div>
    <w:div w:id="1295138448">
      <w:bodyDiv w:val="1"/>
      <w:marLeft w:val="0"/>
      <w:marRight w:val="0"/>
      <w:marTop w:val="0"/>
      <w:marBottom w:val="0"/>
      <w:divBdr>
        <w:top w:val="none" w:sz="0" w:space="0" w:color="auto"/>
        <w:left w:val="none" w:sz="0" w:space="0" w:color="auto"/>
        <w:bottom w:val="none" w:sz="0" w:space="0" w:color="auto"/>
        <w:right w:val="none" w:sz="0" w:space="0" w:color="auto"/>
      </w:divBdr>
    </w:div>
    <w:div w:id="1305742989">
      <w:bodyDiv w:val="1"/>
      <w:marLeft w:val="0"/>
      <w:marRight w:val="0"/>
      <w:marTop w:val="0"/>
      <w:marBottom w:val="0"/>
      <w:divBdr>
        <w:top w:val="none" w:sz="0" w:space="0" w:color="auto"/>
        <w:left w:val="none" w:sz="0" w:space="0" w:color="auto"/>
        <w:bottom w:val="none" w:sz="0" w:space="0" w:color="auto"/>
        <w:right w:val="none" w:sz="0" w:space="0" w:color="auto"/>
      </w:divBdr>
    </w:div>
    <w:div w:id="1314600984">
      <w:bodyDiv w:val="1"/>
      <w:marLeft w:val="0"/>
      <w:marRight w:val="0"/>
      <w:marTop w:val="0"/>
      <w:marBottom w:val="0"/>
      <w:divBdr>
        <w:top w:val="none" w:sz="0" w:space="0" w:color="auto"/>
        <w:left w:val="none" w:sz="0" w:space="0" w:color="auto"/>
        <w:bottom w:val="none" w:sz="0" w:space="0" w:color="auto"/>
        <w:right w:val="none" w:sz="0" w:space="0" w:color="auto"/>
      </w:divBdr>
    </w:div>
    <w:div w:id="1328821401">
      <w:bodyDiv w:val="1"/>
      <w:marLeft w:val="0"/>
      <w:marRight w:val="0"/>
      <w:marTop w:val="0"/>
      <w:marBottom w:val="0"/>
      <w:divBdr>
        <w:top w:val="none" w:sz="0" w:space="0" w:color="auto"/>
        <w:left w:val="none" w:sz="0" w:space="0" w:color="auto"/>
        <w:bottom w:val="none" w:sz="0" w:space="0" w:color="auto"/>
        <w:right w:val="none" w:sz="0" w:space="0" w:color="auto"/>
      </w:divBdr>
    </w:div>
    <w:div w:id="1332830919">
      <w:bodyDiv w:val="1"/>
      <w:marLeft w:val="0"/>
      <w:marRight w:val="0"/>
      <w:marTop w:val="0"/>
      <w:marBottom w:val="0"/>
      <w:divBdr>
        <w:top w:val="none" w:sz="0" w:space="0" w:color="auto"/>
        <w:left w:val="none" w:sz="0" w:space="0" w:color="auto"/>
        <w:bottom w:val="none" w:sz="0" w:space="0" w:color="auto"/>
        <w:right w:val="none" w:sz="0" w:space="0" w:color="auto"/>
      </w:divBdr>
    </w:div>
    <w:div w:id="1335954495">
      <w:bodyDiv w:val="1"/>
      <w:marLeft w:val="0"/>
      <w:marRight w:val="0"/>
      <w:marTop w:val="0"/>
      <w:marBottom w:val="0"/>
      <w:divBdr>
        <w:top w:val="none" w:sz="0" w:space="0" w:color="auto"/>
        <w:left w:val="none" w:sz="0" w:space="0" w:color="auto"/>
        <w:bottom w:val="none" w:sz="0" w:space="0" w:color="auto"/>
        <w:right w:val="none" w:sz="0" w:space="0" w:color="auto"/>
      </w:divBdr>
    </w:div>
    <w:div w:id="1339380501">
      <w:bodyDiv w:val="1"/>
      <w:marLeft w:val="0"/>
      <w:marRight w:val="0"/>
      <w:marTop w:val="0"/>
      <w:marBottom w:val="0"/>
      <w:divBdr>
        <w:top w:val="none" w:sz="0" w:space="0" w:color="auto"/>
        <w:left w:val="none" w:sz="0" w:space="0" w:color="auto"/>
        <w:bottom w:val="none" w:sz="0" w:space="0" w:color="auto"/>
        <w:right w:val="none" w:sz="0" w:space="0" w:color="auto"/>
      </w:divBdr>
    </w:div>
    <w:div w:id="1340347427">
      <w:bodyDiv w:val="1"/>
      <w:marLeft w:val="0"/>
      <w:marRight w:val="0"/>
      <w:marTop w:val="0"/>
      <w:marBottom w:val="0"/>
      <w:divBdr>
        <w:top w:val="none" w:sz="0" w:space="0" w:color="auto"/>
        <w:left w:val="none" w:sz="0" w:space="0" w:color="auto"/>
        <w:bottom w:val="none" w:sz="0" w:space="0" w:color="auto"/>
        <w:right w:val="none" w:sz="0" w:space="0" w:color="auto"/>
      </w:divBdr>
    </w:div>
    <w:div w:id="1340736044">
      <w:bodyDiv w:val="1"/>
      <w:marLeft w:val="0"/>
      <w:marRight w:val="0"/>
      <w:marTop w:val="0"/>
      <w:marBottom w:val="0"/>
      <w:divBdr>
        <w:top w:val="none" w:sz="0" w:space="0" w:color="auto"/>
        <w:left w:val="none" w:sz="0" w:space="0" w:color="auto"/>
        <w:bottom w:val="none" w:sz="0" w:space="0" w:color="auto"/>
        <w:right w:val="none" w:sz="0" w:space="0" w:color="auto"/>
      </w:divBdr>
    </w:div>
    <w:div w:id="1353534989">
      <w:bodyDiv w:val="1"/>
      <w:marLeft w:val="0"/>
      <w:marRight w:val="0"/>
      <w:marTop w:val="0"/>
      <w:marBottom w:val="0"/>
      <w:divBdr>
        <w:top w:val="none" w:sz="0" w:space="0" w:color="auto"/>
        <w:left w:val="none" w:sz="0" w:space="0" w:color="auto"/>
        <w:bottom w:val="none" w:sz="0" w:space="0" w:color="auto"/>
        <w:right w:val="none" w:sz="0" w:space="0" w:color="auto"/>
      </w:divBdr>
    </w:div>
    <w:div w:id="1371301180">
      <w:bodyDiv w:val="1"/>
      <w:marLeft w:val="0"/>
      <w:marRight w:val="0"/>
      <w:marTop w:val="0"/>
      <w:marBottom w:val="0"/>
      <w:divBdr>
        <w:top w:val="none" w:sz="0" w:space="0" w:color="auto"/>
        <w:left w:val="none" w:sz="0" w:space="0" w:color="auto"/>
        <w:bottom w:val="none" w:sz="0" w:space="0" w:color="auto"/>
        <w:right w:val="none" w:sz="0" w:space="0" w:color="auto"/>
      </w:divBdr>
    </w:div>
    <w:div w:id="1373533195">
      <w:bodyDiv w:val="1"/>
      <w:marLeft w:val="0"/>
      <w:marRight w:val="0"/>
      <w:marTop w:val="0"/>
      <w:marBottom w:val="0"/>
      <w:divBdr>
        <w:top w:val="none" w:sz="0" w:space="0" w:color="auto"/>
        <w:left w:val="none" w:sz="0" w:space="0" w:color="auto"/>
        <w:bottom w:val="none" w:sz="0" w:space="0" w:color="auto"/>
        <w:right w:val="none" w:sz="0" w:space="0" w:color="auto"/>
      </w:divBdr>
    </w:div>
    <w:div w:id="1374845532">
      <w:bodyDiv w:val="1"/>
      <w:marLeft w:val="0"/>
      <w:marRight w:val="0"/>
      <w:marTop w:val="0"/>
      <w:marBottom w:val="0"/>
      <w:divBdr>
        <w:top w:val="none" w:sz="0" w:space="0" w:color="auto"/>
        <w:left w:val="none" w:sz="0" w:space="0" w:color="auto"/>
        <w:bottom w:val="none" w:sz="0" w:space="0" w:color="auto"/>
        <w:right w:val="none" w:sz="0" w:space="0" w:color="auto"/>
      </w:divBdr>
    </w:div>
    <w:div w:id="1377970095">
      <w:bodyDiv w:val="1"/>
      <w:marLeft w:val="0"/>
      <w:marRight w:val="0"/>
      <w:marTop w:val="0"/>
      <w:marBottom w:val="0"/>
      <w:divBdr>
        <w:top w:val="none" w:sz="0" w:space="0" w:color="auto"/>
        <w:left w:val="none" w:sz="0" w:space="0" w:color="auto"/>
        <w:bottom w:val="none" w:sz="0" w:space="0" w:color="auto"/>
        <w:right w:val="none" w:sz="0" w:space="0" w:color="auto"/>
      </w:divBdr>
    </w:div>
    <w:div w:id="1381393401">
      <w:bodyDiv w:val="1"/>
      <w:marLeft w:val="0"/>
      <w:marRight w:val="0"/>
      <w:marTop w:val="0"/>
      <w:marBottom w:val="0"/>
      <w:divBdr>
        <w:top w:val="none" w:sz="0" w:space="0" w:color="auto"/>
        <w:left w:val="none" w:sz="0" w:space="0" w:color="auto"/>
        <w:bottom w:val="none" w:sz="0" w:space="0" w:color="auto"/>
        <w:right w:val="none" w:sz="0" w:space="0" w:color="auto"/>
      </w:divBdr>
    </w:div>
    <w:div w:id="1392001279">
      <w:bodyDiv w:val="1"/>
      <w:marLeft w:val="0"/>
      <w:marRight w:val="0"/>
      <w:marTop w:val="0"/>
      <w:marBottom w:val="0"/>
      <w:divBdr>
        <w:top w:val="none" w:sz="0" w:space="0" w:color="auto"/>
        <w:left w:val="none" w:sz="0" w:space="0" w:color="auto"/>
        <w:bottom w:val="none" w:sz="0" w:space="0" w:color="auto"/>
        <w:right w:val="none" w:sz="0" w:space="0" w:color="auto"/>
      </w:divBdr>
    </w:div>
    <w:div w:id="1392968184">
      <w:bodyDiv w:val="1"/>
      <w:marLeft w:val="0"/>
      <w:marRight w:val="0"/>
      <w:marTop w:val="0"/>
      <w:marBottom w:val="0"/>
      <w:divBdr>
        <w:top w:val="none" w:sz="0" w:space="0" w:color="auto"/>
        <w:left w:val="none" w:sz="0" w:space="0" w:color="auto"/>
        <w:bottom w:val="none" w:sz="0" w:space="0" w:color="auto"/>
        <w:right w:val="none" w:sz="0" w:space="0" w:color="auto"/>
      </w:divBdr>
    </w:div>
    <w:div w:id="1402408087">
      <w:bodyDiv w:val="1"/>
      <w:marLeft w:val="0"/>
      <w:marRight w:val="0"/>
      <w:marTop w:val="0"/>
      <w:marBottom w:val="0"/>
      <w:divBdr>
        <w:top w:val="none" w:sz="0" w:space="0" w:color="auto"/>
        <w:left w:val="none" w:sz="0" w:space="0" w:color="auto"/>
        <w:bottom w:val="none" w:sz="0" w:space="0" w:color="auto"/>
        <w:right w:val="none" w:sz="0" w:space="0" w:color="auto"/>
      </w:divBdr>
    </w:div>
    <w:div w:id="1405758806">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2703179">
      <w:bodyDiv w:val="1"/>
      <w:marLeft w:val="0"/>
      <w:marRight w:val="0"/>
      <w:marTop w:val="0"/>
      <w:marBottom w:val="0"/>
      <w:divBdr>
        <w:top w:val="none" w:sz="0" w:space="0" w:color="auto"/>
        <w:left w:val="none" w:sz="0" w:space="0" w:color="auto"/>
        <w:bottom w:val="none" w:sz="0" w:space="0" w:color="auto"/>
        <w:right w:val="none" w:sz="0" w:space="0" w:color="auto"/>
      </w:divBdr>
    </w:div>
    <w:div w:id="1418401237">
      <w:bodyDiv w:val="1"/>
      <w:marLeft w:val="0"/>
      <w:marRight w:val="0"/>
      <w:marTop w:val="0"/>
      <w:marBottom w:val="0"/>
      <w:divBdr>
        <w:top w:val="none" w:sz="0" w:space="0" w:color="auto"/>
        <w:left w:val="none" w:sz="0" w:space="0" w:color="auto"/>
        <w:bottom w:val="none" w:sz="0" w:space="0" w:color="auto"/>
        <w:right w:val="none" w:sz="0" w:space="0" w:color="auto"/>
      </w:divBdr>
    </w:div>
    <w:div w:id="1421951709">
      <w:bodyDiv w:val="1"/>
      <w:marLeft w:val="0"/>
      <w:marRight w:val="0"/>
      <w:marTop w:val="0"/>
      <w:marBottom w:val="0"/>
      <w:divBdr>
        <w:top w:val="none" w:sz="0" w:space="0" w:color="auto"/>
        <w:left w:val="none" w:sz="0" w:space="0" w:color="auto"/>
        <w:bottom w:val="none" w:sz="0" w:space="0" w:color="auto"/>
        <w:right w:val="none" w:sz="0" w:space="0" w:color="auto"/>
      </w:divBdr>
    </w:div>
    <w:div w:id="1422793718">
      <w:bodyDiv w:val="1"/>
      <w:marLeft w:val="0"/>
      <w:marRight w:val="0"/>
      <w:marTop w:val="0"/>
      <w:marBottom w:val="0"/>
      <w:divBdr>
        <w:top w:val="none" w:sz="0" w:space="0" w:color="auto"/>
        <w:left w:val="none" w:sz="0" w:space="0" w:color="auto"/>
        <w:bottom w:val="none" w:sz="0" w:space="0" w:color="auto"/>
        <w:right w:val="none" w:sz="0" w:space="0" w:color="auto"/>
      </w:divBdr>
    </w:div>
    <w:div w:id="1423380693">
      <w:bodyDiv w:val="1"/>
      <w:marLeft w:val="0"/>
      <w:marRight w:val="0"/>
      <w:marTop w:val="0"/>
      <w:marBottom w:val="0"/>
      <w:divBdr>
        <w:top w:val="none" w:sz="0" w:space="0" w:color="auto"/>
        <w:left w:val="none" w:sz="0" w:space="0" w:color="auto"/>
        <w:bottom w:val="none" w:sz="0" w:space="0" w:color="auto"/>
        <w:right w:val="none" w:sz="0" w:space="0" w:color="auto"/>
      </w:divBdr>
    </w:div>
    <w:div w:id="1425345815">
      <w:bodyDiv w:val="1"/>
      <w:marLeft w:val="0"/>
      <w:marRight w:val="0"/>
      <w:marTop w:val="0"/>
      <w:marBottom w:val="0"/>
      <w:divBdr>
        <w:top w:val="none" w:sz="0" w:space="0" w:color="auto"/>
        <w:left w:val="none" w:sz="0" w:space="0" w:color="auto"/>
        <w:bottom w:val="none" w:sz="0" w:space="0" w:color="auto"/>
        <w:right w:val="none" w:sz="0" w:space="0" w:color="auto"/>
      </w:divBdr>
    </w:div>
    <w:div w:id="1425883526">
      <w:bodyDiv w:val="1"/>
      <w:marLeft w:val="0"/>
      <w:marRight w:val="0"/>
      <w:marTop w:val="0"/>
      <w:marBottom w:val="0"/>
      <w:divBdr>
        <w:top w:val="none" w:sz="0" w:space="0" w:color="auto"/>
        <w:left w:val="none" w:sz="0" w:space="0" w:color="auto"/>
        <w:bottom w:val="none" w:sz="0" w:space="0" w:color="auto"/>
        <w:right w:val="none" w:sz="0" w:space="0" w:color="auto"/>
      </w:divBdr>
    </w:div>
    <w:div w:id="1435444006">
      <w:bodyDiv w:val="1"/>
      <w:marLeft w:val="0"/>
      <w:marRight w:val="0"/>
      <w:marTop w:val="0"/>
      <w:marBottom w:val="0"/>
      <w:divBdr>
        <w:top w:val="none" w:sz="0" w:space="0" w:color="auto"/>
        <w:left w:val="none" w:sz="0" w:space="0" w:color="auto"/>
        <w:bottom w:val="none" w:sz="0" w:space="0" w:color="auto"/>
        <w:right w:val="none" w:sz="0" w:space="0" w:color="auto"/>
      </w:divBdr>
    </w:div>
    <w:div w:id="1435594473">
      <w:bodyDiv w:val="1"/>
      <w:marLeft w:val="0"/>
      <w:marRight w:val="0"/>
      <w:marTop w:val="0"/>
      <w:marBottom w:val="0"/>
      <w:divBdr>
        <w:top w:val="none" w:sz="0" w:space="0" w:color="auto"/>
        <w:left w:val="none" w:sz="0" w:space="0" w:color="auto"/>
        <w:bottom w:val="none" w:sz="0" w:space="0" w:color="auto"/>
        <w:right w:val="none" w:sz="0" w:space="0" w:color="auto"/>
      </w:divBdr>
    </w:div>
    <w:div w:id="1436052915">
      <w:bodyDiv w:val="1"/>
      <w:marLeft w:val="0"/>
      <w:marRight w:val="0"/>
      <w:marTop w:val="0"/>
      <w:marBottom w:val="0"/>
      <w:divBdr>
        <w:top w:val="none" w:sz="0" w:space="0" w:color="auto"/>
        <w:left w:val="none" w:sz="0" w:space="0" w:color="auto"/>
        <w:bottom w:val="none" w:sz="0" w:space="0" w:color="auto"/>
        <w:right w:val="none" w:sz="0" w:space="0" w:color="auto"/>
      </w:divBdr>
    </w:div>
    <w:div w:id="1468552897">
      <w:bodyDiv w:val="1"/>
      <w:marLeft w:val="0"/>
      <w:marRight w:val="0"/>
      <w:marTop w:val="0"/>
      <w:marBottom w:val="0"/>
      <w:divBdr>
        <w:top w:val="none" w:sz="0" w:space="0" w:color="auto"/>
        <w:left w:val="none" w:sz="0" w:space="0" w:color="auto"/>
        <w:bottom w:val="none" w:sz="0" w:space="0" w:color="auto"/>
        <w:right w:val="none" w:sz="0" w:space="0" w:color="auto"/>
      </w:divBdr>
    </w:div>
    <w:div w:id="1485127847">
      <w:bodyDiv w:val="1"/>
      <w:marLeft w:val="0"/>
      <w:marRight w:val="0"/>
      <w:marTop w:val="0"/>
      <w:marBottom w:val="0"/>
      <w:divBdr>
        <w:top w:val="none" w:sz="0" w:space="0" w:color="auto"/>
        <w:left w:val="none" w:sz="0" w:space="0" w:color="auto"/>
        <w:bottom w:val="none" w:sz="0" w:space="0" w:color="auto"/>
        <w:right w:val="none" w:sz="0" w:space="0" w:color="auto"/>
      </w:divBdr>
    </w:div>
    <w:div w:id="1485925143">
      <w:bodyDiv w:val="1"/>
      <w:marLeft w:val="0"/>
      <w:marRight w:val="0"/>
      <w:marTop w:val="0"/>
      <w:marBottom w:val="0"/>
      <w:divBdr>
        <w:top w:val="none" w:sz="0" w:space="0" w:color="auto"/>
        <w:left w:val="none" w:sz="0" w:space="0" w:color="auto"/>
        <w:bottom w:val="none" w:sz="0" w:space="0" w:color="auto"/>
        <w:right w:val="none" w:sz="0" w:space="0" w:color="auto"/>
      </w:divBdr>
    </w:div>
    <w:div w:id="1493178595">
      <w:bodyDiv w:val="1"/>
      <w:marLeft w:val="0"/>
      <w:marRight w:val="0"/>
      <w:marTop w:val="0"/>
      <w:marBottom w:val="0"/>
      <w:divBdr>
        <w:top w:val="none" w:sz="0" w:space="0" w:color="auto"/>
        <w:left w:val="none" w:sz="0" w:space="0" w:color="auto"/>
        <w:bottom w:val="none" w:sz="0" w:space="0" w:color="auto"/>
        <w:right w:val="none" w:sz="0" w:space="0" w:color="auto"/>
      </w:divBdr>
    </w:div>
    <w:div w:id="1499885195">
      <w:bodyDiv w:val="1"/>
      <w:marLeft w:val="0"/>
      <w:marRight w:val="0"/>
      <w:marTop w:val="0"/>
      <w:marBottom w:val="0"/>
      <w:divBdr>
        <w:top w:val="none" w:sz="0" w:space="0" w:color="auto"/>
        <w:left w:val="none" w:sz="0" w:space="0" w:color="auto"/>
        <w:bottom w:val="none" w:sz="0" w:space="0" w:color="auto"/>
        <w:right w:val="none" w:sz="0" w:space="0" w:color="auto"/>
      </w:divBdr>
    </w:div>
    <w:div w:id="1516115419">
      <w:bodyDiv w:val="1"/>
      <w:marLeft w:val="0"/>
      <w:marRight w:val="0"/>
      <w:marTop w:val="0"/>
      <w:marBottom w:val="0"/>
      <w:divBdr>
        <w:top w:val="none" w:sz="0" w:space="0" w:color="auto"/>
        <w:left w:val="none" w:sz="0" w:space="0" w:color="auto"/>
        <w:bottom w:val="none" w:sz="0" w:space="0" w:color="auto"/>
        <w:right w:val="none" w:sz="0" w:space="0" w:color="auto"/>
      </w:divBdr>
    </w:div>
    <w:div w:id="1523276738">
      <w:bodyDiv w:val="1"/>
      <w:marLeft w:val="0"/>
      <w:marRight w:val="0"/>
      <w:marTop w:val="0"/>
      <w:marBottom w:val="0"/>
      <w:divBdr>
        <w:top w:val="none" w:sz="0" w:space="0" w:color="auto"/>
        <w:left w:val="none" w:sz="0" w:space="0" w:color="auto"/>
        <w:bottom w:val="none" w:sz="0" w:space="0" w:color="auto"/>
        <w:right w:val="none" w:sz="0" w:space="0" w:color="auto"/>
      </w:divBdr>
    </w:div>
    <w:div w:id="1530754146">
      <w:bodyDiv w:val="1"/>
      <w:marLeft w:val="0"/>
      <w:marRight w:val="0"/>
      <w:marTop w:val="0"/>
      <w:marBottom w:val="0"/>
      <w:divBdr>
        <w:top w:val="none" w:sz="0" w:space="0" w:color="auto"/>
        <w:left w:val="none" w:sz="0" w:space="0" w:color="auto"/>
        <w:bottom w:val="none" w:sz="0" w:space="0" w:color="auto"/>
        <w:right w:val="none" w:sz="0" w:space="0" w:color="auto"/>
      </w:divBdr>
    </w:div>
    <w:div w:id="1536383942">
      <w:bodyDiv w:val="1"/>
      <w:marLeft w:val="0"/>
      <w:marRight w:val="0"/>
      <w:marTop w:val="0"/>
      <w:marBottom w:val="0"/>
      <w:divBdr>
        <w:top w:val="none" w:sz="0" w:space="0" w:color="auto"/>
        <w:left w:val="none" w:sz="0" w:space="0" w:color="auto"/>
        <w:bottom w:val="none" w:sz="0" w:space="0" w:color="auto"/>
        <w:right w:val="none" w:sz="0" w:space="0" w:color="auto"/>
      </w:divBdr>
    </w:div>
    <w:div w:id="1537305991">
      <w:bodyDiv w:val="1"/>
      <w:marLeft w:val="0"/>
      <w:marRight w:val="0"/>
      <w:marTop w:val="0"/>
      <w:marBottom w:val="0"/>
      <w:divBdr>
        <w:top w:val="none" w:sz="0" w:space="0" w:color="auto"/>
        <w:left w:val="none" w:sz="0" w:space="0" w:color="auto"/>
        <w:bottom w:val="none" w:sz="0" w:space="0" w:color="auto"/>
        <w:right w:val="none" w:sz="0" w:space="0" w:color="auto"/>
      </w:divBdr>
    </w:div>
    <w:div w:id="1540045844">
      <w:bodyDiv w:val="1"/>
      <w:marLeft w:val="0"/>
      <w:marRight w:val="0"/>
      <w:marTop w:val="0"/>
      <w:marBottom w:val="0"/>
      <w:divBdr>
        <w:top w:val="none" w:sz="0" w:space="0" w:color="auto"/>
        <w:left w:val="none" w:sz="0" w:space="0" w:color="auto"/>
        <w:bottom w:val="none" w:sz="0" w:space="0" w:color="auto"/>
        <w:right w:val="none" w:sz="0" w:space="0" w:color="auto"/>
      </w:divBdr>
    </w:div>
    <w:div w:id="1544564381">
      <w:bodyDiv w:val="1"/>
      <w:marLeft w:val="0"/>
      <w:marRight w:val="0"/>
      <w:marTop w:val="0"/>
      <w:marBottom w:val="0"/>
      <w:divBdr>
        <w:top w:val="none" w:sz="0" w:space="0" w:color="auto"/>
        <w:left w:val="none" w:sz="0" w:space="0" w:color="auto"/>
        <w:bottom w:val="none" w:sz="0" w:space="0" w:color="auto"/>
        <w:right w:val="none" w:sz="0" w:space="0" w:color="auto"/>
      </w:divBdr>
    </w:div>
    <w:div w:id="1551652890">
      <w:bodyDiv w:val="1"/>
      <w:marLeft w:val="0"/>
      <w:marRight w:val="0"/>
      <w:marTop w:val="0"/>
      <w:marBottom w:val="0"/>
      <w:divBdr>
        <w:top w:val="none" w:sz="0" w:space="0" w:color="auto"/>
        <w:left w:val="none" w:sz="0" w:space="0" w:color="auto"/>
        <w:bottom w:val="none" w:sz="0" w:space="0" w:color="auto"/>
        <w:right w:val="none" w:sz="0" w:space="0" w:color="auto"/>
      </w:divBdr>
    </w:div>
    <w:div w:id="1552305405">
      <w:bodyDiv w:val="1"/>
      <w:marLeft w:val="0"/>
      <w:marRight w:val="0"/>
      <w:marTop w:val="0"/>
      <w:marBottom w:val="0"/>
      <w:divBdr>
        <w:top w:val="none" w:sz="0" w:space="0" w:color="auto"/>
        <w:left w:val="none" w:sz="0" w:space="0" w:color="auto"/>
        <w:bottom w:val="none" w:sz="0" w:space="0" w:color="auto"/>
        <w:right w:val="none" w:sz="0" w:space="0" w:color="auto"/>
      </w:divBdr>
    </w:div>
    <w:div w:id="1552813706">
      <w:bodyDiv w:val="1"/>
      <w:marLeft w:val="0"/>
      <w:marRight w:val="0"/>
      <w:marTop w:val="0"/>
      <w:marBottom w:val="0"/>
      <w:divBdr>
        <w:top w:val="none" w:sz="0" w:space="0" w:color="auto"/>
        <w:left w:val="none" w:sz="0" w:space="0" w:color="auto"/>
        <w:bottom w:val="none" w:sz="0" w:space="0" w:color="auto"/>
        <w:right w:val="none" w:sz="0" w:space="0" w:color="auto"/>
      </w:divBdr>
    </w:div>
    <w:div w:id="1560704313">
      <w:bodyDiv w:val="1"/>
      <w:marLeft w:val="0"/>
      <w:marRight w:val="0"/>
      <w:marTop w:val="0"/>
      <w:marBottom w:val="0"/>
      <w:divBdr>
        <w:top w:val="none" w:sz="0" w:space="0" w:color="auto"/>
        <w:left w:val="none" w:sz="0" w:space="0" w:color="auto"/>
        <w:bottom w:val="none" w:sz="0" w:space="0" w:color="auto"/>
        <w:right w:val="none" w:sz="0" w:space="0" w:color="auto"/>
      </w:divBdr>
    </w:div>
    <w:div w:id="1572812987">
      <w:bodyDiv w:val="1"/>
      <w:marLeft w:val="0"/>
      <w:marRight w:val="0"/>
      <w:marTop w:val="0"/>
      <w:marBottom w:val="0"/>
      <w:divBdr>
        <w:top w:val="none" w:sz="0" w:space="0" w:color="auto"/>
        <w:left w:val="none" w:sz="0" w:space="0" w:color="auto"/>
        <w:bottom w:val="none" w:sz="0" w:space="0" w:color="auto"/>
        <w:right w:val="none" w:sz="0" w:space="0" w:color="auto"/>
      </w:divBdr>
    </w:div>
    <w:div w:id="1575815717">
      <w:bodyDiv w:val="1"/>
      <w:marLeft w:val="0"/>
      <w:marRight w:val="0"/>
      <w:marTop w:val="0"/>
      <w:marBottom w:val="0"/>
      <w:divBdr>
        <w:top w:val="none" w:sz="0" w:space="0" w:color="auto"/>
        <w:left w:val="none" w:sz="0" w:space="0" w:color="auto"/>
        <w:bottom w:val="none" w:sz="0" w:space="0" w:color="auto"/>
        <w:right w:val="none" w:sz="0" w:space="0" w:color="auto"/>
      </w:divBdr>
    </w:div>
    <w:div w:id="1576471245">
      <w:bodyDiv w:val="1"/>
      <w:marLeft w:val="0"/>
      <w:marRight w:val="0"/>
      <w:marTop w:val="0"/>
      <w:marBottom w:val="0"/>
      <w:divBdr>
        <w:top w:val="none" w:sz="0" w:space="0" w:color="auto"/>
        <w:left w:val="none" w:sz="0" w:space="0" w:color="auto"/>
        <w:bottom w:val="none" w:sz="0" w:space="0" w:color="auto"/>
        <w:right w:val="none" w:sz="0" w:space="0" w:color="auto"/>
      </w:divBdr>
    </w:div>
    <w:div w:id="1577322438">
      <w:bodyDiv w:val="1"/>
      <w:marLeft w:val="0"/>
      <w:marRight w:val="0"/>
      <w:marTop w:val="0"/>
      <w:marBottom w:val="0"/>
      <w:divBdr>
        <w:top w:val="none" w:sz="0" w:space="0" w:color="auto"/>
        <w:left w:val="none" w:sz="0" w:space="0" w:color="auto"/>
        <w:bottom w:val="none" w:sz="0" w:space="0" w:color="auto"/>
        <w:right w:val="none" w:sz="0" w:space="0" w:color="auto"/>
      </w:divBdr>
    </w:div>
    <w:div w:id="1580864129">
      <w:bodyDiv w:val="1"/>
      <w:marLeft w:val="0"/>
      <w:marRight w:val="0"/>
      <w:marTop w:val="0"/>
      <w:marBottom w:val="0"/>
      <w:divBdr>
        <w:top w:val="none" w:sz="0" w:space="0" w:color="auto"/>
        <w:left w:val="none" w:sz="0" w:space="0" w:color="auto"/>
        <w:bottom w:val="none" w:sz="0" w:space="0" w:color="auto"/>
        <w:right w:val="none" w:sz="0" w:space="0" w:color="auto"/>
      </w:divBdr>
    </w:div>
    <w:div w:id="1593860167">
      <w:bodyDiv w:val="1"/>
      <w:marLeft w:val="0"/>
      <w:marRight w:val="0"/>
      <w:marTop w:val="0"/>
      <w:marBottom w:val="0"/>
      <w:divBdr>
        <w:top w:val="none" w:sz="0" w:space="0" w:color="auto"/>
        <w:left w:val="none" w:sz="0" w:space="0" w:color="auto"/>
        <w:bottom w:val="none" w:sz="0" w:space="0" w:color="auto"/>
        <w:right w:val="none" w:sz="0" w:space="0" w:color="auto"/>
      </w:divBdr>
    </w:div>
    <w:div w:id="1603688154">
      <w:bodyDiv w:val="1"/>
      <w:marLeft w:val="0"/>
      <w:marRight w:val="0"/>
      <w:marTop w:val="0"/>
      <w:marBottom w:val="0"/>
      <w:divBdr>
        <w:top w:val="none" w:sz="0" w:space="0" w:color="auto"/>
        <w:left w:val="none" w:sz="0" w:space="0" w:color="auto"/>
        <w:bottom w:val="none" w:sz="0" w:space="0" w:color="auto"/>
        <w:right w:val="none" w:sz="0" w:space="0" w:color="auto"/>
      </w:divBdr>
    </w:div>
    <w:div w:id="1609508428">
      <w:bodyDiv w:val="1"/>
      <w:marLeft w:val="0"/>
      <w:marRight w:val="0"/>
      <w:marTop w:val="0"/>
      <w:marBottom w:val="0"/>
      <w:divBdr>
        <w:top w:val="none" w:sz="0" w:space="0" w:color="auto"/>
        <w:left w:val="none" w:sz="0" w:space="0" w:color="auto"/>
        <w:bottom w:val="none" w:sz="0" w:space="0" w:color="auto"/>
        <w:right w:val="none" w:sz="0" w:space="0" w:color="auto"/>
      </w:divBdr>
    </w:div>
    <w:div w:id="1617129151">
      <w:bodyDiv w:val="1"/>
      <w:marLeft w:val="0"/>
      <w:marRight w:val="0"/>
      <w:marTop w:val="0"/>
      <w:marBottom w:val="0"/>
      <w:divBdr>
        <w:top w:val="none" w:sz="0" w:space="0" w:color="auto"/>
        <w:left w:val="none" w:sz="0" w:space="0" w:color="auto"/>
        <w:bottom w:val="none" w:sz="0" w:space="0" w:color="auto"/>
        <w:right w:val="none" w:sz="0" w:space="0" w:color="auto"/>
      </w:divBdr>
    </w:div>
    <w:div w:id="1619796300">
      <w:bodyDiv w:val="1"/>
      <w:marLeft w:val="0"/>
      <w:marRight w:val="0"/>
      <w:marTop w:val="0"/>
      <w:marBottom w:val="0"/>
      <w:divBdr>
        <w:top w:val="none" w:sz="0" w:space="0" w:color="auto"/>
        <w:left w:val="none" w:sz="0" w:space="0" w:color="auto"/>
        <w:bottom w:val="none" w:sz="0" w:space="0" w:color="auto"/>
        <w:right w:val="none" w:sz="0" w:space="0" w:color="auto"/>
      </w:divBdr>
    </w:div>
    <w:div w:id="1624581586">
      <w:bodyDiv w:val="1"/>
      <w:marLeft w:val="0"/>
      <w:marRight w:val="0"/>
      <w:marTop w:val="0"/>
      <w:marBottom w:val="0"/>
      <w:divBdr>
        <w:top w:val="none" w:sz="0" w:space="0" w:color="auto"/>
        <w:left w:val="none" w:sz="0" w:space="0" w:color="auto"/>
        <w:bottom w:val="none" w:sz="0" w:space="0" w:color="auto"/>
        <w:right w:val="none" w:sz="0" w:space="0" w:color="auto"/>
      </w:divBdr>
    </w:div>
    <w:div w:id="1632327732">
      <w:bodyDiv w:val="1"/>
      <w:marLeft w:val="0"/>
      <w:marRight w:val="0"/>
      <w:marTop w:val="0"/>
      <w:marBottom w:val="0"/>
      <w:divBdr>
        <w:top w:val="none" w:sz="0" w:space="0" w:color="auto"/>
        <w:left w:val="none" w:sz="0" w:space="0" w:color="auto"/>
        <w:bottom w:val="none" w:sz="0" w:space="0" w:color="auto"/>
        <w:right w:val="none" w:sz="0" w:space="0" w:color="auto"/>
      </w:divBdr>
    </w:div>
    <w:div w:id="1645810639">
      <w:bodyDiv w:val="1"/>
      <w:marLeft w:val="0"/>
      <w:marRight w:val="0"/>
      <w:marTop w:val="0"/>
      <w:marBottom w:val="0"/>
      <w:divBdr>
        <w:top w:val="none" w:sz="0" w:space="0" w:color="auto"/>
        <w:left w:val="none" w:sz="0" w:space="0" w:color="auto"/>
        <w:bottom w:val="none" w:sz="0" w:space="0" w:color="auto"/>
        <w:right w:val="none" w:sz="0" w:space="0" w:color="auto"/>
      </w:divBdr>
    </w:div>
    <w:div w:id="1653021315">
      <w:bodyDiv w:val="1"/>
      <w:marLeft w:val="0"/>
      <w:marRight w:val="0"/>
      <w:marTop w:val="0"/>
      <w:marBottom w:val="0"/>
      <w:divBdr>
        <w:top w:val="none" w:sz="0" w:space="0" w:color="auto"/>
        <w:left w:val="none" w:sz="0" w:space="0" w:color="auto"/>
        <w:bottom w:val="none" w:sz="0" w:space="0" w:color="auto"/>
        <w:right w:val="none" w:sz="0" w:space="0" w:color="auto"/>
      </w:divBdr>
    </w:div>
    <w:div w:id="1657875360">
      <w:bodyDiv w:val="1"/>
      <w:marLeft w:val="0"/>
      <w:marRight w:val="0"/>
      <w:marTop w:val="0"/>
      <w:marBottom w:val="0"/>
      <w:divBdr>
        <w:top w:val="none" w:sz="0" w:space="0" w:color="auto"/>
        <w:left w:val="none" w:sz="0" w:space="0" w:color="auto"/>
        <w:bottom w:val="none" w:sz="0" w:space="0" w:color="auto"/>
        <w:right w:val="none" w:sz="0" w:space="0" w:color="auto"/>
      </w:divBdr>
    </w:div>
    <w:div w:id="1659460165">
      <w:bodyDiv w:val="1"/>
      <w:marLeft w:val="0"/>
      <w:marRight w:val="0"/>
      <w:marTop w:val="0"/>
      <w:marBottom w:val="0"/>
      <w:divBdr>
        <w:top w:val="none" w:sz="0" w:space="0" w:color="auto"/>
        <w:left w:val="none" w:sz="0" w:space="0" w:color="auto"/>
        <w:bottom w:val="none" w:sz="0" w:space="0" w:color="auto"/>
        <w:right w:val="none" w:sz="0" w:space="0" w:color="auto"/>
      </w:divBdr>
    </w:div>
    <w:div w:id="1662391718">
      <w:bodyDiv w:val="1"/>
      <w:marLeft w:val="0"/>
      <w:marRight w:val="0"/>
      <w:marTop w:val="0"/>
      <w:marBottom w:val="0"/>
      <w:divBdr>
        <w:top w:val="none" w:sz="0" w:space="0" w:color="auto"/>
        <w:left w:val="none" w:sz="0" w:space="0" w:color="auto"/>
        <w:bottom w:val="none" w:sz="0" w:space="0" w:color="auto"/>
        <w:right w:val="none" w:sz="0" w:space="0" w:color="auto"/>
      </w:divBdr>
    </w:div>
    <w:div w:id="1693800291">
      <w:bodyDiv w:val="1"/>
      <w:marLeft w:val="0"/>
      <w:marRight w:val="0"/>
      <w:marTop w:val="0"/>
      <w:marBottom w:val="0"/>
      <w:divBdr>
        <w:top w:val="none" w:sz="0" w:space="0" w:color="auto"/>
        <w:left w:val="none" w:sz="0" w:space="0" w:color="auto"/>
        <w:bottom w:val="none" w:sz="0" w:space="0" w:color="auto"/>
        <w:right w:val="none" w:sz="0" w:space="0" w:color="auto"/>
      </w:divBdr>
    </w:div>
    <w:div w:id="1694650330">
      <w:bodyDiv w:val="1"/>
      <w:marLeft w:val="0"/>
      <w:marRight w:val="0"/>
      <w:marTop w:val="0"/>
      <w:marBottom w:val="0"/>
      <w:divBdr>
        <w:top w:val="none" w:sz="0" w:space="0" w:color="auto"/>
        <w:left w:val="none" w:sz="0" w:space="0" w:color="auto"/>
        <w:bottom w:val="none" w:sz="0" w:space="0" w:color="auto"/>
        <w:right w:val="none" w:sz="0" w:space="0" w:color="auto"/>
      </w:divBdr>
    </w:div>
    <w:div w:id="1699576238">
      <w:bodyDiv w:val="1"/>
      <w:marLeft w:val="0"/>
      <w:marRight w:val="0"/>
      <w:marTop w:val="0"/>
      <w:marBottom w:val="0"/>
      <w:divBdr>
        <w:top w:val="none" w:sz="0" w:space="0" w:color="auto"/>
        <w:left w:val="none" w:sz="0" w:space="0" w:color="auto"/>
        <w:bottom w:val="none" w:sz="0" w:space="0" w:color="auto"/>
        <w:right w:val="none" w:sz="0" w:space="0" w:color="auto"/>
      </w:divBdr>
    </w:div>
    <w:div w:id="1701010482">
      <w:bodyDiv w:val="1"/>
      <w:marLeft w:val="0"/>
      <w:marRight w:val="0"/>
      <w:marTop w:val="0"/>
      <w:marBottom w:val="0"/>
      <w:divBdr>
        <w:top w:val="none" w:sz="0" w:space="0" w:color="auto"/>
        <w:left w:val="none" w:sz="0" w:space="0" w:color="auto"/>
        <w:bottom w:val="none" w:sz="0" w:space="0" w:color="auto"/>
        <w:right w:val="none" w:sz="0" w:space="0" w:color="auto"/>
      </w:divBdr>
    </w:div>
    <w:div w:id="1706295468">
      <w:bodyDiv w:val="1"/>
      <w:marLeft w:val="0"/>
      <w:marRight w:val="0"/>
      <w:marTop w:val="0"/>
      <w:marBottom w:val="0"/>
      <w:divBdr>
        <w:top w:val="none" w:sz="0" w:space="0" w:color="auto"/>
        <w:left w:val="none" w:sz="0" w:space="0" w:color="auto"/>
        <w:bottom w:val="none" w:sz="0" w:space="0" w:color="auto"/>
        <w:right w:val="none" w:sz="0" w:space="0" w:color="auto"/>
      </w:divBdr>
    </w:div>
    <w:div w:id="1725716636">
      <w:bodyDiv w:val="1"/>
      <w:marLeft w:val="0"/>
      <w:marRight w:val="0"/>
      <w:marTop w:val="0"/>
      <w:marBottom w:val="0"/>
      <w:divBdr>
        <w:top w:val="none" w:sz="0" w:space="0" w:color="auto"/>
        <w:left w:val="none" w:sz="0" w:space="0" w:color="auto"/>
        <w:bottom w:val="none" w:sz="0" w:space="0" w:color="auto"/>
        <w:right w:val="none" w:sz="0" w:space="0" w:color="auto"/>
      </w:divBdr>
    </w:div>
    <w:div w:id="1726837106">
      <w:bodyDiv w:val="1"/>
      <w:marLeft w:val="0"/>
      <w:marRight w:val="0"/>
      <w:marTop w:val="0"/>
      <w:marBottom w:val="0"/>
      <w:divBdr>
        <w:top w:val="none" w:sz="0" w:space="0" w:color="auto"/>
        <w:left w:val="none" w:sz="0" w:space="0" w:color="auto"/>
        <w:bottom w:val="none" w:sz="0" w:space="0" w:color="auto"/>
        <w:right w:val="none" w:sz="0" w:space="0" w:color="auto"/>
      </w:divBdr>
    </w:div>
    <w:div w:id="1726948335">
      <w:bodyDiv w:val="1"/>
      <w:marLeft w:val="0"/>
      <w:marRight w:val="0"/>
      <w:marTop w:val="0"/>
      <w:marBottom w:val="0"/>
      <w:divBdr>
        <w:top w:val="none" w:sz="0" w:space="0" w:color="auto"/>
        <w:left w:val="none" w:sz="0" w:space="0" w:color="auto"/>
        <w:bottom w:val="none" w:sz="0" w:space="0" w:color="auto"/>
        <w:right w:val="none" w:sz="0" w:space="0" w:color="auto"/>
      </w:divBdr>
    </w:div>
    <w:div w:id="1727608947">
      <w:bodyDiv w:val="1"/>
      <w:marLeft w:val="0"/>
      <w:marRight w:val="0"/>
      <w:marTop w:val="0"/>
      <w:marBottom w:val="0"/>
      <w:divBdr>
        <w:top w:val="none" w:sz="0" w:space="0" w:color="auto"/>
        <w:left w:val="none" w:sz="0" w:space="0" w:color="auto"/>
        <w:bottom w:val="none" w:sz="0" w:space="0" w:color="auto"/>
        <w:right w:val="none" w:sz="0" w:space="0" w:color="auto"/>
      </w:divBdr>
      <w:divsChild>
        <w:div w:id="1539514413">
          <w:marLeft w:val="0"/>
          <w:marRight w:val="0"/>
          <w:marTop w:val="0"/>
          <w:marBottom w:val="0"/>
          <w:divBdr>
            <w:top w:val="none" w:sz="0" w:space="0" w:color="auto"/>
            <w:left w:val="none" w:sz="0" w:space="0" w:color="auto"/>
            <w:bottom w:val="none" w:sz="0" w:space="0" w:color="auto"/>
            <w:right w:val="none" w:sz="0" w:space="0" w:color="auto"/>
          </w:divBdr>
        </w:div>
        <w:div w:id="2112819280">
          <w:marLeft w:val="0"/>
          <w:marRight w:val="0"/>
          <w:marTop w:val="0"/>
          <w:marBottom w:val="0"/>
          <w:divBdr>
            <w:top w:val="none" w:sz="0" w:space="0" w:color="auto"/>
            <w:left w:val="none" w:sz="0" w:space="0" w:color="auto"/>
            <w:bottom w:val="none" w:sz="0" w:space="0" w:color="auto"/>
            <w:right w:val="none" w:sz="0" w:space="0" w:color="auto"/>
          </w:divBdr>
        </w:div>
        <w:div w:id="1621691134">
          <w:marLeft w:val="0"/>
          <w:marRight w:val="0"/>
          <w:marTop w:val="0"/>
          <w:marBottom w:val="0"/>
          <w:divBdr>
            <w:top w:val="none" w:sz="0" w:space="0" w:color="auto"/>
            <w:left w:val="none" w:sz="0" w:space="0" w:color="auto"/>
            <w:bottom w:val="none" w:sz="0" w:space="0" w:color="auto"/>
            <w:right w:val="none" w:sz="0" w:space="0" w:color="auto"/>
          </w:divBdr>
        </w:div>
        <w:div w:id="1032069124">
          <w:marLeft w:val="0"/>
          <w:marRight w:val="0"/>
          <w:marTop w:val="0"/>
          <w:marBottom w:val="0"/>
          <w:divBdr>
            <w:top w:val="none" w:sz="0" w:space="0" w:color="auto"/>
            <w:left w:val="none" w:sz="0" w:space="0" w:color="auto"/>
            <w:bottom w:val="none" w:sz="0" w:space="0" w:color="auto"/>
            <w:right w:val="none" w:sz="0" w:space="0" w:color="auto"/>
          </w:divBdr>
        </w:div>
        <w:div w:id="1459911098">
          <w:marLeft w:val="0"/>
          <w:marRight w:val="0"/>
          <w:marTop w:val="0"/>
          <w:marBottom w:val="0"/>
          <w:divBdr>
            <w:top w:val="none" w:sz="0" w:space="0" w:color="auto"/>
            <w:left w:val="none" w:sz="0" w:space="0" w:color="auto"/>
            <w:bottom w:val="none" w:sz="0" w:space="0" w:color="auto"/>
            <w:right w:val="none" w:sz="0" w:space="0" w:color="auto"/>
          </w:divBdr>
        </w:div>
        <w:div w:id="303238520">
          <w:marLeft w:val="0"/>
          <w:marRight w:val="0"/>
          <w:marTop w:val="0"/>
          <w:marBottom w:val="0"/>
          <w:divBdr>
            <w:top w:val="none" w:sz="0" w:space="0" w:color="auto"/>
            <w:left w:val="none" w:sz="0" w:space="0" w:color="auto"/>
            <w:bottom w:val="none" w:sz="0" w:space="0" w:color="auto"/>
            <w:right w:val="none" w:sz="0" w:space="0" w:color="auto"/>
          </w:divBdr>
        </w:div>
        <w:div w:id="941305732">
          <w:marLeft w:val="0"/>
          <w:marRight w:val="0"/>
          <w:marTop w:val="0"/>
          <w:marBottom w:val="0"/>
          <w:divBdr>
            <w:top w:val="none" w:sz="0" w:space="0" w:color="auto"/>
            <w:left w:val="none" w:sz="0" w:space="0" w:color="auto"/>
            <w:bottom w:val="none" w:sz="0" w:space="0" w:color="auto"/>
            <w:right w:val="none" w:sz="0" w:space="0" w:color="auto"/>
          </w:divBdr>
        </w:div>
        <w:div w:id="2074038803">
          <w:marLeft w:val="0"/>
          <w:marRight w:val="0"/>
          <w:marTop w:val="0"/>
          <w:marBottom w:val="0"/>
          <w:divBdr>
            <w:top w:val="none" w:sz="0" w:space="0" w:color="auto"/>
            <w:left w:val="none" w:sz="0" w:space="0" w:color="auto"/>
            <w:bottom w:val="none" w:sz="0" w:space="0" w:color="auto"/>
            <w:right w:val="none" w:sz="0" w:space="0" w:color="auto"/>
          </w:divBdr>
        </w:div>
        <w:div w:id="978388874">
          <w:marLeft w:val="0"/>
          <w:marRight w:val="0"/>
          <w:marTop w:val="0"/>
          <w:marBottom w:val="0"/>
          <w:divBdr>
            <w:top w:val="none" w:sz="0" w:space="0" w:color="auto"/>
            <w:left w:val="none" w:sz="0" w:space="0" w:color="auto"/>
            <w:bottom w:val="none" w:sz="0" w:space="0" w:color="auto"/>
            <w:right w:val="none" w:sz="0" w:space="0" w:color="auto"/>
          </w:divBdr>
        </w:div>
        <w:div w:id="953636069">
          <w:marLeft w:val="0"/>
          <w:marRight w:val="0"/>
          <w:marTop w:val="0"/>
          <w:marBottom w:val="0"/>
          <w:divBdr>
            <w:top w:val="none" w:sz="0" w:space="0" w:color="auto"/>
            <w:left w:val="none" w:sz="0" w:space="0" w:color="auto"/>
            <w:bottom w:val="none" w:sz="0" w:space="0" w:color="auto"/>
            <w:right w:val="none" w:sz="0" w:space="0" w:color="auto"/>
          </w:divBdr>
        </w:div>
        <w:div w:id="1691449908">
          <w:marLeft w:val="0"/>
          <w:marRight w:val="0"/>
          <w:marTop w:val="0"/>
          <w:marBottom w:val="0"/>
          <w:divBdr>
            <w:top w:val="none" w:sz="0" w:space="0" w:color="auto"/>
            <w:left w:val="none" w:sz="0" w:space="0" w:color="auto"/>
            <w:bottom w:val="none" w:sz="0" w:space="0" w:color="auto"/>
            <w:right w:val="none" w:sz="0" w:space="0" w:color="auto"/>
          </w:divBdr>
        </w:div>
        <w:div w:id="1147354086">
          <w:marLeft w:val="0"/>
          <w:marRight w:val="0"/>
          <w:marTop w:val="0"/>
          <w:marBottom w:val="0"/>
          <w:divBdr>
            <w:top w:val="none" w:sz="0" w:space="0" w:color="auto"/>
            <w:left w:val="none" w:sz="0" w:space="0" w:color="auto"/>
            <w:bottom w:val="none" w:sz="0" w:space="0" w:color="auto"/>
            <w:right w:val="none" w:sz="0" w:space="0" w:color="auto"/>
          </w:divBdr>
        </w:div>
        <w:div w:id="67194205">
          <w:marLeft w:val="0"/>
          <w:marRight w:val="0"/>
          <w:marTop w:val="0"/>
          <w:marBottom w:val="0"/>
          <w:divBdr>
            <w:top w:val="none" w:sz="0" w:space="0" w:color="auto"/>
            <w:left w:val="none" w:sz="0" w:space="0" w:color="auto"/>
            <w:bottom w:val="none" w:sz="0" w:space="0" w:color="auto"/>
            <w:right w:val="none" w:sz="0" w:space="0" w:color="auto"/>
          </w:divBdr>
        </w:div>
        <w:div w:id="363943665">
          <w:marLeft w:val="0"/>
          <w:marRight w:val="0"/>
          <w:marTop w:val="0"/>
          <w:marBottom w:val="0"/>
          <w:divBdr>
            <w:top w:val="none" w:sz="0" w:space="0" w:color="auto"/>
            <w:left w:val="none" w:sz="0" w:space="0" w:color="auto"/>
            <w:bottom w:val="none" w:sz="0" w:space="0" w:color="auto"/>
            <w:right w:val="none" w:sz="0" w:space="0" w:color="auto"/>
          </w:divBdr>
        </w:div>
        <w:div w:id="1948152529">
          <w:marLeft w:val="0"/>
          <w:marRight w:val="0"/>
          <w:marTop w:val="0"/>
          <w:marBottom w:val="0"/>
          <w:divBdr>
            <w:top w:val="none" w:sz="0" w:space="0" w:color="auto"/>
            <w:left w:val="none" w:sz="0" w:space="0" w:color="auto"/>
            <w:bottom w:val="none" w:sz="0" w:space="0" w:color="auto"/>
            <w:right w:val="none" w:sz="0" w:space="0" w:color="auto"/>
          </w:divBdr>
        </w:div>
        <w:div w:id="1759907050">
          <w:marLeft w:val="0"/>
          <w:marRight w:val="0"/>
          <w:marTop w:val="0"/>
          <w:marBottom w:val="0"/>
          <w:divBdr>
            <w:top w:val="none" w:sz="0" w:space="0" w:color="auto"/>
            <w:left w:val="none" w:sz="0" w:space="0" w:color="auto"/>
            <w:bottom w:val="none" w:sz="0" w:space="0" w:color="auto"/>
            <w:right w:val="none" w:sz="0" w:space="0" w:color="auto"/>
          </w:divBdr>
        </w:div>
        <w:div w:id="1950113739">
          <w:marLeft w:val="0"/>
          <w:marRight w:val="0"/>
          <w:marTop w:val="0"/>
          <w:marBottom w:val="0"/>
          <w:divBdr>
            <w:top w:val="none" w:sz="0" w:space="0" w:color="auto"/>
            <w:left w:val="none" w:sz="0" w:space="0" w:color="auto"/>
            <w:bottom w:val="none" w:sz="0" w:space="0" w:color="auto"/>
            <w:right w:val="none" w:sz="0" w:space="0" w:color="auto"/>
          </w:divBdr>
        </w:div>
        <w:div w:id="545221865">
          <w:marLeft w:val="0"/>
          <w:marRight w:val="0"/>
          <w:marTop w:val="0"/>
          <w:marBottom w:val="0"/>
          <w:divBdr>
            <w:top w:val="none" w:sz="0" w:space="0" w:color="auto"/>
            <w:left w:val="none" w:sz="0" w:space="0" w:color="auto"/>
            <w:bottom w:val="none" w:sz="0" w:space="0" w:color="auto"/>
            <w:right w:val="none" w:sz="0" w:space="0" w:color="auto"/>
          </w:divBdr>
        </w:div>
        <w:div w:id="1569923148">
          <w:marLeft w:val="0"/>
          <w:marRight w:val="0"/>
          <w:marTop w:val="0"/>
          <w:marBottom w:val="0"/>
          <w:divBdr>
            <w:top w:val="none" w:sz="0" w:space="0" w:color="auto"/>
            <w:left w:val="none" w:sz="0" w:space="0" w:color="auto"/>
            <w:bottom w:val="none" w:sz="0" w:space="0" w:color="auto"/>
            <w:right w:val="none" w:sz="0" w:space="0" w:color="auto"/>
          </w:divBdr>
        </w:div>
        <w:div w:id="68503948">
          <w:marLeft w:val="0"/>
          <w:marRight w:val="0"/>
          <w:marTop w:val="0"/>
          <w:marBottom w:val="0"/>
          <w:divBdr>
            <w:top w:val="none" w:sz="0" w:space="0" w:color="auto"/>
            <w:left w:val="none" w:sz="0" w:space="0" w:color="auto"/>
            <w:bottom w:val="none" w:sz="0" w:space="0" w:color="auto"/>
            <w:right w:val="none" w:sz="0" w:space="0" w:color="auto"/>
          </w:divBdr>
        </w:div>
        <w:div w:id="432870522">
          <w:marLeft w:val="0"/>
          <w:marRight w:val="0"/>
          <w:marTop w:val="0"/>
          <w:marBottom w:val="0"/>
          <w:divBdr>
            <w:top w:val="none" w:sz="0" w:space="0" w:color="auto"/>
            <w:left w:val="none" w:sz="0" w:space="0" w:color="auto"/>
            <w:bottom w:val="none" w:sz="0" w:space="0" w:color="auto"/>
            <w:right w:val="none" w:sz="0" w:space="0" w:color="auto"/>
          </w:divBdr>
        </w:div>
        <w:div w:id="141239085">
          <w:marLeft w:val="0"/>
          <w:marRight w:val="0"/>
          <w:marTop w:val="0"/>
          <w:marBottom w:val="0"/>
          <w:divBdr>
            <w:top w:val="none" w:sz="0" w:space="0" w:color="auto"/>
            <w:left w:val="none" w:sz="0" w:space="0" w:color="auto"/>
            <w:bottom w:val="none" w:sz="0" w:space="0" w:color="auto"/>
            <w:right w:val="none" w:sz="0" w:space="0" w:color="auto"/>
          </w:divBdr>
        </w:div>
        <w:div w:id="2086956224">
          <w:marLeft w:val="0"/>
          <w:marRight w:val="0"/>
          <w:marTop w:val="0"/>
          <w:marBottom w:val="0"/>
          <w:divBdr>
            <w:top w:val="none" w:sz="0" w:space="0" w:color="auto"/>
            <w:left w:val="none" w:sz="0" w:space="0" w:color="auto"/>
            <w:bottom w:val="none" w:sz="0" w:space="0" w:color="auto"/>
            <w:right w:val="none" w:sz="0" w:space="0" w:color="auto"/>
          </w:divBdr>
        </w:div>
        <w:div w:id="1125806306">
          <w:marLeft w:val="0"/>
          <w:marRight w:val="0"/>
          <w:marTop w:val="0"/>
          <w:marBottom w:val="0"/>
          <w:divBdr>
            <w:top w:val="none" w:sz="0" w:space="0" w:color="auto"/>
            <w:left w:val="none" w:sz="0" w:space="0" w:color="auto"/>
            <w:bottom w:val="none" w:sz="0" w:space="0" w:color="auto"/>
            <w:right w:val="none" w:sz="0" w:space="0" w:color="auto"/>
          </w:divBdr>
        </w:div>
        <w:div w:id="803617615">
          <w:marLeft w:val="0"/>
          <w:marRight w:val="0"/>
          <w:marTop w:val="0"/>
          <w:marBottom w:val="0"/>
          <w:divBdr>
            <w:top w:val="none" w:sz="0" w:space="0" w:color="auto"/>
            <w:left w:val="none" w:sz="0" w:space="0" w:color="auto"/>
            <w:bottom w:val="none" w:sz="0" w:space="0" w:color="auto"/>
            <w:right w:val="none" w:sz="0" w:space="0" w:color="auto"/>
          </w:divBdr>
        </w:div>
        <w:div w:id="1602640524">
          <w:marLeft w:val="0"/>
          <w:marRight w:val="0"/>
          <w:marTop w:val="0"/>
          <w:marBottom w:val="0"/>
          <w:divBdr>
            <w:top w:val="none" w:sz="0" w:space="0" w:color="auto"/>
            <w:left w:val="none" w:sz="0" w:space="0" w:color="auto"/>
            <w:bottom w:val="none" w:sz="0" w:space="0" w:color="auto"/>
            <w:right w:val="none" w:sz="0" w:space="0" w:color="auto"/>
          </w:divBdr>
        </w:div>
        <w:div w:id="1469594148">
          <w:marLeft w:val="0"/>
          <w:marRight w:val="0"/>
          <w:marTop w:val="0"/>
          <w:marBottom w:val="0"/>
          <w:divBdr>
            <w:top w:val="none" w:sz="0" w:space="0" w:color="auto"/>
            <w:left w:val="none" w:sz="0" w:space="0" w:color="auto"/>
            <w:bottom w:val="none" w:sz="0" w:space="0" w:color="auto"/>
            <w:right w:val="none" w:sz="0" w:space="0" w:color="auto"/>
          </w:divBdr>
        </w:div>
        <w:div w:id="547448347">
          <w:marLeft w:val="0"/>
          <w:marRight w:val="0"/>
          <w:marTop w:val="0"/>
          <w:marBottom w:val="0"/>
          <w:divBdr>
            <w:top w:val="none" w:sz="0" w:space="0" w:color="auto"/>
            <w:left w:val="none" w:sz="0" w:space="0" w:color="auto"/>
            <w:bottom w:val="none" w:sz="0" w:space="0" w:color="auto"/>
            <w:right w:val="none" w:sz="0" w:space="0" w:color="auto"/>
          </w:divBdr>
        </w:div>
        <w:div w:id="1123503846">
          <w:marLeft w:val="0"/>
          <w:marRight w:val="0"/>
          <w:marTop w:val="0"/>
          <w:marBottom w:val="0"/>
          <w:divBdr>
            <w:top w:val="none" w:sz="0" w:space="0" w:color="auto"/>
            <w:left w:val="none" w:sz="0" w:space="0" w:color="auto"/>
            <w:bottom w:val="none" w:sz="0" w:space="0" w:color="auto"/>
            <w:right w:val="none" w:sz="0" w:space="0" w:color="auto"/>
          </w:divBdr>
        </w:div>
        <w:div w:id="2066373591">
          <w:marLeft w:val="0"/>
          <w:marRight w:val="0"/>
          <w:marTop w:val="0"/>
          <w:marBottom w:val="0"/>
          <w:divBdr>
            <w:top w:val="none" w:sz="0" w:space="0" w:color="auto"/>
            <w:left w:val="none" w:sz="0" w:space="0" w:color="auto"/>
            <w:bottom w:val="none" w:sz="0" w:space="0" w:color="auto"/>
            <w:right w:val="none" w:sz="0" w:space="0" w:color="auto"/>
          </w:divBdr>
        </w:div>
        <w:div w:id="1557201040">
          <w:marLeft w:val="0"/>
          <w:marRight w:val="0"/>
          <w:marTop w:val="0"/>
          <w:marBottom w:val="0"/>
          <w:divBdr>
            <w:top w:val="none" w:sz="0" w:space="0" w:color="auto"/>
            <w:left w:val="none" w:sz="0" w:space="0" w:color="auto"/>
            <w:bottom w:val="none" w:sz="0" w:space="0" w:color="auto"/>
            <w:right w:val="none" w:sz="0" w:space="0" w:color="auto"/>
          </w:divBdr>
        </w:div>
        <w:div w:id="484056022">
          <w:marLeft w:val="0"/>
          <w:marRight w:val="0"/>
          <w:marTop w:val="0"/>
          <w:marBottom w:val="0"/>
          <w:divBdr>
            <w:top w:val="none" w:sz="0" w:space="0" w:color="auto"/>
            <w:left w:val="none" w:sz="0" w:space="0" w:color="auto"/>
            <w:bottom w:val="none" w:sz="0" w:space="0" w:color="auto"/>
            <w:right w:val="none" w:sz="0" w:space="0" w:color="auto"/>
          </w:divBdr>
        </w:div>
        <w:div w:id="620302983">
          <w:marLeft w:val="0"/>
          <w:marRight w:val="0"/>
          <w:marTop w:val="0"/>
          <w:marBottom w:val="0"/>
          <w:divBdr>
            <w:top w:val="none" w:sz="0" w:space="0" w:color="auto"/>
            <w:left w:val="none" w:sz="0" w:space="0" w:color="auto"/>
            <w:bottom w:val="none" w:sz="0" w:space="0" w:color="auto"/>
            <w:right w:val="none" w:sz="0" w:space="0" w:color="auto"/>
          </w:divBdr>
        </w:div>
        <w:div w:id="1304458328">
          <w:marLeft w:val="0"/>
          <w:marRight w:val="0"/>
          <w:marTop w:val="0"/>
          <w:marBottom w:val="0"/>
          <w:divBdr>
            <w:top w:val="none" w:sz="0" w:space="0" w:color="auto"/>
            <w:left w:val="none" w:sz="0" w:space="0" w:color="auto"/>
            <w:bottom w:val="none" w:sz="0" w:space="0" w:color="auto"/>
            <w:right w:val="none" w:sz="0" w:space="0" w:color="auto"/>
          </w:divBdr>
        </w:div>
        <w:div w:id="1825661068">
          <w:marLeft w:val="0"/>
          <w:marRight w:val="0"/>
          <w:marTop w:val="0"/>
          <w:marBottom w:val="0"/>
          <w:divBdr>
            <w:top w:val="none" w:sz="0" w:space="0" w:color="auto"/>
            <w:left w:val="none" w:sz="0" w:space="0" w:color="auto"/>
            <w:bottom w:val="none" w:sz="0" w:space="0" w:color="auto"/>
            <w:right w:val="none" w:sz="0" w:space="0" w:color="auto"/>
          </w:divBdr>
        </w:div>
        <w:div w:id="200358892">
          <w:marLeft w:val="0"/>
          <w:marRight w:val="0"/>
          <w:marTop w:val="0"/>
          <w:marBottom w:val="0"/>
          <w:divBdr>
            <w:top w:val="none" w:sz="0" w:space="0" w:color="auto"/>
            <w:left w:val="none" w:sz="0" w:space="0" w:color="auto"/>
            <w:bottom w:val="none" w:sz="0" w:space="0" w:color="auto"/>
            <w:right w:val="none" w:sz="0" w:space="0" w:color="auto"/>
          </w:divBdr>
        </w:div>
        <w:div w:id="1615600884">
          <w:marLeft w:val="0"/>
          <w:marRight w:val="0"/>
          <w:marTop w:val="0"/>
          <w:marBottom w:val="0"/>
          <w:divBdr>
            <w:top w:val="none" w:sz="0" w:space="0" w:color="auto"/>
            <w:left w:val="none" w:sz="0" w:space="0" w:color="auto"/>
            <w:bottom w:val="none" w:sz="0" w:space="0" w:color="auto"/>
            <w:right w:val="none" w:sz="0" w:space="0" w:color="auto"/>
          </w:divBdr>
        </w:div>
        <w:div w:id="1016420439">
          <w:marLeft w:val="0"/>
          <w:marRight w:val="0"/>
          <w:marTop w:val="0"/>
          <w:marBottom w:val="0"/>
          <w:divBdr>
            <w:top w:val="none" w:sz="0" w:space="0" w:color="auto"/>
            <w:left w:val="none" w:sz="0" w:space="0" w:color="auto"/>
            <w:bottom w:val="none" w:sz="0" w:space="0" w:color="auto"/>
            <w:right w:val="none" w:sz="0" w:space="0" w:color="auto"/>
          </w:divBdr>
        </w:div>
        <w:div w:id="614870767">
          <w:marLeft w:val="0"/>
          <w:marRight w:val="0"/>
          <w:marTop w:val="0"/>
          <w:marBottom w:val="0"/>
          <w:divBdr>
            <w:top w:val="none" w:sz="0" w:space="0" w:color="auto"/>
            <w:left w:val="none" w:sz="0" w:space="0" w:color="auto"/>
            <w:bottom w:val="none" w:sz="0" w:space="0" w:color="auto"/>
            <w:right w:val="none" w:sz="0" w:space="0" w:color="auto"/>
          </w:divBdr>
        </w:div>
        <w:div w:id="604189500">
          <w:marLeft w:val="0"/>
          <w:marRight w:val="0"/>
          <w:marTop w:val="0"/>
          <w:marBottom w:val="0"/>
          <w:divBdr>
            <w:top w:val="none" w:sz="0" w:space="0" w:color="auto"/>
            <w:left w:val="none" w:sz="0" w:space="0" w:color="auto"/>
            <w:bottom w:val="none" w:sz="0" w:space="0" w:color="auto"/>
            <w:right w:val="none" w:sz="0" w:space="0" w:color="auto"/>
          </w:divBdr>
        </w:div>
        <w:div w:id="356931215">
          <w:marLeft w:val="0"/>
          <w:marRight w:val="0"/>
          <w:marTop w:val="0"/>
          <w:marBottom w:val="0"/>
          <w:divBdr>
            <w:top w:val="none" w:sz="0" w:space="0" w:color="auto"/>
            <w:left w:val="none" w:sz="0" w:space="0" w:color="auto"/>
            <w:bottom w:val="none" w:sz="0" w:space="0" w:color="auto"/>
            <w:right w:val="none" w:sz="0" w:space="0" w:color="auto"/>
          </w:divBdr>
        </w:div>
        <w:div w:id="1399594046">
          <w:marLeft w:val="0"/>
          <w:marRight w:val="0"/>
          <w:marTop w:val="0"/>
          <w:marBottom w:val="0"/>
          <w:divBdr>
            <w:top w:val="none" w:sz="0" w:space="0" w:color="auto"/>
            <w:left w:val="none" w:sz="0" w:space="0" w:color="auto"/>
            <w:bottom w:val="none" w:sz="0" w:space="0" w:color="auto"/>
            <w:right w:val="none" w:sz="0" w:space="0" w:color="auto"/>
          </w:divBdr>
        </w:div>
        <w:div w:id="2130202716">
          <w:marLeft w:val="0"/>
          <w:marRight w:val="0"/>
          <w:marTop w:val="0"/>
          <w:marBottom w:val="0"/>
          <w:divBdr>
            <w:top w:val="none" w:sz="0" w:space="0" w:color="auto"/>
            <w:left w:val="none" w:sz="0" w:space="0" w:color="auto"/>
            <w:bottom w:val="none" w:sz="0" w:space="0" w:color="auto"/>
            <w:right w:val="none" w:sz="0" w:space="0" w:color="auto"/>
          </w:divBdr>
        </w:div>
        <w:div w:id="617838330">
          <w:marLeft w:val="0"/>
          <w:marRight w:val="0"/>
          <w:marTop w:val="0"/>
          <w:marBottom w:val="0"/>
          <w:divBdr>
            <w:top w:val="none" w:sz="0" w:space="0" w:color="auto"/>
            <w:left w:val="none" w:sz="0" w:space="0" w:color="auto"/>
            <w:bottom w:val="none" w:sz="0" w:space="0" w:color="auto"/>
            <w:right w:val="none" w:sz="0" w:space="0" w:color="auto"/>
          </w:divBdr>
        </w:div>
        <w:div w:id="2062822798">
          <w:marLeft w:val="0"/>
          <w:marRight w:val="0"/>
          <w:marTop w:val="0"/>
          <w:marBottom w:val="0"/>
          <w:divBdr>
            <w:top w:val="none" w:sz="0" w:space="0" w:color="auto"/>
            <w:left w:val="none" w:sz="0" w:space="0" w:color="auto"/>
            <w:bottom w:val="none" w:sz="0" w:space="0" w:color="auto"/>
            <w:right w:val="none" w:sz="0" w:space="0" w:color="auto"/>
          </w:divBdr>
        </w:div>
        <w:div w:id="637801563">
          <w:marLeft w:val="0"/>
          <w:marRight w:val="0"/>
          <w:marTop w:val="0"/>
          <w:marBottom w:val="0"/>
          <w:divBdr>
            <w:top w:val="none" w:sz="0" w:space="0" w:color="auto"/>
            <w:left w:val="none" w:sz="0" w:space="0" w:color="auto"/>
            <w:bottom w:val="none" w:sz="0" w:space="0" w:color="auto"/>
            <w:right w:val="none" w:sz="0" w:space="0" w:color="auto"/>
          </w:divBdr>
        </w:div>
        <w:div w:id="1664040189">
          <w:marLeft w:val="0"/>
          <w:marRight w:val="0"/>
          <w:marTop w:val="0"/>
          <w:marBottom w:val="0"/>
          <w:divBdr>
            <w:top w:val="none" w:sz="0" w:space="0" w:color="auto"/>
            <w:left w:val="none" w:sz="0" w:space="0" w:color="auto"/>
            <w:bottom w:val="none" w:sz="0" w:space="0" w:color="auto"/>
            <w:right w:val="none" w:sz="0" w:space="0" w:color="auto"/>
          </w:divBdr>
        </w:div>
        <w:div w:id="1122916715">
          <w:marLeft w:val="0"/>
          <w:marRight w:val="0"/>
          <w:marTop w:val="0"/>
          <w:marBottom w:val="0"/>
          <w:divBdr>
            <w:top w:val="none" w:sz="0" w:space="0" w:color="auto"/>
            <w:left w:val="none" w:sz="0" w:space="0" w:color="auto"/>
            <w:bottom w:val="none" w:sz="0" w:space="0" w:color="auto"/>
            <w:right w:val="none" w:sz="0" w:space="0" w:color="auto"/>
          </w:divBdr>
        </w:div>
        <w:div w:id="1850098891">
          <w:marLeft w:val="0"/>
          <w:marRight w:val="0"/>
          <w:marTop w:val="0"/>
          <w:marBottom w:val="0"/>
          <w:divBdr>
            <w:top w:val="none" w:sz="0" w:space="0" w:color="auto"/>
            <w:left w:val="none" w:sz="0" w:space="0" w:color="auto"/>
            <w:bottom w:val="none" w:sz="0" w:space="0" w:color="auto"/>
            <w:right w:val="none" w:sz="0" w:space="0" w:color="auto"/>
          </w:divBdr>
        </w:div>
        <w:div w:id="1296913499">
          <w:marLeft w:val="0"/>
          <w:marRight w:val="0"/>
          <w:marTop w:val="0"/>
          <w:marBottom w:val="0"/>
          <w:divBdr>
            <w:top w:val="none" w:sz="0" w:space="0" w:color="auto"/>
            <w:left w:val="none" w:sz="0" w:space="0" w:color="auto"/>
            <w:bottom w:val="none" w:sz="0" w:space="0" w:color="auto"/>
            <w:right w:val="none" w:sz="0" w:space="0" w:color="auto"/>
          </w:divBdr>
        </w:div>
        <w:div w:id="1191842225">
          <w:marLeft w:val="0"/>
          <w:marRight w:val="0"/>
          <w:marTop w:val="0"/>
          <w:marBottom w:val="0"/>
          <w:divBdr>
            <w:top w:val="none" w:sz="0" w:space="0" w:color="auto"/>
            <w:left w:val="none" w:sz="0" w:space="0" w:color="auto"/>
            <w:bottom w:val="none" w:sz="0" w:space="0" w:color="auto"/>
            <w:right w:val="none" w:sz="0" w:space="0" w:color="auto"/>
          </w:divBdr>
        </w:div>
        <w:div w:id="784740502">
          <w:marLeft w:val="0"/>
          <w:marRight w:val="0"/>
          <w:marTop w:val="0"/>
          <w:marBottom w:val="0"/>
          <w:divBdr>
            <w:top w:val="none" w:sz="0" w:space="0" w:color="auto"/>
            <w:left w:val="none" w:sz="0" w:space="0" w:color="auto"/>
            <w:bottom w:val="none" w:sz="0" w:space="0" w:color="auto"/>
            <w:right w:val="none" w:sz="0" w:space="0" w:color="auto"/>
          </w:divBdr>
        </w:div>
        <w:div w:id="2071339484">
          <w:marLeft w:val="0"/>
          <w:marRight w:val="0"/>
          <w:marTop w:val="0"/>
          <w:marBottom w:val="0"/>
          <w:divBdr>
            <w:top w:val="none" w:sz="0" w:space="0" w:color="auto"/>
            <w:left w:val="none" w:sz="0" w:space="0" w:color="auto"/>
            <w:bottom w:val="none" w:sz="0" w:space="0" w:color="auto"/>
            <w:right w:val="none" w:sz="0" w:space="0" w:color="auto"/>
          </w:divBdr>
        </w:div>
        <w:div w:id="148791464">
          <w:marLeft w:val="0"/>
          <w:marRight w:val="0"/>
          <w:marTop w:val="0"/>
          <w:marBottom w:val="0"/>
          <w:divBdr>
            <w:top w:val="none" w:sz="0" w:space="0" w:color="auto"/>
            <w:left w:val="none" w:sz="0" w:space="0" w:color="auto"/>
            <w:bottom w:val="none" w:sz="0" w:space="0" w:color="auto"/>
            <w:right w:val="none" w:sz="0" w:space="0" w:color="auto"/>
          </w:divBdr>
        </w:div>
        <w:div w:id="721055648">
          <w:marLeft w:val="0"/>
          <w:marRight w:val="0"/>
          <w:marTop w:val="0"/>
          <w:marBottom w:val="0"/>
          <w:divBdr>
            <w:top w:val="none" w:sz="0" w:space="0" w:color="auto"/>
            <w:left w:val="none" w:sz="0" w:space="0" w:color="auto"/>
            <w:bottom w:val="none" w:sz="0" w:space="0" w:color="auto"/>
            <w:right w:val="none" w:sz="0" w:space="0" w:color="auto"/>
          </w:divBdr>
        </w:div>
        <w:div w:id="1845319842">
          <w:marLeft w:val="0"/>
          <w:marRight w:val="0"/>
          <w:marTop w:val="0"/>
          <w:marBottom w:val="0"/>
          <w:divBdr>
            <w:top w:val="none" w:sz="0" w:space="0" w:color="auto"/>
            <w:left w:val="none" w:sz="0" w:space="0" w:color="auto"/>
            <w:bottom w:val="none" w:sz="0" w:space="0" w:color="auto"/>
            <w:right w:val="none" w:sz="0" w:space="0" w:color="auto"/>
          </w:divBdr>
        </w:div>
        <w:div w:id="1632125466">
          <w:marLeft w:val="0"/>
          <w:marRight w:val="0"/>
          <w:marTop w:val="0"/>
          <w:marBottom w:val="0"/>
          <w:divBdr>
            <w:top w:val="none" w:sz="0" w:space="0" w:color="auto"/>
            <w:left w:val="none" w:sz="0" w:space="0" w:color="auto"/>
            <w:bottom w:val="none" w:sz="0" w:space="0" w:color="auto"/>
            <w:right w:val="none" w:sz="0" w:space="0" w:color="auto"/>
          </w:divBdr>
        </w:div>
        <w:div w:id="83188180">
          <w:marLeft w:val="0"/>
          <w:marRight w:val="0"/>
          <w:marTop w:val="0"/>
          <w:marBottom w:val="0"/>
          <w:divBdr>
            <w:top w:val="none" w:sz="0" w:space="0" w:color="auto"/>
            <w:left w:val="none" w:sz="0" w:space="0" w:color="auto"/>
            <w:bottom w:val="none" w:sz="0" w:space="0" w:color="auto"/>
            <w:right w:val="none" w:sz="0" w:space="0" w:color="auto"/>
          </w:divBdr>
        </w:div>
        <w:div w:id="734398767">
          <w:marLeft w:val="0"/>
          <w:marRight w:val="0"/>
          <w:marTop w:val="0"/>
          <w:marBottom w:val="0"/>
          <w:divBdr>
            <w:top w:val="none" w:sz="0" w:space="0" w:color="auto"/>
            <w:left w:val="none" w:sz="0" w:space="0" w:color="auto"/>
            <w:bottom w:val="none" w:sz="0" w:space="0" w:color="auto"/>
            <w:right w:val="none" w:sz="0" w:space="0" w:color="auto"/>
          </w:divBdr>
        </w:div>
        <w:div w:id="1013652230">
          <w:marLeft w:val="0"/>
          <w:marRight w:val="0"/>
          <w:marTop w:val="0"/>
          <w:marBottom w:val="0"/>
          <w:divBdr>
            <w:top w:val="none" w:sz="0" w:space="0" w:color="auto"/>
            <w:left w:val="none" w:sz="0" w:space="0" w:color="auto"/>
            <w:bottom w:val="none" w:sz="0" w:space="0" w:color="auto"/>
            <w:right w:val="none" w:sz="0" w:space="0" w:color="auto"/>
          </w:divBdr>
        </w:div>
        <w:div w:id="1456606501">
          <w:marLeft w:val="0"/>
          <w:marRight w:val="0"/>
          <w:marTop w:val="0"/>
          <w:marBottom w:val="0"/>
          <w:divBdr>
            <w:top w:val="none" w:sz="0" w:space="0" w:color="auto"/>
            <w:left w:val="none" w:sz="0" w:space="0" w:color="auto"/>
            <w:bottom w:val="none" w:sz="0" w:space="0" w:color="auto"/>
            <w:right w:val="none" w:sz="0" w:space="0" w:color="auto"/>
          </w:divBdr>
        </w:div>
        <w:div w:id="1066757238">
          <w:marLeft w:val="0"/>
          <w:marRight w:val="0"/>
          <w:marTop w:val="0"/>
          <w:marBottom w:val="0"/>
          <w:divBdr>
            <w:top w:val="none" w:sz="0" w:space="0" w:color="auto"/>
            <w:left w:val="none" w:sz="0" w:space="0" w:color="auto"/>
            <w:bottom w:val="none" w:sz="0" w:space="0" w:color="auto"/>
            <w:right w:val="none" w:sz="0" w:space="0" w:color="auto"/>
          </w:divBdr>
        </w:div>
        <w:div w:id="637345326">
          <w:marLeft w:val="0"/>
          <w:marRight w:val="0"/>
          <w:marTop w:val="0"/>
          <w:marBottom w:val="0"/>
          <w:divBdr>
            <w:top w:val="none" w:sz="0" w:space="0" w:color="auto"/>
            <w:left w:val="none" w:sz="0" w:space="0" w:color="auto"/>
            <w:bottom w:val="none" w:sz="0" w:space="0" w:color="auto"/>
            <w:right w:val="none" w:sz="0" w:space="0" w:color="auto"/>
          </w:divBdr>
        </w:div>
        <w:div w:id="1631396190">
          <w:marLeft w:val="0"/>
          <w:marRight w:val="0"/>
          <w:marTop w:val="0"/>
          <w:marBottom w:val="0"/>
          <w:divBdr>
            <w:top w:val="none" w:sz="0" w:space="0" w:color="auto"/>
            <w:left w:val="none" w:sz="0" w:space="0" w:color="auto"/>
            <w:bottom w:val="none" w:sz="0" w:space="0" w:color="auto"/>
            <w:right w:val="none" w:sz="0" w:space="0" w:color="auto"/>
          </w:divBdr>
        </w:div>
        <w:div w:id="304511892">
          <w:marLeft w:val="0"/>
          <w:marRight w:val="0"/>
          <w:marTop w:val="0"/>
          <w:marBottom w:val="0"/>
          <w:divBdr>
            <w:top w:val="none" w:sz="0" w:space="0" w:color="auto"/>
            <w:left w:val="none" w:sz="0" w:space="0" w:color="auto"/>
            <w:bottom w:val="none" w:sz="0" w:space="0" w:color="auto"/>
            <w:right w:val="none" w:sz="0" w:space="0" w:color="auto"/>
          </w:divBdr>
        </w:div>
        <w:div w:id="318313612">
          <w:marLeft w:val="0"/>
          <w:marRight w:val="0"/>
          <w:marTop w:val="0"/>
          <w:marBottom w:val="0"/>
          <w:divBdr>
            <w:top w:val="none" w:sz="0" w:space="0" w:color="auto"/>
            <w:left w:val="none" w:sz="0" w:space="0" w:color="auto"/>
            <w:bottom w:val="none" w:sz="0" w:space="0" w:color="auto"/>
            <w:right w:val="none" w:sz="0" w:space="0" w:color="auto"/>
          </w:divBdr>
        </w:div>
        <w:div w:id="1008099562">
          <w:marLeft w:val="0"/>
          <w:marRight w:val="0"/>
          <w:marTop w:val="0"/>
          <w:marBottom w:val="0"/>
          <w:divBdr>
            <w:top w:val="none" w:sz="0" w:space="0" w:color="auto"/>
            <w:left w:val="none" w:sz="0" w:space="0" w:color="auto"/>
            <w:bottom w:val="none" w:sz="0" w:space="0" w:color="auto"/>
            <w:right w:val="none" w:sz="0" w:space="0" w:color="auto"/>
          </w:divBdr>
        </w:div>
        <w:div w:id="297731066">
          <w:marLeft w:val="0"/>
          <w:marRight w:val="0"/>
          <w:marTop w:val="0"/>
          <w:marBottom w:val="0"/>
          <w:divBdr>
            <w:top w:val="none" w:sz="0" w:space="0" w:color="auto"/>
            <w:left w:val="none" w:sz="0" w:space="0" w:color="auto"/>
            <w:bottom w:val="none" w:sz="0" w:space="0" w:color="auto"/>
            <w:right w:val="none" w:sz="0" w:space="0" w:color="auto"/>
          </w:divBdr>
        </w:div>
        <w:div w:id="463502001">
          <w:marLeft w:val="0"/>
          <w:marRight w:val="0"/>
          <w:marTop w:val="0"/>
          <w:marBottom w:val="0"/>
          <w:divBdr>
            <w:top w:val="none" w:sz="0" w:space="0" w:color="auto"/>
            <w:left w:val="none" w:sz="0" w:space="0" w:color="auto"/>
            <w:bottom w:val="none" w:sz="0" w:space="0" w:color="auto"/>
            <w:right w:val="none" w:sz="0" w:space="0" w:color="auto"/>
          </w:divBdr>
        </w:div>
        <w:div w:id="157843147">
          <w:marLeft w:val="0"/>
          <w:marRight w:val="0"/>
          <w:marTop w:val="0"/>
          <w:marBottom w:val="0"/>
          <w:divBdr>
            <w:top w:val="none" w:sz="0" w:space="0" w:color="auto"/>
            <w:left w:val="none" w:sz="0" w:space="0" w:color="auto"/>
            <w:bottom w:val="none" w:sz="0" w:space="0" w:color="auto"/>
            <w:right w:val="none" w:sz="0" w:space="0" w:color="auto"/>
          </w:divBdr>
        </w:div>
        <w:div w:id="1362511180">
          <w:marLeft w:val="0"/>
          <w:marRight w:val="0"/>
          <w:marTop w:val="0"/>
          <w:marBottom w:val="0"/>
          <w:divBdr>
            <w:top w:val="none" w:sz="0" w:space="0" w:color="auto"/>
            <w:left w:val="none" w:sz="0" w:space="0" w:color="auto"/>
            <w:bottom w:val="none" w:sz="0" w:space="0" w:color="auto"/>
            <w:right w:val="none" w:sz="0" w:space="0" w:color="auto"/>
          </w:divBdr>
        </w:div>
        <w:div w:id="372653153">
          <w:marLeft w:val="0"/>
          <w:marRight w:val="0"/>
          <w:marTop w:val="0"/>
          <w:marBottom w:val="0"/>
          <w:divBdr>
            <w:top w:val="none" w:sz="0" w:space="0" w:color="auto"/>
            <w:left w:val="none" w:sz="0" w:space="0" w:color="auto"/>
            <w:bottom w:val="none" w:sz="0" w:space="0" w:color="auto"/>
            <w:right w:val="none" w:sz="0" w:space="0" w:color="auto"/>
          </w:divBdr>
        </w:div>
        <w:div w:id="1701658883">
          <w:marLeft w:val="0"/>
          <w:marRight w:val="0"/>
          <w:marTop w:val="0"/>
          <w:marBottom w:val="0"/>
          <w:divBdr>
            <w:top w:val="none" w:sz="0" w:space="0" w:color="auto"/>
            <w:left w:val="none" w:sz="0" w:space="0" w:color="auto"/>
            <w:bottom w:val="none" w:sz="0" w:space="0" w:color="auto"/>
            <w:right w:val="none" w:sz="0" w:space="0" w:color="auto"/>
          </w:divBdr>
        </w:div>
        <w:div w:id="768694333">
          <w:marLeft w:val="0"/>
          <w:marRight w:val="0"/>
          <w:marTop w:val="0"/>
          <w:marBottom w:val="0"/>
          <w:divBdr>
            <w:top w:val="none" w:sz="0" w:space="0" w:color="auto"/>
            <w:left w:val="none" w:sz="0" w:space="0" w:color="auto"/>
            <w:bottom w:val="none" w:sz="0" w:space="0" w:color="auto"/>
            <w:right w:val="none" w:sz="0" w:space="0" w:color="auto"/>
          </w:divBdr>
        </w:div>
        <w:div w:id="996690890">
          <w:marLeft w:val="0"/>
          <w:marRight w:val="0"/>
          <w:marTop w:val="0"/>
          <w:marBottom w:val="0"/>
          <w:divBdr>
            <w:top w:val="none" w:sz="0" w:space="0" w:color="auto"/>
            <w:left w:val="none" w:sz="0" w:space="0" w:color="auto"/>
            <w:bottom w:val="none" w:sz="0" w:space="0" w:color="auto"/>
            <w:right w:val="none" w:sz="0" w:space="0" w:color="auto"/>
          </w:divBdr>
        </w:div>
        <w:div w:id="714741449">
          <w:marLeft w:val="0"/>
          <w:marRight w:val="0"/>
          <w:marTop w:val="0"/>
          <w:marBottom w:val="0"/>
          <w:divBdr>
            <w:top w:val="none" w:sz="0" w:space="0" w:color="auto"/>
            <w:left w:val="none" w:sz="0" w:space="0" w:color="auto"/>
            <w:bottom w:val="none" w:sz="0" w:space="0" w:color="auto"/>
            <w:right w:val="none" w:sz="0" w:space="0" w:color="auto"/>
          </w:divBdr>
        </w:div>
        <w:div w:id="565605582">
          <w:marLeft w:val="0"/>
          <w:marRight w:val="0"/>
          <w:marTop w:val="0"/>
          <w:marBottom w:val="0"/>
          <w:divBdr>
            <w:top w:val="none" w:sz="0" w:space="0" w:color="auto"/>
            <w:left w:val="none" w:sz="0" w:space="0" w:color="auto"/>
            <w:bottom w:val="none" w:sz="0" w:space="0" w:color="auto"/>
            <w:right w:val="none" w:sz="0" w:space="0" w:color="auto"/>
          </w:divBdr>
        </w:div>
        <w:div w:id="544290745">
          <w:marLeft w:val="0"/>
          <w:marRight w:val="0"/>
          <w:marTop w:val="0"/>
          <w:marBottom w:val="0"/>
          <w:divBdr>
            <w:top w:val="none" w:sz="0" w:space="0" w:color="auto"/>
            <w:left w:val="none" w:sz="0" w:space="0" w:color="auto"/>
            <w:bottom w:val="none" w:sz="0" w:space="0" w:color="auto"/>
            <w:right w:val="none" w:sz="0" w:space="0" w:color="auto"/>
          </w:divBdr>
        </w:div>
        <w:div w:id="1216890322">
          <w:marLeft w:val="0"/>
          <w:marRight w:val="0"/>
          <w:marTop w:val="0"/>
          <w:marBottom w:val="0"/>
          <w:divBdr>
            <w:top w:val="none" w:sz="0" w:space="0" w:color="auto"/>
            <w:left w:val="none" w:sz="0" w:space="0" w:color="auto"/>
            <w:bottom w:val="none" w:sz="0" w:space="0" w:color="auto"/>
            <w:right w:val="none" w:sz="0" w:space="0" w:color="auto"/>
          </w:divBdr>
        </w:div>
        <w:div w:id="867596607">
          <w:marLeft w:val="0"/>
          <w:marRight w:val="0"/>
          <w:marTop w:val="0"/>
          <w:marBottom w:val="0"/>
          <w:divBdr>
            <w:top w:val="none" w:sz="0" w:space="0" w:color="auto"/>
            <w:left w:val="none" w:sz="0" w:space="0" w:color="auto"/>
            <w:bottom w:val="none" w:sz="0" w:space="0" w:color="auto"/>
            <w:right w:val="none" w:sz="0" w:space="0" w:color="auto"/>
          </w:divBdr>
        </w:div>
        <w:div w:id="1027177676">
          <w:marLeft w:val="0"/>
          <w:marRight w:val="0"/>
          <w:marTop w:val="0"/>
          <w:marBottom w:val="0"/>
          <w:divBdr>
            <w:top w:val="none" w:sz="0" w:space="0" w:color="auto"/>
            <w:left w:val="none" w:sz="0" w:space="0" w:color="auto"/>
            <w:bottom w:val="none" w:sz="0" w:space="0" w:color="auto"/>
            <w:right w:val="none" w:sz="0" w:space="0" w:color="auto"/>
          </w:divBdr>
        </w:div>
        <w:div w:id="1172724625">
          <w:marLeft w:val="0"/>
          <w:marRight w:val="0"/>
          <w:marTop w:val="0"/>
          <w:marBottom w:val="0"/>
          <w:divBdr>
            <w:top w:val="none" w:sz="0" w:space="0" w:color="auto"/>
            <w:left w:val="none" w:sz="0" w:space="0" w:color="auto"/>
            <w:bottom w:val="none" w:sz="0" w:space="0" w:color="auto"/>
            <w:right w:val="none" w:sz="0" w:space="0" w:color="auto"/>
          </w:divBdr>
        </w:div>
        <w:div w:id="1850750786">
          <w:marLeft w:val="0"/>
          <w:marRight w:val="0"/>
          <w:marTop w:val="0"/>
          <w:marBottom w:val="0"/>
          <w:divBdr>
            <w:top w:val="none" w:sz="0" w:space="0" w:color="auto"/>
            <w:left w:val="none" w:sz="0" w:space="0" w:color="auto"/>
            <w:bottom w:val="none" w:sz="0" w:space="0" w:color="auto"/>
            <w:right w:val="none" w:sz="0" w:space="0" w:color="auto"/>
          </w:divBdr>
        </w:div>
        <w:div w:id="89160256">
          <w:marLeft w:val="0"/>
          <w:marRight w:val="0"/>
          <w:marTop w:val="0"/>
          <w:marBottom w:val="0"/>
          <w:divBdr>
            <w:top w:val="none" w:sz="0" w:space="0" w:color="auto"/>
            <w:left w:val="none" w:sz="0" w:space="0" w:color="auto"/>
            <w:bottom w:val="none" w:sz="0" w:space="0" w:color="auto"/>
            <w:right w:val="none" w:sz="0" w:space="0" w:color="auto"/>
          </w:divBdr>
        </w:div>
        <w:div w:id="80104183">
          <w:marLeft w:val="0"/>
          <w:marRight w:val="0"/>
          <w:marTop w:val="0"/>
          <w:marBottom w:val="0"/>
          <w:divBdr>
            <w:top w:val="none" w:sz="0" w:space="0" w:color="auto"/>
            <w:left w:val="none" w:sz="0" w:space="0" w:color="auto"/>
            <w:bottom w:val="none" w:sz="0" w:space="0" w:color="auto"/>
            <w:right w:val="none" w:sz="0" w:space="0" w:color="auto"/>
          </w:divBdr>
        </w:div>
        <w:div w:id="346716231">
          <w:marLeft w:val="0"/>
          <w:marRight w:val="0"/>
          <w:marTop w:val="0"/>
          <w:marBottom w:val="0"/>
          <w:divBdr>
            <w:top w:val="none" w:sz="0" w:space="0" w:color="auto"/>
            <w:left w:val="none" w:sz="0" w:space="0" w:color="auto"/>
            <w:bottom w:val="none" w:sz="0" w:space="0" w:color="auto"/>
            <w:right w:val="none" w:sz="0" w:space="0" w:color="auto"/>
          </w:divBdr>
        </w:div>
        <w:div w:id="2023849399">
          <w:marLeft w:val="0"/>
          <w:marRight w:val="0"/>
          <w:marTop w:val="0"/>
          <w:marBottom w:val="0"/>
          <w:divBdr>
            <w:top w:val="none" w:sz="0" w:space="0" w:color="auto"/>
            <w:left w:val="none" w:sz="0" w:space="0" w:color="auto"/>
            <w:bottom w:val="none" w:sz="0" w:space="0" w:color="auto"/>
            <w:right w:val="none" w:sz="0" w:space="0" w:color="auto"/>
          </w:divBdr>
        </w:div>
        <w:div w:id="2101638830">
          <w:marLeft w:val="0"/>
          <w:marRight w:val="0"/>
          <w:marTop w:val="0"/>
          <w:marBottom w:val="0"/>
          <w:divBdr>
            <w:top w:val="none" w:sz="0" w:space="0" w:color="auto"/>
            <w:left w:val="none" w:sz="0" w:space="0" w:color="auto"/>
            <w:bottom w:val="none" w:sz="0" w:space="0" w:color="auto"/>
            <w:right w:val="none" w:sz="0" w:space="0" w:color="auto"/>
          </w:divBdr>
        </w:div>
        <w:div w:id="625475830">
          <w:marLeft w:val="0"/>
          <w:marRight w:val="0"/>
          <w:marTop w:val="0"/>
          <w:marBottom w:val="0"/>
          <w:divBdr>
            <w:top w:val="none" w:sz="0" w:space="0" w:color="auto"/>
            <w:left w:val="none" w:sz="0" w:space="0" w:color="auto"/>
            <w:bottom w:val="none" w:sz="0" w:space="0" w:color="auto"/>
            <w:right w:val="none" w:sz="0" w:space="0" w:color="auto"/>
          </w:divBdr>
        </w:div>
        <w:div w:id="1659646439">
          <w:marLeft w:val="0"/>
          <w:marRight w:val="0"/>
          <w:marTop w:val="0"/>
          <w:marBottom w:val="0"/>
          <w:divBdr>
            <w:top w:val="none" w:sz="0" w:space="0" w:color="auto"/>
            <w:left w:val="none" w:sz="0" w:space="0" w:color="auto"/>
            <w:bottom w:val="none" w:sz="0" w:space="0" w:color="auto"/>
            <w:right w:val="none" w:sz="0" w:space="0" w:color="auto"/>
          </w:divBdr>
        </w:div>
        <w:div w:id="254636391">
          <w:marLeft w:val="0"/>
          <w:marRight w:val="0"/>
          <w:marTop w:val="0"/>
          <w:marBottom w:val="0"/>
          <w:divBdr>
            <w:top w:val="none" w:sz="0" w:space="0" w:color="auto"/>
            <w:left w:val="none" w:sz="0" w:space="0" w:color="auto"/>
            <w:bottom w:val="none" w:sz="0" w:space="0" w:color="auto"/>
            <w:right w:val="none" w:sz="0" w:space="0" w:color="auto"/>
          </w:divBdr>
        </w:div>
        <w:div w:id="572010632">
          <w:marLeft w:val="0"/>
          <w:marRight w:val="0"/>
          <w:marTop w:val="0"/>
          <w:marBottom w:val="0"/>
          <w:divBdr>
            <w:top w:val="none" w:sz="0" w:space="0" w:color="auto"/>
            <w:left w:val="none" w:sz="0" w:space="0" w:color="auto"/>
            <w:bottom w:val="none" w:sz="0" w:space="0" w:color="auto"/>
            <w:right w:val="none" w:sz="0" w:space="0" w:color="auto"/>
          </w:divBdr>
        </w:div>
        <w:div w:id="1556969104">
          <w:marLeft w:val="0"/>
          <w:marRight w:val="0"/>
          <w:marTop w:val="0"/>
          <w:marBottom w:val="0"/>
          <w:divBdr>
            <w:top w:val="none" w:sz="0" w:space="0" w:color="auto"/>
            <w:left w:val="none" w:sz="0" w:space="0" w:color="auto"/>
            <w:bottom w:val="none" w:sz="0" w:space="0" w:color="auto"/>
            <w:right w:val="none" w:sz="0" w:space="0" w:color="auto"/>
          </w:divBdr>
        </w:div>
        <w:div w:id="417824059">
          <w:marLeft w:val="0"/>
          <w:marRight w:val="0"/>
          <w:marTop w:val="0"/>
          <w:marBottom w:val="0"/>
          <w:divBdr>
            <w:top w:val="none" w:sz="0" w:space="0" w:color="auto"/>
            <w:left w:val="none" w:sz="0" w:space="0" w:color="auto"/>
            <w:bottom w:val="none" w:sz="0" w:space="0" w:color="auto"/>
            <w:right w:val="none" w:sz="0" w:space="0" w:color="auto"/>
          </w:divBdr>
        </w:div>
        <w:div w:id="1918711152">
          <w:marLeft w:val="0"/>
          <w:marRight w:val="0"/>
          <w:marTop w:val="0"/>
          <w:marBottom w:val="0"/>
          <w:divBdr>
            <w:top w:val="none" w:sz="0" w:space="0" w:color="auto"/>
            <w:left w:val="none" w:sz="0" w:space="0" w:color="auto"/>
            <w:bottom w:val="none" w:sz="0" w:space="0" w:color="auto"/>
            <w:right w:val="none" w:sz="0" w:space="0" w:color="auto"/>
          </w:divBdr>
        </w:div>
        <w:div w:id="730470892">
          <w:marLeft w:val="0"/>
          <w:marRight w:val="0"/>
          <w:marTop w:val="0"/>
          <w:marBottom w:val="0"/>
          <w:divBdr>
            <w:top w:val="none" w:sz="0" w:space="0" w:color="auto"/>
            <w:left w:val="none" w:sz="0" w:space="0" w:color="auto"/>
            <w:bottom w:val="none" w:sz="0" w:space="0" w:color="auto"/>
            <w:right w:val="none" w:sz="0" w:space="0" w:color="auto"/>
          </w:divBdr>
        </w:div>
        <w:div w:id="2003729905">
          <w:marLeft w:val="0"/>
          <w:marRight w:val="0"/>
          <w:marTop w:val="0"/>
          <w:marBottom w:val="0"/>
          <w:divBdr>
            <w:top w:val="none" w:sz="0" w:space="0" w:color="auto"/>
            <w:left w:val="none" w:sz="0" w:space="0" w:color="auto"/>
            <w:bottom w:val="none" w:sz="0" w:space="0" w:color="auto"/>
            <w:right w:val="none" w:sz="0" w:space="0" w:color="auto"/>
          </w:divBdr>
        </w:div>
        <w:div w:id="729501464">
          <w:marLeft w:val="0"/>
          <w:marRight w:val="0"/>
          <w:marTop w:val="0"/>
          <w:marBottom w:val="0"/>
          <w:divBdr>
            <w:top w:val="none" w:sz="0" w:space="0" w:color="auto"/>
            <w:left w:val="none" w:sz="0" w:space="0" w:color="auto"/>
            <w:bottom w:val="none" w:sz="0" w:space="0" w:color="auto"/>
            <w:right w:val="none" w:sz="0" w:space="0" w:color="auto"/>
          </w:divBdr>
        </w:div>
        <w:div w:id="1946232906">
          <w:marLeft w:val="0"/>
          <w:marRight w:val="0"/>
          <w:marTop w:val="0"/>
          <w:marBottom w:val="0"/>
          <w:divBdr>
            <w:top w:val="none" w:sz="0" w:space="0" w:color="auto"/>
            <w:left w:val="none" w:sz="0" w:space="0" w:color="auto"/>
            <w:bottom w:val="none" w:sz="0" w:space="0" w:color="auto"/>
            <w:right w:val="none" w:sz="0" w:space="0" w:color="auto"/>
          </w:divBdr>
        </w:div>
        <w:div w:id="686834681">
          <w:marLeft w:val="0"/>
          <w:marRight w:val="0"/>
          <w:marTop w:val="0"/>
          <w:marBottom w:val="0"/>
          <w:divBdr>
            <w:top w:val="none" w:sz="0" w:space="0" w:color="auto"/>
            <w:left w:val="none" w:sz="0" w:space="0" w:color="auto"/>
            <w:bottom w:val="none" w:sz="0" w:space="0" w:color="auto"/>
            <w:right w:val="none" w:sz="0" w:space="0" w:color="auto"/>
          </w:divBdr>
        </w:div>
        <w:div w:id="981159469">
          <w:marLeft w:val="0"/>
          <w:marRight w:val="0"/>
          <w:marTop w:val="0"/>
          <w:marBottom w:val="0"/>
          <w:divBdr>
            <w:top w:val="none" w:sz="0" w:space="0" w:color="auto"/>
            <w:left w:val="none" w:sz="0" w:space="0" w:color="auto"/>
            <w:bottom w:val="none" w:sz="0" w:space="0" w:color="auto"/>
            <w:right w:val="none" w:sz="0" w:space="0" w:color="auto"/>
          </w:divBdr>
        </w:div>
        <w:div w:id="964968079">
          <w:marLeft w:val="0"/>
          <w:marRight w:val="0"/>
          <w:marTop w:val="0"/>
          <w:marBottom w:val="0"/>
          <w:divBdr>
            <w:top w:val="none" w:sz="0" w:space="0" w:color="auto"/>
            <w:left w:val="none" w:sz="0" w:space="0" w:color="auto"/>
            <w:bottom w:val="none" w:sz="0" w:space="0" w:color="auto"/>
            <w:right w:val="none" w:sz="0" w:space="0" w:color="auto"/>
          </w:divBdr>
        </w:div>
        <w:div w:id="444931515">
          <w:marLeft w:val="0"/>
          <w:marRight w:val="0"/>
          <w:marTop w:val="0"/>
          <w:marBottom w:val="0"/>
          <w:divBdr>
            <w:top w:val="none" w:sz="0" w:space="0" w:color="auto"/>
            <w:left w:val="none" w:sz="0" w:space="0" w:color="auto"/>
            <w:bottom w:val="none" w:sz="0" w:space="0" w:color="auto"/>
            <w:right w:val="none" w:sz="0" w:space="0" w:color="auto"/>
          </w:divBdr>
        </w:div>
        <w:div w:id="2021883480">
          <w:marLeft w:val="0"/>
          <w:marRight w:val="0"/>
          <w:marTop w:val="0"/>
          <w:marBottom w:val="0"/>
          <w:divBdr>
            <w:top w:val="none" w:sz="0" w:space="0" w:color="auto"/>
            <w:left w:val="none" w:sz="0" w:space="0" w:color="auto"/>
            <w:bottom w:val="none" w:sz="0" w:space="0" w:color="auto"/>
            <w:right w:val="none" w:sz="0" w:space="0" w:color="auto"/>
          </w:divBdr>
        </w:div>
        <w:div w:id="466241656">
          <w:marLeft w:val="0"/>
          <w:marRight w:val="0"/>
          <w:marTop w:val="0"/>
          <w:marBottom w:val="0"/>
          <w:divBdr>
            <w:top w:val="none" w:sz="0" w:space="0" w:color="auto"/>
            <w:left w:val="none" w:sz="0" w:space="0" w:color="auto"/>
            <w:bottom w:val="none" w:sz="0" w:space="0" w:color="auto"/>
            <w:right w:val="none" w:sz="0" w:space="0" w:color="auto"/>
          </w:divBdr>
        </w:div>
        <w:div w:id="837186566">
          <w:marLeft w:val="0"/>
          <w:marRight w:val="0"/>
          <w:marTop w:val="0"/>
          <w:marBottom w:val="0"/>
          <w:divBdr>
            <w:top w:val="none" w:sz="0" w:space="0" w:color="auto"/>
            <w:left w:val="none" w:sz="0" w:space="0" w:color="auto"/>
            <w:bottom w:val="none" w:sz="0" w:space="0" w:color="auto"/>
            <w:right w:val="none" w:sz="0" w:space="0" w:color="auto"/>
          </w:divBdr>
        </w:div>
        <w:div w:id="941185017">
          <w:marLeft w:val="0"/>
          <w:marRight w:val="0"/>
          <w:marTop w:val="0"/>
          <w:marBottom w:val="0"/>
          <w:divBdr>
            <w:top w:val="none" w:sz="0" w:space="0" w:color="auto"/>
            <w:left w:val="none" w:sz="0" w:space="0" w:color="auto"/>
            <w:bottom w:val="none" w:sz="0" w:space="0" w:color="auto"/>
            <w:right w:val="none" w:sz="0" w:space="0" w:color="auto"/>
          </w:divBdr>
        </w:div>
        <w:div w:id="95444122">
          <w:marLeft w:val="0"/>
          <w:marRight w:val="0"/>
          <w:marTop w:val="0"/>
          <w:marBottom w:val="0"/>
          <w:divBdr>
            <w:top w:val="none" w:sz="0" w:space="0" w:color="auto"/>
            <w:left w:val="none" w:sz="0" w:space="0" w:color="auto"/>
            <w:bottom w:val="none" w:sz="0" w:space="0" w:color="auto"/>
            <w:right w:val="none" w:sz="0" w:space="0" w:color="auto"/>
          </w:divBdr>
        </w:div>
        <w:div w:id="742139216">
          <w:marLeft w:val="0"/>
          <w:marRight w:val="0"/>
          <w:marTop w:val="0"/>
          <w:marBottom w:val="0"/>
          <w:divBdr>
            <w:top w:val="none" w:sz="0" w:space="0" w:color="auto"/>
            <w:left w:val="none" w:sz="0" w:space="0" w:color="auto"/>
            <w:bottom w:val="none" w:sz="0" w:space="0" w:color="auto"/>
            <w:right w:val="none" w:sz="0" w:space="0" w:color="auto"/>
          </w:divBdr>
        </w:div>
        <w:div w:id="1236011173">
          <w:marLeft w:val="0"/>
          <w:marRight w:val="0"/>
          <w:marTop w:val="0"/>
          <w:marBottom w:val="0"/>
          <w:divBdr>
            <w:top w:val="none" w:sz="0" w:space="0" w:color="auto"/>
            <w:left w:val="none" w:sz="0" w:space="0" w:color="auto"/>
            <w:bottom w:val="none" w:sz="0" w:space="0" w:color="auto"/>
            <w:right w:val="none" w:sz="0" w:space="0" w:color="auto"/>
          </w:divBdr>
        </w:div>
        <w:div w:id="992828833">
          <w:marLeft w:val="0"/>
          <w:marRight w:val="0"/>
          <w:marTop w:val="0"/>
          <w:marBottom w:val="0"/>
          <w:divBdr>
            <w:top w:val="none" w:sz="0" w:space="0" w:color="auto"/>
            <w:left w:val="none" w:sz="0" w:space="0" w:color="auto"/>
            <w:bottom w:val="none" w:sz="0" w:space="0" w:color="auto"/>
            <w:right w:val="none" w:sz="0" w:space="0" w:color="auto"/>
          </w:divBdr>
        </w:div>
        <w:div w:id="153689279">
          <w:marLeft w:val="0"/>
          <w:marRight w:val="0"/>
          <w:marTop w:val="0"/>
          <w:marBottom w:val="0"/>
          <w:divBdr>
            <w:top w:val="none" w:sz="0" w:space="0" w:color="auto"/>
            <w:left w:val="none" w:sz="0" w:space="0" w:color="auto"/>
            <w:bottom w:val="none" w:sz="0" w:space="0" w:color="auto"/>
            <w:right w:val="none" w:sz="0" w:space="0" w:color="auto"/>
          </w:divBdr>
        </w:div>
        <w:div w:id="1277520643">
          <w:marLeft w:val="0"/>
          <w:marRight w:val="0"/>
          <w:marTop w:val="0"/>
          <w:marBottom w:val="0"/>
          <w:divBdr>
            <w:top w:val="none" w:sz="0" w:space="0" w:color="auto"/>
            <w:left w:val="none" w:sz="0" w:space="0" w:color="auto"/>
            <w:bottom w:val="none" w:sz="0" w:space="0" w:color="auto"/>
            <w:right w:val="none" w:sz="0" w:space="0" w:color="auto"/>
          </w:divBdr>
        </w:div>
      </w:divsChild>
    </w:div>
    <w:div w:id="1727796157">
      <w:bodyDiv w:val="1"/>
      <w:marLeft w:val="0"/>
      <w:marRight w:val="0"/>
      <w:marTop w:val="0"/>
      <w:marBottom w:val="0"/>
      <w:divBdr>
        <w:top w:val="none" w:sz="0" w:space="0" w:color="auto"/>
        <w:left w:val="none" w:sz="0" w:space="0" w:color="auto"/>
        <w:bottom w:val="none" w:sz="0" w:space="0" w:color="auto"/>
        <w:right w:val="none" w:sz="0" w:space="0" w:color="auto"/>
      </w:divBdr>
    </w:div>
    <w:div w:id="1738355574">
      <w:bodyDiv w:val="1"/>
      <w:marLeft w:val="0"/>
      <w:marRight w:val="0"/>
      <w:marTop w:val="0"/>
      <w:marBottom w:val="0"/>
      <w:divBdr>
        <w:top w:val="none" w:sz="0" w:space="0" w:color="auto"/>
        <w:left w:val="none" w:sz="0" w:space="0" w:color="auto"/>
        <w:bottom w:val="none" w:sz="0" w:space="0" w:color="auto"/>
        <w:right w:val="none" w:sz="0" w:space="0" w:color="auto"/>
      </w:divBdr>
    </w:div>
    <w:div w:id="1757827103">
      <w:bodyDiv w:val="1"/>
      <w:marLeft w:val="0"/>
      <w:marRight w:val="0"/>
      <w:marTop w:val="0"/>
      <w:marBottom w:val="0"/>
      <w:divBdr>
        <w:top w:val="none" w:sz="0" w:space="0" w:color="auto"/>
        <w:left w:val="none" w:sz="0" w:space="0" w:color="auto"/>
        <w:bottom w:val="none" w:sz="0" w:space="0" w:color="auto"/>
        <w:right w:val="none" w:sz="0" w:space="0" w:color="auto"/>
      </w:divBdr>
    </w:div>
    <w:div w:id="1768191021">
      <w:bodyDiv w:val="1"/>
      <w:marLeft w:val="0"/>
      <w:marRight w:val="0"/>
      <w:marTop w:val="0"/>
      <w:marBottom w:val="0"/>
      <w:divBdr>
        <w:top w:val="none" w:sz="0" w:space="0" w:color="auto"/>
        <w:left w:val="none" w:sz="0" w:space="0" w:color="auto"/>
        <w:bottom w:val="none" w:sz="0" w:space="0" w:color="auto"/>
        <w:right w:val="none" w:sz="0" w:space="0" w:color="auto"/>
      </w:divBdr>
    </w:div>
    <w:div w:id="1772892706">
      <w:bodyDiv w:val="1"/>
      <w:marLeft w:val="0"/>
      <w:marRight w:val="0"/>
      <w:marTop w:val="0"/>
      <w:marBottom w:val="0"/>
      <w:divBdr>
        <w:top w:val="none" w:sz="0" w:space="0" w:color="auto"/>
        <w:left w:val="none" w:sz="0" w:space="0" w:color="auto"/>
        <w:bottom w:val="none" w:sz="0" w:space="0" w:color="auto"/>
        <w:right w:val="none" w:sz="0" w:space="0" w:color="auto"/>
      </w:divBdr>
    </w:div>
    <w:div w:id="1777209157">
      <w:bodyDiv w:val="1"/>
      <w:marLeft w:val="0"/>
      <w:marRight w:val="0"/>
      <w:marTop w:val="0"/>
      <w:marBottom w:val="0"/>
      <w:divBdr>
        <w:top w:val="none" w:sz="0" w:space="0" w:color="auto"/>
        <w:left w:val="none" w:sz="0" w:space="0" w:color="auto"/>
        <w:bottom w:val="none" w:sz="0" w:space="0" w:color="auto"/>
        <w:right w:val="none" w:sz="0" w:space="0" w:color="auto"/>
      </w:divBdr>
    </w:div>
    <w:div w:id="1808547414">
      <w:bodyDiv w:val="1"/>
      <w:marLeft w:val="0"/>
      <w:marRight w:val="0"/>
      <w:marTop w:val="0"/>
      <w:marBottom w:val="0"/>
      <w:divBdr>
        <w:top w:val="none" w:sz="0" w:space="0" w:color="auto"/>
        <w:left w:val="none" w:sz="0" w:space="0" w:color="auto"/>
        <w:bottom w:val="none" w:sz="0" w:space="0" w:color="auto"/>
        <w:right w:val="none" w:sz="0" w:space="0" w:color="auto"/>
      </w:divBdr>
    </w:div>
    <w:div w:id="1809392482">
      <w:bodyDiv w:val="1"/>
      <w:marLeft w:val="0"/>
      <w:marRight w:val="0"/>
      <w:marTop w:val="0"/>
      <w:marBottom w:val="0"/>
      <w:divBdr>
        <w:top w:val="none" w:sz="0" w:space="0" w:color="auto"/>
        <w:left w:val="none" w:sz="0" w:space="0" w:color="auto"/>
        <w:bottom w:val="none" w:sz="0" w:space="0" w:color="auto"/>
        <w:right w:val="none" w:sz="0" w:space="0" w:color="auto"/>
      </w:divBdr>
    </w:div>
    <w:div w:id="1818641195">
      <w:bodyDiv w:val="1"/>
      <w:marLeft w:val="0"/>
      <w:marRight w:val="0"/>
      <w:marTop w:val="0"/>
      <w:marBottom w:val="0"/>
      <w:divBdr>
        <w:top w:val="none" w:sz="0" w:space="0" w:color="auto"/>
        <w:left w:val="none" w:sz="0" w:space="0" w:color="auto"/>
        <w:bottom w:val="none" w:sz="0" w:space="0" w:color="auto"/>
        <w:right w:val="none" w:sz="0" w:space="0" w:color="auto"/>
      </w:divBdr>
    </w:div>
    <w:div w:id="1819224512">
      <w:bodyDiv w:val="1"/>
      <w:marLeft w:val="0"/>
      <w:marRight w:val="0"/>
      <w:marTop w:val="0"/>
      <w:marBottom w:val="0"/>
      <w:divBdr>
        <w:top w:val="none" w:sz="0" w:space="0" w:color="auto"/>
        <w:left w:val="none" w:sz="0" w:space="0" w:color="auto"/>
        <w:bottom w:val="none" w:sz="0" w:space="0" w:color="auto"/>
        <w:right w:val="none" w:sz="0" w:space="0" w:color="auto"/>
      </w:divBdr>
    </w:div>
    <w:div w:id="1825196121">
      <w:bodyDiv w:val="1"/>
      <w:marLeft w:val="0"/>
      <w:marRight w:val="0"/>
      <w:marTop w:val="0"/>
      <w:marBottom w:val="0"/>
      <w:divBdr>
        <w:top w:val="none" w:sz="0" w:space="0" w:color="auto"/>
        <w:left w:val="none" w:sz="0" w:space="0" w:color="auto"/>
        <w:bottom w:val="none" w:sz="0" w:space="0" w:color="auto"/>
        <w:right w:val="none" w:sz="0" w:space="0" w:color="auto"/>
      </w:divBdr>
    </w:div>
    <w:div w:id="1825390815">
      <w:bodyDiv w:val="1"/>
      <w:marLeft w:val="0"/>
      <w:marRight w:val="0"/>
      <w:marTop w:val="0"/>
      <w:marBottom w:val="0"/>
      <w:divBdr>
        <w:top w:val="none" w:sz="0" w:space="0" w:color="auto"/>
        <w:left w:val="none" w:sz="0" w:space="0" w:color="auto"/>
        <w:bottom w:val="none" w:sz="0" w:space="0" w:color="auto"/>
        <w:right w:val="none" w:sz="0" w:space="0" w:color="auto"/>
      </w:divBdr>
    </w:div>
    <w:div w:id="1835874145">
      <w:bodyDiv w:val="1"/>
      <w:marLeft w:val="0"/>
      <w:marRight w:val="0"/>
      <w:marTop w:val="0"/>
      <w:marBottom w:val="0"/>
      <w:divBdr>
        <w:top w:val="none" w:sz="0" w:space="0" w:color="auto"/>
        <w:left w:val="none" w:sz="0" w:space="0" w:color="auto"/>
        <w:bottom w:val="none" w:sz="0" w:space="0" w:color="auto"/>
        <w:right w:val="none" w:sz="0" w:space="0" w:color="auto"/>
      </w:divBdr>
    </w:div>
    <w:div w:id="1837651392">
      <w:bodyDiv w:val="1"/>
      <w:marLeft w:val="0"/>
      <w:marRight w:val="0"/>
      <w:marTop w:val="0"/>
      <w:marBottom w:val="0"/>
      <w:divBdr>
        <w:top w:val="none" w:sz="0" w:space="0" w:color="auto"/>
        <w:left w:val="none" w:sz="0" w:space="0" w:color="auto"/>
        <w:bottom w:val="none" w:sz="0" w:space="0" w:color="auto"/>
        <w:right w:val="none" w:sz="0" w:space="0" w:color="auto"/>
      </w:divBdr>
    </w:div>
    <w:div w:id="1837724413">
      <w:bodyDiv w:val="1"/>
      <w:marLeft w:val="0"/>
      <w:marRight w:val="0"/>
      <w:marTop w:val="0"/>
      <w:marBottom w:val="0"/>
      <w:divBdr>
        <w:top w:val="none" w:sz="0" w:space="0" w:color="auto"/>
        <w:left w:val="none" w:sz="0" w:space="0" w:color="auto"/>
        <w:bottom w:val="none" w:sz="0" w:space="0" w:color="auto"/>
        <w:right w:val="none" w:sz="0" w:space="0" w:color="auto"/>
      </w:divBdr>
    </w:div>
    <w:div w:id="1838960362">
      <w:bodyDiv w:val="1"/>
      <w:marLeft w:val="0"/>
      <w:marRight w:val="0"/>
      <w:marTop w:val="0"/>
      <w:marBottom w:val="0"/>
      <w:divBdr>
        <w:top w:val="none" w:sz="0" w:space="0" w:color="auto"/>
        <w:left w:val="none" w:sz="0" w:space="0" w:color="auto"/>
        <w:bottom w:val="none" w:sz="0" w:space="0" w:color="auto"/>
        <w:right w:val="none" w:sz="0" w:space="0" w:color="auto"/>
      </w:divBdr>
    </w:div>
    <w:div w:id="1843154814">
      <w:bodyDiv w:val="1"/>
      <w:marLeft w:val="0"/>
      <w:marRight w:val="0"/>
      <w:marTop w:val="0"/>
      <w:marBottom w:val="0"/>
      <w:divBdr>
        <w:top w:val="none" w:sz="0" w:space="0" w:color="auto"/>
        <w:left w:val="none" w:sz="0" w:space="0" w:color="auto"/>
        <w:bottom w:val="none" w:sz="0" w:space="0" w:color="auto"/>
        <w:right w:val="none" w:sz="0" w:space="0" w:color="auto"/>
      </w:divBdr>
    </w:div>
    <w:div w:id="1848672131">
      <w:bodyDiv w:val="1"/>
      <w:marLeft w:val="0"/>
      <w:marRight w:val="0"/>
      <w:marTop w:val="0"/>
      <w:marBottom w:val="0"/>
      <w:divBdr>
        <w:top w:val="none" w:sz="0" w:space="0" w:color="auto"/>
        <w:left w:val="none" w:sz="0" w:space="0" w:color="auto"/>
        <w:bottom w:val="none" w:sz="0" w:space="0" w:color="auto"/>
        <w:right w:val="none" w:sz="0" w:space="0" w:color="auto"/>
      </w:divBdr>
    </w:div>
    <w:div w:id="1849176664">
      <w:bodyDiv w:val="1"/>
      <w:marLeft w:val="0"/>
      <w:marRight w:val="0"/>
      <w:marTop w:val="0"/>
      <w:marBottom w:val="0"/>
      <w:divBdr>
        <w:top w:val="none" w:sz="0" w:space="0" w:color="auto"/>
        <w:left w:val="none" w:sz="0" w:space="0" w:color="auto"/>
        <w:bottom w:val="none" w:sz="0" w:space="0" w:color="auto"/>
        <w:right w:val="none" w:sz="0" w:space="0" w:color="auto"/>
      </w:divBdr>
    </w:div>
    <w:div w:id="1852143423">
      <w:bodyDiv w:val="1"/>
      <w:marLeft w:val="0"/>
      <w:marRight w:val="0"/>
      <w:marTop w:val="0"/>
      <w:marBottom w:val="0"/>
      <w:divBdr>
        <w:top w:val="none" w:sz="0" w:space="0" w:color="auto"/>
        <w:left w:val="none" w:sz="0" w:space="0" w:color="auto"/>
        <w:bottom w:val="none" w:sz="0" w:space="0" w:color="auto"/>
        <w:right w:val="none" w:sz="0" w:space="0" w:color="auto"/>
      </w:divBdr>
    </w:div>
    <w:div w:id="1855416268">
      <w:bodyDiv w:val="1"/>
      <w:marLeft w:val="0"/>
      <w:marRight w:val="0"/>
      <w:marTop w:val="0"/>
      <w:marBottom w:val="0"/>
      <w:divBdr>
        <w:top w:val="none" w:sz="0" w:space="0" w:color="auto"/>
        <w:left w:val="none" w:sz="0" w:space="0" w:color="auto"/>
        <w:bottom w:val="none" w:sz="0" w:space="0" w:color="auto"/>
        <w:right w:val="none" w:sz="0" w:space="0" w:color="auto"/>
      </w:divBdr>
    </w:div>
    <w:div w:id="1861511419">
      <w:bodyDiv w:val="1"/>
      <w:marLeft w:val="0"/>
      <w:marRight w:val="0"/>
      <w:marTop w:val="0"/>
      <w:marBottom w:val="0"/>
      <w:divBdr>
        <w:top w:val="none" w:sz="0" w:space="0" w:color="auto"/>
        <w:left w:val="none" w:sz="0" w:space="0" w:color="auto"/>
        <w:bottom w:val="none" w:sz="0" w:space="0" w:color="auto"/>
        <w:right w:val="none" w:sz="0" w:space="0" w:color="auto"/>
      </w:divBdr>
    </w:div>
    <w:div w:id="1864514139">
      <w:bodyDiv w:val="1"/>
      <w:marLeft w:val="0"/>
      <w:marRight w:val="0"/>
      <w:marTop w:val="0"/>
      <w:marBottom w:val="0"/>
      <w:divBdr>
        <w:top w:val="none" w:sz="0" w:space="0" w:color="auto"/>
        <w:left w:val="none" w:sz="0" w:space="0" w:color="auto"/>
        <w:bottom w:val="none" w:sz="0" w:space="0" w:color="auto"/>
        <w:right w:val="none" w:sz="0" w:space="0" w:color="auto"/>
      </w:divBdr>
    </w:div>
    <w:div w:id="1866285010">
      <w:bodyDiv w:val="1"/>
      <w:marLeft w:val="0"/>
      <w:marRight w:val="0"/>
      <w:marTop w:val="0"/>
      <w:marBottom w:val="0"/>
      <w:divBdr>
        <w:top w:val="none" w:sz="0" w:space="0" w:color="auto"/>
        <w:left w:val="none" w:sz="0" w:space="0" w:color="auto"/>
        <w:bottom w:val="none" w:sz="0" w:space="0" w:color="auto"/>
        <w:right w:val="none" w:sz="0" w:space="0" w:color="auto"/>
      </w:divBdr>
    </w:div>
    <w:div w:id="1866365514">
      <w:bodyDiv w:val="1"/>
      <w:marLeft w:val="0"/>
      <w:marRight w:val="0"/>
      <w:marTop w:val="0"/>
      <w:marBottom w:val="0"/>
      <w:divBdr>
        <w:top w:val="none" w:sz="0" w:space="0" w:color="auto"/>
        <w:left w:val="none" w:sz="0" w:space="0" w:color="auto"/>
        <w:bottom w:val="none" w:sz="0" w:space="0" w:color="auto"/>
        <w:right w:val="none" w:sz="0" w:space="0" w:color="auto"/>
      </w:divBdr>
    </w:div>
    <w:div w:id="1867212328">
      <w:bodyDiv w:val="1"/>
      <w:marLeft w:val="0"/>
      <w:marRight w:val="0"/>
      <w:marTop w:val="0"/>
      <w:marBottom w:val="0"/>
      <w:divBdr>
        <w:top w:val="none" w:sz="0" w:space="0" w:color="auto"/>
        <w:left w:val="none" w:sz="0" w:space="0" w:color="auto"/>
        <w:bottom w:val="none" w:sz="0" w:space="0" w:color="auto"/>
        <w:right w:val="none" w:sz="0" w:space="0" w:color="auto"/>
      </w:divBdr>
    </w:div>
    <w:div w:id="1878590230">
      <w:bodyDiv w:val="1"/>
      <w:marLeft w:val="0"/>
      <w:marRight w:val="0"/>
      <w:marTop w:val="0"/>
      <w:marBottom w:val="0"/>
      <w:divBdr>
        <w:top w:val="none" w:sz="0" w:space="0" w:color="auto"/>
        <w:left w:val="none" w:sz="0" w:space="0" w:color="auto"/>
        <w:bottom w:val="none" w:sz="0" w:space="0" w:color="auto"/>
        <w:right w:val="none" w:sz="0" w:space="0" w:color="auto"/>
      </w:divBdr>
    </w:div>
    <w:div w:id="1888451447">
      <w:bodyDiv w:val="1"/>
      <w:marLeft w:val="0"/>
      <w:marRight w:val="0"/>
      <w:marTop w:val="0"/>
      <w:marBottom w:val="0"/>
      <w:divBdr>
        <w:top w:val="none" w:sz="0" w:space="0" w:color="auto"/>
        <w:left w:val="none" w:sz="0" w:space="0" w:color="auto"/>
        <w:bottom w:val="none" w:sz="0" w:space="0" w:color="auto"/>
        <w:right w:val="none" w:sz="0" w:space="0" w:color="auto"/>
      </w:divBdr>
    </w:div>
    <w:div w:id="1904834522">
      <w:bodyDiv w:val="1"/>
      <w:marLeft w:val="0"/>
      <w:marRight w:val="0"/>
      <w:marTop w:val="0"/>
      <w:marBottom w:val="0"/>
      <w:divBdr>
        <w:top w:val="none" w:sz="0" w:space="0" w:color="auto"/>
        <w:left w:val="none" w:sz="0" w:space="0" w:color="auto"/>
        <w:bottom w:val="none" w:sz="0" w:space="0" w:color="auto"/>
        <w:right w:val="none" w:sz="0" w:space="0" w:color="auto"/>
      </w:divBdr>
    </w:div>
    <w:div w:id="1909462309">
      <w:bodyDiv w:val="1"/>
      <w:marLeft w:val="0"/>
      <w:marRight w:val="0"/>
      <w:marTop w:val="0"/>
      <w:marBottom w:val="0"/>
      <w:divBdr>
        <w:top w:val="none" w:sz="0" w:space="0" w:color="auto"/>
        <w:left w:val="none" w:sz="0" w:space="0" w:color="auto"/>
        <w:bottom w:val="none" w:sz="0" w:space="0" w:color="auto"/>
        <w:right w:val="none" w:sz="0" w:space="0" w:color="auto"/>
      </w:divBdr>
    </w:div>
    <w:div w:id="1918781471">
      <w:bodyDiv w:val="1"/>
      <w:marLeft w:val="0"/>
      <w:marRight w:val="0"/>
      <w:marTop w:val="0"/>
      <w:marBottom w:val="0"/>
      <w:divBdr>
        <w:top w:val="none" w:sz="0" w:space="0" w:color="auto"/>
        <w:left w:val="none" w:sz="0" w:space="0" w:color="auto"/>
        <w:bottom w:val="none" w:sz="0" w:space="0" w:color="auto"/>
        <w:right w:val="none" w:sz="0" w:space="0" w:color="auto"/>
      </w:divBdr>
    </w:div>
    <w:div w:id="1929120577">
      <w:bodyDiv w:val="1"/>
      <w:marLeft w:val="0"/>
      <w:marRight w:val="0"/>
      <w:marTop w:val="0"/>
      <w:marBottom w:val="0"/>
      <w:divBdr>
        <w:top w:val="none" w:sz="0" w:space="0" w:color="auto"/>
        <w:left w:val="none" w:sz="0" w:space="0" w:color="auto"/>
        <w:bottom w:val="none" w:sz="0" w:space="0" w:color="auto"/>
        <w:right w:val="none" w:sz="0" w:space="0" w:color="auto"/>
      </w:divBdr>
    </w:div>
    <w:div w:id="1934513266">
      <w:bodyDiv w:val="1"/>
      <w:marLeft w:val="0"/>
      <w:marRight w:val="0"/>
      <w:marTop w:val="0"/>
      <w:marBottom w:val="0"/>
      <w:divBdr>
        <w:top w:val="none" w:sz="0" w:space="0" w:color="auto"/>
        <w:left w:val="none" w:sz="0" w:space="0" w:color="auto"/>
        <w:bottom w:val="none" w:sz="0" w:space="0" w:color="auto"/>
        <w:right w:val="none" w:sz="0" w:space="0" w:color="auto"/>
      </w:divBdr>
    </w:div>
    <w:div w:id="1937126281">
      <w:bodyDiv w:val="1"/>
      <w:marLeft w:val="0"/>
      <w:marRight w:val="0"/>
      <w:marTop w:val="0"/>
      <w:marBottom w:val="0"/>
      <w:divBdr>
        <w:top w:val="none" w:sz="0" w:space="0" w:color="auto"/>
        <w:left w:val="none" w:sz="0" w:space="0" w:color="auto"/>
        <w:bottom w:val="none" w:sz="0" w:space="0" w:color="auto"/>
        <w:right w:val="none" w:sz="0" w:space="0" w:color="auto"/>
      </w:divBdr>
    </w:div>
    <w:div w:id="1939365040">
      <w:bodyDiv w:val="1"/>
      <w:marLeft w:val="0"/>
      <w:marRight w:val="0"/>
      <w:marTop w:val="0"/>
      <w:marBottom w:val="0"/>
      <w:divBdr>
        <w:top w:val="none" w:sz="0" w:space="0" w:color="auto"/>
        <w:left w:val="none" w:sz="0" w:space="0" w:color="auto"/>
        <w:bottom w:val="none" w:sz="0" w:space="0" w:color="auto"/>
        <w:right w:val="none" w:sz="0" w:space="0" w:color="auto"/>
      </w:divBdr>
    </w:div>
    <w:div w:id="1950043904">
      <w:bodyDiv w:val="1"/>
      <w:marLeft w:val="0"/>
      <w:marRight w:val="0"/>
      <w:marTop w:val="0"/>
      <w:marBottom w:val="0"/>
      <w:divBdr>
        <w:top w:val="none" w:sz="0" w:space="0" w:color="auto"/>
        <w:left w:val="none" w:sz="0" w:space="0" w:color="auto"/>
        <w:bottom w:val="none" w:sz="0" w:space="0" w:color="auto"/>
        <w:right w:val="none" w:sz="0" w:space="0" w:color="auto"/>
      </w:divBdr>
    </w:div>
    <w:div w:id="1964146307">
      <w:bodyDiv w:val="1"/>
      <w:marLeft w:val="0"/>
      <w:marRight w:val="0"/>
      <w:marTop w:val="0"/>
      <w:marBottom w:val="0"/>
      <w:divBdr>
        <w:top w:val="none" w:sz="0" w:space="0" w:color="auto"/>
        <w:left w:val="none" w:sz="0" w:space="0" w:color="auto"/>
        <w:bottom w:val="none" w:sz="0" w:space="0" w:color="auto"/>
        <w:right w:val="none" w:sz="0" w:space="0" w:color="auto"/>
      </w:divBdr>
    </w:div>
    <w:div w:id="1974285090">
      <w:bodyDiv w:val="1"/>
      <w:marLeft w:val="0"/>
      <w:marRight w:val="0"/>
      <w:marTop w:val="0"/>
      <w:marBottom w:val="0"/>
      <w:divBdr>
        <w:top w:val="none" w:sz="0" w:space="0" w:color="auto"/>
        <w:left w:val="none" w:sz="0" w:space="0" w:color="auto"/>
        <w:bottom w:val="none" w:sz="0" w:space="0" w:color="auto"/>
        <w:right w:val="none" w:sz="0" w:space="0" w:color="auto"/>
      </w:divBdr>
    </w:div>
    <w:div w:id="1980643774">
      <w:bodyDiv w:val="1"/>
      <w:marLeft w:val="0"/>
      <w:marRight w:val="0"/>
      <w:marTop w:val="0"/>
      <w:marBottom w:val="0"/>
      <w:divBdr>
        <w:top w:val="none" w:sz="0" w:space="0" w:color="auto"/>
        <w:left w:val="none" w:sz="0" w:space="0" w:color="auto"/>
        <w:bottom w:val="none" w:sz="0" w:space="0" w:color="auto"/>
        <w:right w:val="none" w:sz="0" w:space="0" w:color="auto"/>
      </w:divBdr>
    </w:div>
    <w:div w:id="1980837598">
      <w:bodyDiv w:val="1"/>
      <w:marLeft w:val="0"/>
      <w:marRight w:val="0"/>
      <w:marTop w:val="0"/>
      <w:marBottom w:val="0"/>
      <w:divBdr>
        <w:top w:val="none" w:sz="0" w:space="0" w:color="auto"/>
        <w:left w:val="none" w:sz="0" w:space="0" w:color="auto"/>
        <w:bottom w:val="none" w:sz="0" w:space="0" w:color="auto"/>
        <w:right w:val="none" w:sz="0" w:space="0" w:color="auto"/>
      </w:divBdr>
    </w:div>
    <w:div w:id="1998652931">
      <w:bodyDiv w:val="1"/>
      <w:marLeft w:val="0"/>
      <w:marRight w:val="0"/>
      <w:marTop w:val="0"/>
      <w:marBottom w:val="0"/>
      <w:divBdr>
        <w:top w:val="none" w:sz="0" w:space="0" w:color="auto"/>
        <w:left w:val="none" w:sz="0" w:space="0" w:color="auto"/>
        <w:bottom w:val="none" w:sz="0" w:space="0" w:color="auto"/>
        <w:right w:val="none" w:sz="0" w:space="0" w:color="auto"/>
      </w:divBdr>
    </w:div>
    <w:div w:id="2000964669">
      <w:bodyDiv w:val="1"/>
      <w:marLeft w:val="0"/>
      <w:marRight w:val="0"/>
      <w:marTop w:val="0"/>
      <w:marBottom w:val="0"/>
      <w:divBdr>
        <w:top w:val="none" w:sz="0" w:space="0" w:color="auto"/>
        <w:left w:val="none" w:sz="0" w:space="0" w:color="auto"/>
        <w:bottom w:val="none" w:sz="0" w:space="0" w:color="auto"/>
        <w:right w:val="none" w:sz="0" w:space="0" w:color="auto"/>
      </w:divBdr>
    </w:div>
    <w:div w:id="2005352173">
      <w:bodyDiv w:val="1"/>
      <w:marLeft w:val="0"/>
      <w:marRight w:val="0"/>
      <w:marTop w:val="0"/>
      <w:marBottom w:val="0"/>
      <w:divBdr>
        <w:top w:val="none" w:sz="0" w:space="0" w:color="auto"/>
        <w:left w:val="none" w:sz="0" w:space="0" w:color="auto"/>
        <w:bottom w:val="none" w:sz="0" w:space="0" w:color="auto"/>
        <w:right w:val="none" w:sz="0" w:space="0" w:color="auto"/>
      </w:divBdr>
    </w:div>
    <w:div w:id="2006665656">
      <w:bodyDiv w:val="1"/>
      <w:marLeft w:val="0"/>
      <w:marRight w:val="0"/>
      <w:marTop w:val="0"/>
      <w:marBottom w:val="0"/>
      <w:divBdr>
        <w:top w:val="none" w:sz="0" w:space="0" w:color="auto"/>
        <w:left w:val="none" w:sz="0" w:space="0" w:color="auto"/>
        <w:bottom w:val="none" w:sz="0" w:space="0" w:color="auto"/>
        <w:right w:val="none" w:sz="0" w:space="0" w:color="auto"/>
      </w:divBdr>
    </w:div>
    <w:div w:id="2007130458">
      <w:bodyDiv w:val="1"/>
      <w:marLeft w:val="0"/>
      <w:marRight w:val="0"/>
      <w:marTop w:val="0"/>
      <w:marBottom w:val="0"/>
      <w:divBdr>
        <w:top w:val="none" w:sz="0" w:space="0" w:color="auto"/>
        <w:left w:val="none" w:sz="0" w:space="0" w:color="auto"/>
        <w:bottom w:val="none" w:sz="0" w:space="0" w:color="auto"/>
        <w:right w:val="none" w:sz="0" w:space="0" w:color="auto"/>
      </w:divBdr>
      <w:divsChild>
        <w:div w:id="715005416">
          <w:marLeft w:val="0"/>
          <w:marRight w:val="0"/>
          <w:marTop w:val="0"/>
          <w:marBottom w:val="0"/>
          <w:divBdr>
            <w:top w:val="none" w:sz="0" w:space="0" w:color="auto"/>
            <w:left w:val="none" w:sz="0" w:space="0" w:color="auto"/>
            <w:bottom w:val="none" w:sz="0" w:space="0" w:color="auto"/>
            <w:right w:val="none" w:sz="0" w:space="0" w:color="auto"/>
          </w:divBdr>
        </w:div>
        <w:div w:id="1658874351">
          <w:marLeft w:val="0"/>
          <w:marRight w:val="0"/>
          <w:marTop w:val="0"/>
          <w:marBottom w:val="0"/>
          <w:divBdr>
            <w:top w:val="none" w:sz="0" w:space="0" w:color="auto"/>
            <w:left w:val="none" w:sz="0" w:space="0" w:color="auto"/>
            <w:bottom w:val="none" w:sz="0" w:space="0" w:color="auto"/>
            <w:right w:val="none" w:sz="0" w:space="0" w:color="auto"/>
          </w:divBdr>
        </w:div>
        <w:div w:id="351155449">
          <w:marLeft w:val="0"/>
          <w:marRight w:val="0"/>
          <w:marTop w:val="0"/>
          <w:marBottom w:val="0"/>
          <w:divBdr>
            <w:top w:val="none" w:sz="0" w:space="0" w:color="auto"/>
            <w:left w:val="none" w:sz="0" w:space="0" w:color="auto"/>
            <w:bottom w:val="none" w:sz="0" w:space="0" w:color="auto"/>
            <w:right w:val="none" w:sz="0" w:space="0" w:color="auto"/>
          </w:divBdr>
        </w:div>
        <w:div w:id="1140423278">
          <w:marLeft w:val="0"/>
          <w:marRight w:val="0"/>
          <w:marTop w:val="0"/>
          <w:marBottom w:val="0"/>
          <w:divBdr>
            <w:top w:val="none" w:sz="0" w:space="0" w:color="auto"/>
            <w:left w:val="none" w:sz="0" w:space="0" w:color="auto"/>
            <w:bottom w:val="none" w:sz="0" w:space="0" w:color="auto"/>
            <w:right w:val="none" w:sz="0" w:space="0" w:color="auto"/>
          </w:divBdr>
        </w:div>
        <w:div w:id="1978024199">
          <w:marLeft w:val="0"/>
          <w:marRight w:val="0"/>
          <w:marTop w:val="0"/>
          <w:marBottom w:val="0"/>
          <w:divBdr>
            <w:top w:val="none" w:sz="0" w:space="0" w:color="auto"/>
            <w:left w:val="none" w:sz="0" w:space="0" w:color="auto"/>
            <w:bottom w:val="none" w:sz="0" w:space="0" w:color="auto"/>
            <w:right w:val="none" w:sz="0" w:space="0" w:color="auto"/>
          </w:divBdr>
        </w:div>
        <w:div w:id="916717845">
          <w:marLeft w:val="0"/>
          <w:marRight w:val="0"/>
          <w:marTop w:val="0"/>
          <w:marBottom w:val="0"/>
          <w:divBdr>
            <w:top w:val="none" w:sz="0" w:space="0" w:color="auto"/>
            <w:left w:val="none" w:sz="0" w:space="0" w:color="auto"/>
            <w:bottom w:val="none" w:sz="0" w:space="0" w:color="auto"/>
            <w:right w:val="none" w:sz="0" w:space="0" w:color="auto"/>
          </w:divBdr>
        </w:div>
      </w:divsChild>
    </w:div>
    <w:div w:id="2011564938">
      <w:bodyDiv w:val="1"/>
      <w:marLeft w:val="0"/>
      <w:marRight w:val="0"/>
      <w:marTop w:val="0"/>
      <w:marBottom w:val="0"/>
      <w:divBdr>
        <w:top w:val="none" w:sz="0" w:space="0" w:color="auto"/>
        <w:left w:val="none" w:sz="0" w:space="0" w:color="auto"/>
        <w:bottom w:val="none" w:sz="0" w:space="0" w:color="auto"/>
        <w:right w:val="none" w:sz="0" w:space="0" w:color="auto"/>
      </w:divBdr>
    </w:div>
    <w:div w:id="2011827730">
      <w:bodyDiv w:val="1"/>
      <w:marLeft w:val="0"/>
      <w:marRight w:val="0"/>
      <w:marTop w:val="0"/>
      <w:marBottom w:val="0"/>
      <w:divBdr>
        <w:top w:val="none" w:sz="0" w:space="0" w:color="auto"/>
        <w:left w:val="none" w:sz="0" w:space="0" w:color="auto"/>
        <w:bottom w:val="none" w:sz="0" w:space="0" w:color="auto"/>
        <w:right w:val="none" w:sz="0" w:space="0" w:color="auto"/>
      </w:divBdr>
    </w:div>
    <w:div w:id="2021621558">
      <w:bodyDiv w:val="1"/>
      <w:marLeft w:val="0"/>
      <w:marRight w:val="0"/>
      <w:marTop w:val="0"/>
      <w:marBottom w:val="0"/>
      <w:divBdr>
        <w:top w:val="none" w:sz="0" w:space="0" w:color="auto"/>
        <w:left w:val="none" w:sz="0" w:space="0" w:color="auto"/>
        <w:bottom w:val="none" w:sz="0" w:space="0" w:color="auto"/>
        <w:right w:val="none" w:sz="0" w:space="0" w:color="auto"/>
      </w:divBdr>
    </w:div>
    <w:div w:id="2036805158">
      <w:bodyDiv w:val="1"/>
      <w:marLeft w:val="0"/>
      <w:marRight w:val="0"/>
      <w:marTop w:val="0"/>
      <w:marBottom w:val="0"/>
      <w:divBdr>
        <w:top w:val="none" w:sz="0" w:space="0" w:color="auto"/>
        <w:left w:val="none" w:sz="0" w:space="0" w:color="auto"/>
        <w:bottom w:val="none" w:sz="0" w:space="0" w:color="auto"/>
        <w:right w:val="none" w:sz="0" w:space="0" w:color="auto"/>
      </w:divBdr>
    </w:div>
    <w:div w:id="2037850472">
      <w:bodyDiv w:val="1"/>
      <w:marLeft w:val="0"/>
      <w:marRight w:val="0"/>
      <w:marTop w:val="0"/>
      <w:marBottom w:val="0"/>
      <w:divBdr>
        <w:top w:val="none" w:sz="0" w:space="0" w:color="auto"/>
        <w:left w:val="none" w:sz="0" w:space="0" w:color="auto"/>
        <w:bottom w:val="none" w:sz="0" w:space="0" w:color="auto"/>
        <w:right w:val="none" w:sz="0" w:space="0" w:color="auto"/>
      </w:divBdr>
    </w:div>
    <w:div w:id="2041398608">
      <w:bodyDiv w:val="1"/>
      <w:marLeft w:val="0"/>
      <w:marRight w:val="0"/>
      <w:marTop w:val="0"/>
      <w:marBottom w:val="0"/>
      <w:divBdr>
        <w:top w:val="none" w:sz="0" w:space="0" w:color="auto"/>
        <w:left w:val="none" w:sz="0" w:space="0" w:color="auto"/>
        <w:bottom w:val="none" w:sz="0" w:space="0" w:color="auto"/>
        <w:right w:val="none" w:sz="0" w:space="0" w:color="auto"/>
      </w:divBdr>
    </w:div>
    <w:div w:id="2042437232">
      <w:bodyDiv w:val="1"/>
      <w:marLeft w:val="0"/>
      <w:marRight w:val="0"/>
      <w:marTop w:val="0"/>
      <w:marBottom w:val="0"/>
      <w:divBdr>
        <w:top w:val="none" w:sz="0" w:space="0" w:color="auto"/>
        <w:left w:val="none" w:sz="0" w:space="0" w:color="auto"/>
        <w:bottom w:val="none" w:sz="0" w:space="0" w:color="auto"/>
        <w:right w:val="none" w:sz="0" w:space="0" w:color="auto"/>
      </w:divBdr>
    </w:div>
    <w:div w:id="2048292289">
      <w:bodyDiv w:val="1"/>
      <w:marLeft w:val="0"/>
      <w:marRight w:val="0"/>
      <w:marTop w:val="0"/>
      <w:marBottom w:val="0"/>
      <w:divBdr>
        <w:top w:val="none" w:sz="0" w:space="0" w:color="auto"/>
        <w:left w:val="none" w:sz="0" w:space="0" w:color="auto"/>
        <w:bottom w:val="none" w:sz="0" w:space="0" w:color="auto"/>
        <w:right w:val="none" w:sz="0" w:space="0" w:color="auto"/>
      </w:divBdr>
    </w:div>
    <w:div w:id="2051371946">
      <w:bodyDiv w:val="1"/>
      <w:marLeft w:val="0"/>
      <w:marRight w:val="0"/>
      <w:marTop w:val="0"/>
      <w:marBottom w:val="0"/>
      <w:divBdr>
        <w:top w:val="none" w:sz="0" w:space="0" w:color="auto"/>
        <w:left w:val="none" w:sz="0" w:space="0" w:color="auto"/>
        <w:bottom w:val="none" w:sz="0" w:space="0" w:color="auto"/>
        <w:right w:val="none" w:sz="0" w:space="0" w:color="auto"/>
      </w:divBdr>
    </w:div>
    <w:div w:id="2054957189">
      <w:bodyDiv w:val="1"/>
      <w:marLeft w:val="0"/>
      <w:marRight w:val="0"/>
      <w:marTop w:val="0"/>
      <w:marBottom w:val="0"/>
      <w:divBdr>
        <w:top w:val="none" w:sz="0" w:space="0" w:color="auto"/>
        <w:left w:val="none" w:sz="0" w:space="0" w:color="auto"/>
        <w:bottom w:val="none" w:sz="0" w:space="0" w:color="auto"/>
        <w:right w:val="none" w:sz="0" w:space="0" w:color="auto"/>
      </w:divBdr>
    </w:div>
    <w:div w:id="2065371884">
      <w:bodyDiv w:val="1"/>
      <w:marLeft w:val="0"/>
      <w:marRight w:val="0"/>
      <w:marTop w:val="0"/>
      <w:marBottom w:val="0"/>
      <w:divBdr>
        <w:top w:val="none" w:sz="0" w:space="0" w:color="auto"/>
        <w:left w:val="none" w:sz="0" w:space="0" w:color="auto"/>
        <w:bottom w:val="none" w:sz="0" w:space="0" w:color="auto"/>
        <w:right w:val="none" w:sz="0" w:space="0" w:color="auto"/>
      </w:divBdr>
    </w:div>
    <w:div w:id="2068146595">
      <w:bodyDiv w:val="1"/>
      <w:marLeft w:val="0"/>
      <w:marRight w:val="0"/>
      <w:marTop w:val="0"/>
      <w:marBottom w:val="0"/>
      <w:divBdr>
        <w:top w:val="none" w:sz="0" w:space="0" w:color="auto"/>
        <w:left w:val="none" w:sz="0" w:space="0" w:color="auto"/>
        <w:bottom w:val="none" w:sz="0" w:space="0" w:color="auto"/>
        <w:right w:val="none" w:sz="0" w:space="0" w:color="auto"/>
      </w:divBdr>
    </w:div>
    <w:div w:id="2068651368">
      <w:bodyDiv w:val="1"/>
      <w:marLeft w:val="0"/>
      <w:marRight w:val="0"/>
      <w:marTop w:val="0"/>
      <w:marBottom w:val="0"/>
      <w:divBdr>
        <w:top w:val="none" w:sz="0" w:space="0" w:color="auto"/>
        <w:left w:val="none" w:sz="0" w:space="0" w:color="auto"/>
        <w:bottom w:val="none" w:sz="0" w:space="0" w:color="auto"/>
        <w:right w:val="none" w:sz="0" w:space="0" w:color="auto"/>
      </w:divBdr>
    </w:div>
    <w:div w:id="2076928693">
      <w:bodyDiv w:val="1"/>
      <w:marLeft w:val="0"/>
      <w:marRight w:val="0"/>
      <w:marTop w:val="0"/>
      <w:marBottom w:val="0"/>
      <w:divBdr>
        <w:top w:val="none" w:sz="0" w:space="0" w:color="auto"/>
        <w:left w:val="none" w:sz="0" w:space="0" w:color="auto"/>
        <w:bottom w:val="none" w:sz="0" w:space="0" w:color="auto"/>
        <w:right w:val="none" w:sz="0" w:space="0" w:color="auto"/>
      </w:divBdr>
    </w:div>
    <w:div w:id="2078555751">
      <w:bodyDiv w:val="1"/>
      <w:marLeft w:val="0"/>
      <w:marRight w:val="0"/>
      <w:marTop w:val="0"/>
      <w:marBottom w:val="0"/>
      <w:divBdr>
        <w:top w:val="none" w:sz="0" w:space="0" w:color="auto"/>
        <w:left w:val="none" w:sz="0" w:space="0" w:color="auto"/>
        <w:bottom w:val="none" w:sz="0" w:space="0" w:color="auto"/>
        <w:right w:val="none" w:sz="0" w:space="0" w:color="auto"/>
      </w:divBdr>
    </w:div>
    <w:div w:id="2089307970">
      <w:bodyDiv w:val="1"/>
      <w:marLeft w:val="0"/>
      <w:marRight w:val="0"/>
      <w:marTop w:val="0"/>
      <w:marBottom w:val="0"/>
      <w:divBdr>
        <w:top w:val="none" w:sz="0" w:space="0" w:color="auto"/>
        <w:left w:val="none" w:sz="0" w:space="0" w:color="auto"/>
        <w:bottom w:val="none" w:sz="0" w:space="0" w:color="auto"/>
        <w:right w:val="none" w:sz="0" w:space="0" w:color="auto"/>
      </w:divBdr>
    </w:div>
    <w:div w:id="2097285033">
      <w:bodyDiv w:val="1"/>
      <w:marLeft w:val="0"/>
      <w:marRight w:val="0"/>
      <w:marTop w:val="0"/>
      <w:marBottom w:val="0"/>
      <w:divBdr>
        <w:top w:val="none" w:sz="0" w:space="0" w:color="auto"/>
        <w:left w:val="none" w:sz="0" w:space="0" w:color="auto"/>
        <w:bottom w:val="none" w:sz="0" w:space="0" w:color="auto"/>
        <w:right w:val="none" w:sz="0" w:space="0" w:color="auto"/>
      </w:divBdr>
    </w:div>
    <w:div w:id="2102334614">
      <w:bodyDiv w:val="1"/>
      <w:marLeft w:val="0"/>
      <w:marRight w:val="0"/>
      <w:marTop w:val="0"/>
      <w:marBottom w:val="0"/>
      <w:divBdr>
        <w:top w:val="none" w:sz="0" w:space="0" w:color="auto"/>
        <w:left w:val="none" w:sz="0" w:space="0" w:color="auto"/>
        <w:bottom w:val="none" w:sz="0" w:space="0" w:color="auto"/>
        <w:right w:val="none" w:sz="0" w:space="0" w:color="auto"/>
      </w:divBdr>
    </w:div>
    <w:div w:id="2108309061">
      <w:bodyDiv w:val="1"/>
      <w:marLeft w:val="0"/>
      <w:marRight w:val="0"/>
      <w:marTop w:val="0"/>
      <w:marBottom w:val="0"/>
      <w:divBdr>
        <w:top w:val="none" w:sz="0" w:space="0" w:color="auto"/>
        <w:left w:val="none" w:sz="0" w:space="0" w:color="auto"/>
        <w:bottom w:val="none" w:sz="0" w:space="0" w:color="auto"/>
        <w:right w:val="none" w:sz="0" w:space="0" w:color="auto"/>
      </w:divBdr>
    </w:div>
    <w:div w:id="2110617372">
      <w:bodyDiv w:val="1"/>
      <w:marLeft w:val="0"/>
      <w:marRight w:val="0"/>
      <w:marTop w:val="0"/>
      <w:marBottom w:val="0"/>
      <w:divBdr>
        <w:top w:val="none" w:sz="0" w:space="0" w:color="auto"/>
        <w:left w:val="none" w:sz="0" w:space="0" w:color="auto"/>
        <w:bottom w:val="none" w:sz="0" w:space="0" w:color="auto"/>
        <w:right w:val="none" w:sz="0" w:space="0" w:color="auto"/>
      </w:divBdr>
    </w:div>
    <w:div w:id="2131436366">
      <w:bodyDiv w:val="1"/>
      <w:marLeft w:val="0"/>
      <w:marRight w:val="0"/>
      <w:marTop w:val="0"/>
      <w:marBottom w:val="0"/>
      <w:divBdr>
        <w:top w:val="none" w:sz="0" w:space="0" w:color="auto"/>
        <w:left w:val="none" w:sz="0" w:space="0" w:color="auto"/>
        <w:bottom w:val="none" w:sz="0" w:space="0" w:color="auto"/>
        <w:right w:val="none" w:sz="0" w:space="0" w:color="auto"/>
      </w:divBdr>
    </w:div>
    <w:div w:id="2141193015">
      <w:bodyDiv w:val="1"/>
      <w:marLeft w:val="0"/>
      <w:marRight w:val="0"/>
      <w:marTop w:val="0"/>
      <w:marBottom w:val="0"/>
      <w:divBdr>
        <w:top w:val="none" w:sz="0" w:space="0" w:color="auto"/>
        <w:left w:val="none" w:sz="0" w:space="0" w:color="auto"/>
        <w:bottom w:val="none" w:sz="0" w:space="0" w:color="auto"/>
        <w:right w:val="none" w:sz="0" w:space="0" w:color="auto"/>
      </w:divBdr>
    </w:div>
    <w:div w:id="214669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ookdown.org/mwheymans/bookmi/" TargetMode="External"/><Relationship Id="rId21" Type="http://schemas.openxmlformats.org/officeDocument/2006/relationships/hyperlink" Target="https://www.bryanshalloway.com/2020/06/25/using-across-to-build-functions-with-dplyr-with-notes-on-legacy-approaches/"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59.png"/><Relationship Id="rId16" Type="http://schemas.openxmlformats.org/officeDocument/2006/relationships/image" Target="media/image7.png"/><Relationship Id="rId107" Type="http://schemas.openxmlformats.org/officeDocument/2006/relationships/hyperlink" Target="https://cran.r-project.org/web/packages/tidymodels/index.html" TargetMode="External"/><Relationship Id="rId11" Type="http://schemas.openxmlformats.org/officeDocument/2006/relationships/image" Target="media/image3.png"/><Relationship Id="rId32" Type="http://schemas.openxmlformats.org/officeDocument/2006/relationships/hyperlink" Target="https://www.youtube.com/watch?v=1R4X09w7tQ8&amp;t=4s" TargetMode="External"/><Relationship Id="rId37" Type="http://schemas.openxmlformats.org/officeDocument/2006/relationships/hyperlink" Target="https://rpubs.com/jflowers/563229" TargetMode="Externa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yperlink" Target="https://www.youtube.com/watch?v=rz3_FDVt9eg&amp;t=3134s" TargetMode="External"/><Relationship Id="rId5" Type="http://schemas.openxmlformats.org/officeDocument/2006/relationships/webSettings" Target="webSettings.xml"/><Relationship Id="rId90" Type="http://schemas.openxmlformats.org/officeDocument/2006/relationships/hyperlink" Target="https://ggplot2.tidyverse.org/reference/ggplot.html" TargetMode="External"/><Relationship Id="rId95" Type="http://schemas.openxmlformats.org/officeDocument/2006/relationships/image" Target="media/image61.png"/><Relationship Id="rId22" Type="http://schemas.openxmlformats.org/officeDocument/2006/relationships/hyperlink" Target="https://www.youtube.com/watch?v=ae_XVhjHd_o&amp;t=44s" TargetMode="External"/><Relationship Id="rId27"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hyperlink" Target="https://www.youtube.com/watch?v=rhzKDrUiJVk" TargetMode="External"/><Relationship Id="rId38" Type="http://schemas.openxmlformats.org/officeDocument/2006/relationships/hyperlink" Target="https://www.youtube.com/watch?v=wd4MZHx9F9Y&amp;t=312s&amp;ab_channel=JuliaSilge" TargetMode="External"/><Relationship Id="rId59" Type="http://schemas.openxmlformats.org/officeDocument/2006/relationships/image" Target="media/image31.png"/><Relationship Id="rId103" Type="http://schemas.openxmlformats.org/officeDocument/2006/relationships/image" Target="media/image66.png"/><Relationship Id="rId108" Type="http://schemas.openxmlformats.org/officeDocument/2006/relationships/hyperlink" Target="https://www.youtube.com/watch?v=7LGR1sEUXoI" TargetMode="External"/><Relationship Id="rId54" Type="http://schemas.openxmlformats.org/officeDocument/2006/relationships/image" Target="media/image26.png"/><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hyperlink" Target="https://ggplot2.tidyverse.org/reference/aes.html" TargetMode="External"/><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ran.r-project.org/web/packages/janitor/vignettes/tabyls.html" TargetMode="External"/><Relationship Id="rId28" Type="http://schemas.openxmlformats.org/officeDocument/2006/relationships/hyperlink" Target="https://github.com/rstudio/cheatsheets/raw/master/lubridate.pdf" TargetMode="External"/><Relationship Id="rId36" Type="http://schemas.openxmlformats.org/officeDocument/2006/relationships/hyperlink" Target="file:///\\D" TargetMode="External"/><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68.png"/><Relationship Id="rId10" Type="http://schemas.openxmlformats.org/officeDocument/2006/relationships/image" Target="media/image2.png"/><Relationship Id="rId31" Type="http://schemas.openxmlformats.org/officeDocument/2006/relationships/hyperlink" Target="https://cutt.ly/gr23LeG"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hyperlink" Target="https://ggplot2-book.org/annotations.html" TargetMode="External"/><Relationship Id="rId99" Type="http://schemas.openxmlformats.org/officeDocument/2006/relationships/image" Target="media/image64.png"/><Relationship Id="rId10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ffPeac3BigM" TargetMode="External"/><Relationship Id="rId39" Type="http://schemas.openxmlformats.org/officeDocument/2006/relationships/hyperlink" Target="https://ladal.edu.au/tagging.html" TargetMode="External"/><Relationship Id="rId109" Type="http://schemas.openxmlformats.org/officeDocument/2006/relationships/image" Target="media/image69.png"/><Relationship Id="rId34" Type="http://schemas.openxmlformats.org/officeDocument/2006/relationships/hyperlink" Target="https://regexone.com/"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hyperlink" Target="https://www.datanovia.com/en/blog/ggplot-themes-gallery/" TargetMode="External"/><Relationship Id="rId104" Type="http://schemas.openxmlformats.org/officeDocument/2006/relationships/hyperlink" Target="https://www.youtube.com/watch?v=AQzZNIyjyWM"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s://ggplot2.tidyverse.org/reference/geom_point.html" TargetMode="External"/><Relationship Id="rId2" Type="http://schemas.openxmlformats.org/officeDocument/2006/relationships/numbering" Target="numbering.xml"/><Relationship Id="rId29" Type="http://schemas.openxmlformats.org/officeDocument/2006/relationships/hyperlink" Target="https://cran.r-project.org/web/packages/lubridate/vignettes/lubridate.html" TargetMode="External"/><Relationship Id="rId24"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hyperlink" Target="https://www.datanovia.com/en/blog/awesome-list-of-657-r-color-names/" TargetMode="External"/><Relationship Id="rId110" Type="http://schemas.openxmlformats.org/officeDocument/2006/relationships/fontTable" Target="fontTable.xml"/><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hyperlink" Target="https://cran.r-project.org/doc/manuals/R-intro.html" TargetMode="External"/><Relationship Id="rId14" Type="http://schemas.openxmlformats.org/officeDocument/2006/relationships/hyperlink" Target="https://www.youtube.com/watch?v=2W5-WrBEnEA" TargetMode="External"/><Relationship Id="rId30" Type="http://schemas.openxmlformats.org/officeDocument/2006/relationships/hyperlink" Target="https://www.jstatsoft.org/index.php/jss/article/view/v040i03/v40i03.pdf" TargetMode="External"/><Relationship Id="rId35" Type="http://schemas.openxmlformats.org/officeDocument/2006/relationships/hyperlink" Target="https://www.jumpingrivers.com/blog/regular-expressions-every-r-programmer-should-know/" TargetMode="External"/><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hyperlink" Target="https://www.youtube.com/watch?v=7VGPUBWGv6g&amp;t=776s" TargetMode="External"/><Relationship Id="rId105" Type="http://schemas.openxmlformats.org/officeDocument/2006/relationships/image" Target="media/image67.png"/><Relationship Id="rId8" Type="http://schemas.openxmlformats.org/officeDocument/2006/relationships/hyperlink" Target="https://www.tidyverse.org/blog/2019/05/vroom-1-0-0/" TargetMode="External"/><Relationship Id="rId51" Type="http://schemas.openxmlformats.org/officeDocument/2006/relationships/image" Target="media/image23.png"/><Relationship Id="rId72" Type="http://schemas.openxmlformats.org/officeDocument/2006/relationships/image" Target="media/image44.png"/><Relationship Id="rId93" Type="http://schemas.openxmlformats.org/officeDocument/2006/relationships/image" Target="media/image60.png"/><Relationship Id="rId98"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18.png"/><Relationship Id="rId67" Type="http://schemas.openxmlformats.org/officeDocument/2006/relationships/image" Target="media/image39.png"/><Relationship Id="rId20" Type="http://schemas.openxmlformats.org/officeDocument/2006/relationships/hyperlink" Target="https://b-rodrigues.github.io/modern_R/defining-your-own-functions.html" TargetMode="External"/><Relationship Id="rId41" Type="http://schemas.openxmlformats.org/officeDocument/2006/relationships/image" Target="media/image13.png"/><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hyperlink" Target="https://colorbrewer2.org" TargetMode="External"/><Relationship Id="rId11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Holger\Anwendungsdaten\Microsoft\Vorlagen\Concept%20paper.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4D8819-5E3A-4C2D-9423-CA8DD6DAA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Concept paper.dot</Template>
  <TotalTime>0</TotalTime>
  <Pages>1</Pages>
  <Words>21331</Words>
  <Characters>134386</Characters>
  <Application>Microsoft Office Word</Application>
  <DocSecurity>0</DocSecurity>
  <Lines>1119</Lines>
  <Paragraphs>310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155407</CharactersWithSpaces>
  <SharedDoc>false</SharedDoc>
  <HLinks>
    <vt:vector size="678" baseType="variant">
      <vt:variant>
        <vt:i4>3801151</vt:i4>
      </vt:variant>
      <vt:variant>
        <vt:i4>561</vt:i4>
      </vt:variant>
      <vt:variant>
        <vt:i4>0</vt:i4>
      </vt:variant>
      <vt:variant>
        <vt:i4>5</vt:i4>
      </vt:variant>
      <vt:variant>
        <vt:lpwstr>http://www.emis.de/journals/HOA/JAMDS/3/17.pdf</vt:lpwstr>
      </vt:variant>
      <vt:variant>
        <vt:lpwstr/>
      </vt:variant>
      <vt:variant>
        <vt:i4>589838</vt:i4>
      </vt:variant>
      <vt:variant>
        <vt:i4>558</vt:i4>
      </vt:variant>
      <vt:variant>
        <vt:i4>0</vt:i4>
      </vt:variant>
      <vt:variant>
        <vt:i4>5</vt:i4>
      </vt:variant>
      <vt:variant>
        <vt:lpwstr>http://socserv.mcmaster.ca/jfox/Books/Companion/scripts.html</vt:lpwstr>
      </vt:variant>
      <vt:variant>
        <vt:lpwstr/>
      </vt:variant>
      <vt:variant>
        <vt:i4>6750275</vt:i4>
      </vt:variant>
      <vt:variant>
        <vt:i4>555</vt:i4>
      </vt:variant>
      <vt:variant>
        <vt:i4>0</vt:i4>
      </vt:variant>
      <vt:variant>
        <vt:i4>5</vt:i4>
      </vt:variant>
      <vt:variant>
        <vt:lpwstr/>
      </vt:variant>
      <vt:variant>
        <vt:lpwstr>_Verteilungsfunktionen</vt:lpwstr>
      </vt:variant>
      <vt:variant>
        <vt:i4>3080202</vt:i4>
      </vt:variant>
      <vt:variant>
        <vt:i4>552</vt:i4>
      </vt:variant>
      <vt:variant>
        <vt:i4>0</vt:i4>
      </vt:variant>
      <vt:variant>
        <vt:i4>5</vt:i4>
      </vt:variant>
      <vt:variant>
        <vt:lpwstr>http://www.r-statistik.de/R_erweitern/Pakete/pakete.html</vt:lpwstr>
      </vt:variant>
      <vt:variant>
        <vt:lpwstr/>
      </vt:variant>
      <vt:variant>
        <vt:i4>720904</vt:i4>
      </vt:variant>
      <vt:variant>
        <vt:i4>549</vt:i4>
      </vt:variant>
      <vt:variant>
        <vt:i4>0</vt:i4>
      </vt:variant>
      <vt:variant>
        <vt:i4>5</vt:i4>
      </vt:variant>
      <vt:variant>
        <vt:lpwstr>http://cran.r-project.org/doc/manuals/R-intro.html</vt:lpwstr>
      </vt:variant>
      <vt:variant>
        <vt:lpwstr>Writing-your-own-functions</vt:lpwstr>
      </vt:variant>
      <vt:variant>
        <vt:i4>2424955</vt:i4>
      </vt:variant>
      <vt:variant>
        <vt:i4>546</vt:i4>
      </vt:variant>
      <vt:variant>
        <vt:i4>0</vt:i4>
      </vt:variant>
      <vt:variant>
        <vt:i4>5</vt:i4>
      </vt:variant>
      <vt:variant>
        <vt:lpwstr>http://cran.r-project.org/web/packages/colorspace/vignettes/hcl-colors.pdf</vt:lpwstr>
      </vt:variant>
      <vt:variant>
        <vt:lpwstr/>
      </vt:variant>
      <vt:variant>
        <vt:i4>7078013</vt:i4>
      </vt:variant>
      <vt:variant>
        <vt:i4>543</vt:i4>
      </vt:variant>
      <vt:variant>
        <vt:i4>0</vt:i4>
      </vt:variant>
      <vt:variant>
        <vt:i4>5</vt:i4>
      </vt:variant>
      <vt:variant>
        <vt:lpwstr>http://cran.r-project.org/web/packages/scatterplot3d/vignettes/s3d.pdf</vt:lpwstr>
      </vt:variant>
      <vt:variant>
        <vt:lpwstr/>
      </vt:variant>
      <vt:variant>
        <vt:i4>7143498</vt:i4>
      </vt:variant>
      <vt:variant>
        <vt:i4>540</vt:i4>
      </vt:variant>
      <vt:variant>
        <vt:i4>0</vt:i4>
      </vt:variant>
      <vt:variant>
        <vt:i4>5</vt:i4>
      </vt:variant>
      <vt:variant>
        <vt:lpwstr/>
      </vt:variant>
      <vt:variant>
        <vt:lpwstr>_Grafische_Darstellung_von</vt:lpwstr>
      </vt:variant>
      <vt:variant>
        <vt:i4>4915267</vt:i4>
      </vt:variant>
      <vt:variant>
        <vt:i4>537</vt:i4>
      </vt:variant>
      <vt:variant>
        <vt:i4>0</vt:i4>
      </vt:variant>
      <vt:variant>
        <vt:i4>5</vt:i4>
      </vt:variant>
      <vt:variant>
        <vt:lpwstr>http://cran.r-project.org/doc/contrib/Ricci-distributions-en.pdf</vt:lpwstr>
      </vt:variant>
      <vt:variant>
        <vt:lpwstr/>
      </vt:variant>
      <vt:variant>
        <vt:i4>7929981</vt:i4>
      </vt:variant>
      <vt:variant>
        <vt:i4>534</vt:i4>
      </vt:variant>
      <vt:variant>
        <vt:i4>0</vt:i4>
      </vt:variant>
      <vt:variant>
        <vt:i4>5</vt:i4>
      </vt:variant>
      <vt:variant>
        <vt:lpwstr>http://www.stat.umn.edu/alr/Links/RSprimer.pdf</vt:lpwstr>
      </vt:variant>
      <vt:variant>
        <vt:lpwstr/>
      </vt:variant>
      <vt:variant>
        <vt:i4>5963854</vt:i4>
      </vt:variant>
      <vt:variant>
        <vt:i4>531</vt:i4>
      </vt:variant>
      <vt:variant>
        <vt:i4>0</vt:i4>
      </vt:variant>
      <vt:variant>
        <vt:i4>5</vt:i4>
      </vt:variant>
      <vt:variant>
        <vt:lpwstr>http://www.personality-project.org/r/r.guide.html</vt:lpwstr>
      </vt:variant>
      <vt:variant>
        <vt:lpwstr>alpha</vt:lpwstr>
      </vt:variant>
      <vt:variant>
        <vt:i4>2556007</vt:i4>
      </vt:variant>
      <vt:variant>
        <vt:i4>528</vt:i4>
      </vt:variant>
      <vt:variant>
        <vt:i4>0</vt:i4>
      </vt:variant>
      <vt:variant>
        <vt:i4>5</vt:i4>
      </vt:variant>
      <vt:variant>
        <vt:lpwstr>http://faculty.chass.ncsu.edu/garson/PA765/mds.htm</vt:lpwstr>
      </vt:variant>
      <vt:variant>
        <vt:lpwstr/>
      </vt:variant>
      <vt:variant>
        <vt:i4>4259918</vt:i4>
      </vt:variant>
      <vt:variant>
        <vt:i4>525</vt:i4>
      </vt:variant>
      <vt:variant>
        <vt:i4>0</vt:i4>
      </vt:variant>
      <vt:variant>
        <vt:i4>5</vt:i4>
      </vt:variant>
      <vt:variant>
        <vt:lpwstr>http://cc.oulu.fi/~jarioksa/opetus/metodi/vegantutor.pdf</vt:lpwstr>
      </vt:variant>
      <vt:variant>
        <vt:lpwstr/>
      </vt:variant>
      <vt:variant>
        <vt:i4>2949237</vt:i4>
      </vt:variant>
      <vt:variant>
        <vt:i4>522</vt:i4>
      </vt:variant>
      <vt:variant>
        <vt:i4>0</vt:i4>
      </vt:variant>
      <vt:variant>
        <vt:i4>5</vt:i4>
      </vt:variant>
      <vt:variant>
        <vt:lpwstr>http://research.stowers-institute.org/efg/R/Visualization/cor-cluster/index.htm</vt:lpwstr>
      </vt:variant>
      <vt:variant>
        <vt:lpwstr/>
      </vt:variant>
      <vt:variant>
        <vt:i4>1769558</vt:i4>
      </vt:variant>
      <vt:variant>
        <vt:i4>519</vt:i4>
      </vt:variant>
      <vt:variant>
        <vt:i4>0</vt:i4>
      </vt:variant>
      <vt:variant>
        <vt:i4>5</vt:i4>
      </vt:variant>
      <vt:variant>
        <vt:lpwstr>http://cc.oulu.fi/~jarioksa/softhelp/vegan/html/vegdist.html</vt:lpwstr>
      </vt:variant>
      <vt:variant>
        <vt:lpwstr/>
      </vt:variant>
      <vt:variant>
        <vt:i4>4194376</vt:i4>
      </vt:variant>
      <vt:variant>
        <vt:i4>516</vt:i4>
      </vt:variant>
      <vt:variant>
        <vt:i4>0</vt:i4>
      </vt:variant>
      <vt:variant>
        <vt:i4>5</vt:i4>
      </vt:variant>
      <vt:variant>
        <vt:lpwstr>http://www.statmethods.net/stats/frequencies.html</vt:lpwstr>
      </vt:variant>
      <vt:variant>
        <vt:lpwstr/>
      </vt:variant>
      <vt:variant>
        <vt:i4>2621554</vt:i4>
      </vt:variant>
      <vt:variant>
        <vt:i4>513</vt:i4>
      </vt:variant>
      <vt:variant>
        <vt:i4>0</vt:i4>
      </vt:variant>
      <vt:variant>
        <vt:i4>5</vt:i4>
      </vt:variant>
      <vt:variant>
        <vt:lpwstr>http://www.personality-project.org/r/book/R.notes.day4.pdf</vt:lpwstr>
      </vt:variant>
      <vt:variant>
        <vt:lpwstr/>
      </vt:variant>
      <vt:variant>
        <vt:i4>8126568</vt:i4>
      </vt:variant>
      <vt:variant>
        <vt:i4>510</vt:i4>
      </vt:variant>
      <vt:variant>
        <vt:i4>0</vt:i4>
      </vt:variant>
      <vt:variant>
        <vt:i4>5</vt:i4>
      </vt:variant>
      <vt:variant>
        <vt:lpwstr>http://www.statmethods.net/advstats/factor.html</vt:lpwstr>
      </vt:variant>
      <vt:variant>
        <vt:lpwstr/>
      </vt:variant>
      <vt:variant>
        <vt:i4>458835</vt:i4>
      </vt:variant>
      <vt:variant>
        <vt:i4>507</vt:i4>
      </vt:variant>
      <vt:variant>
        <vt:i4>0</vt:i4>
      </vt:variant>
      <vt:variant>
        <vt:i4>5</vt:i4>
      </vt:variant>
      <vt:variant>
        <vt:lpwstr>http://www.ats.ucla.edu/STAT/R/dae/mlogit.htm</vt:lpwstr>
      </vt:variant>
      <vt:variant>
        <vt:lpwstr/>
      </vt:variant>
      <vt:variant>
        <vt:i4>2621512</vt:i4>
      </vt:variant>
      <vt:variant>
        <vt:i4>504</vt:i4>
      </vt:variant>
      <vt:variant>
        <vt:i4>0</vt:i4>
      </vt:variant>
      <vt:variant>
        <vt:i4>5</vt:i4>
      </vt:variant>
      <vt:variant>
        <vt:lpwstr>http://www.ats.ucla.edu/stat/seminars/count_models/count.html</vt:lpwstr>
      </vt:variant>
      <vt:variant>
        <vt:lpwstr/>
      </vt:variant>
      <vt:variant>
        <vt:i4>4980760</vt:i4>
      </vt:variant>
      <vt:variant>
        <vt:i4>501</vt:i4>
      </vt:variant>
      <vt:variant>
        <vt:i4>0</vt:i4>
      </vt:variant>
      <vt:variant>
        <vt:i4>5</vt:i4>
      </vt:variant>
      <vt:variant>
        <vt:lpwstr>http://www.ats.ucla.edu/STAT/R/dae/logit.htm</vt:lpwstr>
      </vt:variant>
      <vt:variant>
        <vt:lpwstr/>
      </vt:variant>
      <vt:variant>
        <vt:i4>8060985</vt:i4>
      </vt:variant>
      <vt:variant>
        <vt:i4>498</vt:i4>
      </vt:variant>
      <vt:variant>
        <vt:i4>0</vt:i4>
      </vt:variant>
      <vt:variant>
        <vt:i4>5</vt:i4>
      </vt:variant>
      <vt:variant>
        <vt:lpwstr>http://www.ats.ucla.edu/stat/R/dae/rreg.htm</vt:lpwstr>
      </vt:variant>
      <vt:variant>
        <vt:lpwstr/>
      </vt:variant>
      <vt:variant>
        <vt:i4>3473459</vt:i4>
      </vt:variant>
      <vt:variant>
        <vt:i4>495</vt:i4>
      </vt:variant>
      <vt:variant>
        <vt:i4>0</vt:i4>
      </vt:variant>
      <vt:variant>
        <vt:i4>5</vt:i4>
      </vt:variant>
      <vt:variant>
        <vt:lpwstr>http://socserv.mcmaster.ca/jfox/Courses/soc740/diagnostics-overview.pdf</vt:lpwstr>
      </vt:variant>
      <vt:variant>
        <vt:lpwstr/>
      </vt:variant>
      <vt:variant>
        <vt:i4>7798841</vt:i4>
      </vt:variant>
      <vt:variant>
        <vt:i4>492</vt:i4>
      </vt:variant>
      <vt:variant>
        <vt:i4>0</vt:i4>
      </vt:variant>
      <vt:variant>
        <vt:i4>5</vt:i4>
      </vt:variant>
      <vt:variant>
        <vt:lpwstr>http://pareonline.net/getvn.asp?v=8&amp;n=6</vt:lpwstr>
      </vt:variant>
      <vt:variant>
        <vt:lpwstr/>
      </vt:variant>
      <vt:variant>
        <vt:i4>4259867</vt:i4>
      </vt:variant>
      <vt:variant>
        <vt:i4>489</vt:i4>
      </vt:variant>
      <vt:variant>
        <vt:i4>0</vt:i4>
      </vt:variant>
      <vt:variant>
        <vt:i4>5</vt:i4>
      </vt:variant>
      <vt:variant>
        <vt:lpwstr>http://cat.inist.fr/?aModele=afficheN&amp;cpsidt=18625162</vt:lpwstr>
      </vt:variant>
      <vt:variant>
        <vt:lpwstr/>
      </vt:variant>
      <vt:variant>
        <vt:i4>6094938</vt:i4>
      </vt:variant>
      <vt:variant>
        <vt:i4>486</vt:i4>
      </vt:variant>
      <vt:variant>
        <vt:i4>0</vt:i4>
      </vt:variant>
      <vt:variant>
        <vt:i4>5</vt:i4>
      </vt:variant>
      <vt:variant>
        <vt:lpwstr>http://cran.r-project.org/web/views/Multivariate.html</vt:lpwstr>
      </vt:variant>
      <vt:variant>
        <vt:lpwstr/>
      </vt:variant>
      <vt:variant>
        <vt:i4>4194376</vt:i4>
      </vt:variant>
      <vt:variant>
        <vt:i4>483</vt:i4>
      </vt:variant>
      <vt:variant>
        <vt:i4>0</vt:i4>
      </vt:variant>
      <vt:variant>
        <vt:i4>5</vt:i4>
      </vt:variant>
      <vt:variant>
        <vt:lpwstr>http://www.statmethods.net/stats/frequencies.html</vt:lpwstr>
      </vt:variant>
      <vt:variant>
        <vt:lpwstr/>
      </vt:variant>
      <vt:variant>
        <vt:i4>720909</vt:i4>
      </vt:variant>
      <vt:variant>
        <vt:i4>477</vt:i4>
      </vt:variant>
      <vt:variant>
        <vt:i4>0</vt:i4>
      </vt:variant>
      <vt:variant>
        <vt:i4>5</vt:i4>
      </vt:variant>
      <vt:variant>
        <vt:lpwstr>http://web.inter.nl.net/users/S.van.Buuren/mi/docs/Manual.pdf</vt:lpwstr>
      </vt:variant>
      <vt:variant>
        <vt:lpwstr/>
      </vt:variant>
      <vt:variant>
        <vt:i4>5242931</vt:i4>
      </vt:variant>
      <vt:variant>
        <vt:i4>474</vt:i4>
      </vt:variant>
      <vt:variant>
        <vt:i4>0</vt:i4>
      </vt:variant>
      <vt:variant>
        <vt:i4>5</vt:i4>
      </vt:variant>
      <vt:variant>
        <vt:lpwstr>http://bm2.genes.nig.ac.jp/RGM2/R_current/doc/html/search/SearchObject.html?vegetables</vt:lpwstr>
      </vt:variant>
      <vt:variant>
        <vt:lpwstr/>
      </vt:variant>
      <vt:variant>
        <vt:i4>3670080</vt:i4>
      </vt:variant>
      <vt:variant>
        <vt:i4>471</vt:i4>
      </vt:variant>
      <vt:variant>
        <vt:i4>0</vt:i4>
      </vt:variant>
      <vt:variant>
        <vt:i4>5</vt:i4>
      </vt:variant>
      <vt:variant>
        <vt:lpwstr>http://bm2.genes.nig.ac.jp/RGM2/R_current/doc/html/search/SearchObject.html?peas</vt:lpwstr>
      </vt:variant>
      <vt:variant>
        <vt:lpwstr/>
      </vt:variant>
      <vt:variant>
        <vt:i4>4259876</vt:i4>
      </vt:variant>
      <vt:variant>
        <vt:i4>468</vt:i4>
      </vt:variant>
      <vt:variant>
        <vt:i4>0</vt:i4>
      </vt:variant>
      <vt:variant>
        <vt:i4>5</vt:i4>
      </vt:variant>
      <vt:variant>
        <vt:lpwstr>http://bm2.genes.nig.ac.jp/RGM2/R_current/doc/html/search/SearchObject.html?cubits</vt:lpwstr>
      </vt:variant>
      <vt:variant>
        <vt:lpwstr/>
      </vt:variant>
      <vt:variant>
        <vt:i4>5767224</vt:i4>
      </vt:variant>
      <vt:variant>
        <vt:i4>465</vt:i4>
      </vt:variant>
      <vt:variant>
        <vt:i4>0</vt:i4>
      </vt:variant>
      <vt:variant>
        <vt:i4>5</vt:i4>
      </vt:variant>
      <vt:variant>
        <vt:lpwstr>http://bm2.genes.nig.ac.jp/RGM2/R_current/doc/html/search/SearchObject.html?heights</vt:lpwstr>
      </vt:variant>
      <vt:variant>
        <vt:lpwstr/>
      </vt:variant>
      <vt:variant>
        <vt:i4>5570613</vt:i4>
      </vt:variant>
      <vt:variant>
        <vt:i4>462</vt:i4>
      </vt:variant>
      <vt:variant>
        <vt:i4>0</vt:i4>
      </vt:variant>
      <vt:variant>
        <vt:i4>5</vt:i4>
      </vt:variant>
      <vt:variant>
        <vt:lpwstr>http://bm2.genes.nig.ac.jp/RGM2/R_current/doc/html/search/SearchObject.html?galton</vt:lpwstr>
      </vt:variant>
      <vt:variant>
        <vt:lpwstr/>
      </vt:variant>
      <vt:variant>
        <vt:i4>131127</vt:i4>
      </vt:variant>
      <vt:variant>
        <vt:i4>459</vt:i4>
      </vt:variant>
      <vt:variant>
        <vt:i4>0</vt:i4>
      </vt:variant>
      <vt:variant>
        <vt:i4>5</vt:i4>
      </vt:variant>
      <vt:variant>
        <vt:lpwstr>http://bm2.genes.nig.ac.jp/RGM2/R_current/doc/html/search/SearchObject.html?sat.act</vt:lpwstr>
      </vt:variant>
      <vt:variant>
        <vt:lpwstr/>
      </vt:variant>
      <vt:variant>
        <vt:i4>6094908</vt:i4>
      </vt:variant>
      <vt:variant>
        <vt:i4>456</vt:i4>
      </vt:variant>
      <vt:variant>
        <vt:i4>0</vt:i4>
      </vt:variant>
      <vt:variant>
        <vt:i4>5</vt:i4>
      </vt:variant>
      <vt:variant>
        <vt:lpwstr>http://bm2.genes.nig.ac.jp/RGM2/R_current/doc/html/search/SearchObject.html?msq</vt:lpwstr>
      </vt:variant>
      <vt:variant>
        <vt:lpwstr/>
      </vt:variant>
      <vt:variant>
        <vt:i4>4587572</vt:i4>
      </vt:variant>
      <vt:variant>
        <vt:i4>453</vt:i4>
      </vt:variant>
      <vt:variant>
        <vt:i4>0</vt:i4>
      </vt:variant>
      <vt:variant>
        <vt:i4>5</vt:i4>
      </vt:variant>
      <vt:variant>
        <vt:lpwstr>http://bm2.genes.nig.ac.jp/RGM2/R_current/doc/html/search/SearchObject.html?iqitems</vt:lpwstr>
      </vt:variant>
      <vt:variant>
        <vt:lpwstr/>
      </vt:variant>
      <vt:variant>
        <vt:i4>1441855</vt:i4>
      </vt:variant>
      <vt:variant>
        <vt:i4>450</vt:i4>
      </vt:variant>
      <vt:variant>
        <vt:i4>0</vt:i4>
      </vt:variant>
      <vt:variant>
        <vt:i4>5</vt:i4>
      </vt:variant>
      <vt:variant>
        <vt:lpwstr>http://bm2.genes.nig.ac.jp/RGM2/R_current/doc/html/search/SearchObject.html?epi.bfi</vt:lpwstr>
      </vt:variant>
      <vt:variant>
        <vt:lpwstr/>
      </vt:variant>
      <vt:variant>
        <vt:i4>6094883</vt:i4>
      </vt:variant>
      <vt:variant>
        <vt:i4>447</vt:i4>
      </vt:variant>
      <vt:variant>
        <vt:i4>0</vt:i4>
      </vt:variant>
      <vt:variant>
        <vt:i4>5</vt:i4>
      </vt:variant>
      <vt:variant>
        <vt:lpwstr>http://bm2.genes.nig.ac.jp/RGM2/R_current/doc/html/search/SearchObject.html?cities</vt:lpwstr>
      </vt:variant>
      <vt:variant>
        <vt:lpwstr/>
      </vt:variant>
      <vt:variant>
        <vt:i4>2097241</vt:i4>
      </vt:variant>
      <vt:variant>
        <vt:i4>444</vt:i4>
      </vt:variant>
      <vt:variant>
        <vt:i4>0</vt:i4>
      </vt:variant>
      <vt:variant>
        <vt:i4>5</vt:i4>
      </vt:variant>
      <vt:variant>
        <vt:lpwstr>http://bm2.genes.nig.ac.jp/RGM2/R_current/doc/html/search/SearchObject.html?bifactor</vt:lpwstr>
      </vt:variant>
      <vt:variant>
        <vt:lpwstr/>
      </vt:variant>
      <vt:variant>
        <vt:i4>4718643</vt:i4>
      </vt:variant>
      <vt:variant>
        <vt:i4>441</vt:i4>
      </vt:variant>
      <vt:variant>
        <vt:i4>0</vt:i4>
      </vt:variant>
      <vt:variant>
        <vt:i4>5</vt:i4>
      </vt:variant>
      <vt:variant>
        <vt:lpwstr>http://bm2.genes.nig.ac.jp/RGM2/R_current/doc/html/search/SearchObject.html?bfi</vt:lpwstr>
      </vt:variant>
      <vt:variant>
        <vt:lpwstr/>
      </vt:variant>
      <vt:variant>
        <vt:i4>4784247</vt:i4>
      </vt:variant>
      <vt:variant>
        <vt:i4>438</vt:i4>
      </vt:variant>
      <vt:variant>
        <vt:i4>0</vt:i4>
      </vt:variant>
      <vt:variant>
        <vt:i4>5</vt:i4>
      </vt:variant>
      <vt:variant>
        <vt:lpwstr>http://zoonek2.free.fr/UNIX/48_R/03.html</vt:lpwstr>
      </vt:variant>
      <vt:variant>
        <vt:lpwstr/>
      </vt:variant>
      <vt:variant>
        <vt:i4>1048631</vt:i4>
      </vt:variant>
      <vt:variant>
        <vt:i4>431</vt:i4>
      </vt:variant>
      <vt:variant>
        <vt:i4>0</vt:i4>
      </vt:variant>
      <vt:variant>
        <vt:i4>5</vt:i4>
      </vt:variant>
      <vt:variant>
        <vt:lpwstr/>
      </vt:variant>
      <vt:variant>
        <vt:lpwstr>_Toc251767221</vt:lpwstr>
      </vt:variant>
      <vt:variant>
        <vt:i4>1048631</vt:i4>
      </vt:variant>
      <vt:variant>
        <vt:i4>425</vt:i4>
      </vt:variant>
      <vt:variant>
        <vt:i4>0</vt:i4>
      </vt:variant>
      <vt:variant>
        <vt:i4>5</vt:i4>
      </vt:variant>
      <vt:variant>
        <vt:lpwstr/>
      </vt:variant>
      <vt:variant>
        <vt:lpwstr>_Toc251767220</vt:lpwstr>
      </vt:variant>
      <vt:variant>
        <vt:i4>1245239</vt:i4>
      </vt:variant>
      <vt:variant>
        <vt:i4>419</vt:i4>
      </vt:variant>
      <vt:variant>
        <vt:i4>0</vt:i4>
      </vt:variant>
      <vt:variant>
        <vt:i4>5</vt:i4>
      </vt:variant>
      <vt:variant>
        <vt:lpwstr/>
      </vt:variant>
      <vt:variant>
        <vt:lpwstr>_Toc251767219</vt:lpwstr>
      </vt:variant>
      <vt:variant>
        <vt:i4>1245239</vt:i4>
      </vt:variant>
      <vt:variant>
        <vt:i4>413</vt:i4>
      </vt:variant>
      <vt:variant>
        <vt:i4>0</vt:i4>
      </vt:variant>
      <vt:variant>
        <vt:i4>5</vt:i4>
      </vt:variant>
      <vt:variant>
        <vt:lpwstr/>
      </vt:variant>
      <vt:variant>
        <vt:lpwstr>_Toc251767218</vt:lpwstr>
      </vt:variant>
      <vt:variant>
        <vt:i4>1245239</vt:i4>
      </vt:variant>
      <vt:variant>
        <vt:i4>407</vt:i4>
      </vt:variant>
      <vt:variant>
        <vt:i4>0</vt:i4>
      </vt:variant>
      <vt:variant>
        <vt:i4>5</vt:i4>
      </vt:variant>
      <vt:variant>
        <vt:lpwstr/>
      </vt:variant>
      <vt:variant>
        <vt:lpwstr>_Toc251767217</vt:lpwstr>
      </vt:variant>
      <vt:variant>
        <vt:i4>1245239</vt:i4>
      </vt:variant>
      <vt:variant>
        <vt:i4>401</vt:i4>
      </vt:variant>
      <vt:variant>
        <vt:i4>0</vt:i4>
      </vt:variant>
      <vt:variant>
        <vt:i4>5</vt:i4>
      </vt:variant>
      <vt:variant>
        <vt:lpwstr/>
      </vt:variant>
      <vt:variant>
        <vt:lpwstr>_Toc251767216</vt:lpwstr>
      </vt:variant>
      <vt:variant>
        <vt:i4>1245239</vt:i4>
      </vt:variant>
      <vt:variant>
        <vt:i4>395</vt:i4>
      </vt:variant>
      <vt:variant>
        <vt:i4>0</vt:i4>
      </vt:variant>
      <vt:variant>
        <vt:i4>5</vt:i4>
      </vt:variant>
      <vt:variant>
        <vt:lpwstr/>
      </vt:variant>
      <vt:variant>
        <vt:lpwstr>_Toc251767215</vt:lpwstr>
      </vt:variant>
      <vt:variant>
        <vt:i4>1245239</vt:i4>
      </vt:variant>
      <vt:variant>
        <vt:i4>389</vt:i4>
      </vt:variant>
      <vt:variant>
        <vt:i4>0</vt:i4>
      </vt:variant>
      <vt:variant>
        <vt:i4>5</vt:i4>
      </vt:variant>
      <vt:variant>
        <vt:lpwstr/>
      </vt:variant>
      <vt:variant>
        <vt:lpwstr>_Toc251767214</vt:lpwstr>
      </vt:variant>
      <vt:variant>
        <vt:i4>1245239</vt:i4>
      </vt:variant>
      <vt:variant>
        <vt:i4>383</vt:i4>
      </vt:variant>
      <vt:variant>
        <vt:i4>0</vt:i4>
      </vt:variant>
      <vt:variant>
        <vt:i4>5</vt:i4>
      </vt:variant>
      <vt:variant>
        <vt:lpwstr/>
      </vt:variant>
      <vt:variant>
        <vt:lpwstr>_Toc251767213</vt:lpwstr>
      </vt:variant>
      <vt:variant>
        <vt:i4>1245239</vt:i4>
      </vt:variant>
      <vt:variant>
        <vt:i4>377</vt:i4>
      </vt:variant>
      <vt:variant>
        <vt:i4>0</vt:i4>
      </vt:variant>
      <vt:variant>
        <vt:i4>5</vt:i4>
      </vt:variant>
      <vt:variant>
        <vt:lpwstr/>
      </vt:variant>
      <vt:variant>
        <vt:lpwstr>_Toc251767212</vt:lpwstr>
      </vt:variant>
      <vt:variant>
        <vt:i4>1245239</vt:i4>
      </vt:variant>
      <vt:variant>
        <vt:i4>371</vt:i4>
      </vt:variant>
      <vt:variant>
        <vt:i4>0</vt:i4>
      </vt:variant>
      <vt:variant>
        <vt:i4>5</vt:i4>
      </vt:variant>
      <vt:variant>
        <vt:lpwstr/>
      </vt:variant>
      <vt:variant>
        <vt:lpwstr>_Toc251767211</vt:lpwstr>
      </vt:variant>
      <vt:variant>
        <vt:i4>1245239</vt:i4>
      </vt:variant>
      <vt:variant>
        <vt:i4>365</vt:i4>
      </vt:variant>
      <vt:variant>
        <vt:i4>0</vt:i4>
      </vt:variant>
      <vt:variant>
        <vt:i4>5</vt:i4>
      </vt:variant>
      <vt:variant>
        <vt:lpwstr/>
      </vt:variant>
      <vt:variant>
        <vt:lpwstr>_Toc251767210</vt:lpwstr>
      </vt:variant>
      <vt:variant>
        <vt:i4>1179703</vt:i4>
      </vt:variant>
      <vt:variant>
        <vt:i4>359</vt:i4>
      </vt:variant>
      <vt:variant>
        <vt:i4>0</vt:i4>
      </vt:variant>
      <vt:variant>
        <vt:i4>5</vt:i4>
      </vt:variant>
      <vt:variant>
        <vt:lpwstr/>
      </vt:variant>
      <vt:variant>
        <vt:lpwstr>_Toc251767209</vt:lpwstr>
      </vt:variant>
      <vt:variant>
        <vt:i4>1179703</vt:i4>
      </vt:variant>
      <vt:variant>
        <vt:i4>353</vt:i4>
      </vt:variant>
      <vt:variant>
        <vt:i4>0</vt:i4>
      </vt:variant>
      <vt:variant>
        <vt:i4>5</vt:i4>
      </vt:variant>
      <vt:variant>
        <vt:lpwstr/>
      </vt:variant>
      <vt:variant>
        <vt:lpwstr>_Toc251767208</vt:lpwstr>
      </vt:variant>
      <vt:variant>
        <vt:i4>1179703</vt:i4>
      </vt:variant>
      <vt:variant>
        <vt:i4>347</vt:i4>
      </vt:variant>
      <vt:variant>
        <vt:i4>0</vt:i4>
      </vt:variant>
      <vt:variant>
        <vt:i4>5</vt:i4>
      </vt:variant>
      <vt:variant>
        <vt:lpwstr/>
      </vt:variant>
      <vt:variant>
        <vt:lpwstr>_Toc251767207</vt:lpwstr>
      </vt:variant>
      <vt:variant>
        <vt:i4>1179703</vt:i4>
      </vt:variant>
      <vt:variant>
        <vt:i4>341</vt:i4>
      </vt:variant>
      <vt:variant>
        <vt:i4>0</vt:i4>
      </vt:variant>
      <vt:variant>
        <vt:i4>5</vt:i4>
      </vt:variant>
      <vt:variant>
        <vt:lpwstr/>
      </vt:variant>
      <vt:variant>
        <vt:lpwstr>_Toc251767206</vt:lpwstr>
      </vt:variant>
      <vt:variant>
        <vt:i4>1179703</vt:i4>
      </vt:variant>
      <vt:variant>
        <vt:i4>335</vt:i4>
      </vt:variant>
      <vt:variant>
        <vt:i4>0</vt:i4>
      </vt:variant>
      <vt:variant>
        <vt:i4>5</vt:i4>
      </vt:variant>
      <vt:variant>
        <vt:lpwstr/>
      </vt:variant>
      <vt:variant>
        <vt:lpwstr>_Toc251767205</vt:lpwstr>
      </vt:variant>
      <vt:variant>
        <vt:i4>1179703</vt:i4>
      </vt:variant>
      <vt:variant>
        <vt:i4>329</vt:i4>
      </vt:variant>
      <vt:variant>
        <vt:i4>0</vt:i4>
      </vt:variant>
      <vt:variant>
        <vt:i4>5</vt:i4>
      </vt:variant>
      <vt:variant>
        <vt:lpwstr/>
      </vt:variant>
      <vt:variant>
        <vt:lpwstr>_Toc251767204</vt:lpwstr>
      </vt:variant>
      <vt:variant>
        <vt:i4>1179703</vt:i4>
      </vt:variant>
      <vt:variant>
        <vt:i4>323</vt:i4>
      </vt:variant>
      <vt:variant>
        <vt:i4>0</vt:i4>
      </vt:variant>
      <vt:variant>
        <vt:i4>5</vt:i4>
      </vt:variant>
      <vt:variant>
        <vt:lpwstr/>
      </vt:variant>
      <vt:variant>
        <vt:lpwstr>_Toc251767203</vt:lpwstr>
      </vt:variant>
      <vt:variant>
        <vt:i4>1179703</vt:i4>
      </vt:variant>
      <vt:variant>
        <vt:i4>317</vt:i4>
      </vt:variant>
      <vt:variant>
        <vt:i4>0</vt:i4>
      </vt:variant>
      <vt:variant>
        <vt:i4>5</vt:i4>
      </vt:variant>
      <vt:variant>
        <vt:lpwstr/>
      </vt:variant>
      <vt:variant>
        <vt:lpwstr>_Toc251767202</vt:lpwstr>
      </vt:variant>
      <vt:variant>
        <vt:i4>1179703</vt:i4>
      </vt:variant>
      <vt:variant>
        <vt:i4>311</vt:i4>
      </vt:variant>
      <vt:variant>
        <vt:i4>0</vt:i4>
      </vt:variant>
      <vt:variant>
        <vt:i4>5</vt:i4>
      </vt:variant>
      <vt:variant>
        <vt:lpwstr/>
      </vt:variant>
      <vt:variant>
        <vt:lpwstr>_Toc251767201</vt:lpwstr>
      </vt:variant>
      <vt:variant>
        <vt:i4>1179703</vt:i4>
      </vt:variant>
      <vt:variant>
        <vt:i4>305</vt:i4>
      </vt:variant>
      <vt:variant>
        <vt:i4>0</vt:i4>
      </vt:variant>
      <vt:variant>
        <vt:i4>5</vt:i4>
      </vt:variant>
      <vt:variant>
        <vt:lpwstr/>
      </vt:variant>
      <vt:variant>
        <vt:lpwstr>_Toc251767200</vt:lpwstr>
      </vt:variant>
      <vt:variant>
        <vt:i4>1769524</vt:i4>
      </vt:variant>
      <vt:variant>
        <vt:i4>299</vt:i4>
      </vt:variant>
      <vt:variant>
        <vt:i4>0</vt:i4>
      </vt:variant>
      <vt:variant>
        <vt:i4>5</vt:i4>
      </vt:variant>
      <vt:variant>
        <vt:lpwstr/>
      </vt:variant>
      <vt:variant>
        <vt:lpwstr>_Toc251767199</vt:lpwstr>
      </vt:variant>
      <vt:variant>
        <vt:i4>1769524</vt:i4>
      </vt:variant>
      <vt:variant>
        <vt:i4>293</vt:i4>
      </vt:variant>
      <vt:variant>
        <vt:i4>0</vt:i4>
      </vt:variant>
      <vt:variant>
        <vt:i4>5</vt:i4>
      </vt:variant>
      <vt:variant>
        <vt:lpwstr/>
      </vt:variant>
      <vt:variant>
        <vt:lpwstr>_Toc251767198</vt:lpwstr>
      </vt:variant>
      <vt:variant>
        <vt:i4>1769524</vt:i4>
      </vt:variant>
      <vt:variant>
        <vt:i4>287</vt:i4>
      </vt:variant>
      <vt:variant>
        <vt:i4>0</vt:i4>
      </vt:variant>
      <vt:variant>
        <vt:i4>5</vt:i4>
      </vt:variant>
      <vt:variant>
        <vt:lpwstr/>
      </vt:variant>
      <vt:variant>
        <vt:lpwstr>_Toc251767197</vt:lpwstr>
      </vt:variant>
      <vt:variant>
        <vt:i4>1769524</vt:i4>
      </vt:variant>
      <vt:variant>
        <vt:i4>281</vt:i4>
      </vt:variant>
      <vt:variant>
        <vt:i4>0</vt:i4>
      </vt:variant>
      <vt:variant>
        <vt:i4>5</vt:i4>
      </vt:variant>
      <vt:variant>
        <vt:lpwstr/>
      </vt:variant>
      <vt:variant>
        <vt:lpwstr>_Toc251767196</vt:lpwstr>
      </vt:variant>
      <vt:variant>
        <vt:i4>1769524</vt:i4>
      </vt:variant>
      <vt:variant>
        <vt:i4>275</vt:i4>
      </vt:variant>
      <vt:variant>
        <vt:i4>0</vt:i4>
      </vt:variant>
      <vt:variant>
        <vt:i4>5</vt:i4>
      </vt:variant>
      <vt:variant>
        <vt:lpwstr/>
      </vt:variant>
      <vt:variant>
        <vt:lpwstr>_Toc251767195</vt:lpwstr>
      </vt:variant>
      <vt:variant>
        <vt:i4>1769524</vt:i4>
      </vt:variant>
      <vt:variant>
        <vt:i4>269</vt:i4>
      </vt:variant>
      <vt:variant>
        <vt:i4>0</vt:i4>
      </vt:variant>
      <vt:variant>
        <vt:i4>5</vt:i4>
      </vt:variant>
      <vt:variant>
        <vt:lpwstr/>
      </vt:variant>
      <vt:variant>
        <vt:lpwstr>_Toc251767194</vt:lpwstr>
      </vt:variant>
      <vt:variant>
        <vt:i4>1769524</vt:i4>
      </vt:variant>
      <vt:variant>
        <vt:i4>263</vt:i4>
      </vt:variant>
      <vt:variant>
        <vt:i4>0</vt:i4>
      </vt:variant>
      <vt:variant>
        <vt:i4>5</vt:i4>
      </vt:variant>
      <vt:variant>
        <vt:lpwstr/>
      </vt:variant>
      <vt:variant>
        <vt:lpwstr>_Toc251767193</vt:lpwstr>
      </vt:variant>
      <vt:variant>
        <vt:i4>1769524</vt:i4>
      </vt:variant>
      <vt:variant>
        <vt:i4>257</vt:i4>
      </vt:variant>
      <vt:variant>
        <vt:i4>0</vt:i4>
      </vt:variant>
      <vt:variant>
        <vt:i4>5</vt:i4>
      </vt:variant>
      <vt:variant>
        <vt:lpwstr/>
      </vt:variant>
      <vt:variant>
        <vt:lpwstr>_Toc251767192</vt:lpwstr>
      </vt:variant>
      <vt:variant>
        <vt:i4>1769524</vt:i4>
      </vt:variant>
      <vt:variant>
        <vt:i4>251</vt:i4>
      </vt:variant>
      <vt:variant>
        <vt:i4>0</vt:i4>
      </vt:variant>
      <vt:variant>
        <vt:i4>5</vt:i4>
      </vt:variant>
      <vt:variant>
        <vt:lpwstr/>
      </vt:variant>
      <vt:variant>
        <vt:lpwstr>_Toc251767191</vt:lpwstr>
      </vt:variant>
      <vt:variant>
        <vt:i4>1769524</vt:i4>
      </vt:variant>
      <vt:variant>
        <vt:i4>245</vt:i4>
      </vt:variant>
      <vt:variant>
        <vt:i4>0</vt:i4>
      </vt:variant>
      <vt:variant>
        <vt:i4>5</vt:i4>
      </vt:variant>
      <vt:variant>
        <vt:lpwstr/>
      </vt:variant>
      <vt:variant>
        <vt:lpwstr>_Toc251767190</vt:lpwstr>
      </vt:variant>
      <vt:variant>
        <vt:i4>1703988</vt:i4>
      </vt:variant>
      <vt:variant>
        <vt:i4>239</vt:i4>
      </vt:variant>
      <vt:variant>
        <vt:i4>0</vt:i4>
      </vt:variant>
      <vt:variant>
        <vt:i4>5</vt:i4>
      </vt:variant>
      <vt:variant>
        <vt:lpwstr/>
      </vt:variant>
      <vt:variant>
        <vt:lpwstr>_Toc251767189</vt:lpwstr>
      </vt:variant>
      <vt:variant>
        <vt:i4>1703988</vt:i4>
      </vt:variant>
      <vt:variant>
        <vt:i4>233</vt:i4>
      </vt:variant>
      <vt:variant>
        <vt:i4>0</vt:i4>
      </vt:variant>
      <vt:variant>
        <vt:i4>5</vt:i4>
      </vt:variant>
      <vt:variant>
        <vt:lpwstr/>
      </vt:variant>
      <vt:variant>
        <vt:lpwstr>_Toc251767188</vt:lpwstr>
      </vt:variant>
      <vt:variant>
        <vt:i4>1703988</vt:i4>
      </vt:variant>
      <vt:variant>
        <vt:i4>227</vt:i4>
      </vt:variant>
      <vt:variant>
        <vt:i4>0</vt:i4>
      </vt:variant>
      <vt:variant>
        <vt:i4>5</vt:i4>
      </vt:variant>
      <vt:variant>
        <vt:lpwstr/>
      </vt:variant>
      <vt:variant>
        <vt:lpwstr>_Toc251767187</vt:lpwstr>
      </vt:variant>
      <vt:variant>
        <vt:i4>1703988</vt:i4>
      </vt:variant>
      <vt:variant>
        <vt:i4>221</vt:i4>
      </vt:variant>
      <vt:variant>
        <vt:i4>0</vt:i4>
      </vt:variant>
      <vt:variant>
        <vt:i4>5</vt:i4>
      </vt:variant>
      <vt:variant>
        <vt:lpwstr/>
      </vt:variant>
      <vt:variant>
        <vt:lpwstr>_Toc251767186</vt:lpwstr>
      </vt:variant>
      <vt:variant>
        <vt:i4>1703988</vt:i4>
      </vt:variant>
      <vt:variant>
        <vt:i4>215</vt:i4>
      </vt:variant>
      <vt:variant>
        <vt:i4>0</vt:i4>
      </vt:variant>
      <vt:variant>
        <vt:i4>5</vt:i4>
      </vt:variant>
      <vt:variant>
        <vt:lpwstr/>
      </vt:variant>
      <vt:variant>
        <vt:lpwstr>_Toc251767185</vt:lpwstr>
      </vt:variant>
      <vt:variant>
        <vt:i4>1703988</vt:i4>
      </vt:variant>
      <vt:variant>
        <vt:i4>209</vt:i4>
      </vt:variant>
      <vt:variant>
        <vt:i4>0</vt:i4>
      </vt:variant>
      <vt:variant>
        <vt:i4>5</vt:i4>
      </vt:variant>
      <vt:variant>
        <vt:lpwstr/>
      </vt:variant>
      <vt:variant>
        <vt:lpwstr>_Toc251767184</vt:lpwstr>
      </vt:variant>
      <vt:variant>
        <vt:i4>1703988</vt:i4>
      </vt:variant>
      <vt:variant>
        <vt:i4>203</vt:i4>
      </vt:variant>
      <vt:variant>
        <vt:i4>0</vt:i4>
      </vt:variant>
      <vt:variant>
        <vt:i4>5</vt:i4>
      </vt:variant>
      <vt:variant>
        <vt:lpwstr/>
      </vt:variant>
      <vt:variant>
        <vt:lpwstr>_Toc251767183</vt:lpwstr>
      </vt:variant>
      <vt:variant>
        <vt:i4>1703988</vt:i4>
      </vt:variant>
      <vt:variant>
        <vt:i4>197</vt:i4>
      </vt:variant>
      <vt:variant>
        <vt:i4>0</vt:i4>
      </vt:variant>
      <vt:variant>
        <vt:i4>5</vt:i4>
      </vt:variant>
      <vt:variant>
        <vt:lpwstr/>
      </vt:variant>
      <vt:variant>
        <vt:lpwstr>_Toc251767182</vt:lpwstr>
      </vt:variant>
      <vt:variant>
        <vt:i4>1703988</vt:i4>
      </vt:variant>
      <vt:variant>
        <vt:i4>191</vt:i4>
      </vt:variant>
      <vt:variant>
        <vt:i4>0</vt:i4>
      </vt:variant>
      <vt:variant>
        <vt:i4>5</vt:i4>
      </vt:variant>
      <vt:variant>
        <vt:lpwstr/>
      </vt:variant>
      <vt:variant>
        <vt:lpwstr>_Toc251767181</vt:lpwstr>
      </vt:variant>
      <vt:variant>
        <vt:i4>1703988</vt:i4>
      </vt:variant>
      <vt:variant>
        <vt:i4>185</vt:i4>
      </vt:variant>
      <vt:variant>
        <vt:i4>0</vt:i4>
      </vt:variant>
      <vt:variant>
        <vt:i4>5</vt:i4>
      </vt:variant>
      <vt:variant>
        <vt:lpwstr/>
      </vt:variant>
      <vt:variant>
        <vt:lpwstr>_Toc251767180</vt:lpwstr>
      </vt:variant>
      <vt:variant>
        <vt:i4>1376308</vt:i4>
      </vt:variant>
      <vt:variant>
        <vt:i4>179</vt:i4>
      </vt:variant>
      <vt:variant>
        <vt:i4>0</vt:i4>
      </vt:variant>
      <vt:variant>
        <vt:i4>5</vt:i4>
      </vt:variant>
      <vt:variant>
        <vt:lpwstr/>
      </vt:variant>
      <vt:variant>
        <vt:lpwstr>_Toc251767179</vt:lpwstr>
      </vt:variant>
      <vt:variant>
        <vt:i4>1376308</vt:i4>
      </vt:variant>
      <vt:variant>
        <vt:i4>173</vt:i4>
      </vt:variant>
      <vt:variant>
        <vt:i4>0</vt:i4>
      </vt:variant>
      <vt:variant>
        <vt:i4>5</vt:i4>
      </vt:variant>
      <vt:variant>
        <vt:lpwstr/>
      </vt:variant>
      <vt:variant>
        <vt:lpwstr>_Toc251767178</vt:lpwstr>
      </vt:variant>
      <vt:variant>
        <vt:i4>1376308</vt:i4>
      </vt:variant>
      <vt:variant>
        <vt:i4>167</vt:i4>
      </vt:variant>
      <vt:variant>
        <vt:i4>0</vt:i4>
      </vt:variant>
      <vt:variant>
        <vt:i4>5</vt:i4>
      </vt:variant>
      <vt:variant>
        <vt:lpwstr/>
      </vt:variant>
      <vt:variant>
        <vt:lpwstr>_Toc251767177</vt:lpwstr>
      </vt:variant>
      <vt:variant>
        <vt:i4>1376308</vt:i4>
      </vt:variant>
      <vt:variant>
        <vt:i4>161</vt:i4>
      </vt:variant>
      <vt:variant>
        <vt:i4>0</vt:i4>
      </vt:variant>
      <vt:variant>
        <vt:i4>5</vt:i4>
      </vt:variant>
      <vt:variant>
        <vt:lpwstr/>
      </vt:variant>
      <vt:variant>
        <vt:lpwstr>_Toc251767176</vt:lpwstr>
      </vt:variant>
      <vt:variant>
        <vt:i4>1376308</vt:i4>
      </vt:variant>
      <vt:variant>
        <vt:i4>155</vt:i4>
      </vt:variant>
      <vt:variant>
        <vt:i4>0</vt:i4>
      </vt:variant>
      <vt:variant>
        <vt:i4>5</vt:i4>
      </vt:variant>
      <vt:variant>
        <vt:lpwstr/>
      </vt:variant>
      <vt:variant>
        <vt:lpwstr>_Toc251767175</vt:lpwstr>
      </vt:variant>
      <vt:variant>
        <vt:i4>1376308</vt:i4>
      </vt:variant>
      <vt:variant>
        <vt:i4>149</vt:i4>
      </vt:variant>
      <vt:variant>
        <vt:i4>0</vt:i4>
      </vt:variant>
      <vt:variant>
        <vt:i4>5</vt:i4>
      </vt:variant>
      <vt:variant>
        <vt:lpwstr/>
      </vt:variant>
      <vt:variant>
        <vt:lpwstr>_Toc251767174</vt:lpwstr>
      </vt:variant>
      <vt:variant>
        <vt:i4>1376308</vt:i4>
      </vt:variant>
      <vt:variant>
        <vt:i4>143</vt:i4>
      </vt:variant>
      <vt:variant>
        <vt:i4>0</vt:i4>
      </vt:variant>
      <vt:variant>
        <vt:i4>5</vt:i4>
      </vt:variant>
      <vt:variant>
        <vt:lpwstr/>
      </vt:variant>
      <vt:variant>
        <vt:lpwstr>_Toc251767173</vt:lpwstr>
      </vt:variant>
      <vt:variant>
        <vt:i4>1376308</vt:i4>
      </vt:variant>
      <vt:variant>
        <vt:i4>137</vt:i4>
      </vt:variant>
      <vt:variant>
        <vt:i4>0</vt:i4>
      </vt:variant>
      <vt:variant>
        <vt:i4>5</vt:i4>
      </vt:variant>
      <vt:variant>
        <vt:lpwstr/>
      </vt:variant>
      <vt:variant>
        <vt:lpwstr>_Toc251767172</vt:lpwstr>
      </vt:variant>
      <vt:variant>
        <vt:i4>1376308</vt:i4>
      </vt:variant>
      <vt:variant>
        <vt:i4>131</vt:i4>
      </vt:variant>
      <vt:variant>
        <vt:i4>0</vt:i4>
      </vt:variant>
      <vt:variant>
        <vt:i4>5</vt:i4>
      </vt:variant>
      <vt:variant>
        <vt:lpwstr/>
      </vt:variant>
      <vt:variant>
        <vt:lpwstr>_Toc251767171</vt:lpwstr>
      </vt:variant>
      <vt:variant>
        <vt:i4>1376308</vt:i4>
      </vt:variant>
      <vt:variant>
        <vt:i4>125</vt:i4>
      </vt:variant>
      <vt:variant>
        <vt:i4>0</vt:i4>
      </vt:variant>
      <vt:variant>
        <vt:i4>5</vt:i4>
      </vt:variant>
      <vt:variant>
        <vt:lpwstr/>
      </vt:variant>
      <vt:variant>
        <vt:lpwstr>_Toc251767170</vt:lpwstr>
      </vt:variant>
      <vt:variant>
        <vt:i4>1310772</vt:i4>
      </vt:variant>
      <vt:variant>
        <vt:i4>119</vt:i4>
      </vt:variant>
      <vt:variant>
        <vt:i4>0</vt:i4>
      </vt:variant>
      <vt:variant>
        <vt:i4>5</vt:i4>
      </vt:variant>
      <vt:variant>
        <vt:lpwstr/>
      </vt:variant>
      <vt:variant>
        <vt:lpwstr>_Toc251767169</vt:lpwstr>
      </vt:variant>
      <vt:variant>
        <vt:i4>1310772</vt:i4>
      </vt:variant>
      <vt:variant>
        <vt:i4>113</vt:i4>
      </vt:variant>
      <vt:variant>
        <vt:i4>0</vt:i4>
      </vt:variant>
      <vt:variant>
        <vt:i4>5</vt:i4>
      </vt:variant>
      <vt:variant>
        <vt:lpwstr/>
      </vt:variant>
      <vt:variant>
        <vt:lpwstr>_Toc251767168</vt:lpwstr>
      </vt:variant>
      <vt:variant>
        <vt:i4>1310772</vt:i4>
      </vt:variant>
      <vt:variant>
        <vt:i4>107</vt:i4>
      </vt:variant>
      <vt:variant>
        <vt:i4>0</vt:i4>
      </vt:variant>
      <vt:variant>
        <vt:i4>5</vt:i4>
      </vt:variant>
      <vt:variant>
        <vt:lpwstr/>
      </vt:variant>
      <vt:variant>
        <vt:lpwstr>_Toc251767167</vt:lpwstr>
      </vt:variant>
      <vt:variant>
        <vt:i4>1310772</vt:i4>
      </vt:variant>
      <vt:variant>
        <vt:i4>101</vt:i4>
      </vt:variant>
      <vt:variant>
        <vt:i4>0</vt:i4>
      </vt:variant>
      <vt:variant>
        <vt:i4>5</vt:i4>
      </vt:variant>
      <vt:variant>
        <vt:lpwstr/>
      </vt:variant>
      <vt:variant>
        <vt:lpwstr>_Toc251767166</vt:lpwstr>
      </vt:variant>
      <vt:variant>
        <vt:i4>1310772</vt:i4>
      </vt:variant>
      <vt:variant>
        <vt:i4>95</vt:i4>
      </vt:variant>
      <vt:variant>
        <vt:i4>0</vt:i4>
      </vt:variant>
      <vt:variant>
        <vt:i4>5</vt:i4>
      </vt:variant>
      <vt:variant>
        <vt:lpwstr/>
      </vt:variant>
      <vt:variant>
        <vt:lpwstr>_Toc251767165</vt:lpwstr>
      </vt:variant>
      <vt:variant>
        <vt:i4>1310772</vt:i4>
      </vt:variant>
      <vt:variant>
        <vt:i4>89</vt:i4>
      </vt:variant>
      <vt:variant>
        <vt:i4>0</vt:i4>
      </vt:variant>
      <vt:variant>
        <vt:i4>5</vt:i4>
      </vt:variant>
      <vt:variant>
        <vt:lpwstr/>
      </vt:variant>
      <vt:variant>
        <vt:lpwstr>_Toc251767164</vt:lpwstr>
      </vt:variant>
      <vt:variant>
        <vt:i4>1310772</vt:i4>
      </vt:variant>
      <vt:variant>
        <vt:i4>83</vt:i4>
      </vt:variant>
      <vt:variant>
        <vt:i4>0</vt:i4>
      </vt:variant>
      <vt:variant>
        <vt:i4>5</vt:i4>
      </vt:variant>
      <vt:variant>
        <vt:lpwstr/>
      </vt:variant>
      <vt:variant>
        <vt:lpwstr>_Toc251767163</vt:lpwstr>
      </vt:variant>
      <vt:variant>
        <vt:i4>1310772</vt:i4>
      </vt:variant>
      <vt:variant>
        <vt:i4>77</vt:i4>
      </vt:variant>
      <vt:variant>
        <vt:i4>0</vt:i4>
      </vt:variant>
      <vt:variant>
        <vt:i4>5</vt:i4>
      </vt:variant>
      <vt:variant>
        <vt:lpwstr/>
      </vt:variant>
      <vt:variant>
        <vt:lpwstr>_Toc251767162</vt:lpwstr>
      </vt:variant>
      <vt:variant>
        <vt:i4>1310772</vt:i4>
      </vt:variant>
      <vt:variant>
        <vt:i4>71</vt:i4>
      </vt:variant>
      <vt:variant>
        <vt:i4>0</vt:i4>
      </vt:variant>
      <vt:variant>
        <vt:i4>5</vt:i4>
      </vt:variant>
      <vt:variant>
        <vt:lpwstr/>
      </vt:variant>
      <vt:variant>
        <vt:lpwstr>_Toc251767161</vt:lpwstr>
      </vt:variant>
      <vt:variant>
        <vt:i4>1310772</vt:i4>
      </vt:variant>
      <vt:variant>
        <vt:i4>65</vt:i4>
      </vt:variant>
      <vt:variant>
        <vt:i4>0</vt:i4>
      </vt:variant>
      <vt:variant>
        <vt:i4>5</vt:i4>
      </vt:variant>
      <vt:variant>
        <vt:lpwstr/>
      </vt:variant>
      <vt:variant>
        <vt:lpwstr>_Toc251767160</vt:lpwstr>
      </vt:variant>
      <vt:variant>
        <vt:i4>1507380</vt:i4>
      </vt:variant>
      <vt:variant>
        <vt:i4>59</vt:i4>
      </vt:variant>
      <vt:variant>
        <vt:i4>0</vt:i4>
      </vt:variant>
      <vt:variant>
        <vt:i4>5</vt:i4>
      </vt:variant>
      <vt:variant>
        <vt:lpwstr/>
      </vt:variant>
      <vt:variant>
        <vt:lpwstr>_Toc251767159</vt:lpwstr>
      </vt:variant>
      <vt:variant>
        <vt:i4>1507380</vt:i4>
      </vt:variant>
      <vt:variant>
        <vt:i4>53</vt:i4>
      </vt:variant>
      <vt:variant>
        <vt:i4>0</vt:i4>
      </vt:variant>
      <vt:variant>
        <vt:i4>5</vt:i4>
      </vt:variant>
      <vt:variant>
        <vt:lpwstr/>
      </vt:variant>
      <vt:variant>
        <vt:lpwstr>_Toc251767158</vt:lpwstr>
      </vt:variant>
      <vt:variant>
        <vt:i4>1507380</vt:i4>
      </vt:variant>
      <vt:variant>
        <vt:i4>47</vt:i4>
      </vt:variant>
      <vt:variant>
        <vt:i4>0</vt:i4>
      </vt:variant>
      <vt:variant>
        <vt:i4>5</vt:i4>
      </vt:variant>
      <vt:variant>
        <vt:lpwstr/>
      </vt:variant>
      <vt:variant>
        <vt:lpwstr>_Toc251767157</vt:lpwstr>
      </vt:variant>
      <vt:variant>
        <vt:i4>1507380</vt:i4>
      </vt:variant>
      <vt:variant>
        <vt:i4>41</vt:i4>
      </vt:variant>
      <vt:variant>
        <vt:i4>0</vt:i4>
      </vt:variant>
      <vt:variant>
        <vt:i4>5</vt:i4>
      </vt:variant>
      <vt:variant>
        <vt:lpwstr/>
      </vt:variant>
      <vt:variant>
        <vt:lpwstr>_Toc251767156</vt:lpwstr>
      </vt:variant>
      <vt:variant>
        <vt:i4>1507380</vt:i4>
      </vt:variant>
      <vt:variant>
        <vt:i4>35</vt:i4>
      </vt:variant>
      <vt:variant>
        <vt:i4>0</vt:i4>
      </vt:variant>
      <vt:variant>
        <vt:i4>5</vt:i4>
      </vt:variant>
      <vt:variant>
        <vt:lpwstr/>
      </vt:variant>
      <vt:variant>
        <vt:lpwstr>_Toc251767155</vt:lpwstr>
      </vt:variant>
      <vt:variant>
        <vt:i4>1507380</vt:i4>
      </vt:variant>
      <vt:variant>
        <vt:i4>29</vt:i4>
      </vt:variant>
      <vt:variant>
        <vt:i4>0</vt:i4>
      </vt:variant>
      <vt:variant>
        <vt:i4>5</vt:i4>
      </vt:variant>
      <vt:variant>
        <vt:lpwstr/>
      </vt:variant>
      <vt:variant>
        <vt:lpwstr>_Toc251767154</vt:lpwstr>
      </vt:variant>
      <vt:variant>
        <vt:i4>1507380</vt:i4>
      </vt:variant>
      <vt:variant>
        <vt:i4>23</vt:i4>
      </vt:variant>
      <vt:variant>
        <vt:i4>0</vt:i4>
      </vt:variant>
      <vt:variant>
        <vt:i4>5</vt:i4>
      </vt:variant>
      <vt:variant>
        <vt:lpwstr/>
      </vt:variant>
      <vt:variant>
        <vt:lpwstr>_Toc251767153</vt:lpwstr>
      </vt:variant>
      <vt:variant>
        <vt:i4>1507380</vt:i4>
      </vt:variant>
      <vt:variant>
        <vt:i4>17</vt:i4>
      </vt:variant>
      <vt:variant>
        <vt:i4>0</vt:i4>
      </vt:variant>
      <vt:variant>
        <vt:i4>5</vt:i4>
      </vt:variant>
      <vt:variant>
        <vt:lpwstr/>
      </vt:variant>
      <vt:variant>
        <vt:lpwstr>_Toc251767152</vt:lpwstr>
      </vt:variant>
      <vt:variant>
        <vt:i4>1507380</vt:i4>
      </vt:variant>
      <vt:variant>
        <vt:i4>11</vt:i4>
      </vt:variant>
      <vt:variant>
        <vt:i4>0</vt:i4>
      </vt:variant>
      <vt:variant>
        <vt:i4>5</vt:i4>
      </vt:variant>
      <vt:variant>
        <vt:lpwstr/>
      </vt:variant>
      <vt:variant>
        <vt:lpwstr>_Toc251767151</vt:lpwstr>
      </vt:variant>
      <vt:variant>
        <vt:i4>6553705</vt:i4>
      </vt:variant>
      <vt:variant>
        <vt:i4>6</vt:i4>
      </vt:variant>
      <vt:variant>
        <vt:i4>0</vt:i4>
      </vt:variant>
      <vt:variant>
        <vt:i4>5</vt:i4>
      </vt:variant>
      <vt:variant>
        <vt:lpwstr/>
      </vt:variant>
      <vt:variant>
        <vt:lpwstr>Inhaltsverzeichnis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Holgonaut</dc:creator>
  <cp:lastModifiedBy>Steinmetz, Holger, Dr.</cp:lastModifiedBy>
  <cp:revision>53</cp:revision>
  <cp:lastPrinted>2011-06-07T08:17:00Z</cp:lastPrinted>
  <dcterms:created xsi:type="dcterms:W3CDTF">2024-04-01T14:14:00Z</dcterms:created>
  <dcterms:modified xsi:type="dcterms:W3CDTF">2024-04-17T08:07:00Z</dcterms:modified>
</cp:coreProperties>
</file>